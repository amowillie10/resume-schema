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1088" w:type="dxa"/>
        <w:tblLook w:val="04A0" w:firstRow="1" w:lastRow="0" w:firstColumn="1" w:lastColumn="0" w:noHBand="0" w:noVBand="1"/>
      </w:tblPr>
      <w:tblGrid>
        <w:gridCol w:w="5547"/>
        <w:gridCol w:w="985"/>
        <w:gridCol w:w="2576"/>
        <w:gridCol w:w="1980"/>
      </w:tblGrid>
      <w:tr w:rsidR="00F77D37" w:rsidRPr="007E612D" w14:paraId="39EF3CA5" w14:textId="77777777" w:rsidTr="00672392">
        <w:trPr>
          <w:trHeight w:val="1260"/>
        </w:trPr>
        <w:tc>
          <w:tcPr>
            <w:tcW w:w="6532" w:type="dxa"/>
            <w:gridSpan w:val="2"/>
            <w:shd w:val="clear" w:color="auto" w:fill="auto"/>
            <w:vAlign w:val="center"/>
          </w:tcPr>
          <w:p w14:paraId="63D7DEBA" w14:textId="77777777" w:rsidR="00F77D37" w:rsidRPr="00555604" w:rsidRDefault="002C0251" w:rsidP="007E612D">
            <w:pPr>
              <w:spacing w:after="0" w:line="240" w:lineRule="auto"/>
              <w:rPr>
                <w:rFonts w:ascii="Century Gothic" w:hAnsi="Century Gothic" w:cs="Lucida Sans Unicode"/>
                <w:b/>
                <w:sz w:val="72"/>
                <w:szCs w:val="72"/>
              </w:rPr>
            </w:pPr>
            <w:r w:rsidRPr="00555604">
              <w:rPr>
                <w:rFonts w:ascii="Century Gothic" w:hAnsi="Century Gothic" w:cs="Lucida Sans Unicode"/>
                <w:b/>
                <w:smallCaps/>
                <w:sz w:val="72"/>
                <w:szCs w:val="72"/>
              </w:rPr>
              <w:t>Jonathan Baltz</w:t>
            </w:r>
          </w:p>
        </w:tc>
        <w:tc>
          <w:tcPr>
            <w:tcW w:w="4556" w:type="dxa"/>
            <w:gridSpan w:val="2"/>
            <w:shd w:val="clear" w:color="auto" w:fill="auto"/>
            <w:vAlign w:val="center"/>
          </w:tcPr>
          <w:p w14:paraId="6B887908" w14:textId="70FF2677" w:rsidR="002C0251" w:rsidRPr="002C0251" w:rsidRDefault="003C0474" w:rsidP="00332465">
            <w:pPr>
              <w:spacing w:after="0" w:line="240" w:lineRule="auto"/>
              <w:jc w:val="right"/>
              <w:rPr>
                <w:caps/>
              </w:rPr>
            </w:pPr>
            <w:r>
              <w:rPr>
                <w:caps/>
              </w:rPr>
              <w:t xml:space="preserve">                             </w:t>
            </w:r>
            <w:r w:rsidR="00332465">
              <w:rPr>
                <w:caps/>
              </w:rPr>
              <w:t>1816 E</w:t>
            </w:r>
            <w:r w:rsidR="002C0251" w:rsidRPr="002C0251">
              <w:rPr>
                <w:caps/>
              </w:rPr>
              <w:t xml:space="preserve">. </w:t>
            </w:r>
            <w:r w:rsidR="0009449C">
              <w:rPr>
                <w:caps/>
              </w:rPr>
              <w:t>Hopi Lane</w:t>
            </w:r>
            <w:r w:rsidR="00CB10C3" w:rsidRPr="002C0251">
              <w:rPr>
                <w:caps/>
              </w:rPr>
              <w:t xml:space="preserve"> </w:t>
            </w:r>
          </w:p>
          <w:p w14:paraId="6D982496" w14:textId="77777777" w:rsidR="00CB10C3" w:rsidRDefault="00332465" w:rsidP="007E612D">
            <w:pPr>
              <w:spacing w:after="0" w:line="240" w:lineRule="auto"/>
              <w:jc w:val="right"/>
              <w:rPr>
                <w:caps/>
              </w:rPr>
            </w:pPr>
            <w:r>
              <w:rPr>
                <w:caps/>
              </w:rPr>
              <w:t>Mount Prospect</w:t>
            </w:r>
            <w:r w:rsidR="002C0251" w:rsidRPr="002C0251">
              <w:rPr>
                <w:caps/>
              </w:rPr>
              <w:t>, Il 60</w:t>
            </w:r>
            <w:r>
              <w:rPr>
                <w:caps/>
              </w:rPr>
              <w:t>05</w:t>
            </w:r>
            <w:r w:rsidR="002C0251" w:rsidRPr="002C0251">
              <w:rPr>
                <w:caps/>
              </w:rPr>
              <w:t>6</w:t>
            </w:r>
          </w:p>
          <w:p w14:paraId="00C071ED" w14:textId="77777777" w:rsidR="00A82643" w:rsidRPr="002C0251" w:rsidRDefault="00A82643" w:rsidP="00A82643">
            <w:pPr>
              <w:spacing w:after="0" w:line="240" w:lineRule="auto"/>
              <w:jc w:val="right"/>
              <w:rPr>
                <w:caps/>
              </w:rPr>
            </w:pPr>
            <w:r w:rsidRPr="00A82643">
              <w:rPr>
                <w:caps/>
              </w:rPr>
              <w:t>(</w:t>
            </w:r>
            <w:r w:rsidR="00332465">
              <w:rPr>
                <w:caps/>
              </w:rPr>
              <w:t>847</w:t>
            </w:r>
            <w:r w:rsidRPr="00A82643">
              <w:rPr>
                <w:caps/>
              </w:rPr>
              <w:t xml:space="preserve">) </w:t>
            </w:r>
            <w:r w:rsidR="00332465">
              <w:rPr>
                <w:caps/>
              </w:rPr>
              <w:t>813</w:t>
            </w:r>
            <w:r w:rsidRPr="00A82643">
              <w:rPr>
                <w:caps/>
              </w:rPr>
              <w:t>-</w:t>
            </w:r>
            <w:r w:rsidR="00332465">
              <w:rPr>
                <w:caps/>
              </w:rPr>
              <w:t>5559</w:t>
            </w:r>
          </w:p>
          <w:p w14:paraId="71DF4612" w14:textId="77777777" w:rsidR="00262EF7" w:rsidRPr="0098295D" w:rsidRDefault="002C0251" w:rsidP="007E612D">
            <w:pPr>
              <w:spacing w:after="0" w:line="240" w:lineRule="auto"/>
              <w:jc w:val="right"/>
              <w:rPr>
                <w:caps/>
              </w:rPr>
            </w:pPr>
            <w:r>
              <w:rPr>
                <w:caps/>
              </w:rPr>
              <w:t>jonathanbaltz</w:t>
            </w:r>
            <w:r w:rsidR="00CB10C3">
              <w:rPr>
                <w:caps/>
              </w:rPr>
              <w:t>@</w:t>
            </w:r>
            <w:r>
              <w:rPr>
                <w:caps/>
              </w:rPr>
              <w:t>gmail</w:t>
            </w:r>
            <w:r w:rsidR="00CB10C3">
              <w:rPr>
                <w:caps/>
              </w:rPr>
              <w:t>.COM</w:t>
            </w:r>
          </w:p>
          <w:p w14:paraId="1D900A7E" w14:textId="77777777" w:rsidR="005C39BA" w:rsidRPr="0098295D" w:rsidRDefault="005C39BA" w:rsidP="002C0251">
            <w:pPr>
              <w:spacing w:after="0" w:line="240" w:lineRule="auto"/>
              <w:jc w:val="right"/>
              <w:rPr>
                <w:caps/>
              </w:rPr>
            </w:pPr>
            <w:r>
              <w:rPr>
                <w:caps/>
              </w:rPr>
              <w:t>jonathanbaltz.com</w:t>
            </w:r>
          </w:p>
        </w:tc>
      </w:tr>
      <w:tr w:rsidR="007B4431" w:rsidRPr="007E612D" w14:paraId="278BFA47" w14:textId="77777777" w:rsidTr="00672392">
        <w:tc>
          <w:tcPr>
            <w:tcW w:w="9108" w:type="dxa"/>
            <w:gridSpan w:val="3"/>
          </w:tcPr>
          <w:p w14:paraId="29F65A9D" w14:textId="77777777" w:rsidR="00273F94" w:rsidRPr="007E612D" w:rsidRDefault="003445FF" w:rsidP="00721D93">
            <w:pPr>
              <w:pBdr>
                <w:bottom w:val="single" w:sz="4" w:space="1" w:color="808080"/>
              </w:pBd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SUMMARY</w:t>
            </w:r>
          </w:p>
          <w:p w14:paraId="6AFEF640" w14:textId="77777777" w:rsidR="007B4431" w:rsidRPr="00EE7F16" w:rsidRDefault="00EC745F" w:rsidP="00EE7F16">
            <w:pPr>
              <w:rPr>
                <w:rFonts w:cs="Calibri"/>
                <w:sz w:val="20"/>
                <w:szCs w:val="20"/>
              </w:rPr>
            </w:pPr>
            <w:r w:rsidRPr="00EE7F16">
              <w:rPr>
                <w:rFonts w:cs="Calibri"/>
              </w:rPr>
              <w:t>I</w:t>
            </w:r>
            <w:r w:rsidR="003445FF" w:rsidRPr="00EE7F16">
              <w:rPr>
                <w:rFonts w:cs="Calibri"/>
              </w:rPr>
              <w:t xml:space="preserve">nformation technology </w:t>
            </w:r>
            <w:r w:rsidR="00711624" w:rsidRPr="008169AB">
              <w:t xml:space="preserve">professional with experience in </w:t>
            </w:r>
            <w:r w:rsidR="00235DCD">
              <w:t xml:space="preserve">all areas of </w:t>
            </w:r>
            <w:r w:rsidR="002C0FD8">
              <w:t>s</w:t>
            </w:r>
            <w:r w:rsidR="005C54B4">
              <w:t xml:space="preserve">oftware </w:t>
            </w:r>
            <w:r w:rsidR="002C0FD8">
              <w:t>development</w:t>
            </w:r>
            <w:r w:rsidR="00711624" w:rsidRPr="008169AB">
              <w:t>, including plannin</w:t>
            </w:r>
            <w:r w:rsidR="00235DCD">
              <w:t>g, development and integration. A</w:t>
            </w:r>
            <w:r w:rsidR="00711624" w:rsidRPr="008169AB">
              <w:t xml:space="preserve"> </w:t>
            </w:r>
            <w:r w:rsidR="00235DCD">
              <w:t xml:space="preserve">creative, yet rational </w:t>
            </w:r>
            <w:r w:rsidR="005C39BA">
              <w:t>programmer</w:t>
            </w:r>
            <w:r w:rsidR="00235DCD" w:rsidRPr="008169AB">
              <w:t xml:space="preserve"> </w:t>
            </w:r>
            <w:r w:rsidR="00235DCD">
              <w:t xml:space="preserve">with a </w:t>
            </w:r>
            <w:r w:rsidR="00711624" w:rsidRPr="008169AB">
              <w:t xml:space="preserve">strong Business Analyst and Quality Assurance </w:t>
            </w:r>
            <w:r w:rsidR="00235DCD">
              <w:t xml:space="preserve">background, who genuinely </w:t>
            </w:r>
            <w:r w:rsidR="005C39BA">
              <w:t>comprehends all</w:t>
            </w:r>
            <w:r w:rsidR="00235DCD">
              <w:t xml:space="preserve"> aspects </w:t>
            </w:r>
            <w:r w:rsidR="005C39BA">
              <w:t>of</w:t>
            </w:r>
            <w:r w:rsidR="00235DCD">
              <w:t xml:space="preserve"> the </w:t>
            </w:r>
            <w:r w:rsidR="005C39BA">
              <w:t>Software Development Life Cycle. Able to provide solutions and ideas to technical and non-technical people alike using a</w:t>
            </w:r>
            <w:r w:rsidR="00711624" w:rsidRPr="008169AB">
              <w:t xml:space="preserve"> consistently clear communication and analytical skill set. Constantly learning new software development technologies through industry seminars, </w:t>
            </w:r>
            <w:r w:rsidR="005C39BA">
              <w:t>professional organizations</w:t>
            </w:r>
            <w:r w:rsidR="00711624" w:rsidRPr="008169AB">
              <w:t xml:space="preserve"> and published materials. Ambitious and motivated worker who is known as an efficient problem-solver when working independently or within a team. </w:t>
            </w:r>
          </w:p>
          <w:p w14:paraId="5239DE73" w14:textId="77777777" w:rsidR="00A17C51" w:rsidRDefault="007039B9" w:rsidP="0050327C">
            <w:pPr>
              <w:pBdr>
                <w:bottom w:val="single" w:sz="4" w:space="1" w:color="808080"/>
              </w:pBdr>
              <w:spacing w:after="0" w:line="240" w:lineRule="auto"/>
              <w:rPr>
                <w:b/>
                <w:sz w:val="28"/>
                <w:szCs w:val="28"/>
              </w:rPr>
            </w:pPr>
            <w:r w:rsidRPr="007E612D">
              <w:rPr>
                <w:b/>
                <w:sz w:val="28"/>
                <w:szCs w:val="28"/>
              </w:rPr>
              <w:t>EXPERIENCE</w:t>
            </w:r>
          </w:p>
          <w:tbl>
            <w:tblPr>
              <w:tblW w:w="8820" w:type="dxa"/>
              <w:tblLook w:val="04A0" w:firstRow="1" w:lastRow="0" w:firstColumn="1" w:lastColumn="0" w:noHBand="0" w:noVBand="1"/>
            </w:tblPr>
            <w:tblGrid>
              <w:gridCol w:w="8820"/>
            </w:tblGrid>
            <w:tr w:rsidR="00F36280" w:rsidRPr="00572D1B" w14:paraId="0329789F" w14:textId="77777777" w:rsidTr="003413F0">
              <w:trPr>
                <w:trHeight w:val="2448"/>
              </w:trPr>
              <w:tc>
                <w:tcPr>
                  <w:tcW w:w="8820" w:type="dxa"/>
                  <w:shd w:val="clear" w:color="auto" w:fill="auto"/>
                </w:tcPr>
                <w:tbl>
                  <w:tblPr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8604"/>
                  </w:tblGrid>
                  <w:tr w:rsidR="00F36280" w:rsidRPr="00572D1B" w14:paraId="74FAF246" w14:textId="77777777" w:rsidTr="0052270F">
                    <w:tc>
                      <w:tcPr>
                        <w:tcW w:w="8604" w:type="dxa"/>
                        <w:shd w:val="clear" w:color="auto" w:fill="auto"/>
                      </w:tcPr>
                      <w:p w14:paraId="7CD5B7EA" w14:textId="45F774B0" w:rsidR="00F36280" w:rsidRDefault="00F36280" w:rsidP="003413F0">
                        <w:pPr>
                          <w:spacing w:after="0" w:line="240" w:lineRule="auto"/>
                          <w:ind w:left="-108"/>
                          <w:rPr>
                            <w:b/>
                            <w:sz w:val="26"/>
                            <w:szCs w:val="26"/>
                          </w:rPr>
                        </w:pPr>
                        <w:r>
                          <w:rPr>
                            <w:b/>
                            <w:sz w:val="26"/>
                            <w:szCs w:val="26"/>
                          </w:rPr>
                          <w:t xml:space="preserve">Salesforce </w:t>
                        </w:r>
                        <w:r>
                          <w:rPr>
                            <w:b/>
                            <w:sz w:val="26"/>
                            <w:szCs w:val="26"/>
                          </w:rPr>
                          <w:t>Consultant</w:t>
                        </w:r>
                        <w:r w:rsidR="0052270F">
                          <w:rPr>
                            <w:b/>
                            <w:sz w:val="26"/>
                            <w:szCs w:val="26"/>
                          </w:rPr>
                          <w:t xml:space="preserve">                                                                          </w:t>
                        </w:r>
                        <w:r w:rsidR="0052270F">
                          <w:t>April 2013 - Present</w:t>
                        </w:r>
                        <w:r w:rsidR="0052270F">
                          <w:t xml:space="preserve"> </w:t>
                        </w:r>
                      </w:p>
                    </w:tc>
                  </w:tr>
                </w:tbl>
                <w:p w14:paraId="5A2D6A41" w14:textId="4C6EBBDD" w:rsidR="00F36280" w:rsidRPr="007E612D" w:rsidRDefault="00F36280" w:rsidP="003413F0">
                  <w:pPr>
                    <w:spacing w:after="0" w:line="240" w:lineRule="auto"/>
                  </w:pPr>
                  <w:r>
                    <w:rPr>
                      <w:b/>
                    </w:rPr>
                    <w:t>Slalom Consulting</w:t>
                  </w:r>
                  <w:r w:rsidRPr="007E612D">
                    <w:t xml:space="preserve">, </w:t>
                  </w:r>
                  <w:r>
                    <w:t>Chicago</w:t>
                  </w:r>
                  <w:r w:rsidRPr="007E612D">
                    <w:t xml:space="preserve">, </w:t>
                  </w:r>
                  <w:r>
                    <w:t>Illinois</w:t>
                  </w:r>
                  <w:r w:rsidR="004928B9">
                    <w:t xml:space="preserve">                                                                          </w:t>
                  </w:r>
                </w:p>
                <w:p w14:paraId="1B521F26" w14:textId="4F573673" w:rsidR="00F36280" w:rsidRDefault="004928B9" w:rsidP="003413F0">
                  <w:pPr>
                    <w:pStyle w:val="Bulletedlistlastitem"/>
                    <w:spacing w:after="100" w:afterAutospacing="1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Wor</w:t>
                  </w:r>
                  <w:r w:rsidR="003413F0">
                    <w:rPr>
                      <w:rFonts w:ascii="Calibri" w:hAnsi="Calibri" w:cs="Calibri"/>
                      <w:sz w:val="22"/>
                      <w:szCs w:val="22"/>
                    </w:rPr>
                    <w:t>ked with multiple project teams on a single client to ensure the migration of data from various legacy systems is correctly populated in a Salesforce environment</w:t>
                  </w:r>
                </w:p>
                <w:p w14:paraId="3881BEFC" w14:textId="2128280E" w:rsidR="00F36280" w:rsidRPr="006D3E97" w:rsidRDefault="003413F0" w:rsidP="003413F0">
                  <w:pPr>
                    <w:pStyle w:val="Bulletedlistlastitem"/>
                    <w:spacing w:after="100" w:afterAutospacing="1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 xml:space="preserve">Created a </w:t>
                  </w:r>
                  <w:r w:rsidR="0099313B">
                    <w:rPr>
                      <w:rFonts w:ascii="Calibri" w:hAnsi="Calibri" w:cs="Calibri"/>
                      <w:sz w:val="22"/>
                      <w:szCs w:val="22"/>
                    </w:rPr>
                    <w:t>scheduled review system in Salesforce which assisted representatives in a compliance required process by coordinating their subsequent reviews</w:t>
                  </w:r>
                </w:p>
                <w:p w14:paraId="0C6AEB68" w14:textId="069B8285" w:rsidR="00F36280" w:rsidRPr="004928B9" w:rsidRDefault="0052270F" w:rsidP="003413F0">
                  <w:pPr>
                    <w:pStyle w:val="Bulletedlistlastitem"/>
                    <w:spacing w:after="0"/>
                    <w:rPr>
                      <w:sz w:val="16"/>
                      <w:szCs w:val="16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Discussed with clients the impediments their current Salesforce environment would cause and provided improvements that would increase productivity and efficiency</w:t>
                  </w:r>
                </w:p>
                <w:p w14:paraId="1D15F071" w14:textId="77777777" w:rsidR="004928B9" w:rsidRPr="004928B9" w:rsidRDefault="004928B9" w:rsidP="003413F0">
                  <w:pPr>
                    <w:spacing w:after="0" w:line="240" w:lineRule="auto"/>
                    <w:ind w:left="-108"/>
                    <w:rPr>
                      <w:b/>
                      <w:sz w:val="16"/>
                      <w:szCs w:val="16"/>
                    </w:rPr>
                  </w:pPr>
                </w:p>
                <w:p w14:paraId="1117BC85" w14:textId="77777777" w:rsidR="00F36280" w:rsidRDefault="00F36280" w:rsidP="003413F0">
                  <w:pPr>
                    <w:spacing w:after="0" w:line="240" w:lineRule="auto"/>
                    <w:ind w:left="-108"/>
                    <w:rPr>
                      <w:b/>
                      <w:sz w:val="26"/>
                      <w:szCs w:val="26"/>
                    </w:rPr>
                  </w:pPr>
                  <w:r>
                    <w:rPr>
                      <w:b/>
                      <w:sz w:val="26"/>
                      <w:szCs w:val="26"/>
                    </w:rPr>
                    <w:t>Salesforce Software Engineer III</w:t>
                  </w:r>
                </w:p>
              </w:tc>
            </w:tr>
          </w:tbl>
          <w:p w14:paraId="6905181E" w14:textId="40F883E8" w:rsidR="005C39F2" w:rsidRPr="007E612D" w:rsidRDefault="00263FE5" w:rsidP="003413F0">
            <w:pPr>
              <w:spacing w:after="0" w:line="240" w:lineRule="auto"/>
            </w:pPr>
            <w:r>
              <w:rPr>
                <w:b/>
              </w:rPr>
              <w:t>CareerBuilder</w:t>
            </w:r>
            <w:r w:rsidR="005C39F2" w:rsidRPr="007E612D">
              <w:t xml:space="preserve">, </w:t>
            </w:r>
            <w:r w:rsidR="005C39F2">
              <w:t>Chicago</w:t>
            </w:r>
            <w:r w:rsidR="005C39F2" w:rsidRPr="007E612D">
              <w:t xml:space="preserve">, </w:t>
            </w:r>
            <w:r w:rsidR="005C39F2">
              <w:t>Illinois</w:t>
            </w:r>
            <w:r w:rsidR="004928B9">
              <w:t xml:space="preserve">                                                                                April 2012 – April 2013</w:t>
            </w:r>
          </w:p>
          <w:p w14:paraId="037B2520" w14:textId="77777777" w:rsidR="005C39F2" w:rsidRDefault="00132C91" w:rsidP="003413F0">
            <w:pPr>
              <w:pStyle w:val="Bulletedlistlastitem"/>
              <w:spacing w:after="100" w:afterAutospacing="1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Led a development</w:t>
            </w:r>
            <w:r w:rsidRPr="00132C91">
              <w:rPr>
                <w:rFonts w:ascii="Calibri" w:hAnsi="Calibri" w:cs="Calibri"/>
                <w:sz w:val="22"/>
                <w:szCs w:val="22"/>
              </w:rPr>
              <w:t xml:space="preserve"> team to create an order entry system through Salesforce.com </w:t>
            </w:r>
            <w:r>
              <w:rPr>
                <w:rFonts w:ascii="Calibri" w:hAnsi="Calibri" w:cs="Calibri"/>
                <w:sz w:val="22"/>
                <w:szCs w:val="22"/>
              </w:rPr>
              <w:t>with</w:t>
            </w:r>
            <w:r w:rsidRPr="00132C91">
              <w:rPr>
                <w:rFonts w:ascii="Calibri" w:hAnsi="Calibri" w:cs="Calibri"/>
                <w:sz w:val="22"/>
                <w:szCs w:val="22"/>
              </w:rPr>
              <w:t xml:space="preserve"> a .NET backend, granting users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the</w:t>
            </w:r>
            <w:r w:rsidRPr="00132C91">
              <w:rPr>
                <w:rFonts w:ascii="Calibri" w:hAnsi="Calibri" w:cs="Calibri"/>
                <w:sz w:val="22"/>
                <w:szCs w:val="22"/>
              </w:rPr>
              <w:t xml:space="preserve"> authority to enter sales orders without </w:t>
            </w:r>
            <w:r>
              <w:rPr>
                <w:rFonts w:ascii="Calibri" w:hAnsi="Calibri" w:cs="Calibri"/>
                <w:sz w:val="22"/>
                <w:szCs w:val="22"/>
              </w:rPr>
              <w:t>connecting through a VPN</w:t>
            </w:r>
          </w:p>
          <w:p w14:paraId="264BE829" w14:textId="77777777" w:rsidR="006D3E97" w:rsidRPr="006D3E97" w:rsidRDefault="00132C91" w:rsidP="003413F0">
            <w:pPr>
              <w:pStyle w:val="Bulletedlistlastitem"/>
              <w:spacing w:after="100" w:afterAutospacing="1"/>
              <w:rPr>
                <w:rFonts w:ascii="Calibri" w:hAnsi="Calibri" w:cs="Calibri"/>
                <w:sz w:val="22"/>
                <w:szCs w:val="22"/>
              </w:rPr>
            </w:pPr>
            <w:r w:rsidRPr="00132C91">
              <w:rPr>
                <w:rFonts w:ascii="Calibri" w:hAnsi="Calibri" w:cs="Calibri"/>
                <w:sz w:val="22"/>
                <w:szCs w:val="22"/>
              </w:rPr>
              <w:t>Categorized products, allowing several sales groups to obtain a greater understanding of the company's offerings and align strategies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through reports and dashboards</w:t>
            </w:r>
          </w:p>
          <w:p w14:paraId="491634D3" w14:textId="77777777" w:rsidR="00271C22" w:rsidRPr="00B67598" w:rsidRDefault="00132C91" w:rsidP="003413F0">
            <w:pPr>
              <w:pStyle w:val="Bulletedlistlastitem"/>
              <w:spacing w:after="0"/>
              <w:rPr>
                <w:sz w:val="16"/>
                <w:szCs w:val="16"/>
              </w:rPr>
            </w:pPr>
            <w:r w:rsidRPr="00132C91">
              <w:rPr>
                <w:rFonts w:ascii="Calibri" w:hAnsi="Calibri" w:cs="Calibri"/>
                <w:sz w:val="22"/>
                <w:szCs w:val="22"/>
              </w:rPr>
              <w:t xml:space="preserve">Worked closely with multiple European teams to transition from their existing CRM systems to a consolidated Salesforce.com organization </w:t>
            </w:r>
          </w:p>
          <w:p w14:paraId="73F56AE0" w14:textId="77777777" w:rsidR="00B67598" w:rsidRPr="000B2278" w:rsidRDefault="00B67598" w:rsidP="0052270F">
            <w:pPr>
              <w:pStyle w:val="Bulletedlistlastitem"/>
              <w:numPr>
                <w:ilvl w:val="0"/>
                <w:numId w:val="0"/>
              </w:numPr>
              <w:ind w:left="216"/>
              <w:rPr>
                <w:sz w:val="16"/>
                <w:szCs w:val="16"/>
              </w:rPr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993"/>
              <w:gridCol w:w="3899"/>
            </w:tblGrid>
            <w:tr w:rsidR="00B9393F" w:rsidRPr="00572D1B" w14:paraId="675660BB" w14:textId="77777777" w:rsidTr="001F363C">
              <w:tc>
                <w:tcPr>
                  <w:tcW w:w="5035" w:type="dxa"/>
                  <w:shd w:val="clear" w:color="auto" w:fill="auto"/>
                </w:tcPr>
                <w:p w14:paraId="2912069E" w14:textId="77777777" w:rsidR="00B9393F" w:rsidRDefault="00B9393F" w:rsidP="0052270F">
                  <w:pPr>
                    <w:spacing w:after="0" w:line="240" w:lineRule="auto"/>
                    <w:ind w:left="-108"/>
                    <w:rPr>
                      <w:b/>
                      <w:sz w:val="26"/>
                      <w:szCs w:val="26"/>
                    </w:rPr>
                  </w:pPr>
                  <w:r>
                    <w:rPr>
                      <w:b/>
                      <w:sz w:val="26"/>
                      <w:szCs w:val="26"/>
                    </w:rPr>
                    <w:t>Salesforce Technical Architect</w:t>
                  </w:r>
                </w:p>
              </w:tc>
              <w:tc>
                <w:tcPr>
                  <w:tcW w:w="3932" w:type="dxa"/>
                  <w:shd w:val="clear" w:color="auto" w:fill="auto"/>
                </w:tcPr>
                <w:p w14:paraId="33949CF6" w14:textId="77777777" w:rsidR="00B9393F" w:rsidRPr="004E00D1" w:rsidRDefault="00B9393F" w:rsidP="0052270F">
                  <w:pPr>
                    <w:spacing w:after="0" w:line="240" w:lineRule="auto"/>
                    <w:jc w:val="right"/>
                  </w:pPr>
                  <w:r>
                    <w:t>January 2011</w:t>
                  </w:r>
                  <w:r w:rsidRPr="007E612D">
                    <w:t xml:space="preserve"> – </w:t>
                  </w:r>
                  <w:r>
                    <w:t>April 2012</w:t>
                  </w:r>
                </w:p>
              </w:tc>
            </w:tr>
          </w:tbl>
          <w:p w14:paraId="77C9DE31" w14:textId="77777777" w:rsidR="00B9393F" w:rsidRPr="007E612D" w:rsidRDefault="00B9393F" w:rsidP="0052270F">
            <w:pPr>
              <w:spacing w:after="0" w:line="240" w:lineRule="auto"/>
            </w:pPr>
            <w:r>
              <w:rPr>
                <w:b/>
              </w:rPr>
              <w:t>Emerging Solutions</w:t>
            </w:r>
            <w:r w:rsidRPr="007E612D">
              <w:t xml:space="preserve">, </w:t>
            </w:r>
            <w:r>
              <w:t>Chicago</w:t>
            </w:r>
            <w:r w:rsidRPr="007E612D">
              <w:t xml:space="preserve">, </w:t>
            </w:r>
            <w:r>
              <w:t>Illinois</w:t>
            </w:r>
          </w:p>
          <w:p w14:paraId="165DEC19" w14:textId="77777777" w:rsidR="00B9393F" w:rsidRDefault="00B9393F" w:rsidP="0052270F">
            <w:pPr>
              <w:pStyle w:val="Bulletedlistlastitem"/>
              <w:spacing w:after="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Documented functional specifications and requirements by organizing detailed discussions with stakeholders and users, where no</w:t>
            </w:r>
            <w:r w:rsidRPr="006C571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preventable rework was necessary after the initial demo</w:t>
            </w:r>
            <w:r w:rsidRPr="00EE7F16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2C373CF2" w14:textId="77777777" w:rsidR="00B9393F" w:rsidRPr="006D3E97" w:rsidRDefault="00B9393F" w:rsidP="00B9393F">
            <w:pPr>
              <w:pStyle w:val="Bulletedlistlastitem"/>
              <w:spacing w:after="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Developed custom user interface pages using Visualforce to present solutions to clients that integrated natively with Salesforce.com, solved their problems, and were custom designed to fit their branding</w:t>
            </w:r>
          </w:p>
          <w:p w14:paraId="5E29DCCA" w14:textId="77777777" w:rsidR="00B9393F" w:rsidRPr="00271C22" w:rsidRDefault="00B9393F" w:rsidP="00B9393F">
            <w:pPr>
              <w:pStyle w:val="Bulletedlistlastitem"/>
              <w:spacing w:after="0"/>
              <w:rPr>
                <w:sz w:val="16"/>
                <w:szCs w:val="16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Built a custom Force.com process that generated Lead and Task records from incoming email notifications sent from a data vendor, which resulted in quick adoption of the solution</w:t>
            </w:r>
          </w:p>
          <w:p w14:paraId="1ED36ECA" w14:textId="7F9FA72F" w:rsidR="003413F0" w:rsidRDefault="003413F0" w:rsidP="009B3EDF">
            <w:pPr>
              <w:pStyle w:val="Bulletedlistlastitem"/>
              <w:numPr>
                <w:ilvl w:val="0"/>
                <w:numId w:val="0"/>
              </w:numPr>
              <w:spacing w:after="0"/>
              <w:rPr>
                <w:sz w:val="16"/>
                <w:szCs w:val="16"/>
              </w:rPr>
            </w:pPr>
          </w:p>
          <w:p w14:paraId="2F332720" w14:textId="77777777" w:rsidR="003413F0" w:rsidRDefault="003413F0" w:rsidP="009B3EDF">
            <w:pPr>
              <w:pStyle w:val="Bulletedlistlastitem"/>
              <w:numPr>
                <w:ilvl w:val="0"/>
                <w:numId w:val="0"/>
              </w:numPr>
              <w:spacing w:after="0"/>
              <w:rPr>
                <w:sz w:val="16"/>
                <w:szCs w:val="16"/>
              </w:rPr>
            </w:pPr>
          </w:p>
          <w:p w14:paraId="36101EEA" w14:textId="77777777" w:rsidR="0052270F" w:rsidRDefault="0052270F" w:rsidP="009B3EDF">
            <w:pPr>
              <w:pStyle w:val="Bulletedlistlastitem"/>
              <w:numPr>
                <w:ilvl w:val="0"/>
                <w:numId w:val="0"/>
              </w:numPr>
              <w:spacing w:after="0"/>
              <w:rPr>
                <w:sz w:val="16"/>
                <w:szCs w:val="16"/>
              </w:rPr>
            </w:pPr>
          </w:p>
          <w:p w14:paraId="152F8208" w14:textId="77777777" w:rsidR="003413F0" w:rsidRDefault="003413F0" w:rsidP="009B3EDF">
            <w:pPr>
              <w:pStyle w:val="Bulletedlistlastitem"/>
              <w:numPr>
                <w:ilvl w:val="0"/>
                <w:numId w:val="0"/>
              </w:numPr>
              <w:spacing w:after="0"/>
              <w:rPr>
                <w:sz w:val="16"/>
                <w:szCs w:val="16"/>
              </w:rPr>
            </w:pPr>
          </w:p>
          <w:p w14:paraId="5CBA0353" w14:textId="77777777" w:rsidR="00B9393F" w:rsidRDefault="00B9393F" w:rsidP="009B3EDF">
            <w:pPr>
              <w:pStyle w:val="Bulletedlistlastitem"/>
              <w:numPr>
                <w:ilvl w:val="0"/>
                <w:numId w:val="0"/>
              </w:numPr>
              <w:spacing w:after="0"/>
              <w:rPr>
                <w:sz w:val="16"/>
                <w:szCs w:val="16"/>
              </w:rPr>
            </w:pPr>
          </w:p>
          <w:p w14:paraId="6DB5DC0A" w14:textId="65077AD7" w:rsidR="004928B9" w:rsidRDefault="004928B9" w:rsidP="009B3EDF">
            <w:pPr>
              <w:pStyle w:val="Bulletedlistlastitem"/>
              <w:numPr>
                <w:ilvl w:val="0"/>
                <w:numId w:val="0"/>
              </w:numPr>
              <w:spacing w:after="0"/>
              <w:rPr>
                <w:sz w:val="16"/>
                <w:szCs w:val="16"/>
              </w:rPr>
            </w:pPr>
            <w:r>
              <w:rPr>
                <w:b/>
                <w:noProof/>
                <w:sz w:val="26"/>
                <w:szCs w:val="26"/>
              </w:rPr>
              <w:drawing>
                <wp:inline distT="0" distB="0" distL="0" distR="0" wp14:anchorId="6B0064FE" wp14:editId="092F4AC7">
                  <wp:extent cx="2576955" cy="409853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S(rgb)_1485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955" cy="409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5779F0" w14:textId="6B131F49" w:rsidR="004928B9" w:rsidRPr="005C39F2" w:rsidRDefault="004928B9" w:rsidP="009B3EDF">
            <w:pPr>
              <w:pStyle w:val="Bulletedlistlastitem"/>
              <w:numPr>
                <w:ilvl w:val="0"/>
                <w:numId w:val="0"/>
              </w:numPr>
              <w:spacing w:after="0"/>
              <w:rPr>
                <w:sz w:val="16"/>
                <w:szCs w:val="16"/>
              </w:rPr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993"/>
              <w:gridCol w:w="3899"/>
            </w:tblGrid>
            <w:tr w:rsidR="00FC4BC0" w:rsidRPr="00572D1B" w14:paraId="46E5E1DE" w14:textId="77777777" w:rsidTr="00A83CD8">
              <w:tc>
                <w:tcPr>
                  <w:tcW w:w="5035" w:type="dxa"/>
                  <w:shd w:val="clear" w:color="auto" w:fill="auto"/>
                </w:tcPr>
                <w:p w14:paraId="671E614A" w14:textId="77777777" w:rsidR="001428A6" w:rsidRDefault="00FC4BC0" w:rsidP="009B3EDF">
                  <w:pPr>
                    <w:spacing w:after="0" w:line="240" w:lineRule="auto"/>
                    <w:ind w:left="-108"/>
                    <w:rPr>
                      <w:b/>
                      <w:sz w:val="26"/>
                      <w:szCs w:val="26"/>
                    </w:rPr>
                  </w:pPr>
                  <w:r w:rsidRPr="00572D1B">
                    <w:rPr>
                      <w:b/>
                      <w:sz w:val="26"/>
                      <w:szCs w:val="26"/>
                    </w:rPr>
                    <w:lastRenderedPageBreak/>
                    <w:t xml:space="preserve">Quality Assurance </w:t>
                  </w:r>
                  <w:r>
                    <w:rPr>
                      <w:b/>
                      <w:sz w:val="26"/>
                      <w:szCs w:val="26"/>
                    </w:rPr>
                    <w:t>Analyst</w:t>
                  </w:r>
                </w:p>
              </w:tc>
              <w:tc>
                <w:tcPr>
                  <w:tcW w:w="3932" w:type="dxa"/>
                  <w:shd w:val="clear" w:color="auto" w:fill="auto"/>
                </w:tcPr>
                <w:p w14:paraId="1387416E" w14:textId="77777777" w:rsidR="00FC4BC0" w:rsidRPr="004E00D1" w:rsidRDefault="00E2003D" w:rsidP="009B3EDF">
                  <w:pPr>
                    <w:spacing w:after="0" w:line="240" w:lineRule="auto"/>
                    <w:jc w:val="right"/>
                  </w:pPr>
                  <w:r>
                    <w:t>March 2010</w:t>
                  </w:r>
                  <w:r w:rsidR="00FC4BC0" w:rsidRPr="007E612D">
                    <w:t xml:space="preserve"> – </w:t>
                  </w:r>
                  <w:r>
                    <w:t>October</w:t>
                  </w:r>
                  <w:r w:rsidR="00FC4BC0">
                    <w:t xml:space="preserve"> 2010</w:t>
                  </w:r>
                </w:p>
              </w:tc>
            </w:tr>
          </w:tbl>
          <w:p w14:paraId="7C16D15E" w14:textId="77777777" w:rsidR="00FC4BC0" w:rsidRPr="007E612D" w:rsidRDefault="00FC4BC0" w:rsidP="009B3EDF">
            <w:pPr>
              <w:spacing w:after="0" w:line="240" w:lineRule="auto"/>
            </w:pPr>
            <w:r>
              <w:rPr>
                <w:b/>
              </w:rPr>
              <w:t>Model Metrics</w:t>
            </w:r>
            <w:r w:rsidRPr="007E612D">
              <w:t xml:space="preserve">, </w:t>
            </w:r>
            <w:r>
              <w:t>Chicago</w:t>
            </w:r>
            <w:r w:rsidRPr="007E612D">
              <w:t xml:space="preserve">, </w:t>
            </w:r>
            <w:r>
              <w:t>Illinois</w:t>
            </w:r>
          </w:p>
          <w:p w14:paraId="126B0D8B" w14:textId="77777777" w:rsidR="00FC4BC0" w:rsidRPr="00EE7F16" w:rsidRDefault="00FC4BC0" w:rsidP="00672392">
            <w:pPr>
              <w:pStyle w:val="Bulletedlistlastitem"/>
              <w:spacing w:after="20"/>
              <w:ind w:right="72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Compiled requirements for Salesforce.com </w:t>
            </w:r>
            <w:r>
              <w:rPr>
                <w:rStyle w:val="apple-style-span"/>
                <w:rFonts w:ascii="Arial" w:hAnsi="Arial" w:cs="Arial"/>
                <w:color w:val="000000"/>
                <w:szCs w:val="20"/>
              </w:rPr>
              <w:t xml:space="preserve">developers and created test cases to verify custom </w:t>
            </w:r>
            <w:proofErr w:type="spellStart"/>
            <w:r>
              <w:rPr>
                <w:rStyle w:val="apple-style-span"/>
                <w:rFonts w:ascii="Arial" w:hAnsi="Arial" w:cs="Arial"/>
                <w:color w:val="000000"/>
                <w:szCs w:val="20"/>
              </w:rPr>
              <w:t>VisualForce</w:t>
            </w:r>
            <w:proofErr w:type="spellEnd"/>
            <w:r>
              <w:rPr>
                <w:rStyle w:val="apple-style-span"/>
                <w:rFonts w:ascii="Arial" w:hAnsi="Arial" w:cs="Arial"/>
                <w:color w:val="000000"/>
                <w:szCs w:val="20"/>
              </w:rPr>
              <w:t xml:space="preserve"> and APEX functionality through a comprehensive review of client d</w:t>
            </w:r>
            <w:r>
              <w:rPr>
                <w:rFonts w:ascii="Calibri" w:hAnsi="Calibri" w:cs="Calibri"/>
                <w:sz w:val="22"/>
                <w:szCs w:val="22"/>
              </w:rPr>
              <w:t>ocuments</w:t>
            </w:r>
            <w:r w:rsidRPr="00EE7F16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2E7C61AE" w14:textId="286F84D3" w:rsidR="006D5ED3" w:rsidRPr="006350EA" w:rsidRDefault="00FC4BC0" w:rsidP="006350EA">
            <w:pPr>
              <w:pStyle w:val="Bulletedlistlastitem"/>
              <w:spacing w:after="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Determined underlying </w:t>
            </w:r>
            <w:r>
              <w:rPr>
                <w:rStyle w:val="apple-style-span"/>
                <w:rFonts w:ascii="Arial" w:hAnsi="Arial" w:cs="Arial"/>
                <w:color w:val="000000"/>
                <w:szCs w:val="20"/>
              </w:rPr>
              <w:t>reasons for defects occurring in various</w:t>
            </w:r>
            <w:r>
              <w:rPr>
                <w:rFonts w:ascii="Arial" w:hAnsi="Arial" w:cs="Arial"/>
                <w:color w:val="000000"/>
                <w:szCs w:val="20"/>
              </w:rPr>
              <w:t xml:space="preserve"> </w:t>
            </w:r>
            <w:r>
              <w:rPr>
                <w:rStyle w:val="apple-style-span"/>
                <w:rFonts w:ascii="Arial" w:hAnsi="Arial" w:cs="Arial"/>
                <w:color w:val="000000"/>
                <w:szCs w:val="20"/>
              </w:rPr>
              <w:t>Salesforce.com, Adobe AIR and browser-based application by particip</w:t>
            </w:r>
            <w:bookmarkStart w:id="0" w:name="_GoBack"/>
            <w:bookmarkEnd w:id="0"/>
            <w:r>
              <w:rPr>
                <w:rStyle w:val="apple-style-span"/>
                <w:rFonts w:ascii="Arial" w:hAnsi="Arial" w:cs="Arial"/>
                <w:color w:val="000000"/>
                <w:szCs w:val="20"/>
              </w:rPr>
              <w:t>ating in</w:t>
            </w:r>
            <w:r>
              <w:rPr>
                <w:rFonts w:ascii="Arial" w:hAnsi="Arial" w:cs="Arial"/>
                <w:color w:val="000000"/>
                <w:szCs w:val="20"/>
              </w:rPr>
              <w:t xml:space="preserve"> </w:t>
            </w:r>
            <w:r>
              <w:rPr>
                <w:rStyle w:val="apple-style-span"/>
                <w:rFonts w:ascii="Arial" w:hAnsi="Arial" w:cs="Arial"/>
                <w:color w:val="000000"/>
                <w:szCs w:val="20"/>
              </w:rPr>
              <w:t xml:space="preserve">code reviews with </w:t>
            </w:r>
            <w:r>
              <w:rPr>
                <w:rFonts w:ascii="Calibri" w:hAnsi="Calibri" w:cs="Calibri"/>
                <w:sz w:val="22"/>
                <w:szCs w:val="22"/>
              </w:rPr>
              <w:t>developers</w:t>
            </w:r>
            <w:r w:rsidRPr="00EE7F16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000B1A25" w14:textId="6E1C35CA" w:rsidR="0099313B" w:rsidRPr="0099313B" w:rsidRDefault="00FC4BC0" w:rsidP="0052270F">
            <w:pPr>
              <w:pStyle w:val="Bulletedlistlastitem"/>
              <w:spacing w:after="20"/>
              <w:rPr>
                <w:rFonts w:ascii="Calibri" w:hAnsi="Calibri" w:cs="Calibri"/>
                <w:sz w:val="22"/>
                <w:szCs w:val="22"/>
              </w:rPr>
            </w:pPr>
            <w:r w:rsidRPr="0099313B">
              <w:rPr>
                <w:rFonts w:ascii="Calibri" w:hAnsi="Calibri" w:cs="Calibri"/>
                <w:sz w:val="22"/>
                <w:szCs w:val="22"/>
              </w:rPr>
              <w:t>Assisted with the development of a public donation website, integrating Salesforce.com and Amazon Web Services cloud technologies with the Facebook, Twitter and LinkedIn</w:t>
            </w:r>
          </w:p>
          <w:p w14:paraId="77D3571E" w14:textId="77777777" w:rsidR="0099313B" w:rsidRPr="007E612D" w:rsidRDefault="0099313B" w:rsidP="0052270F">
            <w:pPr>
              <w:spacing w:after="0" w:line="240" w:lineRule="auto"/>
            </w:pPr>
            <w:r>
              <w:rPr>
                <w:b/>
              </w:rPr>
              <w:t>Thomson Reuters</w:t>
            </w:r>
            <w:r w:rsidRPr="007E612D">
              <w:t xml:space="preserve">, </w:t>
            </w:r>
            <w:r>
              <w:t>Chicago</w:t>
            </w:r>
            <w:r w:rsidRPr="007E612D">
              <w:t xml:space="preserve">, </w:t>
            </w:r>
            <w:r>
              <w:t>Illinois</w:t>
            </w:r>
          </w:p>
          <w:tbl>
            <w:tblPr>
              <w:tblpPr w:leftFromText="180" w:rightFromText="180" w:vertAnchor="text" w:horzAnchor="margin" w:tblpY="-6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991"/>
              <w:gridCol w:w="3901"/>
            </w:tblGrid>
            <w:tr w:rsidR="0099313B" w:rsidRPr="00572D1B" w14:paraId="0FC991FF" w14:textId="77777777" w:rsidTr="0099313B">
              <w:tc>
                <w:tcPr>
                  <w:tcW w:w="4991" w:type="dxa"/>
                  <w:shd w:val="clear" w:color="auto" w:fill="auto"/>
                </w:tcPr>
                <w:p w14:paraId="2EE863F4" w14:textId="77777777" w:rsidR="0099313B" w:rsidRDefault="0099313B" w:rsidP="0052270F">
                  <w:pPr>
                    <w:spacing w:after="0" w:line="240" w:lineRule="auto"/>
                    <w:ind w:left="-108"/>
                    <w:jc w:val="both"/>
                    <w:rPr>
                      <w:b/>
                      <w:sz w:val="26"/>
                      <w:szCs w:val="26"/>
                    </w:rPr>
                  </w:pPr>
                  <w:r w:rsidRPr="00572D1B">
                    <w:rPr>
                      <w:b/>
                      <w:sz w:val="26"/>
                      <w:szCs w:val="26"/>
                    </w:rPr>
                    <w:t>Quality Assurance Engineer, Hubbard One</w:t>
                  </w:r>
                </w:p>
              </w:tc>
              <w:tc>
                <w:tcPr>
                  <w:tcW w:w="3901" w:type="dxa"/>
                  <w:shd w:val="clear" w:color="auto" w:fill="auto"/>
                </w:tcPr>
                <w:p w14:paraId="244F42FC" w14:textId="77777777" w:rsidR="0099313B" w:rsidRDefault="0099313B" w:rsidP="0052270F">
                  <w:pPr>
                    <w:spacing w:after="0" w:line="240" w:lineRule="auto"/>
                    <w:jc w:val="right"/>
                  </w:pPr>
                  <w:r>
                    <w:t>Septem</w:t>
                  </w:r>
                  <w:r w:rsidRPr="007E612D">
                    <w:t>ber 200</w:t>
                  </w:r>
                  <w:r>
                    <w:t>7</w:t>
                  </w:r>
                  <w:r w:rsidRPr="007E612D">
                    <w:t xml:space="preserve"> – </w:t>
                  </w:r>
                  <w:r>
                    <w:t>January 2010</w:t>
                  </w:r>
                </w:p>
              </w:tc>
            </w:tr>
          </w:tbl>
          <w:p w14:paraId="01C2153C" w14:textId="77777777" w:rsidR="0099313B" w:rsidRPr="00EE7F16" w:rsidRDefault="0099313B" w:rsidP="0052270F">
            <w:pPr>
              <w:pStyle w:val="Bulletedlistlastitem"/>
              <w:spacing w:after="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Manag</w:t>
            </w:r>
            <w:r w:rsidRPr="00EE7F16">
              <w:rPr>
                <w:rFonts w:ascii="Calibri" w:hAnsi="Calibri" w:cs="Calibri"/>
                <w:sz w:val="22"/>
                <w:szCs w:val="22"/>
              </w:rPr>
              <w:t>ed teams of onsite and offshore quality assurance members to ensure timely and accurate project completion</w:t>
            </w:r>
            <w:r>
              <w:rPr>
                <w:rFonts w:ascii="Calibri" w:hAnsi="Calibri" w:cs="Calibri"/>
                <w:sz w:val="22"/>
                <w:szCs w:val="22"/>
              </w:rPr>
              <w:t>, assisting when needed</w:t>
            </w:r>
            <w:r w:rsidRPr="00EE7F16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0DB551AD" w14:textId="77777777" w:rsidR="0099313B" w:rsidRPr="00B9393F" w:rsidRDefault="0099313B" w:rsidP="0099313B">
            <w:pPr>
              <w:pStyle w:val="Bulletedlistlastitem"/>
              <w:spacing w:after="20"/>
              <w:rPr>
                <w:rFonts w:ascii="Calibri" w:hAnsi="Calibri" w:cs="Calibri"/>
                <w:sz w:val="22"/>
                <w:szCs w:val="22"/>
              </w:rPr>
            </w:pPr>
            <w:r w:rsidRPr="00EE7F16">
              <w:rPr>
                <w:rFonts w:ascii="Calibri" w:hAnsi="Calibri" w:cs="Calibri"/>
                <w:sz w:val="22"/>
                <w:szCs w:val="22"/>
              </w:rPr>
              <w:t xml:space="preserve">Led a project to reengineer the product’s collection of Regression Test Cases, which decreased the duration of testing while reducing the number of software patches by 80% </w:t>
            </w:r>
          </w:p>
          <w:p w14:paraId="22620567" w14:textId="77777777" w:rsidR="00B9393F" w:rsidRPr="00B9393F" w:rsidRDefault="00B9393F" w:rsidP="0099313B">
            <w:pPr>
              <w:pStyle w:val="Bulletedlistlastitem"/>
              <w:numPr>
                <w:ilvl w:val="0"/>
                <w:numId w:val="0"/>
              </w:numPr>
              <w:spacing w:after="20"/>
              <w:rPr>
                <w:rFonts w:cs="Calibri"/>
                <w:sz w:val="16"/>
                <w:szCs w:val="16"/>
              </w:rPr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446"/>
              <w:gridCol w:w="4446"/>
            </w:tblGrid>
            <w:tr w:rsidR="00B85DE7" w:rsidRPr="00572D1B" w14:paraId="0468AAA6" w14:textId="77777777" w:rsidTr="00572D1B">
              <w:tc>
                <w:tcPr>
                  <w:tcW w:w="4483" w:type="dxa"/>
                  <w:shd w:val="clear" w:color="auto" w:fill="auto"/>
                </w:tcPr>
                <w:p w14:paraId="2575F28C" w14:textId="77777777" w:rsidR="00B85DE7" w:rsidRPr="00572D1B" w:rsidRDefault="00B85DE7" w:rsidP="00572D1B">
                  <w:pPr>
                    <w:spacing w:after="0" w:line="240" w:lineRule="auto"/>
                    <w:ind w:left="-108"/>
                    <w:rPr>
                      <w:b/>
                      <w:sz w:val="26"/>
                      <w:szCs w:val="26"/>
                    </w:rPr>
                  </w:pPr>
                  <w:r w:rsidRPr="00572D1B">
                    <w:rPr>
                      <w:b/>
                      <w:sz w:val="26"/>
                      <w:szCs w:val="26"/>
                    </w:rPr>
                    <w:t>Quality Assurance Consultant</w:t>
                  </w:r>
                </w:p>
              </w:tc>
              <w:tc>
                <w:tcPr>
                  <w:tcW w:w="4484" w:type="dxa"/>
                  <w:shd w:val="clear" w:color="auto" w:fill="auto"/>
                </w:tcPr>
                <w:p w14:paraId="38E6AC31" w14:textId="77777777" w:rsidR="00B85DE7" w:rsidRPr="00572D1B" w:rsidRDefault="00B85DE7" w:rsidP="00572D1B">
                  <w:pPr>
                    <w:spacing w:after="0" w:line="240" w:lineRule="auto"/>
                    <w:jc w:val="right"/>
                    <w:rPr>
                      <w:b/>
                      <w:sz w:val="26"/>
                      <w:szCs w:val="26"/>
                    </w:rPr>
                  </w:pPr>
                  <w:r>
                    <w:t xml:space="preserve">       March</w:t>
                  </w:r>
                  <w:r w:rsidRPr="007E612D">
                    <w:t xml:space="preserve"> 200</w:t>
                  </w:r>
                  <w:r>
                    <w:t>7</w:t>
                  </w:r>
                  <w:r w:rsidRPr="007E612D">
                    <w:t xml:space="preserve"> – </w:t>
                  </w:r>
                  <w:r>
                    <w:t>Septem</w:t>
                  </w:r>
                  <w:r w:rsidRPr="007E612D">
                    <w:t>ber 2007</w:t>
                  </w:r>
                </w:p>
              </w:tc>
            </w:tr>
          </w:tbl>
          <w:p w14:paraId="3E67436C" w14:textId="77777777" w:rsidR="009D73D1" w:rsidRPr="007E612D" w:rsidRDefault="00E44C2A" w:rsidP="007E612D">
            <w:pPr>
              <w:spacing w:after="0" w:line="240" w:lineRule="auto"/>
            </w:pPr>
            <w:r>
              <w:rPr>
                <w:b/>
              </w:rPr>
              <w:t>Critical Mass</w:t>
            </w:r>
            <w:r w:rsidR="009D73D1" w:rsidRPr="007E612D">
              <w:t xml:space="preserve">, </w:t>
            </w:r>
            <w:r>
              <w:t>Chicago</w:t>
            </w:r>
            <w:r w:rsidR="009D73D1" w:rsidRPr="007E612D">
              <w:t xml:space="preserve">, </w:t>
            </w:r>
            <w:r>
              <w:t>Illinois</w:t>
            </w:r>
          </w:p>
          <w:p w14:paraId="1A926B04" w14:textId="77777777" w:rsidR="000F3A30" w:rsidRPr="00EE7F16" w:rsidRDefault="000F3A30" w:rsidP="000F3A30">
            <w:pPr>
              <w:pStyle w:val="Bulletedlistlastitem"/>
              <w:spacing w:after="20"/>
              <w:rPr>
                <w:rFonts w:ascii="Calibri" w:hAnsi="Calibri" w:cs="Calibri"/>
                <w:sz w:val="22"/>
                <w:szCs w:val="22"/>
              </w:rPr>
            </w:pPr>
            <w:r w:rsidRPr="00EE7F16">
              <w:rPr>
                <w:rFonts w:ascii="Calibri" w:hAnsi="Calibri" w:cs="Calibri"/>
                <w:sz w:val="22"/>
                <w:szCs w:val="22"/>
              </w:rPr>
              <w:t xml:space="preserve">Created test plans and test scripts from </w:t>
            </w:r>
            <w:r w:rsidR="00A463CC">
              <w:rPr>
                <w:rFonts w:ascii="Calibri" w:hAnsi="Calibri" w:cs="Calibri"/>
                <w:sz w:val="22"/>
                <w:szCs w:val="22"/>
              </w:rPr>
              <w:t>various</w:t>
            </w:r>
            <w:r w:rsidRPr="00EE7F16">
              <w:rPr>
                <w:rFonts w:ascii="Calibri" w:hAnsi="Calibri" w:cs="Calibri"/>
                <w:sz w:val="22"/>
                <w:szCs w:val="22"/>
              </w:rPr>
              <w:t xml:space="preserve"> types of static media, from storyboards and copy documents to information architecture </w:t>
            </w:r>
            <w:r w:rsidR="00CC3C92" w:rsidRPr="00EE7F16">
              <w:rPr>
                <w:rFonts w:ascii="Calibri" w:hAnsi="Calibri" w:cs="Calibri"/>
                <w:sz w:val="22"/>
                <w:szCs w:val="22"/>
              </w:rPr>
              <w:t>d</w:t>
            </w:r>
            <w:r w:rsidR="00CC3C92">
              <w:rPr>
                <w:rFonts w:ascii="Calibri" w:hAnsi="Calibri" w:cs="Calibri"/>
                <w:sz w:val="22"/>
                <w:szCs w:val="22"/>
              </w:rPr>
              <w:t>iagram</w:t>
            </w:r>
            <w:r w:rsidR="00CC3C92" w:rsidRPr="00EE7F16">
              <w:rPr>
                <w:rFonts w:ascii="Calibri" w:hAnsi="Calibri" w:cs="Calibri"/>
                <w:sz w:val="22"/>
                <w:szCs w:val="22"/>
              </w:rPr>
              <w:t>s</w:t>
            </w:r>
            <w:r w:rsidR="00CC3C92">
              <w:rPr>
                <w:rFonts w:ascii="Calibri" w:hAnsi="Calibri" w:cs="Calibri"/>
                <w:sz w:val="22"/>
                <w:szCs w:val="22"/>
              </w:rPr>
              <w:t>, ensuring production quality without disturbing the artistic process</w:t>
            </w:r>
          </w:p>
          <w:p w14:paraId="7E2037B0" w14:textId="77777777" w:rsidR="00DB18EF" w:rsidRPr="00DB18EF" w:rsidRDefault="00A463CC" w:rsidP="00DB18EF">
            <w:pPr>
              <w:pStyle w:val="Bulletedlistlastitem"/>
              <w:spacing w:after="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Assimilated data and g</w:t>
            </w:r>
            <w:r w:rsidRPr="00EE7F16">
              <w:rPr>
                <w:rFonts w:ascii="Calibri" w:hAnsi="Calibri" w:cs="Calibri"/>
                <w:sz w:val="22"/>
                <w:szCs w:val="22"/>
              </w:rPr>
              <w:t xml:space="preserve">enerated </w:t>
            </w:r>
            <w:r w:rsidR="000F3A30" w:rsidRPr="00EE7F16">
              <w:rPr>
                <w:rFonts w:ascii="Calibri" w:hAnsi="Calibri" w:cs="Calibri"/>
                <w:sz w:val="22"/>
                <w:szCs w:val="22"/>
              </w:rPr>
              <w:t xml:space="preserve">business requirements </w:t>
            </w:r>
            <w:r>
              <w:rPr>
                <w:rFonts w:ascii="Calibri" w:hAnsi="Calibri" w:cs="Calibri"/>
                <w:sz w:val="22"/>
                <w:szCs w:val="22"/>
              </w:rPr>
              <w:t>produced in</w:t>
            </w:r>
            <w:r w:rsidRPr="00EE7F1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0F3A30" w:rsidRPr="00EE7F16">
              <w:rPr>
                <w:rFonts w:ascii="Calibri" w:hAnsi="Calibri" w:cs="Calibri"/>
                <w:sz w:val="22"/>
                <w:szCs w:val="22"/>
              </w:rPr>
              <w:t xml:space="preserve">creative brainstorming sessions </w:t>
            </w:r>
            <w:r>
              <w:rPr>
                <w:rFonts w:ascii="Calibri" w:hAnsi="Calibri" w:cs="Calibri"/>
                <w:sz w:val="22"/>
                <w:szCs w:val="22"/>
              </w:rPr>
              <w:t>as</w:t>
            </w:r>
            <w:r w:rsidR="000F3A30" w:rsidRPr="00EE7F16">
              <w:rPr>
                <w:rFonts w:ascii="Calibri" w:hAnsi="Calibri" w:cs="Calibri"/>
                <w:sz w:val="22"/>
                <w:szCs w:val="22"/>
              </w:rPr>
              <w:t xml:space="preserve"> the single technical member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in</w:t>
            </w:r>
            <w:r w:rsidR="000F3A30" w:rsidRPr="00EE7F1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EE7F16">
              <w:rPr>
                <w:rFonts w:ascii="Calibri" w:hAnsi="Calibri" w:cs="Calibri"/>
                <w:sz w:val="22"/>
                <w:szCs w:val="22"/>
              </w:rPr>
              <w:t>attend</w:t>
            </w:r>
            <w:r>
              <w:rPr>
                <w:rFonts w:ascii="Calibri" w:hAnsi="Calibri" w:cs="Calibri"/>
                <w:sz w:val="22"/>
                <w:szCs w:val="22"/>
              </w:rPr>
              <w:t>ance</w:t>
            </w:r>
            <w:r w:rsidRPr="00EE7F16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350566D4" w14:textId="77777777" w:rsidR="00DB18EF" w:rsidRPr="00DB18EF" w:rsidRDefault="00DB18EF" w:rsidP="00DB18EF">
            <w:pPr>
              <w:pStyle w:val="Bulletedlistlastitem"/>
              <w:numPr>
                <w:ilvl w:val="0"/>
                <w:numId w:val="0"/>
              </w:numPr>
              <w:spacing w:after="20"/>
              <w:ind w:left="216"/>
              <w:rPr>
                <w:rFonts w:ascii="Calibri" w:hAnsi="Calibri" w:cs="Calibri"/>
                <w:sz w:val="16"/>
                <w:szCs w:val="16"/>
              </w:rPr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999"/>
              <w:gridCol w:w="3893"/>
            </w:tblGrid>
            <w:tr w:rsidR="00B85DE7" w:rsidRPr="00572D1B" w14:paraId="4DEF6CD3" w14:textId="77777777" w:rsidTr="00DF1B36">
              <w:tc>
                <w:tcPr>
                  <w:tcW w:w="5040" w:type="dxa"/>
                  <w:shd w:val="clear" w:color="auto" w:fill="auto"/>
                </w:tcPr>
                <w:p w14:paraId="2B46B1A7" w14:textId="77777777" w:rsidR="00B85DE7" w:rsidRPr="00572D1B" w:rsidRDefault="00DF1B36" w:rsidP="00572D1B">
                  <w:pPr>
                    <w:spacing w:after="0" w:line="240" w:lineRule="auto"/>
                    <w:ind w:left="-108"/>
                    <w:rPr>
                      <w:b/>
                      <w:sz w:val="26"/>
                      <w:szCs w:val="26"/>
                    </w:rPr>
                  </w:pPr>
                  <w:r w:rsidRPr="00572D1B">
                    <w:rPr>
                      <w:b/>
                      <w:sz w:val="26"/>
                      <w:szCs w:val="26"/>
                    </w:rPr>
                    <w:t xml:space="preserve">Business Process </w:t>
                  </w:r>
                  <w:r>
                    <w:rPr>
                      <w:b/>
                      <w:sz w:val="26"/>
                      <w:szCs w:val="26"/>
                    </w:rPr>
                    <w:t xml:space="preserve">/ </w:t>
                  </w:r>
                  <w:r w:rsidR="00B85DE7" w:rsidRPr="00572D1B">
                    <w:rPr>
                      <w:b/>
                      <w:sz w:val="26"/>
                      <w:szCs w:val="26"/>
                    </w:rPr>
                    <w:t xml:space="preserve">Quality Assurance </w:t>
                  </w:r>
                  <w:r w:rsidRPr="00572D1B">
                    <w:rPr>
                      <w:b/>
                      <w:sz w:val="26"/>
                      <w:szCs w:val="26"/>
                    </w:rPr>
                    <w:t>Analyst</w:t>
                  </w:r>
                </w:p>
              </w:tc>
              <w:tc>
                <w:tcPr>
                  <w:tcW w:w="3927" w:type="dxa"/>
                  <w:shd w:val="clear" w:color="auto" w:fill="auto"/>
                </w:tcPr>
                <w:p w14:paraId="521A16F4" w14:textId="77777777" w:rsidR="001428A6" w:rsidRDefault="00DF1B36" w:rsidP="0050327C">
                  <w:pPr>
                    <w:spacing w:after="0" w:line="240" w:lineRule="auto"/>
                    <w:jc w:val="right"/>
                    <w:rPr>
                      <w:b/>
                      <w:sz w:val="26"/>
                      <w:szCs w:val="26"/>
                    </w:rPr>
                  </w:pPr>
                  <w:r>
                    <w:t>June</w:t>
                  </w:r>
                  <w:r w:rsidRPr="007E612D">
                    <w:t xml:space="preserve"> 200</w:t>
                  </w:r>
                  <w:r>
                    <w:t>5</w:t>
                  </w:r>
                  <w:r w:rsidRPr="007E612D">
                    <w:t xml:space="preserve"> </w:t>
                  </w:r>
                  <w:r w:rsidR="00B85DE7" w:rsidRPr="007E612D">
                    <w:t xml:space="preserve">– </w:t>
                  </w:r>
                  <w:r w:rsidR="00B85DE7">
                    <w:t>March</w:t>
                  </w:r>
                  <w:r w:rsidR="00B85DE7" w:rsidRPr="007E612D">
                    <w:t xml:space="preserve"> 200</w:t>
                  </w:r>
                  <w:r w:rsidR="00B85DE7">
                    <w:t>7</w:t>
                  </w:r>
                </w:p>
              </w:tc>
            </w:tr>
          </w:tbl>
          <w:p w14:paraId="752EC0DA" w14:textId="77777777" w:rsidR="00103606" w:rsidRPr="007E612D" w:rsidRDefault="00546FED" w:rsidP="007E612D">
            <w:pPr>
              <w:spacing w:after="0" w:line="240" w:lineRule="auto"/>
            </w:pPr>
            <w:r>
              <w:rPr>
                <w:b/>
              </w:rPr>
              <w:t>The Northern Trust Company</w:t>
            </w:r>
            <w:r w:rsidR="00516BDA" w:rsidRPr="007E612D">
              <w:t xml:space="preserve">, </w:t>
            </w:r>
            <w:r>
              <w:t>Chicago</w:t>
            </w:r>
            <w:r w:rsidR="00516BDA" w:rsidRPr="007E612D">
              <w:t xml:space="preserve">, </w:t>
            </w:r>
            <w:r>
              <w:t>Illinois</w:t>
            </w:r>
          </w:p>
          <w:p w14:paraId="1DA9621C" w14:textId="77777777" w:rsidR="000F3A30" w:rsidRPr="00EE7F16" w:rsidRDefault="000F3A30" w:rsidP="000F3A30">
            <w:pPr>
              <w:pStyle w:val="Bulletedlistlastitem"/>
              <w:spacing w:after="20"/>
              <w:rPr>
                <w:rFonts w:ascii="Calibri" w:hAnsi="Calibri" w:cs="Calibri"/>
                <w:sz w:val="22"/>
                <w:szCs w:val="22"/>
              </w:rPr>
            </w:pPr>
            <w:r w:rsidRPr="00EE7F16">
              <w:rPr>
                <w:rFonts w:ascii="Calibri" w:hAnsi="Calibri" w:cs="Calibri"/>
                <w:sz w:val="22"/>
                <w:szCs w:val="22"/>
              </w:rPr>
              <w:t xml:space="preserve">Coordinated </w:t>
            </w:r>
            <w:r w:rsidR="004724A4">
              <w:rPr>
                <w:rFonts w:ascii="Calibri" w:hAnsi="Calibri" w:cs="Calibri"/>
                <w:sz w:val="22"/>
                <w:szCs w:val="22"/>
              </w:rPr>
              <w:t xml:space="preserve">project team </w:t>
            </w:r>
            <w:r w:rsidRPr="00EE7F16">
              <w:rPr>
                <w:rFonts w:ascii="Calibri" w:hAnsi="Calibri" w:cs="Calibri"/>
                <w:sz w:val="22"/>
                <w:szCs w:val="22"/>
              </w:rPr>
              <w:t xml:space="preserve">meetings to discuss the aspects of testing applications at certain points in the Software Development Life Cycle (SDLC) and organized these ideas into test </w:t>
            </w:r>
            <w:r w:rsidR="004724A4">
              <w:rPr>
                <w:rFonts w:ascii="Calibri" w:hAnsi="Calibri" w:cs="Calibri"/>
                <w:sz w:val="22"/>
                <w:szCs w:val="22"/>
              </w:rPr>
              <w:t>documentation</w:t>
            </w:r>
          </w:p>
          <w:p w14:paraId="062589D7" w14:textId="77777777" w:rsidR="001428A6" w:rsidRPr="00DF1B36" w:rsidRDefault="000F3A30" w:rsidP="00DF1B36">
            <w:pPr>
              <w:pStyle w:val="Bulletedlistlastitem"/>
              <w:spacing w:after="20"/>
              <w:rPr>
                <w:rFonts w:ascii="Calibri" w:hAnsi="Calibri" w:cs="Calibri"/>
                <w:sz w:val="22"/>
                <w:szCs w:val="22"/>
              </w:rPr>
            </w:pPr>
            <w:r w:rsidRPr="00EE7F16">
              <w:rPr>
                <w:rFonts w:ascii="Calibri" w:hAnsi="Calibri" w:cs="Calibri"/>
                <w:sz w:val="22"/>
                <w:szCs w:val="22"/>
              </w:rPr>
              <w:t xml:space="preserve">Employed test plans and cases to create, debug, execute and analyze </w:t>
            </w:r>
            <w:r w:rsidR="006D3E97">
              <w:rPr>
                <w:rFonts w:ascii="Calibri" w:hAnsi="Calibri" w:cs="Calibri"/>
                <w:sz w:val="22"/>
                <w:szCs w:val="22"/>
              </w:rPr>
              <w:t>L</w:t>
            </w:r>
            <w:r w:rsidRPr="00EE7F16">
              <w:rPr>
                <w:rFonts w:ascii="Calibri" w:hAnsi="Calibri" w:cs="Calibri"/>
                <w:sz w:val="22"/>
                <w:szCs w:val="22"/>
              </w:rPr>
              <w:t xml:space="preserve">oad </w:t>
            </w:r>
            <w:r w:rsidR="006D3E97">
              <w:rPr>
                <w:rFonts w:ascii="Calibri" w:hAnsi="Calibri" w:cs="Calibri"/>
                <w:sz w:val="22"/>
                <w:szCs w:val="22"/>
              </w:rPr>
              <w:t>T</w:t>
            </w:r>
            <w:r w:rsidRPr="00EE7F16">
              <w:rPr>
                <w:rFonts w:ascii="Calibri" w:hAnsi="Calibri" w:cs="Calibri"/>
                <w:sz w:val="22"/>
                <w:szCs w:val="22"/>
              </w:rPr>
              <w:t>ests</w:t>
            </w:r>
            <w:r w:rsidR="006D3E97">
              <w:rPr>
                <w:rFonts w:ascii="Calibri" w:hAnsi="Calibri" w:cs="Calibri"/>
                <w:sz w:val="22"/>
                <w:szCs w:val="22"/>
              </w:rPr>
              <w:t>, Regression Tests and User Acceptance Test</w:t>
            </w:r>
            <w:r w:rsidRPr="00EE7F16">
              <w:rPr>
                <w:rFonts w:ascii="Calibri" w:hAnsi="Calibri" w:cs="Calibri"/>
                <w:sz w:val="22"/>
                <w:szCs w:val="22"/>
              </w:rPr>
              <w:t xml:space="preserve"> on an assorted number of protocols within the Mercury </w:t>
            </w:r>
            <w:r w:rsidR="000B2278">
              <w:rPr>
                <w:rFonts w:ascii="Calibri" w:hAnsi="Calibri" w:cs="Calibri"/>
                <w:sz w:val="22"/>
                <w:szCs w:val="22"/>
              </w:rPr>
              <w:t>Quality Center</w:t>
            </w:r>
            <w:r w:rsidRPr="00EE7F16">
              <w:rPr>
                <w:rFonts w:ascii="Calibri" w:hAnsi="Calibri" w:cs="Calibri"/>
                <w:sz w:val="22"/>
                <w:szCs w:val="22"/>
              </w:rPr>
              <w:t xml:space="preserve"> application </w:t>
            </w:r>
            <w:r w:rsidR="000B2278">
              <w:rPr>
                <w:rFonts w:ascii="Calibri" w:hAnsi="Calibri" w:cs="Calibri"/>
                <w:sz w:val="22"/>
                <w:szCs w:val="22"/>
              </w:rPr>
              <w:t>suite</w:t>
            </w:r>
          </w:p>
          <w:p w14:paraId="6925C363" w14:textId="77777777" w:rsidR="000F3A30" w:rsidRPr="00EE7F16" w:rsidRDefault="000F3A30" w:rsidP="000F3A30">
            <w:pPr>
              <w:pStyle w:val="Bulletedlistlastitem"/>
              <w:spacing w:after="20"/>
              <w:rPr>
                <w:rFonts w:ascii="Calibri" w:hAnsi="Calibri" w:cs="Calibri"/>
                <w:sz w:val="22"/>
                <w:szCs w:val="22"/>
              </w:rPr>
            </w:pPr>
            <w:r w:rsidRPr="00EE7F16">
              <w:rPr>
                <w:rFonts w:ascii="Calibri" w:hAnsi="Calibri" w:cs="Calibri"/>
                <w:sz w:val="22"/>
                <w:szCs w:val="22"/>
              </w:rPr>
              <w:t>Collected requirements, created and executed test cases and implemented a version upgrade of Northern Trust’s Web Cash Movement application, involving the extraction, transformation and loading of banking data on a DB2 database</w:t>
            </w:r>
            <w:r w:rsidR="00DF1B36">
              <w:rPr>
                <w:rFonts w:ascii="Calibri" w:hAnsi="Calibri" w:cs="Calibri"/>
                <w:sz w:val="22"/>
                <w:szCs w:val="22"/>
              </w:rPr>
              <w:t xml:space="preserve"> and</w:t>
            </w:r>
            <w:r w:rsidRPr="00EE7F16">
              <w:rPr>
                <w:rFonts w:ascii="Calibri" w:hAnsi="Calibri" w:cs="Calibri"/>
                <w:sz w:val="22"/>
                <w:szCs w:val="22"/>
              </w:rPr>
              <w:t xml:space="preserve"> testing on multiple web browsers </w:t>
            </w:r>
            <w:r w:rsidR="00DF1B36">
              <w:rPr>
                <w:rFonts w:ascii="Calibri" w:hAnsi="Calibri" w:cs="Calibri"/>
                <w:sz w:val="22"/>
                <w:szCs w:val="22"/>
              </w:rPr>
              <w:t xml:space="preserve">/ </w:t>
            </w:r>
            <w:r w:rsidRPr="00EE7F16">
              <w:rPr>
                <w:rFonts w:ascii="Calibri" w:hAnsi="Calibri" w:cs="Calibri"/>
                <w:sz w:val="22"/>
                <w:szCs w:val="22"/>
              </w:rPr>
              <w:t>devices</w:t>
            </w:r>
          </w:p>
          <w:p w14:paraId="68C59556" w14:textId="77777777" w:rsidR="005A44B0" w:rsidRPr="00EE7F16" w:rsidRDefault="007A130C" w:rsidP="00EE7F16">
            <w:pPr>
              <w:pStyle w:val="Bulletedlistlastitem"/>
              <w:spacing w:after="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Trained colleagues on </w:t>
            </w:r>
            <w:r w:rsidRPr="00EE7F16">
              <w:rPr>
                <w:rFonts w:ascii="Calibri" w:hAnsi="Calibri" w:cs="Calibri"/>
                <w:sz w:val="22"/>
                <w:szCs w:val="22"/>
              </w:rPr>
              <w:t xml:space="preserve">how data changes dynamically in the Banking and Financial industry  and </w:t>
            </w:r>
            <w:r>
              <w:rPr>
                <w:rFonts w:ascii="Calibri" w:hAnsi="Calibri" w:cs="Calibri"/>
                <w:sz w:val="22"/>
                <w:szCs w:val="22"/>
              </w:rPr>
              <w:t>how</w:t>
            </w:r>
            <w:r w:rsidRPr="00EE7F16">
              <w:rPr>
                <w:rFonts w:ascii="Calibri" w:hAnsi="Calibri" w:cs="Calibri"/>
                <w:sz w:val="22"/>
                <w:szCs w:val="22"/>
              </w:rPr>
              <w:t xml:space="preserve"> databases </w:t>
            </w:r>
            <w:r>
              <w:rPr>
                <w:rFonts w:ascii="Calibri" w:hAnsi="Calibri" w:cs="Calibri"/>
                <w:sz w:val="22"/>
                <w:szCs w:val="22"/>
              </w:rPr>
              <w:t>maintain</w:t>
            </w:r>
            <w:r w:rsidRPr="00EE7F16">
              <w:rPr>
                <w:rFonts w:ascii="Calibri" w:hAnsi="Calibri" w:cs="Calibri"/>
                <w:sz w:val="22"/>
                <w:szCs w:val="22"/>
              </w:rPr>
              <w:t xml:space="preserve"> th</w:t>
            </w:r>
            <w:r>
              <w:rPr>
                <w:rFonts w:ascii="Calibri" w:hAnsi="Calibri" w:cs="Calibri"/>
                <w:sz w:val="22"/>
                <w:szCs w:val="22"/>
              </w:rPr>
              <w:t>at</w:t>
            </w:r>
            <w:r w:rsidRPr="00EE7F16">
              <w:rPr>
                <w:rFonts w:ascii="Calibri" w:hAnsi="Calibri" w:cs="Calibri"/>
                <w:sz w:val="22"/>
                <w:szCs w:val="22"/>
              </w:rPr>
              <w:t xml:space="preserve"> data</w:t>
            </w:r>
            <w:r>
              <w:rPr>
                <w:rFonts w:ascii="Calibri" w:hAnsi="Calibri" w:cs="Calibri"/>
                <w:sz w:val="22"/>
                <w:szCs w:val="22"/>
              </w:rPr>
              <w:t>,</w:t>
            </w:r>
            <w:r w:rsidRPr="00EE7F1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i</w:t>
            </w:r>
            <w:r w:rsidR="000F3A30" w:rsidRPr="00EE7F16">
              <w:rPr>
                <w:rFonts w:ascii="Calibri" w:hAnsi="Calibri" w:cs="Calibri"/>
                <w:sz w:val="22"/>
                <w:szCs w:val="22"/>
              </w:rPr>
              <w:t>ncreas</w:t>
            </w:r>
            <w:r>
              <w:rPr>
                <w:rFonts w:ascii="Calibri" w:hAnsi="Calibri" w:cs="Calibri"/>
                <w:sz w:val="22"/>
                <w:szCs w:val="22"/>
              </w:rPr>
              <w:t>ing</w:t>
            </w:r>
            <w:r w:rsidR="000F3A30" w:rsidRPr="00EE7F1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their understanding </w:t>
            </w:r>
            <w:r w:rsidR="000F3A30" w:rsidRPr="00EE7F16">
              <w:rPr>
                <w:rFonts w:ascii="Calibri" w:hAnsi="Calibri" w:cs="Calibri"/>
                <w:sz w:val="22"/>
                <w:szCs w:val="22"/>
              </w:rPr>
              <w:t xml:space="preserve">of On-line Transaction Processing (OLTP) </w:t>
            </w:r>
          </w:p>
          <w:p w14:paraId="7EFF056A" w14:textId="77777777" w:rsidR="005A44B0" w:rsidRPr="006D3E97" w:rsidRDefault="005A44B0" w:rsidP="007E612D">
            <w:pPr>
              <w:spacing w:after="0" w:line="240" w:lineRule="auto"/>
              <w:rPr>
                <w:rFonts w:ascii="Garamond" w:hAnsi="Garamond"/>
                <w:sz w:val="16"/>
                <w:szCs w:val="16"/>
              </w:rPr>
            </w:pPr>
          </w:p>
          <w:p w14:paraId="11056413" w14:textId="77777777" w:rsidR="005C39F2" w:rsidRPr="006D3E97" w:rsidRDefault="005C39F2" w:rsidP="005C39F2">
            <w:pPr>
              <w:pStyle w:val="Bulletedlistlastitem"/>
              <w:numPr>
                <w:ilvl w:val="0"/>
                <w:numId w:val="0"/>
              </w:numPr>
              <w:spacing w:after="20"/>
              <w:ind w:left="216"/>
              <w:rPr>
                <w:rFonts w:cs="Calibri"/>
                <w:sz w:val="16"/>
                <w:szCs w:val="16"/>
              </w:rPr>
            </w:pPr>
          </w:p>
          <w:p w14:paraId="16DCDA63" w14:textId="77777777" w:rsidR="00DF1B36" w:rsidRPr="007E612D" w:rsidRDefault="00DF1B36" w:rsidP="00DF1B36">
            <w:pPr>
              <w:pBdr>
                <w:bottom w:val="single" w:sz="4" w:space="1" w:color="808080"/>
              </w:pBd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PROFESSIONAL ORGANIZATIONS</w:t>
            </w:r>
          </w:p>
          <w:p w14:paraId="31B2C542" w14:textId="77777777" w:rsidR="00DF1B36" w:rsidRPr="006F38B5" w:rsidRDefault="00DF1B36" w:rsidP="00DF1B36">
            <w:pPr>
              <w:spacing w:after="0" w:line="240" w:lineRule="auto"/>
              <w:rPr>
                <w:sz w:val="24"/>
                <w:szCs w:val="24"/>
              </w:rPr>
            </w:pPr>
            <w:r w:rsidRPr="006F38B5">
              <w:rPr>
                <w:b/>
                <w:sz w:val="24"/>
                <w:szCs w:val="24"/>
              </w:rPr>
              <w:t xml:space="preserve">Chicago Force.com Developer User Group, </w:t>
            </w:r>
            <w:r w:rsidRPr="006F38B5">
              <w:rPr>
                <w:sz w:val="24"/>
                <w:szCs w:val="24"/>
              </w:rPr>
              <w:t>Organizer</w:t>
            </w:r>
          </w:p>
          <w:p w14:paraId="32463EC8" w14:textId="77777777" w:rsidR="00DF1B36" w:rsidRPr="006F38B5" w:rsidRDefault="00DF1B36" w:rsidP="00DF1B36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6F38B5">
              <w:rPr>
                <w:b/>
                <w:sz w:val="24"/>
                <w:szCs w:val="24"/>
              </w:rPr>
              <w:t xml:space="preserve">Chicago </w:t>
            </w:r>
            <w:proofErr w:type="spellStart"/>
            <w:r w:rsidRPr="006F38B5">
              <w:rPr>
                <w:b/>
                <w:sz w:val="24"/>
                <w:szCs w:val="24"/>
              </w:rPr>
              <w:t>Heroku</w:t>
            </w:r>
            <w:proofErr w:type="spellEnd"/>
            <w:r w:rsidRPr="006F38B5">
              <w:rPr>
                <w:b/>
                <w:sz w:val="24"/>
                <w:szCs w:val="24"/>
              </w:rPr>
              <w:t xml:space="preserve"> User Group, </w:t>
            </w:r>
            <w:r w:rsidRPr="006F38B5">
              <w:rPr>
                <w:sz w:val="24"/>
                <w:szCs w:val="24"/>
              </w:rPr>
              <w:t>Organizer</w:t>
            </w:r>
          </w:p>
          <w:p w14:paraId="4BE35546" w14:textId="77777777" w:rsidR="00DF1B36" w:rsidRPr="006F38B5" w:rsidRDefault="00DF1B36" w:rsidP="00DF1B36">
            <w:pPr>
              <w:spacing w:after="0" w:line="240" w:lineRule="auto"/>
              <w:rPr>
                <w:sz w:val="24"/>
                <w:szCs w:val="24"/>
              </w:rPr>
            </w:pPr>
            <w:r w:rsidRPr="006F38B5">
              <w:rPr>
                <w:b/>
                <w:sz w:val="24"/>
                <w:szCs w:val="24"/>
              </w:rPr>
              <w:t xml:space="preserve">Chicago Salesforce.com User Group, </w:t>
            </w:r>
            <w:r w:rsidRPr="006F38B5">
              <w:rPr>
                <w:sz w:val="24"/>
                <w:szCs w:val="24"/>
              </w:rPr>
              <w:t>Developer Liaison</w:t>
            </w:r>
          </w:p>
          <w:p w14:paraId="6B4B375E" w14:textId="77777777" w:rsidR="00DF1B36" w:rsidRPr="00DF1B36" w:rsidRDefault="00DF1B36" w:rsidP="002C0251">
            <w:pPr>
              <w:pBdr>
                <w:bottom w:val="single" w:sz="4" w:space="1" w:color="808080"/>
              </w:pBdr>
              <w:spacing w:after="0" w:line="240" w:lineRule="auto"/>
              <w:rPr>
                <w:rFonts w:ascii="Garamond" w:hAnsi="Garamond"/>
                <w:b/>
                <w:sz w:val="16"/>
                <w:szCs w:val="16"/>
              </w:rPr>
            </w:pPr>
          </w:p>
          <w:p w14:paraId="3F98024A" w14:textId="77777777" w:rsidR="002C0251" w:rsidRPr="007E612D" w:rsidRDefault="002C0251" w:rsidP="002C0251">
            <w:pPr>
              <w:pBdr>
                <w:bottom w:val="single" w:sz="4" w:space="1" w:color="808080"/>
              </w:pBdr>
              <w:spacing w:after="0" w:line="240" w:lineRule="auto"/>
              <w:rPr>
                <w:b/>
                <w:sz w:val="28"/>
                <w:szCs w:val="28"/>
              </w:rPr>
            </w:pPr>
            <w:r w:rsidRPr="007E612D">
              <w:rPr>
                <w:b/>
                <w:sz w:val="28"/>
                <w:szCs w:val="28"/>
              </w:rPr>
              <w:t>EDUCATION</w:t>
            </w:r>
          </w:p>
          <w:p w14:paraId="459CB583" w14:textId="77777777" w:rsidR="006D4C67" w:rsidRPr="006F38B5" w:rsidRDefault="006D4C67" w:rsidP="002C0251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6F38B5">
              <w:rPr>
                <w:b/>
                <w:sz w:val="24"/>
                <w:szCs w:val="24"/>
              </w:rPr>
              <w:t>Management Information Systems</w:t>
            </w:r>
            <w:r w:rsidR="002C0251" w:rsidRPr="006F38B5">
              <w:rPr>
                <w:b/>
                <w:sz w:val="24"/>
                <w:szCs w:val="24"/>
              </w:rPr>
              <w:t>, Bachelor of Science</w:t>
            </w:r>
          </w:p>
          <w:p w14:paraId="27EC3A42" w14:textId="77777777" w:rsidR="00DF1B36" w:rsidRDefault="006D4C67" w:rsidP="007E612D">
            <w:pPr>
              <w:spacing w:after="0" w:line="240" w:lineRule="auto"/>
            </w:pPr>
            <w:r>
              <w:rPr>
                <w:b/>
              </w:rPr>
              <w:t>University of Illinois</w:t>
            </w:r>
            <w:r w:rsidR="002C0251" w:rsidRPr="007E612D">
              <w:t xml:space="preserve">, </w:t>
            </w:r>
            <w:r>
              <w:t>Urbana</w:t>
            </w:r>
            <w:r w:rsidR="002C0251" w:rsidRPr="007E612D">
              <w:t xml:space="preserve">, </w:t>
            </w:r>
            <w:r>
              <w:t>Illinois</w:t>
            </w:r>
          </w:p>
          <w:p w14:paraId="2C83BD62" w14:textId="77777777" w:rsidR="00791E2C" w:rsidRPr="006F38B5" w:rsidRDefault="00791E2C" w:rsidP="007E612D">
            <w:pPr>
              <w:spacing w:after="0" w:line="240" w:lineRule="auto"/>
            </w:pPr>
          </w:p>
        </w:tc>
        <w:tc>
          <w:tcPr>
            <w:tcW w:w="1980" w:type="dxa"/>
            <w:shd w:val="clear" w:color="auto" w:fill="F2F2F2"/>
          </w:tcPr>
          <w:p w14:paraId="55053669" w14:textId="77777777" w:rsidR="006F5CB5" w:rsidRDefault="00C028BB" w:rsidP="006A4E21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lastRenderedPageBreak/>
              <w:t>CERTIFICATION</w:t>
            </w:r>
            <w:r w:rsidR="006F5CB5" w:rsidRPr="006F5CB5">
              <w:rPr>
                <w:b/>
                <w:sz w:val="20"/>
                <w:szCs w:val="20"/>
                <w:u w:val="single"/>
              </w:rPr>
              <w:t>S</w:t>
            </w:r>
          </w:p>
          <w:p w14:paraId="440543DE" w14:textId="77777777" w:rsidR="006A4E21" w:rsidRPr="004E26F1" w:rsidRDefault="006A4E21" w:rsidP="006A4E2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4E26F1">
              <w:rPr>
                <w:b/>
                <w:noProof/>
                <w:sz w:val="20"/>
                <w:szCs w:val="20"/>
              </w:rPr>
              <w:drawing>
                <wp:inline distT="0" distB="0" distL="0" distR="0" wp14:anchorId="2F6D1720" wp14:editId="071D009E">
                  <wp:extent cx="822960" cy="8229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dmin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0980CE" w14:textId="77777777" w:rsidR="00B70227" w:rsidRDefault="004E26F1" w:rsidP="006A4E2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7EAD66A4" wp14:editId="5D479916">
                  <wp:extent cx="819264" cy="81926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f_cert_adm_adv_resume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81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9F1A8E" w14:textId="77777777" w:rsidR="006A4E21" w:rsidRDefault="006A4E21" w:rsidP="006A4E2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1EC8D668" wp14:editId="19D61F76">
                  <wp:extent cx="822960" cy="82296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v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CA8A83" w14:textId="77777777" w:rsidR="004E26F1" w:rsidRDefault="004E26F1" w:rsidP="006A4E2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4681B6E0" wp14:editId="79519460">
                  <wp:extent cx="819264" cy="81926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f_cert_salescld_con_resume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81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307DA8" w14:textId="77777777" w:rsidR="004E26F1" w:rsidRDefault="004E26F1" w:rsidP="006A4E2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49B62162" wp14:editId="6B2B85D7">
                  <wp:extent cx="819264" cy="819264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f_cert_srvcld_con_resume.pn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81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518D77" w14:textId="77777777" w:rsidR="00332465" w:rsidRDefault="00332465" w:rsidP="006A4E21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9ACFC99" w14:textId="77777777" w:rsidR="006A4E21" w:rsidRDefault="00332465" w:rsidP="00672392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</w:rPr>
              <w:drawing>
                <wp:inline distT="0" distB="0" distL="0" distR="0" wp14:anchorId="7FBA6FC1" wp14:editId="2E5E399F">
                  <wp:extent cx="936510" cy="382249"/>
                  <wp:effectExtent l="0" t="0" r="381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S(rgb)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125" cy="38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6368DB" w14:textId="77777777" w:rsidR="00332465" w:rsidRDefault="00332465" w:rsidP="004E26F1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5CBA42EB" w14:textId="77777777" w:rsidR="00332465" w:rsidRDefault="00332465" w:rsidP="004E26F1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70A61566" w14:textId="77777777" w:rsidR="004E26F1" w:rsidRPr="004E26F1" w:rsidRDefault="004E26F1" w:rsidP="004E26F1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SKILL</w:t>
            </w:r>
            <w:r w:rsidRPr="004E26F1">
              <w:rPr>
                <w:b/>
                <w:sz w:val="20"/>
                <w:szCs w:val="20"/>
                <w:u w:val="single"/>
              </w:rPr>
              <w:t>S</w:t>
            </w:r>
          </w:p>
          <w:p w14:paraId="2E8FD6B4" w14:textId="77777777" w:rsidR="00B70227" w:rsidRPr="00983A78" w:rsidRDefault="00B70227" w:rsidP="00B70227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983A78">
              <w:rPr>
                <w:b/>
                <w:sz w:val="20"/>
                <w:szCs w:val="20"/>
              </w:rPr>
              <w:t>Programming Languages:</w:t>
            </w:r>
          </w:p>
          <w:p w14:paraId="5F2C798D" w14:textId="77777777" w:rsidR="00B70227" w:rsidRDefault="00B70227" w:rsidP="00B7022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HTML</w:t>
            </w:r>
            <w:r w:rsidR="00B9393F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,</w:t>
            </w:r>
            <w:r w:rsidR="006A4E2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CSS, </w:t>
            </w:r>
          </w:p>
          <w:p w14:paraId="483FFEF9" w14:textId="77777777" w:rsidR="00B70227" w:rsidRDefault="00B70227" w:rsidP="00B70227">
            <w:pPr>
              <w:spacing w:after="0" w:line="240" w:lineRule="auto"/>
              <w:rPr>
                <w:sz w:val="20"/>
                <w:szCs w:val="20"/>
              </w:rPr>
            </w:pPr>
            <w:r w:rsidRPr="007E612D">
              <w:rPr>
                <w:sz w:val="20"/>
                <w:szCs w:val="20"/>
              </w:rPr>
              <w:t>JavaScript</w:t>
            </w:r>
            <w:r>
              <w:rPr>
                <w:sz w:val="20"/>
                <w:szCs w:val="20"/>
              </w:rPr>
              <w:t>,</w:t>
            </w:r>
            <w:r w:rsidR="00672392">
              <w:rPr>
                <w:sz w:val="20"/>
                <w:szCs w:val="20"/>
              </w:rPr>
              <w:t xml:space="preserve"> </w:t>
            </w:r>
            <w:r w:rsidR="00B9393F">
              <w:rPr>
                <w:sz w:val="20"/>
                <w:szCs w:val="20"/>
              </w:rPr>
              <w:t xml:space="preserve">jQuery, </w:t>
            </w:r>
            <w:r w:rsidR="00672392">
              <w:rPr>
                <w:sz w:val="20"/>
                <w:szCs w:val="20"/>
              </w:rPr>
              <w:t>V</w:t>
            </w:r>
            <w:r w:rsidR="00971B82">
              <w:rPr>
                <w:sz w:val="20"/>
                <w:szCs w:val="20"/>
              </w:rPr>
              <w:t>isualf</w:t>
            </w:r>
            <w:r w:rsidR="006A4E21">
              <w:rPr>
                <w:sz w:val="20"/>
                <w:szCs w:val="20"/>
              </w:rPr>
              <w:t>orce, APEX,</w:t>
            </w:r>
            <w:r w:rsidR="00672392">
              <w:rPr>
                <w:sz w:val="20"/>
                <w:szCs w:val="20"/>
              </w:rPr>
              <w:t xml:space="preserve"> </w:t>
            </w:r>
            <w:r w:rsidR="006A4E21">
              <w:rPr>
                <w:sz w:val="20"/>
                <w:szCs w:val="20"/>
              </w:rPr>
              <w:t>Microsoft .NET Framework (C#</w:t>
            </w:r>
            <w:r w:rsidR="00C47E4D">
              <w:rPr>
                <w:sz w:val="20"/>
                <w:szCs w:val="20"/>
              </w:rPr>
              <w:t xml:space="preserve">), </w:t>
            </w:r>
            <w:r w:rsidR="00B9393F">
              <w:rPr>
                <w:sz w:val="20"/>
                <w:szCs w:val="20"/>
              </w:rPr>
              <w:t>Silverlight/XAML</w:t>
            </w:r>
            <w:r>
              <w:rPr>
                <w:sz w:val="20"/>
                <w:szCs w:val="20"/>
              </w:rPr>
              <w:t xml:space="preserve"> </w:t>
            </w:r>
          </w:p>
          <w:p w14:paraId="5A256DBF" w14:textId="77777777" w:rsidR="00B70227" w:rsidRDefault="00B70227" w:rsidP="00B7022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 Ruby</w:t>
            </w:r>
          </w:p>
          <w:p w14:paraId="68F029AD" w14:textId="77777777" w:rsidR="00672392" w:rsidRPr="00672392" w:rsidRDefault="00672392" w:rsidP="00672392">
            <w:pPr>
              <w:spacing w:after="0" w:line="240" w:lineRule="auto"/>
              <w:rPr>
                <w:b/>
                <w:sz w:val="16"/>
                <w:szCs w:val="16"/>
              </w:rPr>
            </w:pPr>
          </w:p>
          <w:p w14:paraId="607BC443" w14:textId="77777777" w:rsidR="00672392" w:rsidRPr="00983A78" w:rsidRDefault="00672392" w:rsidP="00672392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6A4E21">
              <w:rPr>
                <w:b/>
                <w:sz w:val="20"/>
                <w:szCs w:val="20"/>
              </w:rPr>
              <w:t>Da</w:t>
            </w:r>
            <w:r w:rsidRPr="00983A78">
              <w:rPr>
                <w:b/>
                <w:sz w:val="20"/>
                <w:szCs w:val="20"/>
              </w:rPr>
              <w:t>tabases:</w:t>
            </w:r>
          </w:p>
          <w:p w14:paraId="07252632" w14:textId="77777777" w:rsidR="00672392" w:rsidRDefault="00672392" w:rsidP="0067239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Microsoft SQL Server,</w:t>
            </w:r>
          </w:p>
          <w:p w14:paraId="3736F633" w14:textId="77777777" w:rsidR="00672392" w:rsidRDefault="00672392" w:rsidP="0067239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Microsoft Access,</w:t>
            </w:r>
          </w:p>
          <w:p w14:paraId="528FD88B" w14:textId="77777777" w:rsidR="00672392" w:rsidRDefault="00672392" w:rsidP="0067239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MySQL and Lotus Notes</w:t>
            </w:r>
          </w:p>
          <w:p w14:paraId="73733A6A" w14:textId="77777777" w:rsidR="00672392" w:rsidRPr="00672392" w:rsidRDefault="00672392" w:rsidP="00B70227">
            <w:pPr>
              <w:spacing w:after="0" w:line="240" w:lineRule="auto"/>
              <w:rPr>
                <w:b/>
                <w:sz w:val="16"/>
                <w:szCs w:val="16"/>
              </w:rPr>
            </w:pPr>
          </w:p>
          <w:p w14:paraId="2694E042" w14:textId="77777777" w:rsidR="000367BE" w:rsidRDefault="000367BE" w:rsidP="00B70227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386BFF3F" w14:textId="77777777" w:rsidR="000367BE" w:rsidRDefault="000367BE" w:rsidP="00B70227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222BE15D" w14:textId="77777777" w:rsidR="000367BE" w:rsidRDefault="000367BE" w:rsidP="00B70227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08717F96" w14:textId="77777777" w:rsidR="00B70227" w:rsidRPr="006F5CB5" w:rsidRDefault="00B70227" w:rsidP="00B70227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6F5CB5">
              <w:rPr>
                <w:b/>
                <w:sz w:val="20"/>
                <w:szCs w:val="20"/>
              </w:rPr>
              <w:lastRenderedPageBreak/>
              <w:t>Methodologies &amp; Testing Tools</w:t>
            </w:r>
            <w:r>
              <w:rPr>
                <w:b/>
                <w:sz w:val="20"/>
                <w:szCs w:val="20"/>
              </w:rPr>
              <w:t>:</w:t>
            </w:r>
          </w:p>
          <w:p w14:paraId="053845F5" w14:textId="77777777" w:rsidR="00B70227" w:rsidRDefault="00B70227" w:rsidP="00B70227">
            <w:pPr>
              <w:spacing w:after="0" w:line="240" w:lineRule="auto"/>
              <w:rPr>
                <w:sz w:val="20"/>
                <w:szCs w:val="20"/>
              </w:rPr>
            </w:pPr>
            <w:r w:rsidRPr="004429DB">
              <w:rPr>
                <w:sz w:val="20"/>
                <w:szCs w:val="20"/>
              </w:rPr>
              <w:t>Software Development Life Cycle (SDLC</w:t>
            </w:r>
            <w:r>
              <w:rPr>
                <w:sz w:val="20"/>
                <w:szCs w:val="20"/>
              </w:rPr>
              <w:t>),</w:t>
            </w:r>
          </w:p>
          <w:p w14:paraId="5AE07EC6" w14:textId="77777777" w:rsidR="00B70227" w:rsidRDefault="00B70227" w:rsidP="00B7022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Agile Software Development,</w:t>
            </w:r>
            <w:r w:rsidR="008748BA">
              <w:rPr>
                <w:sz w:val="20"/>
                <w:szCs w:val="20"/>
              </w:rPr>
              <w:t xml:space="preserve"> MVC,</w:t>
            </w:r>
          </w:p>
          <w:p w14:paraId="716C69AA" w14:textId="77777777" w:rsidR="006A4E21" w:rsidRPr="00344CBE" w:rsidRDefault="00B70227" w:rsidP="006A4E2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Selenium IDE,</w:t>
            </w:r>
          </w:p>
          <w:p w14:paraId="671E82A3" w14:textId="77777777" w:rsidR="000B510E" w:rsidRDefault="000B510E" w:rsidP="007E612D">
            <w:pPr>
              <w:spacing w:after="0" w:line="240" w:lineRule="auto"/>
              <w:rPr>
                <w:sz w:val="20"/>
                <w:szCs w:val="20"/>
              </w:rPr>
            </w:pPr>
          </w:p>
          <w:p w14:paraId="18868600" w14:textId="77777777" w:rsidR="00A17C51" w:rsidRPr="00263FE5" w:rsidRDefault="00263FE5" w:rsidP="007E612D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263FE5">
              <w:rPr>
                <w:b/>
                <w:sz w:val="20"/>
                <w:szCs w:val="20"/>
              </w:rPr>
              <w:t>Presenter:</w:t>
            </w:r>
          </w:p>
          <w:p w14:paraId="7BCF7F38" w14:textId="77777777" w:rsidR="00274DC5" w:rsidRPr="00274DC5" w:rsidRDefault="00263FE5" w:rsidP="007E612D">
            <w:pPr>
              <w:spacing w:after="0" w:line="240" w:lineRule="auto"/>
              <w:rPr>
                <w:sz w:val="20"/>
                <w:szCs w:val="20"/>
                <w:u w:val="single"/>
              </w:rPr>
            </w:pPr>
            <w:proofErr w:type="spellStart"/>
            <w:r w:rsidRPr="00274DC5">
              <w:rPr>
                <w:sz w:val="20"/>
                <w:szCs w:val="20"/>
                <w:u w:val="single"/>
              </w:rPr>
              <w:t>ThatConference</w:t>
            </w:r>
            <w:proofErr w:type="spellEnd"/>
          </w:p>
          <w:p w14:paraId="625083A6" w14:textId="77777777" w:rsidR="00263FE5" w:rsidRDefault="00274DC5" w:rsidP="007E612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Wisconsin Dells, WI</w:t>
            </w:r>
            <w:r w:rsidR="00263FE5">
              <w:rPr>
                <w:sz w:val="20"/>
                <w:szCs w:val="20"/>
              </w:rPr>
              <w:t xml:space="preserve"> </w:t>
            </w:r>
          </w:p>
          <w:p w14:paraId="45D75E55" w14:textId="77777777" w:rsidR="00263FE5" w:rsidRDefault="00263FE5" w:rsidP="007E612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August 2012</w:t>
            </w:r>
          </w:p>
          <w:p w14:paraId="724AB359" w14:textId="77777777" w:rsidR="00274DC5" w:rsidRDefault="00274DC5" w:rsidP="007E612D">
            <w:pPr>
              <w:spacing w:after="0" w:line="240" w:lineRule="auto"/>
              <w:rPr>
                <w:sz w:val="20"/>
                <w:szCs w:val="20"/>
              </w:rPr>
            </w:pPr>
          </w:p>
          <w:p w14:paraId="36CF60AF" w14:textId="77777777" w:rsidR="00274DC5" w:rsidRPr="00274DC5" w:rsidRDefault="00274DC5" w:rsidP="007E612D">
            <w:pPr>
              <w:spacing w:after="0" w:line="240" w:lineRule="auto"/>
              <w:rPr>
                <w:sz w:val="20"/>
                <w:szCs w:val="20"/>
                <w:u w:val="single"/>
              </w:rPr>
            </w:pPr>
            <w:proofErr w:type="spellStart"/>
            <w:r w:rsidRPr="00274DC5">
              <w:rPr>
                <w:sz w:val="20"/>
                <w:szCs w:val="20"/>
                <w:u w:val="single"/>
              </w:rPr>
              <w:t>Dreamforce</w:t>
            </w:r>
            <w:proofErr w:type="spellEnd"/>
            <w:r w:rsidRPr="00274DC5">
              <w:rPr>
                <w:sz w:val="20"/>
                <w:szCs w:val="20"/>
                <w:u w:val="single"/>
              </w:rPr>
              <w:t xml:space="preserve"> 2012</w:t>
            </w:r>
          </w:p>
          <w:p w14:paraId="4CBCDD16" w14:textId="77777777" w:rsidR="00274DC5" w:rsidRDefault="00274DC5" w:rsidP="007E612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San Francisco, CA</w:t>
            </w:r>
          </w:p>
          <w:p w14:paraId="047A61B9" w14:textId="77777777" w:rsidR="00274DC5" w:rsidRPr="007E612D" w:rsidRDefault="00274DC5" w:rsidP="007E612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September 2012</w:t>
            </w:r>
          </w:p>
          <w:p w14:paraId="6603A9AE" w14:textId="77777777" w:rsidR="00A17C51" w:rsidRPr="007E612D" w:rsidRDefault="00A17C51" w:rsidP="007E612D">
            <w:pPr>
              <w:spacing w:after="0" w:line="240" w:lineRule="auto"/>
              <w:rPr>
                <w:sz w:val="20"/>
                <w:szCs w:val="20"/>
              </w:rPr>
            </w:pPr>
          </w:p>
          <w:p w14:paraId="3591703F" w14:textId="77777777" w:rsidR="00A17C51" w:rsidRPr="007E612D" w:rsidRDefault="00A17C51" w:rsidP="007E612D">
            <w:pPr>
              <w:spacing w:after="0" w:line="240" w:lineRule="auto"/>
            </w:pPr>
          </w:p>
        </w:tc>
      </w:tr>
      <w:tr w:rsidR="004E00D1" w:rsidRPr="007E612D" w14:paraId="434E9004" w14:textId="77777777" w:rsidTr="00672392">
        <w:trPr>
          <w:trHeight w:val="20"/>
        </w:trPr>
        <w:tc>
          <w:tcPr>
            <w:tcW w:w="5547" w:type="dxa"/>
          </w:tcPr>
          <w:p w14:paraId="400D4405" w14:textId="77777777" w:rsidR="004E00D1" w:rsidRPr="007E612D" w:rsidRDefault="004E00D1" w:rsidP="007E612D">
            <w:pPr>
              <w:spacing w:after="0" w:line="240" w:lineRule="auto"/>
            </w:pPr>
            <w:r>
              <w:lastRenderedPageBreak/>
              <w:t>Jonathan Baltz</w:t>
            </w:r>
            <w:r>
              <w:tab/>
            </w:r>
          </w:p>
        </w:tc>
        <w:tc>
          <w:tcPr>
            <w:tcW w:w="5541" w:type="dxa"/>
            <w:gridSpan w:val="3"/>
          </w:tcPr>
          <w:p w14:paraId="57F73F91" w14:textId="77777777" w:rsidR="004E00D1" w:rsidRPr="007E612D" w:rsidRDefault="004E00D1" w:rsidP="004E00D1">
            <w:pPr>
              <w:spacing w:after="0" w:line="240" w:lineRule="auto"/>
              <w:jc w:val="right"/>
            </w:pPr>
            <w:r>
              <w:t>jonathanbaltz@gmail.com</w:t>
            </w:r>
          </w:p>
        </w:tc>
      </w:tr>
    </w:tbl>
    <w:p w14:paraId="37F7CA56" w14:textId="77777777" w:rsidR="0015659D" w:rsidRDefault="0015659D" w:rsidP="0050327C">
      <w:pPr>
        <w:ind w:right="-270"/>
      </w:pPr>
    </w:p>
    <w:sectPr w:rsidR="0015659D" w:rsidSect="000367BE">
      <w:footerReference w:type="default" r:id="rId15"/>
      <w:pgSz w:w="12240" w:h="15840"/>
      <w:pgMar w:top="720" w:right="360" w:bottom="63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4195A83" w14:textId="77777777" w:rsidR="00A060C7" w:rsidRDefault="00A060C7" w:rsidP="004F4884">
      <w:pPr>
        <w:spacing w:after="0" w:line="240" w:lineRule="auto"/>
      </w:pPr>
      <w:r>
        <w:separator/>
      </w:r>
    </w:p>
  </w:endnote>
  <w:endnote w:type="continuationSeparator" w:id="0">
    <w:p w14:paraId="0B85FDA8" w14:textId="77777777" w:rsidR="00A060C7" w:rsidRDefault="00A060C7" w:rsidP="004F48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3EE912" w14:textId="77777777" w:rsidR="001428A6" w:rsidRDefault="0015659D">
    <w:r>
      <w:cr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C679E6D" w14:textId="77777777" w:rsidR="00A060C7" w:rsidRDefault="00A060C7" w:rsidP="004F4884">
      <w:pPr>
        <w:spacing w:after="0" w:line="240" w:lineRule="auto"/>
      </w:pPr>
      <w:r>
        <w:separator/>
      </w:r>
    </w:p>
  </w:footnote>
  <w:footnote w:type="continuationSeparator" w:id="0">
    <w:p w14:paraId="62B3C06B" w14:textId="77777777" w:rsidR="00A060C7" w:rsidRDefault="00A060C7" w:rsidP="004F48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D30D5D"/>
    <w:multiLevelType w:val="multilevel"/>
    <w:tmpl w:val="A76C6892"/>
    <w:lvl w:ilvl="0">
      <w:start w:val="1"/>
      <w:numFmt w:val="bullet"/>
      <w:pStyle w:val="Bulletedlistlastitem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3536226"/>
    <w:multiLevelType w:val="hybridMultilevel"/>
    <w:tmpl w:val="25EA0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1066E14"/>
    <w:multiLevelType w:val="hybridMultilevel"/>
    <w:tmpl w:val="A0847F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1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7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251"/>
    <w:rsid w:val="000105EF"/>
    <w:rsid w:val="00011388"/>
    <w:rsid w:val="00011740"/>
    <w:rsid w:val="0001195A"/>
    <w:rsid w:val="0002460F"/>
    <w:rsid w:val="000264FD"/>
    <w:rsid w:val="00027411"/>
    <w:rsid w:val="00031A1F"/>
    <w:rsid w:val="00031FE6"/>
    <w:rsid w:val="000367BE"/>
    <w:rsid w:val="00053309"/>
    <w:rsid w:val="00072DA7"/>
    <w:rsid w:val="000926CA"/>
    <w:rsid w:val="0009449C"/>
    <w:rsid w:val="000975DF"/>
    <w:rsid w:val="000A7212"/>
    <w:rsid w:val="000B03B1"/>
    <w:rsid w:val="000B0C8C"/>
    <w:rsid w:val="000B2278"/>
    <w:rsid w:val="000B510E"/>
    <w:rsid w:val="000C31A4"/>
    <w:rsid w:val="000C38E3"/>
    <w:rsid w:val="000C66EC"/>
    <w:rsid w:val="000C72C1"/>
    <w:rsid w:val="000D3183"/>
    <w:rsid w:val="000F2A53"/>
    <w:rsid w:val="000F3A30"/>
    <w:rsid w:val="000F7845"/>
    <w:rsid w:val="00103606"/>
    <w:rsid w:val="0010371B"/>
    <w:rsid w:val="00112A76"/>
    <w:rsid w:val="00113092"/>
    <w:rsid w:val="00113452"/>
    <w:rsid w:val="00113596"/>
    <w:rsid w:val="00116244"/>
    <w:rsid w:val="00121668"/>
    <w:rsid w:val="00132C91"/>
    <w:rsid w:val="00133811"/>
    <w:rsid w:val="001428A6"/>
    <w:rsid w:val="0015659D"/>
    <w:rsid w:val="0015747A"/>
    <w:rsid w:val="00170BEB"/>
    <w:rsid w:val="00171B9D"/>
    <w:rsid w:val="00174D87"/>
    <w:rsid w:val="00175D88"/>
    <w:rsid w:val="00181AE8"/>
    <w:rsid w:val="00185580"/>
    <w:rsid w:val="00190A64"/>
    <w:rsid w:val="0019344A"/>
    <w:rsid w:val="001B071F"/>
    <w:rsid w:val="001B4885"/>
    <w:rsid w:val="001D7702"/>
    <w:rsid w:val="001D7DF3"/>
    <w:rsid w:val="001E66D0"/>
    <w:rsid w:val="001F02CE"/>
    <w:rsid w:val="001F5A5A"/>
    <w:rsid w:val="001F6C17"/>
    <w:rsid w:val="00201A75"/>
    <w:rsid w:val="0021209F"/>
    <w:rsid w:val="00222FEF"/>
    <w:rsid w:val="00223AC3"/>
    <w:rsid w:val="00225427"/>
    <w:rsid w:val="002332D1"/>
    <w:rsid w:val="0023393F"/>
    <w:rsid w:val="00235DCD"/>
    <w:rsid w:val="002522A9"/>
    <w:rsid w:val="00255318"/>
    <w:rsid w:val="002604EC"/>
    <w:rsid w:val="0026138D"/>
    <w:rsid w:val="00262EF7"/>
    <w:rsid w:val="00263FE5"/>
    <w:rsid w:val="00270041"/>
    <w:rsid w:val="00271C22"/>
    <w:rsid w:val="00273F94"/>
    <w:rsid w:val="00274DC5"/>
    <w:rsid w:val="00276B25"/>
    <w:rsid w:val="00281105"/>
    <w:rsid w:val="00287A74"/>
    <w:rsid w:val="00292CB9"/>
    <w:rsid w:val="002932A9"/>
    <w:rsid w:val="00297998"/>
    <w:rsid w:val="002A2508"/>
    <w:rsid w:val="002C0251"/>
    <w:rsid w:val="002C0FD8"/>
    <w:rsid w:val="002C437E"/>
    <w:rsid w:val="002C4910"/>
    <w:rsid w:val="002D5948"/>
    <w:rsid w:val="002E1FCB"/>
    <w:rsid w:val="002E20E6"/>
    <w:rsid w:val="002E3549"/>
    <w:rsid w:val="002F37CD"/>
    <w:rsid w:val="003005C1"/>
    <w:rsid w:val="00301A6A"/>
    <w:rsid w:val="003033B5"/>
    <w:rsid w:val="00314742"/>
    <w:rsid w:val="00314990"/>
    <w:rsid w:val="0031568C"/>
    <w:rsid w:val="0032031C"/>
    <w:rsid w:val="00321D13"/>
    <w:rsid w:val="003308BD"/>
    <w:rsid w:val="00332465"/>
    <w:rsid w:val="00332DD3"/>
    <w:rsid w:val="00340C1B"/>
    <w:rsid w:val="003413F0"/>
    <w:rsid w:val="003445FF"/>
    <w:rsid w:val="00344CBE"/>
    <w:rsid w:val="0035301F"/>
    <w:rsid w:val="003549C2"/>
    <w:rsid w:val="0035593B"/>
    <w:rsid w:val="00372B7E"/>
    <w:rsid w:val="00375547"/>
    <w:rsid w:val="00376C32"/>
    <w:rsid w:val="00377F66"/>
    <w:rsid w:val="0038762B"/>
    <w:rsid w:val="003A09F5"/>
    <w:rsid w:val="003A1FF0"/>
    <w:rsid w:val="003B67C9"/>
    <w:rsid w:val="003B7166"/>
    <w:rsid w:val="003C0474"/>
    <w:rsid w:val="003D234F"/>
    <w:rsid w:val="003D5200"/>
    <w:rsid w:val="003E349C"/>
    <w:rsid w:val="003E6602"/>
    <w:rsid w:val="003F23D7"/>
    <w:rsid w:val="003F2B37"/>
    <w:rsid w:val="0040338E"/>
    <w:rsid w:val="00405756"/>
    <w:rsid w:val="00405F3C"/>
    <w:rsid w:val="00411A15"/>
    <w:rsid w:val="00414456"/>
    <w:rsid w:val="00414483"/>
    <w:rsid w:val="00414E03"/>
    <w:rsid w:val="00417A68"/>
    <w:rsid w:val="00422F6C"/>
    <w:rsid w:val="00423505"/>
    <w:rsid w:val="00424145"/>
    <w:rsid w:val="004254EC"/>
    <w:rsid w:val="004272D5"/>
    <w:rsid w:val="0044231E"/>
    <w:rsid w:val="004429DB"/>
    <w:rsid w:val="00457CE5"/>
    <w:rsid w:val="004606B7"/>
    <w:rsid w:val="00465212"/>
    <w:rsid w:val="00465E80"/>
    <w:rsid w:val="004666CF"/>
    <w:rsid w:val="00466AB6"/>
    <w:rsid w:val="0047078B"/>
    <w:rsid w:val="00470EB9"/>
    <w:rsid w:val="00471306"/>
    <w:rsid w:val="00471D5C"/>
    <w:rsid w:val="004724A4"/>
    <w:rsid w:val="0047437F"/>
    <w:rsid w:val="004803EF"/>
    <w:rsid w:val="0049036B"/>
    <w:rsid w:val="00491F6D"/>
    <w:rsid w:val="004928B9"/>
    <w:rsid w:val="004931EB"/>
    <w:rsid w:val="00494B43"/>
    <w:rsid w:val="004A3978"/>
    <w:rsid w:val="004A5A7A"/>
    <w:rsid w:val="004A5BC9"/>
    <w:rsid w:val="004A7459"/>
    <w:rsid w:val="004B3405"/>
    <w:rsid w:val="004B4BB4"/>
    <w:rsid w:val="004C29B2"/>
    <w:rsid w:val="004C39F5"/>
    <w:rsid w:val="004C47BD"/>
    <w:rsid w:val="004C6A24"/>
    <w:rsid w:val="004C7C0F"/>
    <w:rsid w:val="004D2C8F"/>
    <w:rsid w:val="004D39D4"/>
    <w:rsid w:val="004E00D1"/>
    <w:rsid w:val="004E26F1"/>
    <w:rsid w:val="004E324A"/>
    <w:rsid w:val="004E5383"/>
    <w:rsid w:val="004E53D0"/>
    <w:rsid w:val="004E6676"/>
    <w:rsid w:val="004E7C93"/>
    <w:rsid w:val="004F4884"/>
    <w:rsid w:val="004F7B0C"/>
    <w:rsid w:val="0050061D"/>
    <w:rsid w:val="0050327C"/>
    <w:rsid w:val="005108FA"/>
    <w:rsid w:val="00516BDA"/>
    <w:rsid w:val="0052270F"/>
    <w:rsid w:val="00530929"/>
    <w:rsid w:val="00532463"/>
    <w:rsid w:val="005324DF"/>
    <w:rsid w:val="00536701"/>
    <w:rsid w:val="005430E7"/>
    <w:rsid w:val="00543158"/>
    <w:rsid w:val="00546FED"/>
    <w:rsid w:val="0055014D"/>
    <w:rsid w:val="00551278"/>
    <w:rsid w:val="0055133E"/>
    <w:rsid w:val="00555604"/>
    <w:rsid w:val="00556AE4"/>
    <w:rsid w:val="00557CD0"/>
    <w:rsid w:val="00564396"/>
    <w:rsid w:val="00566BCB"/>
    <w:rsid w:val="00566BF0"/>
    <w:rsid w:val="00567E5B"/>
    <w:rsid w:val="00572CDB"/>
    <w:rsid w:val="00572D1B"/>
    <w:rsid w:val="005810A8"/>
    <w:rsid w:val="0058238A"/>
    <w:rsid w:val="00592359"/>
    <w:rsid w:val="005A44B0"/>
    <w:rsid w:val="005A7155"/>
    <w:rsid w:val="005C39BA"/>
    <w:rsid w:val="005C39F2"/>
    <w:rsid w:val="005C5402"/>
    <w:rsid w:val="005C54B4"/>
    <w:rsid w:val="005C5BF2"/>
    <w:rsid w:val="005C7660"/>
    <w:rsid w:val="005C7A62"/>
    <w:rsid w:val="005D0FD9"/>
    <w:rsid w:val="005D3ABD"/>
    <w:rsid w:val="005D7737"/>
    <w:rsid w:val="005E0976"/>
    <w:rsid w:val="005E2B35"/>
    <w:rsid w:val="005F1824"/>
    <w:rsid w:val="005F226E"/>
    <w:rsid w:val="005F7366"/>
    <w:rsid w:val="005F776E"/>
    <w:rsid w:val="006038A8"/>
    <w:rsid w:val="00606082"/>
    <w:rsid w:val="00612299"/>
    <w:rsid w:val="006125E0"/>
    <w:rsid w:val="0061272A"/>
    <w:rsid w:val="00616EC0"/>
    <w:rsid w:val="0062159A"/>
    <w:rsid w:val="00623063"/>
    <w:rsid w:val="00626C19"/>
    <w:rsid w:val="006276DA"/>
    <w:rsid w:val="00627799"/>
    <w:rsid w:val="00631AAA"/>
    <w:rsid w:val="006350EA"/>
    <w:rsid w:val="006357D8"/>
    <w:rsid w:val="006432DD"/>
    <w:rsid w:val="006547F8"/>
    <w:rsid w:val="0065534C"/>
    <w:rsid w:val="00662C95"/>
    <w:rsid w:val="0066633A"/>
    <w:rsid w:val="006706A6"/>
    <w:rsid w:val="00672392"/>
    <w:rsid w:val="00674457"/>
    <w:rsid w:val="00684B12"/>
    <w:rsid w:val="00685E1C"/>
    <w:rsid w:val="006943EA"/>
    <w:rsid w:val="00694EE4"/>
    <w:rsid w:val="00696716"/>
    <w:rsid w:val="006A128E"/>
    <w:rsid w:val="006A4E21"/>
    <w:rsid w:val="006A7913"/>
    <w:rsid w:val="006B5790"/>
    <w:rsid w:val="006B7A17"/>
    <w:rsid w:val="006B7CDC"/>
    <w:rsid w:val="006C2F79"/>
    <w:rsid w:val="006C3AD5"/>
    <w:rsid w:val="006C3F3C"/>
    <w:rsid w:val="006C5715"/>
    <w:rsid w:val="006C63ED"/>
    <w:rsid w:val="006C7589"/>
    <w:rsid w:val="006D0A15"/>
    <w:rsid w:val="006D29BE"/>
    <w:rsid w:val="006D3E97"/>
    <w:rsid w:val="006D4923"/>
    <w:rsid w:val="006D4C67"/>
    <w:rsid w:val="006D5ED3"/>
    <w:rsid w:val="006D7FB3"/>
    <w:rsid w:val="006E096F"/>
    <w:rsid w:val="006F0D01"/>
    <w:rsid w:val="006F0F11"/>
    <w:rsid w:val="006F38B5"/>
    <w:rsid w:val="006F4DBC"/>
    <w:rsid w:val="006F5CB5"/>
    <w:rsid w:val="006F5D65"/>
    <w:rsid w:val="0070150A"/>
    <w:rsid w:val="00702680"/>
    <w:rsid w:val="007027A2"/>
    <w:rsid w:val="007030EC"/>
    <w:rsid w:val="007039B9"/>
    <w:rsid w:val="00705313"/>
    <w:rsid w:val="00711624"/>
    <w:rsid w:val="00713BE9"/>
    <w:rsid w:val="00715E36"/>
    <w:rsid w:val="007169AD"/>
    <w:rsid w:val="007174A3"/>
    <w:rsid w:val="007179EE"/>
    <w:rsid w:val="00721D93"/>
    <w:rsid w:val="00732290"/>
    <w:rsid w:val="007339C9"/>
    <w:rsid w:val="00733FD9"/>
    <w:rsid w:val="00737F9F"/>
    <w:rsid w:val="00741569"/>
    <w:rsid w:val="00741F5E"/>
    <w:rsid w:val="007427E6"/>
    <w:rsid w:val="007435E8"/>
    <w:rsid w:val="00746A63"/>
    <w:rsid w:val="0075024E"/>
    <w:rsid w:val="00750B07"/>
    <w:rsid w:val="00752968"/>
    <w:rsid w:val="0075719A"/>
    <w:rsid w:val="007665FB"/>
    <w:rsid w:val="00774C98"/>
    <w:rsid w:val="007841CE"/>
    <w:rsid w:val="00785CB1"/>
    <w:rsid w:val="007860F8"/>
    <w:rsid w:val="00791E2C"/>
    <w:rsid w:val="007A0F3F"/>
    <w:rsid w:val="007A130C"/>
    <w:rsid w:val="007A46B7"/>
    <w:rsid w:val="007B0FCA"/>
    <w:rsid w:val="007B168D"/>
    <w:rsid w:val="007B4431"/>
    <w:rsid w:val="007C25BA"/>
    <w:rsid w:val="007D21D4"/>
    <w:rsid w:val="007D2AC0"/>
    <w:rsid w:val="007D4B76"/>
    <w:rsid w:val="007D6CF9"/>
    <w:rsid w:val="007E15C0"/>
    <w:rsid w:val="007E612D"/>
    <w:rsid w:val="007E7CE4"/>
    <w:rsid w:val="007F0FD5"/>
    <w:rsid w:val="00805C2E"/>
    <w:rsid w:val="00807216"/>
    <w:rsid w:val="008106F9"/>
    <w:rsid w:val="00811FFD"/>
    <w:rsid w:val="008159E0"/>
    <w:rsid w:val="00822756"/>
    <w:rsid w:val="008227E6"/>
    <w:rsid w:val="00823287"/>
    <w:rsid w:val="00823D55"/>
    <w:rsid w:val="0083070B"/>
    <w:rsid w:val="00830CF6"/>
    <w:rsid w:val="00835743"/>
    <w:rsid w:val="008359B0"/>
    <w:rsid w:val="00844602"/>
    <w:rsid w:val="00844D7C"/>
    <w:rsid w:val="00845E43"/>
    <w:rsid w:val="0086105A"/>
    <w:rsid w:val="00865CEF"/>
    <w:rsid w:val="00874004"/>
    <w:rsid w:val="008748BA"/>
    <w:rsid w:val="00876648"/>
    <w:rsid w:val="00877A80"/>
    <w:rsid w:val="00882C77"/>
    <w:rsid w:val="00883009"/>
    <w:rsid w:val="00887BB8"/>
    <w:rsid w:val="008B0058"/>
    <w:rsid w:val="008B0B2D"/>
    <w:rsid w:val="008B24D2"/>
    <w:rsid w:val="008B4884"/>
    <w:rsid w:val="008C08E8"/>
    <w:rsid w:val="008C394C"/>
    <w:rsid w:val="008C43CA"/>
    <w:rsid w:val="008C5BAB"/>
    <w:rsid w:val="008C7E29"/>
    <w:rsid w:val="008D0906"/>
    <w:rsid w:val="008D339E"/>
    <w:rsid w:val="008D4F87"/>
    <w:rsid w:val="008E08C0"/>
    <w:rsid w:val="008E2465"/>
    <w:rsid w:val="008F19CC"/>
    <w:rsid w:val="008F506B"/>
    <w:rsid w:val="00904BED"/>
    <w:rsid w:val="00910913"/>
    <w:rsid w:val="00910C4D"/>
    <w:rsid w:val="00931831"/>
    <w:rsid w:val="00931A5A"/>
    <w:rsid w:val="009348A4"/>
    <w:rsid w:val="0094075E"/>
    <w:rsid w:val="009429C9"/>
    <w:rsid w:val="00946E89"/>
    <w:rsid w:val="00952430"/>
    <w:rsid w:val="00962CD2"/>
    <w:rsid w:val="00966A06"/>
    <w:rsid w:val="00971B82"/>
    <w:rsid w:val="00976775"/>
    <w:rsid w:val="0098254F"/>
    <w:rsid w:val="0098295D"/>
    <w:rsid w:val="00982AE8"/>
    <w:rsid w:val="00983A78"/>
    <w:rsid w:val="0098495C"/>
    <w:rsid w:val="009862D2"/>
    <w:rsid w:val="00990358"/>
    <w:rsid w:val="0099313B"/>
    <w:rsid w:val="009A1EA2"/>
    <w:rsid w:val="009B1127"/>
    <w:rsid w:val="009B20F8"/>
    <w:rsid w:val="009B3978"/>
    <w:rsid w:val="009B3EDF"/>
    <w:rsid w:val="009B6083"/>
    <w:rsid w:val="009B6D8D"/>
    <w:rsid w:val="009C6A69"/>
    <w:rsid w:val="009D0ED7"/>
    <w:rsid w:val="009D1DD2"/>
    <w:rsid w:val="009D73D1"/>
    <w:rsid w:val="009F21B3"/>
    <w:rsid w:val="00A03C21"/>
    <w:rsid w:val="00A03CAC"/>
    <w:rsid w:val="00A060C7"/>
    <w:rsid w:val="00A06202"/>
    <w:rsid w:val="00A07634"/>
    <w:rsid w:val="00A10181"/>
    <w:rsid w:val="00A16341"/>
    <w:rsid w:val="00A172F2"/>
    <w:rsid w:val="00A175A4"/>
    <w:rsid w:val="00A17C51"/>
    <w:rsid w:val="00A20992"/>
    <w:rsid w:val="00A312D3"/>
    <w:rsid w:val="00A36358"/>
    <w:rsid w:val="00A36828"/>
    <w:rsid w:val="00A463CC"/>
    <w:rsid w:val="00A5148C"/>
    <w:rsid w:val="00A57641"/>
    <w:rsid w:val="00A630E9"/>
    <w:rsid w:val="00A82643"/>
    <w:rsid w:val="00A83CD8"/>
    <w:rsid w:val="00A85A61"/>
    <w:rsid w:val="00A90CC6"/>
    <w:rsid w:val="00AA2062"/>
    <w:rsid w:val="00AA3122"/>
    <w:rsid w:val="00AB00B6"/>
    <w:rsid w:val="00AB2B7B"/>
    <w:rsid w:val="00AC65A3"/>
    <w:rsid w:val="00AD1534"/>
    <w:rsid w:val="00AF78A0"/>
    <w:rsid w:val="00B034DB"/>
    <w:rsid w:val="00B04A69"/>
    <w:rsid w:val="00B177E7"/>
    <w:rsid w:val="00B22A50"/>
    <w:rsid w:val="00B36021"/>
    <w:rsid w:val="00B371CD"/>
    <w:rsid w:val="00B42385"/>
    <w:rsid w:val="00B44F75"/>
    <w:rsid w:val="00B46EB4"/>
    <w:rsid w:val="00B52691"/>
    <w:rsid w:val="00B54DFB"/>
    <w:rsid w:val="00B55E7C"/>
    <w:rsid w:val="00B6486C"/>
    <w:rsid w:val="00B673D5"/>
    <w:rsid w:val="00B67598"/>
    <w:rsid w:val="00B70227"/>
    <w:rsid w:val="00B72BEA"/>
    <w:rsid w:val="00B75AA8"/>
    <w:rsid w:val="00B7721F"/>
    <w:rsid w:val="00B82C24"/>
    <w:rsid w:val="00B83D15"/>
    <w:rsid w:val="00B85DE7"/>
    <w:rsid w:val="00B9189E"/>
    <w:rsid w:val="00B9393F"/>
    <w:rsid w:val="00B9769E"/>
    <w:rsid w:val="00BA7D3E"/>
    <w:rsid w:val="00BB0062"/>
    <w:rsid w:val="00BB0112"/>
    <w:rsid w:val="00BB4BE4"/>
    <w:rsid w:val="00BC5654"/>
    <w:rsid w:val="00BC5755"/>
    <w:rsid w:val="00BC75E1"/>
    <w:rsid w:val="00BD2647"/>
    <w:rsid w:val="00BD7139"/>
    <w:rsid w:val="00BE4031"/>
    <w:rsid w:val="00BF2AC1"/>
    <w:rsid w:val="00BF38D3"/>
    <w:rsid w:val="00BF627B"/>
    <w:rsid w:val="00C028BB"/>
    <w:rsid w:val="00C03DA4"/>
    <w:rsid w:val="00C0754D"/>
    <w:rsid w:val="00C07D32"/>
    <w:rsid w:val="00C13570"/>
    <w:rsid w:val="00C17986"/>
    <w:rsid w:val="00C25F5F"/>
    <w:rsid w:val="00C26372"/>
    <w:rsid w:val="00C26DD0"/>
    <w:rsid w:val="00C27082"/>
    <w:rsid w:val="00C27B6C"/>
    <w:rsid w:val="00C34FCF"/>
    <w:rsid w:val="00C358C4"/>
    <w:rsid w:val="00C37800"/>
    <w:rsid w:val="00C37FAE"/>
    <w:rsid w:val="00C4290C"/>
    <w:rsid w:val="00C44E1A"/>
    <w:rsid w:val="00C45CAE"/>
    <w:rsid w:val="00C45E13"/>
    <w:rsid w:val="00C47E4D"/>
    <w:rsid w:val="00C527AA"/>
    <w:rsid w:val="00C62A07"/>
    <w:rsid w:val="00C62DF7"/>
    <w:rsid w:val="00C70C8C"/>
    <w:rsid w:val="00C72C81"/>
    <w:rsid w:val="00C73241"/>
    <w:rsid w:val="00C82301"/>
    <w:rsid w:val="00C83F71"/>
    <w:rsid w:val="00C84541"/>
    <w:rsid w:val="00C90D17"/>
    <w:rsid w:val="00C94E2D"/>
    <w:rsid w:val="00C95A5A"/>
    <w:rsid w:val="00CA10EB"/>
    <w:rsid w:val="00CA191D"/>
    <w:rsid w:val="00CB10C3"/>
    <w:rsid w:val="00CB27FC"/>
    <w:rsid w:val="00CB6117"/>
    <w:rsid w:val="00CC0BF7"/>
    <w:rsid w:val="00CC3543"/>
    <w:rsid w:val="00CC3C92"/>
    <w:rsid w:val="00CC64F8"/>
    <w:rsid w:val="00CD3AC8"/>
    <w:rsid w:val="00CE2088"/>
    <w:rsid w:val="00CE2A38"/>
    <w:rsid w:val="00CF1E0A"/>
    <w:rsid w:val="00CF78C9"/>
    <w:rsid w:val="00D03A73"/>
    <w:rsid w:val="00D07C11"/>
    <w:rsid w:val="00D115E3"/>
    <w:rsid w:val="00D127A6"/>
    <w:rsid w:val="00D16B7E"/>
    <w:rsid w:val="00D206A8"/>
    <w:rsid w:val="00D2097C"/>
    <w:rsid w:val="00D2341E"/>
    <w:rsid w:val="00D26E68"/>
    <w:rsid w:val="00D32D2B"/>
    <w:rsid w:val="00D34755"/>
    <w:rsid w:val="00D367E0"/>
    <w:rsid w:val="00D4035D"/>
    <w:rsid w:val="00D417EA"/>
    <w:rsid w:val="00D41CF1"/>
    <w:rsid w:val="00D43D65"/>
    <w:rsid w:val="00D51738"/>
    <w:rsid w:val="00D53D3C"/>
    <w:rsid w:val="00D6442A"/>
    <w:rsid w:val="00D64EA5"/>
    <w:rsid w:val="00D665B7"/>
    <w:rsid w:val="00D714D2"/>
    <w:rsid w:val="00D73ABB"/>
    <w:rsid w:val="00D80096"/>
    <w:rsid w:val="00D8222C"/>
    <w:rsid w:val="00D84059"/>
    <w:rsid w:val="00D84D55"/>
    <w:rsid w:val="00D90973"/>
    <w:rsid w:val="00D918AA"/>
    <w:rsid w:val="00D948F0"/>
    <w:rsid w:val="00DA3A2C"/>
    <w:rsid w:val="00DA4B35"/>
    <w:rsid w:val="00DA538D"/>
    <w:rsid w:val="00DA72AA"/>
    <w:rsid w:val="00DB0B70"/>
    <w:rsid w:val="00DB113B"/>
    <w:rsid w:val="00DB18EF"/>
    <w:rsid w:val="00DB2BE4"/>
    <w:rsid w:val="00DB5794"/>
    <w:rsid w:val="00DC07C8"/>
    <w:rsid w:val="00DC09F7"/>
    <w:rsid w:val="00DC0D59"/>
    <w:rsid w:val="00DC272F"/>
    <w:rsid w:val="00DC5D37"/>
    <w:rsid w:val="00DD3A2B"/>
    <w:rsid w:val="00DE0F38"/>
    <w:rsid w:val="00DE1320"/>
    <w:rsid w:val="00DE5923"/>
    <w:rsid w:val="00DE713E"/>
    <w:rsid w:val="00DF1B36"/>
    <w:rsid w:val="00E01444"/>
    <w:rsid w:val="00E0206B"/>
    <w:rsid w:val="00E0220F"/>
    <w:rsid w:val="00E03386"/>
    <w:rsid w:val="00E048DE"/>
    <w:rsid w:val="00E074E2"/>
    <w:rsid w:val="00E2003D"/>
    <w:rsid w:val="00E433DC"/>
    <w:rsid w:val="00E44C2A"/>
    <w:rsid w:val="00E457D7"/>
    <w:rsid w:val="00E61DDC"/>
    <w:rsid w:val="00E63F49"/>
    <w:rsid w:val="00E74B21"/>
    <w:rsid w:val="00E827D7"/>
    <w:rsid w:val="00E82D4E"/>
    <w:rsid w:val="00E9193E"/>
    <w:rsid w:val="00E93858"/>
    <w:rsid w:val="00EA295A"/>
    <w:rsid w:val="00EA48DD"/>
    <w:rsid w:val="00EA56ED"/>
    <w:rsid w:val="00EB046B"/>
    <w:rsid w:val="00EB0D8E"/>
    <w:rsid w:val="00EB6382"/>
    <w:rsid w:val="00EC151D"/>
    <w:rsid w:val="00EC32E6"/>
    <w:rsid w:val="00EC46CB"/>
    <w:rsid w:val="00EC6748"/>
    <w:rsid w:val="00EC745F"/>
    <w:rsid w:val="00EE0DCC"/>
    <w:rsid w:val="00EE1524"/>
    <w:rsid w:val="00EE1D2C"/>
    <w:rsid w:val="00EE2A73"/>
    <w:rsid w:val="00EE3B1E"/>
    <w:rsid w:val="00EE5A9F"/>
    <w:rsid w:val="00EE7F16"/>
    <w:rsid w:val="00EF39B0"/>
    <w:rsid w:val="00EF3AEA"/>
    <w:rsid w:val="00EF4103"/>
    <w:rsid w:val="00EF44FA"/>
    <w:rsid w:val="00EF7695"/>
    <w:rsid w:val="00EF7AE2"/>
    <w:rsid w:val="00F17F63"/>
    <w:rsid w:val="00F20D27"/>
    <w:rsid w:val="00F26169"/>
    <w:rsid w:val="00F27E99"/>
    <w:rsid w:val="00F3167A"/>
    <w:rsid w:val="00F359FE"/>
    <w:rsid w:val="00F36280"/>
    <w:rsid w:val="00F36FCE"/>
    <w:rsid w:val="00F4564A"/>
    <w:rsid w:val="00F45E60"/>
    <w:rsid w:val="00F46375"/>
    <w:rsid w:val="00F50F11"/>
    <w:rsid w:val="00F52B74"/>
    <w:rsid w:val="00F56180"/>
    <w:rsid w:val="00F563A7"/>
    <w:rsid w:val="00F62FE4"/>
    <w:rsid w:val="00F67DE6"/>
    <w:rsid w:val="00F723EC"/>
    <w:rsid w:val="00F76EF4"/>
    <w:rsid w:val="00F77D37"/>
    <w:rsid w:val="00F933BD"/>
    <w:rsid w:val="00F9561C"/>
    <w:rsid w:val="00FA3ABA"/>
    <w:rsid w:val="00FA5DDD"/>
    <w:rsid w:val="00FB0648"/>
    <w:rsid w:val="00FB1F0D"/>
    <w:rsid w:val="00FB59E5"/>
    <w:rsid w:val="00FC3DDD"/>
    <w:rsid w:val="00FC4BC0"/>
    <w:rsid w:val="00FC7259"/>
    <w:rsid w:val="00FC7C76"/>
    <w:rsid w:val="00FD13E4"/>
    <w:rsid w:val="00FE1099"/>
    <w:rsid w:val="00FE25C9"/>
    <w:rsid w:val="00FE3173"/>
    <w:rsid w:val="00FF3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A9867D"/>
  <w15:docId w15:val="{D062D7B0-74A7-48E7-9A20-0EE9B1FE6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33B5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443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7B4431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7DE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67DE6"/>
    <w:rPr>
      <w:rFonts w:ascii="Tahoma" w:hAnsi="Tahoma" w:cs="Tahoma"/>
      <w:sz w:val="16"/>
      <w:szCs w:val="16"/>
    </w:rPr>
  </w:style>
  <w:style w:type="paragraph" w:customStyle="1" w:styleId="Bulletedlistlastitem">
    <w:name w:val="Bulleted list last item"/>
    <w:basedOn w:val="Normal"/>
    <w:rsid w:val="000F3A30"/>
    <w:pPr>
      <w:numPr>
        <w:numId w:val="1"/>
      </w:numPr>
      <w:spacing w:before="20" w:after="120" w:line="240" w:lineRule="auto"/>
    </w:pPr>
    <w:rPr>
      <w:rFonts w:ascii="Garamond" w:eastAsia="Times New Roman" w:hAnsi="Garamond"/>
      <w:sz w:val="20"/>
      <w:szCs w:val="24"/>
    </w:rPr>
  </w:style>
  <w:style w:type="paragraph" w:styleId="Header">
    <w:name w:val="header"/>
    <w:basedOn w:val="Normal"/>
    <w:link w:val="HeaderChar"/>
    <w:uiPriority w:val="99"/>
    <w:unhideWhenUsed/>
    <w:rsid w:val="004F488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F488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4F488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F4884"/>
    <w:rPr>
      <w:sz w:val="22"/>
      <w:szCs w:val="22"/>
    </w:rPr>
  </w:style>
  <w:style w:type="character" w:customStyle="1" w:styleId="apple-style-span">
    <w:name w:val="apple-style-span"/>
    <w:basedOn w:val="DefaultParagraphFont"/>
    <w:rsid w:val="00FC4B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nathan%20Baltz\AppData\Roaming\Microsoft\Templates\IT%20Professional%20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48641E-E37D-4B69-AA51-B00020CF7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IT Professional Resume</Template>
  <TotalTime>0</TotalTime>
  <Pages>2</Pages>
  <Words>923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Jonathan Baltz Resume</vt:lpstr>
    </vt:vector>
  </TitlesOfParts>
  <Company>Jaybee Designs</Company>
  <LinksUpToDate>false</LinksUpToDate>
  <CharactersWithSpaces>6178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Baltz Resume</dc:title>
  <dc:creator>Jonathan Baltz</dc:creator>
  <cp:keywords>Jonathan Baltz;Salesforce;Chicago;Force.com</cp:keywords>
  <cp:lastModifiedBy>Jonathan Baltz</cp:lastModifiedBy>
  <cp:revision>2</cp:revision>
  <cp:lastPrinted>2013-02-06T15:19:00Z</cp:lastPrinted>
  <dcterms:created xsi:type="dcterms:W3CDTF">2013-08-16T20:58:00Z</dcterms:created>
  <dcterms:modified xsi:type="dcterms:W3CDTF">2013-08-16T20:58:00Z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TC300031001033</vt:lpwstr>
  </property>
  <property fmtid="{D5CDD505-2E9C-101B-9397-08002B2CF9AE}" pid="3" name="DV.DocumentId">
    <vt:lpwstr>VAEFiEKOjEFTeFEPq5Jpsu</vt:lpwstr>
  </property>
  <property fmtid="{D5CDD505-2E9C-101B-9397-08002B2CF9AE}" pid="4" name="DV.VersionId">
    <vt:lpwstr>5oulhKMiWACm9KEhVU6avK</vt:lpwstr>
  </property>
  <property fmtid="{D5CDD505-2E9C-101B-9397-08002B2CF9AE}" pid="5" name="DV.PreviousVersionId">
    <vt:lpwstr>83PFndUOJCBlnMV5bNYftg</vt:lpwstr>
  </property>
  <property fmtid="{D5CDD505-2E9C-101B-9397-08002B2CF9AE}" pid="6" name="DV.PluginVersion">
    <vt:lpwstr>1.2.3062.0</vt:lpwstr>
  </property>
  <property fmtid="{D5CDD505-2E9C-101B-9397-08002B2CF9AE}" pid="7" name="Google.Documents.Tracking">
    <vt:lpwstr>true</vt:lpwstr>
  </property>
  <property fmtid="{D5CDD505-2E9C-101B-9397-08002B2CF9AE}" pid="8" name="Google.Documents.DocumentId">
    <vt:lpwstr>1E5dVGe7h83cU7UrAQFOwZsb1qLOg7aV5bd-_Sds-Gr8</vt:lpwstr>
  </property>
  <property fmtid="{D5CDD505-2E9C-101B-9397-08002B2CF9AE}" pid="9" name="Google.Documents.RevisionId">
    <vt:lpwstr>05335517497376586533</vt:lpwstr>
  </property>
  <property fmtid="{D5CDD505-2E9C-101B-9397-08002B2CF9AE}" pid="10" name="Google.Documents.PreviousRevisionId">
    <vt:lpwstr>16684598132520514404</vt:lpwstr>
  </property>
  <property fmtid="{D5CDD505-2E9C-101B-9397-08002B2CF9AE}" pid="11" name="Google.Documents.PluginVersion">
    <vt:lpwstr>2.0.2026.3768</vt:lpwstr>
  </property>
  <property fmtid="{D5CDD505-2E9C-101B-9397-08002B2CF9AE}" pid="12" name="Google.Documents.MergeIncapabilityFlags">
    <vt:i4>0</vt:i4>
  </property>
</Properties>
</file>