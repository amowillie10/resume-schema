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7265"/>
        <w:gridCol w:w="3751"/>
      </w:tblGrid>
      <w:tr w:rsidR="00083491" w:rsidRPr="00FA7B5B" w14:paraId="28E66156" w14:textId="77777777" w:rsidTr="00D429A7">
        <w:tc>
          <w:tcPr>
            <w:tcW w:w="6578" w:type="dxa"/>
          </w:tcPr>
          <w:tbl>
            <w:tblPr>
              <w:tblW w:w="7200" w:type="dxa"/>
              <w:tblBorders>
                <w:top w:val="single" w:sz="8" w:space="0" w:color="AEBAD5"/>
                <w:bottom w:val="single" w:sz="8" w:space="0" w:color="AEBAD5"/>
              </w:tblBorders>
              <w:tblLook w:val="0680" w:firstRow="0" w:lastRow="0" w:firstColumn="1" w:lastColumn="0" w:noHBand="1" w:noVBand="1"/>
            </w:tblPr>
            <w:tblGrid>
              <w:gridCol w:w="7200"/>
            </w:tblGrid>
            <w:tr w:rsidR="00083491" w:rsidRPr="002D44B0" w14:paraId="3C03BDB7" w14:textId="77777777" w:rsidTr="002A7D53">
              <w:tc>
                <w:tcPr>
                  <w:tcW w:w="7200" w:type="dxa"/>
                  <w:tcBorders>
                    <w:top w:val="nil"/>
                    <w:bottom w:val="nil"/>
                  </w:tcBorders>
                </w:tcPr>
                <w:p w14:paraId="1AF17434" w14:textId="77777777" w:rsidR="00083491" w:rsidRPr="00E50D10" w:rsidRDefault="006F6A3F" w:rsidP="002D44B0">
                  <w:pPr>
                    <w:spacing w:before="80" w:after="0" w:line="240" w:lineRule="auto"/>
                    <w:rPr>
                      <w:rFonts w:ascii="Arial Black" w:hAnsi="Arial Black" w:cs="Arial"/>
                      <w:b/>
                      <w:bCs/>
                      <w:color w:val="595C62"/>
                      <w:sz w:val="42"/>
                      <w:szCs w:val="42"/>
                    </w:rPr>
                  </w:pPr>
                  <w:r w:rsidRPr="00E50D10">
                    <w:rPr>
                      <w:rFonts w:ascii="Arial Black" w:hAnsi="Arial Black" w:cs="Arial"/>
                      <w:b/>
                      <w:bCs/>
                      <w:color w:val="595C62"/>
                      <w:sz w:val="42"/>
                      <w:szCs w:val="42"/>
                    </w:rPr>
                    <w:t>Shawn Walsh</w:t>
                  </w:r>
                </w:p>
              </w:tc>
            </w:tr>
            <w:tr w:rsidR="00083491" w:rsidRPr="002D44B0" w14:paraId="581568C5" w14:textId="77777777" w:rsidTr="002A7D53">
              <w:tc>
                <w:tcPr>
                  <w:tcW w:w="7200" w:type="dxa"/>
                  <w:tcBorders>
                    <w:top w:val="nil"/>
                  </w:tcBorders>
                </w:tcPr>
                <w:p w14:paraId="7691F29D" w14:textId="2E95D4E3" w:rsidR="00083491" w:rsidRPr="00E50D10" w:rsidRDefault="0096618D" w:rsidP="0096618D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t>130 Hempstead Avenue # 332</w:t>
                  </w:r>
                  <w:r w:rsidR="006F6A3F" w:rsidRPr="00E50D10">
                    <w:rPr>
                      <w:rFonts w:ascii="Arial" w:hAnsi="Arial" w:cs="Arial"/>
                      <w:b/>
                      <w:bCs/>
                      <w:color w:val="3B3E42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t>West Hempstead, NY 11552</w:t>
                  </w:r>
                </w:p>
              </w:tc>
            </w:tr>
          </w:tbl>
          <w:p w14:paraId="48613198" w14:textId="77777777" w:rsidR="00083491" w:rsidRPr="002D44B0" w:rsidRDefault="00083491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104" w:type="dxa"/>
          </w:tcPr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3515"/>
            </w:tblGrid>
            <w:tr w:rsidR="00083491" w:rsidRPr="002D44B0" w14:paraId="683486A8" w14:textId="77777777" w:rsidTr="002D44B0">
              <w:tc>
                <w:tcPr>
                  <w:tcW w:w="5072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14:paraId="53B880DD" w14:textId="77777777" w:rsidR="00083491" w:rsidRPr="002D44B0" w:rsidRDefault="009F2958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2D44B0">
                    <w:rPr>
                      <w:rFonts w:ascii="Arial" w:hAnsi="Arial" w:cs="Arial"/>
                      <w:b/>
                      <w:bCs/>
                      <w:color w:val="3B3E42"/>
                    </w:rPr>
                    <w:t>Contact</w:t>
                  </w:r>
                </w:p>
              </w:tc>
            </w:tr>
            <w:tr w:rsidR="00083491" w:rsidRPr="00FA7B5B" w14:paraId="69627668" w14:textId="77777777" w:rsidTr="002D44B0">
              <w:tc>
                <w:tcPr>
                  <w:tcW w:w="5072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14:paraId="421EDC35" w14:textId="77777777" w:rsidR="00B508D4" w:rsidRPr="00FA7B5B" w:rsidRDefault="006F6A3F" w:rsidP="00BD6BDD">
                  <w:pPr>
                    <w:spacing w:before="80"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t>phone</w:t>
                  </w:r>
                  <w:r w:rsidR="009F2958" w:rsidRPr="00FA7B5B"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 : </w:t>
                  </w:r>
                  <w:r w:rsidR="00953429">
                    <w:rPr>
                      <w:rFonts w:ascii="Arial" w:hAnsi="Arial" w:cs="Arial"/>
                      <w:b/>
                      <w:bCs/>
                      <w:color w:val="3B3E42"/>
                    </w:rPr>
                    <w:t>717-602-6039</w:t>
                  </w:r>
                </w:p>
                <w:p w14:paraId="34F2BCCA" w14:textId="77777777" w:rsidR="009F2958" w:rsidRDefault="006F6A3F" w:rsidP="002D44B0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  <w:t>e</w:t>
                  </w:r>
                  <w:r w:rsidR="00FA7B5B" w:rsidRPr="00FA7B5B"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  <w:t xml:space="preserve">mail : </w:t>
                  </w:r>
                  <w:r w:rsidR="00BE45BB"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  <w:t>me@shawnpwalsh.com</w:t>
                  </w:r>
                </w:p>
                <w:p w14:paraId="5F415B8F" w14:textId="77777777" w:rsidR="006F6A3F" w:rsidRPr="002D7293" w:rsidRDefault="006F6A3F" w:rsidP="002D44B0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</w:pPr>
                  <w:r w:rsidRPr="002D7293"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  <w:t>web : shawnpwalsh.com</w:t>
                  </w:r>
                </w:p>
              </w:tc>
            </w:tr>
          </w:tbl>
          <w:p w14:paraId="01655E7C" w14:textId="77777777" w:rsidR="009F2958" w:rsidRPr="00FA7B5B" w:rsidRDefault="009F2958" w:rsidP="002D44B0">
            <w:pPr>
              <w:spacing w:after="0" w:line="240" w:lineRule="auto"/>
              <w:rPr>
                <w:rFonts w:ascii="Arial" w:hAnsi="Arial" w:cs="Arial"/>
                <w:lang w:val="fr-FR"/>
              </w:rPr>
            </w:pPr>
          </w:p>
        </w:tc>
      </w:tr>
      <w:tr w:rsidR="00A34C4E" w:rsidRPr="002D44B0" w14:paraId="6C66A6E0" w14:textId="77777777" w:rsidTr="00D429A7">
        <w:tc>
          <w:tcPr>
            <w:tcW w:w="10682" w:type="dxa"/>
            <w:gridSpan w:val="2"/>
          </w:tcPr>
          <w:p w14:paraId="2930F31E" w14:textId="77777777" w:rsidR="00A34C4E" w:rsidRPr="002F09E6" w:rsidRDefault="00A34C4E" w:rsidP="00AC40C1">
            <w:pPr>
              <w:spacing w:before="0" w:after="0" w:line="240" w:lineRule="auto"/>
              <w:rPr>
                <w:sz w:val="16"/>
                <w:szCs w:val="16"/>
              </w:rPr>
            </w:pPr>
          </w:p>
          <w:tbl>
            <w:tblPr>
              <w:tblW w:w="10790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10790"/>
            </w:tblGrid>
            <w:tr w:rsidR="00A34C4E" w:rsidRPr="002D44B0" w14:paraId="46BA2CAE" w14:textId="77777777" w:rsidTr="00DD629E">
              <w:tc>
                <w:tcPr>
                  <w:tcW w:w="10790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14:paraId="55EB80D4" w14:textId="77777777" w:rsidR="00A34C4E" w:rsidRPr="002D44B0" w:rsidRDefault="00DF7398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t>Objective</w:t>
                  </w:r>
                </w:p>
              </w:tc>
            </w:tr>
            <w:tr w:rsidR="00A34C4E" w:rsidRPr="002D44B0" w14:paraId="16D98BD8" w14:textId="77777777" w:rsidTr="00DD629E">
              <w:tc>
                <w:tcPr>
                  <w:tcW w:w="10790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10502" w:type="dxa"/>
                    <w:tblLook w:val="04A0" w:firstRow="1" w:lastRow="0" w:firstColumn="1" w:lastColumn="0" w:noHBand="0" w:noVBand="1"/>
                  </w:tblPr>
                  <w:tblGrid>
                    <w:gridCol w:w="10502"/>
                  </w:tblGrid>
                  <w:tr w:rsidR="00D9285E" w:rsidRPr="002D44B0" w14:paraId="0CE156B8" w14:textId="77777777" w:rsidTr="00D9285E">
                    <w:tc>
                      <w:tcPr>
                        <w:tcW w:w="10502" w:type="dxa"/>
                      </w:tcPr>
                      <w:p w14:paraId="6F50E154" w14:textId="4514CE13" w:rsidR="00D9285E" w:rsidRPr="002D44B0" w:rsidRDefault="00D9285E" w:rsidP="0096618D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Obtain a challenging position developing web sites for a firm in the New York City area.</w:t>
                        </w:r>
                      </w:p>
                    </w:tc>
                  </w:tr>
                </w:tbl>
                <w:p w14:paraId="3BC8866B" w14:textId="77777777" w:rsidR="00A34C4E" w:rsidRPr="002D44B0" w:rsidRDefault="00A34C4E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32D69032" w14:textId="77777777" w:rsidR="00A34C4E" w:rsidRPr="002D44B0" w:rsidRDefault="00A34C4E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315076" w:rsidRPr="002D44B0" w14:paraId="758B63EF" w14:textId="77777777" w:rsidTr="00D429A7">
        <w:tc>
          <w:tcPr>
            <w:tcW w:w="10682" w:type="dxa"/>
            <w:gridSpan w:val="2"/>
          </w:tcPr>
          <w:p w14:paraId="391CE1FA" w14:textId="77777777" w:rsidR="00315076" w:rsidRPr="002D44B0" w:rsidRDefault="00315076" w:rsidP="0095391E"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10790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10780"/>
            </w:tblGrid>
            <w:tr w:rsidR="00315076" w:rsidRPr="002D44B0" w14:paraId="7ACC7872" w14:textId="77777777" w:rsidTr="00DD629E">
              <w:tc>
                <w:tcPr>
                  <w:tcW w:w="10790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14:paraId="2415FE60" w14:textId="27C0B80E" w:rsidR="00315076" w:rsidRPr="002D44B0" w:rsidRDefault="00315076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2D44B0">
                    <w:rPr>
                      <w:rFonts w:ascii="Arial" w:hAnsi="Arial" w:cs="Arial"/>
                      <w:b/>
                      <w:bCs/>
                      <w:color w:val="3B3E42"/>
                    </w:rPr>
                    <w:t>Key Skills</w:t>
                  </w:r>
                  <w:r w:rsidR="001A1D85">
                    <w:rPr>
                      <w:rFonts w:ascii="Arial" w:hAnsi="Arial" w:cs="Arial"/>
                      <w:b/>
                      <w:bCs/>
                      <w:color w:val="3B3E42"/>
                    </w:rPr>
                    <w:t>/Certifications</w:t>
                  </w:r>
                </w:p>
              </w:tc>
            </w:tr>
            <w:tr w:rsidR="00315076" w:rsidRPr="002D44B0" w14:paraId="495BC845" w14:textId="77777777" w:rsidTr="00DD629E">
              <w:tc>
                <w:tcPr>
                  <w:tcW w:w="10790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14:paraId="1135A9E0" w14:textId="15A314DA" w:rsidR="00315076" w:rsidRPr="002D44B0" w:rsidRDefault="00B24586" w:rsidP="00D429A7">
                  <w:pPr>
                    <w:spacing w:before="80" w:after="40" w:line="240" w:lineRule="auto"/>
                    <w:ind w:left="58"/>
                    <w:jc w:val="left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>
                    <w:rPr>
                      <w:rFonts w:ascii="Arial" w:hAnsi="Arial" w:cs="Arial"/>
                      <w:bCs/>
                      <w:color w:val="3B3E42"/>
                    </w:rPr>
                    <w:t xml:space="preserve"> </w:t>
                  </w:r>
                  <w:r w:rsidR="00751498">
                    <w:rPr>
                      <w:rFonts w:ascii="Arial" w:hAnsi="Arial" w:cs="Arial"/>
                      <w:bCs/>
                      <w:color w:val="3B3E42"/>
                    </w:rPr>
                    <w:t>Experience</w:t>
                  </w:r>
                  <w:r w:rsidR="00315076" w:rsidRPr="002D44B0">
                    <w:rPr>
                      <w:rFonts w:ascii="Arial" w:hAnsi="Arial" w:cs="Arial"/>
                      <w:bCs/>
                      <w:color w:val="3B3E42"/>
                    </w:rPr>
                    <w:t xml:space="preserve"> with a vast array of </w:t>
                  </w:r>
                  <w:r w:rsidR="00315076" w:rsidRPr="00012287">
                    <w:rPr>
                      <w:rFonts w:ascii="Arial" w:hAnsi="Arial" w:cs="Arial"/>
                      <w:bCs/>
                      <w:color w:val="3B3E42"/>
                    </w:rPr>
                    <w:t>programming</w:t>
                  </w:r>
                  <w:r w:rsidR="00315076" w:rsidRPr="002D44B0">
                    <w:rPr>
                      <w:rFonts w:ascii="Arial" w:hAnsi="Arial" w:cs="Arial"/>
                      <w:bCs/>
                      <w:color w:val="3B3E42"/>
                    </w:rPr>
                    <w:t xml:space="preserve"> </w:t>
                  </w:r>
                  <w:r w:rsidR="00315076" w:rsidRPr="00012287">
                    <w:rPr>
                      <w:rFonts w:ascii="Arial" w:hAnsi="Arial" w:cs="Arial"/>
                      <w:color w:val="3D3D3D"/>
                    </w:rPr>
                    <w:t>languages</w:t>
                  </w:r>
                  <w:r w:rsidR="00315076" w:rsidRPr="002D44B0">
                    <w:rPr>
                      <w:rFonts w:ascii="Arial" w:hAnsi="Arial" w:cs="Arial"/>
                      <w:bCs/>
                      <w:color w:val="3B3E42"/>
                    </w:rPr>
                    <w:t>, concepts and technologies, including:</w:t>
                  </w:r>
                </w:p>
                <w:tbl>
                  <w:tblPr>
                    <w:tblW w:w="10682" w:type="dxa"/>
                    <w:tblLook w:val="04A0" w:firstRow="1" w:lastRow="0" w:firstColumn="1" w:lastColumn="0" w:noHBand="0" w:noVBand="1"/>
                  </w:tblPr>
                  <w:tblGrid>
                    <w:gridCol w:w="2852"/>
                    <w:gridCol w:w="2790"/>
                    <w:gridCol w:w="2610"/>
                    <w:gridCol w:w="2430"/>
                  </w:tblGrid>
                  <w:tr w:rsidR="00620D91" w:rsidRPr="002D44B0" w14:paraId="39997E53" w14:textId="77777777" w:rsidTr="00620D91">
                    <w:tc>
                      <w:tcPr>
                        <w:tcW w:w="2852" w:type="dxa"/>
                        <w:tcBorders>
                          <w:right w:val="single" w:sz="4" w:space="0" w:color="6D83B3"/>
                        </w:tcBorders>
                      </w:tcPr>
                      <w:p w14:paraId="52C29E9C" w14:textId="77777777" w:rsidR="00130370" w:rsidRPr="004A341B" w:rsidRDefault="004A341B" w:rsidP="00DB4AA4">
                        <w:pPr>
                          <w:spacing w:before="0" w:after="0" w:line="240" w:lineRule="auto"/>
                          <w:jc w:val="center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W3C (X)HTML, CSS</w:t>
                        </w:r>
                      </w:p>
                    </w:tc>
                    <w:tc>
                      <w:tcPr>
                        <w:tcW w:w="2790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14:paraId="0F4BB545" w14:textId="36C17122" w:rsidR="00130370" w:rsidRPr="002D44B0" w:rsidRDefault="00966702" w:rsidP="00966702">
                        <w:pPr>
                          <w:spacing w:before="0" w:after="0" w:line="240" w:lineRule="auto"/>
                          <w:jc w:val="center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 xml:space="preserve">J2EE JSP, </w:t>
                        </w:r>
                        <w:r w:rsidR="008538B6">
                          <w:rPr>
                            <w:rFonts w:ascii="Arial" w:hAnsi="Arial" w:cs="Arial"/>
                            <w:color w:val="3B3E42"/>
                          </w:rPr>
                          <w:t>Servlet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>, EJB</w:t>
                        </w:r>
                        <w:r w:rsidR="008B662F">
                          <w:rPr>
                            <w:rFonts w:ascii="Arial" w:hAnsi="Arial" w:cs="Arial"/>
                            <w:color w:val="3B3E42"/>
                          </w:rPr>
                          <w:t>,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610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14:paraId="6675CF70" w14:textId="6A5D4D0F" w:rsidR="00130370" w:rsidRPr="002D44B0" w:rsidRDefault="00966702" w:rsidP="001F5103">
                        <w:pPr>
                          <w:spacing w:before="0" w:after="0" w:line="240" w:lineRule="auto"/>
                          <w:jc w:val="center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PHP (Word</w:t>
                        </w:r>
                        <w:r w:rsidR="001F5103">
                          <w:rPr>
                            <w:rFonts w:ascii="Arial" w:hAnsi="Arial" w:cs="Arial"/>
                            <w:color w:val="3B3E42"/>
                          </w:rPr>
                          <w:t>P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>ress, phpBB)</w:t>
                        </w:r>
                      </w:p>
                    </w:tc>
                    <w:tc>
                      <w:tcPr>
                        <w:tcW w:w="2430" w:type="dxa"/>
                        <w:tcBorders>
                          <w:left w:val="single" w:sz="4" w:space="0" w:color="6D83B3"/>
                        </w:tcBorders>
                      </w:tcPr>
                      <w:p w14:paraId="50A3DE71" w14:textId="0EAA0BC7" w:rsidR="00130370" w:rsidRPr="002D44B0" w:rsidRDefault="00966702" w:rsidP="00DB4AA4">
                        <w:pPr>
                          <w:spacing w:before="0" w:after="0" w:line="240" w:lineRule="auto"/>
                          <w:jc w:val="center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iOS Native/Web App</w:t>
                        </w:r>
                      </w:p>
                    </w:tc>
                  </w:tr>
                  <w:tr w:rsidR="00620D91" w:rsidRPr="002D44B0" w14:paraId="6318E4CF" w14:textId="77777777" w:rsidTr="00620D91">
                    <w:tc>
                      <w:tcPr>
                        <w:tcW w:w="2852" w:type="dxa"/>
                        <w:tcBorders>
                          <w:right w:val="single" w:sz="4" w:space="0" w:color="6D83B3"/>
                        </w:tcBorders>
                      </w:tcPr>
                      <w:p w14:paraId="509017DC" w14:textId="717F317F" w:rsidR="00130370" w:rsidRPr="002D44B0" w:rsidRDefault="00966702" w:rsidP="0027709B">
                        <w:pPr>
                          <w:spacing w:before="0" w:after="0" w:line="240" w:lineRule="auto"/>
                          <w:jc w:val="center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Javascript (jQuery, AJAX)</w:t>
                        </w:r>
                      </w:p>
                    </w:tc>
                    <w:tc>
                      <w:tcPr>
                        <w:tcW w:w="2790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14:paraId="42F0275E" w14:textId="2BB9CBAE" w:rsidR="00130370" w:rsidRPr="002D44B0" w:rsidRDefault="008538B6" w:rsidP="00DB4AA4">
                        <w:pPr>
                          <w:spacing w:before="0" w:after="0" w:line="240" w:lineRule="auto"/>
                          <w:jc w:val="center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Struts</w:t>
                        </w:r>
                        <w:r w:rsidR="00966702">
                          <w:rPr>
                            <w:rFonts w:ascii="Arial" w:hAnsi="Arial" w:cs="Arial"/>
                            <w:color w:val="3B3E42"/>
                          </w:rPr>
                          <w:t>, Ant, JUnit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>, Eclipse</w:t>
                        </w:r>
                      </w:p>
                    </w:tc>
                    <w:tc>
                      <w:tcPr>
                        <w:tcW w:w="2610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14:paraId="12230FD4" w14:textId="2DDF934E" w:rsidR="00130370" w:rsidRPr="002D44B0" w:rsidRDefault="00966702" w:rsidP="00966702">
                        <w:pPr>
                          <w:spacing w:before="0" w:after="0" w:line="240" w:lineRule="auto"/>
                          <w:jc w:val="center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Oracle, MySQL</w:t>
                        </w:r>
                      </w:p>
                    </w:tc>
                    <w:tc>
                      <w:tcPr>
                        <w:tcW w:w="2430" w:type="dxa"/>
                        <w:tcBorders>
                          <w:left w:val="single" w:sz="4" w:space="0" w:color="6D83B3"/>
                        </w:tcBorders>
                      </w:tcPr>
                      <w:p w14:paraId="6622E0D9" w14:textId="2EEEC11C" w:rsidR="00130370" w:rsidRPr="002D44B0" w:rsidRDefault="00966702" w:rsidP="004F3197">
                        <w:pPr>
                          <w:spacing w:before="0" w:after="0" w:line="240" w:lineRule="auto"/>
                          <w:jc w:val="center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Subversion, CVS</w:t>
                        </w:r>
                      </w:p>
                    </w:tc>
                  </w:tr>
                </w:tbl>
                <w:p w14:paraId="4D0EBC54" w14:textId="77777777" w:rsidR="00315076" w:rsidRPr="002D44B0" w:rsidRDefault="00315076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595C62"/>
                    </w:rPr>
                  </w:pPr>
                </w:p>
              </w:tc>
            </w:tr>
          </w:tbl>
          <w:p w14:paraId="611ECC2A" w14:textId="77777777" w:rsidR="00315076" w:rsidRPr="002D44B0" w:rsidRDefault="00315076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315076" w:rsidRPr="002D44B0" w14:paraId="52980A85" w14:textId="77777777" w:rsidTr="00D429A7">
        <w:tc>
          <w:tcPr>
            <w:tcW w:w="10682" w:type="dxa"/>
            <w:gridSpan w:val="2"/>
          </w:tcPr>
          <w:p w14:paraId="1622157B" w14:textId="77777777" w:rsidR="0095391E" w:rsidRPr="002F09E6" w:rsidRDefault="0095391E" w:rsidP="00E57CCD">
            <w:pPr>
              <w:spacing w:before="0" w:after="0" w:line="240" w:lineRule="auto"/>
              <w:jc w:val="left"/>
              <w:rPr>
                <w:sz w:val="16"/>
                <w:szCs w:val="16"/>
              </w:rPr>
            </w:pPr>
          </w:p>
          <w:tbl>
            <w:tblPr>
              <w:tblW w:w="10790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10780"/>
            </w:tblGrid>
            <w:tr w:rsidR="00E53C51" w:rsidRPr="002D44B0" w14:paraId="36B38FC4" w14:textId="77777777" w:rsidTr="00DD629E">
              <w:tc>
                <w:tcPr>
                  <w:tcW w:w="10790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14:paraId="5EB73D32" w14:textId="77777777" w:rsidR="00E53C51" w:rsidRPr="002D44B0" w:rsidRDefault="00E53C51" w:rsidP="00972395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2D44B0">
                    <w:rPr>
                      <w:rFonts w:ascii="Arial" w:hAnsi="Arial" w:cs="Arial"/>
                      <w:b/>
                      <w:bCs/>
                      <w:color w:val="3B3E42"/>
                    </w:rPr>
                    <w:t>Work Experience</w:t>
                  </w:r>
                </w:p>
              </w:tc>
            </w:tr>
            <w:tr w:rsidR="00E53C51" w:rsidRPr="002D44B0" w14:paraId="04ABF003" w14:textId="77777777" w:rsidTr="00DD629E">
              <w:tc>
                <w:tcPr>
                  <w:tcW w:w="10790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Style w:val="TableGrid"/>
                    <w:tblW w:w="10682" w:type="dxa"/>
                    <w:tblLook w:val="04A0" w:firstRow="1" w:lastRow="0" w:firstColumn="1" w:lastColumn="0" w:noHBand="0" w:noVBand="1"/>
                  </w:tblPr>
                  <w:tblGrid>
                    <w:gridCol w:w="7082"/>
                    <w:gridCol w:w="3600"/>
                  </w:tblGrid>
                  <w:tr w:rsidR="00E53C51" w:rsidRPr="002D44B0" w14:paraId="0E044091" w14:textId="77777777" w:rsidTr="00AC40C1">
                    <w:tc>
                      <w:tcPr>
                        <w:tcW w:w="70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19F1B8F" w14:textId="77777777" w:rsidR="00E53C51" w:rsidRPr="002D44B0" w:rsidRDefault="00E53C51" w:rsidP="00113B62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Target Systems</w:t>
                        </w:r>
                      </w:p>
                    </w:tc>
                    <w:tc>
                      <w:tcPr>
                        <w:tcW w:w="36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FF1101E" w14:textId="4D5FD829" w:rsidR="00E53C51" w:rsidRPr="002D44B0" w:rsidRDefault="00E53C51" w:rsidP="002F308A">
                        <w:pPr>
                          <w:spacing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June 2009 to </w:t>
                        </w:r>
                        <w:r w:rsidR="002F308A">
                          <w:rPr>
                            <w:rFonts w:ascii="Arial" w:hAnsi="Arial" w:cs="Arial"/>
                            <w:b/>
                            <w:color w:val="3B3E42"/>
                          </w:rPr>
                          <w:t>May 2013</w:t>
                        </w:r>
                      </w:p>
                    </w:tc>
                  </w:tr>
                  <w:tr w:rsidR="00E53C51" w:rsidRPr="002D44B0" w14:paraId="52EEB9A9" w14:textId="77777777" w:rsidTr="00AC40C1">
                    <w:tc>
                      <w:tcPr>
                        <w:tcW w:w="70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42DC348" w14:textId="77777777" w:rsidR="00E53C51" w:rsidRPr="002D44B0" w:rsidRDefault="00E53C51" w:rsidP="00113B62">
                        <w:pPr>
                          <w:spacing w:before="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Junior Web Developer</w:t>
                        </w:r>
                      </w:p>
                    </w:tc>
                    <w:tc>
                      <w:tcPr>
                        <w:tcW w:w="36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AA97B5E" w14:textId="719F02D2" w:rsidR="00E53C51" w:rsidRPr="002D44B0" w:rsidRDefault="00B20B2F" w:rsidP="00113B62">
                        <w:pPr>
                          <w:spacing w:before="0"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Mechanicsburg, PA</w:t>
                        </w:r>
                      </w:p>
                    </w:tc>
                  </w:tr>
                  <w:tr w:rsidR="00E53C51" w:rsidRPr="002D44B0" w14:paraId="4D0098D8" w14:textId="77777777" w:rsidTr="00AC40C1">
                    <w:tc>
                      <w:tcPr>
                        <w:tcW w:w="10682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00F6935" w14:textId="236FDBA5" w:rsidR="00AD2089" w:rsidRPr="003267F2" w:rsidRDefault="00E75118" w:rsidP="00A40C97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auto"/>
                          <w:ind w:left="404"/>
                          <w:jc w:val="left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 xml:space="preserve">Support </w:t>
                        </w:r>
                        <w:r w:rsidR="00B6750F"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>multiple</w:t>
                        </w:r>
                        <w:r w:rsidR="005C6142"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 xml:space="preserve"> </w:t>
                        </w:r>
                        <w:r w:rsidR="001533B3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 xml:space="preserve">J2EE </w:t>
                        </w:r>
                        <w:r w:rsidRPr="003267F2">
                          <w:rPr>
                            <w:rFonts w:ascii="Arial" w:hAnsi="Arial" w:cs="Arial"/>
                            <w:color w:val="3B3E42"/>
                          </w:rPr>
                          <w:t>web</w:t>
                        </w:r>
                        <w:r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 xml:space="preserve"> applications</w:t>
                        </w:r>
                        <w:r w:rsidR="00751498"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 xml:space="preserve"> for Naval Sea Logistics Center and Navy Sup</w:t>
                        </w:r>
                        <w:r w:rsidR="00532F6A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>p</w:t>
                        </w:r>
                        <w:r w:rsidR="00751498"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>ly Systems Command</w:t>
                        </w:r>
                        <w:r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 xml:space="preserve"> through maintenance of </w:t>
                        </w:r>
                        <w:r w:rsidR="001614BC"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>existing</w:t>
                        </w:r>
                        <w:r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 xml:space="preserve"> code and development of </w:t>
                        </w:r>
                        <w:r w:rsidR="00B6750F"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 xml:space="preserve">new </w:t>
                        </w:r>
                        <w:r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>feat</w:t>
                        </w:r>
                        <w:r w:rsidR="00AD2089"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>ures</w:t>
                        </w:r>
                      </w:p>
                      <w:p w14:paraId="4ABAEAC7" w14:textId="0CC429A7" w:rsidR="00AD2089" w:rsidRPr="003267F2" w:rsidRDefault="00751498" w:rsidP="00A40C97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auto"/>
                          <w:ind w:left="404"/>
                          <w:jc w:val="left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 xml:space="preserve">Work closely with customers and development team </w:t>
                        </w:r>
                        <w:r w:rsidR="00E75118"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>in creation of specifica</w:t>
                        </w:r>
                        <w:r w:rsidR="00AD2089"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>tions for customer requirements</w:t>
                        </w:r>
                        <w:r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 xml:space="preserve"> and estimates for programming tasks</w:t>
                        </w:r>
                      </w:p>
                      <w:p w14:paraId="62D2D34A" w14:textId="6C0E3930" w:rsidR="00E53C51" w:rsidRPr="00AD2089" w:rsidRDefault="00AD2089" w:rsidP="00A40C97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auto"/>
                          <w:ind w:left="404"/>
                          <w:jc w:val="left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>Troubleshoot, analyze and debug</w:t>
                        </w:r>
                        <w:r w:rsidR="00E75118"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 xml:space="preserve"> various user, </w:t>
                        </w:r>
                        <w:r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>programming and database issues, including r</w:t>
                        </w:r>
                        <w:r w:rsidR="00E75118"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>isk assessment and mitigation</w:t>
                        </w:r>
                      </w:p>
                    </w:tc>
                  </w:tr>
                  <w:tr w:rsidR="00E53C51" w:rsidRPr="002D44B0" w14:paraId="38AC6D41" w14:textId="77777777" w:rsidTr="00AC40C1">
                    <w:tc>
                      <w:tcPr>
                        <w:tcW w:w="70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AF483F1" w14:textId="77777777" w:rsidR="00E53C51" w:rsidRPr="002D44B0" w:rsidRDefault="00E53C51" w:rsidP="00972395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Beyondus, Inc.</w:t>
                        </w:r>
                      </w:p>
                    </w:tc>
                    <w:tc>
                      <w:tcPr>
                        <w:tcW w:w="36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176767E" w14:textId="77777777" w:rsidR="00E53C51" w:rsidRPr="002D44B0" w:rsidRDefault="00E53C51" w:rsidP="00972395">
                        <w:pPr>
                          <w:spacing w:before="80"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June 2009</w:t>
                        </w:r>
                        <w:r w:rsidRPr="002D44B0"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 to </w:t>
                        </w: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October 2012</w:t>
                        </w:r>
                      </w:p>
                    </w:tc>
                  </w:tr>
                  <w:tr w:rsidR="00E53C51" w:rsidRPr="002D44B0" w14:paraId="233437D8" w14:textId="77777777" w:rsidTr="00AC40C1">
                    <w:tc>
                      <w:tcPr>
                        <w:tcW w:w="70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9E83A45" w14:textId="77777777" w:rsidR="00E53C51" w:rsidRPr="002D44B0" w:rsidRDefault="00E53C51" w:rsidP="00113B62">
                        <w:pPr>
                          <w:spacing w:before="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Web Development and Programming Consultant</w:t>
                        </w:r>
                      </w:p>
                    </w:tc>
                    <w:tc>
                      <w:tcPr>
                        <w:tcW w:w="36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D103E55" w14:textId="7C3C1E8F" w:rsidR="00E53C51" w:rsidRPr="002D44B0" w:rsidRDefault="00B20B2F" w:rsidP="00113B62">
                        <w:pPr>
                          <w:spacing w:before="0"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Remote</w:t>
                        </w:r>
                      </w:p>
                    </w:tc>
                  </w:tr>
                  <w:tr w:rsidR="00E53C51" w:rsidRPr="002D44B0" w14:paraId="5295511C" w14:textId="77777777" w:rsidTr="00AC40C1">
                    <w:tc>
                      <w:tcPr>
                        <w:tcW w:w="10682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BBBF428" w14:textId="77777777" w:rsidR="00DD24B4" w:rsidRPr="003267F2" w:rsidRDefault="00DD24B4" w:rsidP="00A40C97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auto"/>
                          <w:ind w:left="404"/>
                          <w:jc w:val="left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 xml:space="preserve">Assisted in creation and management of client web sites </w:t>
                        </w:r>
                      </w:p>
                      <w:p w14:paraId="661C31BF" w14:textId="44924FCA" w:rsidR="00557611" w:rsidRPr="003267F2" w:rsidRDefault="00557611" w:rsidP="00A40C97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auto"/>
                          <w:ind w:left="404"/>
                          <w:jc w:val="left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>Install</w:t>
                        </w:r>
                        <w:r w:rsidR="00944697"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>ed</w:t>
                        </w:r>
                        <w:r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 xml:space="preserve"> WordPress content management system on client servers</w:t>
                        </w:r>
                      </w:p>
                      <w:p w14:paraId="5DFD1ED9" w14:textId="1D312A4F" w:rsidR="00E53C51" w:rsidRPr="00DD24B4" w:rsidRDefault="00557611" w:rsidP="00A40C97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auto"/>
                          <w:ind w:left="404"/>
                          <w:jc w:val="left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>Convert</w:t>
                        </w:r>
                        <w:r w:rsidR="00944697"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>ed</w:t>
                        </w:r>
                        <w:r w:rsidRPr="003267F2">
                          <w:rPr>
                            <w:rFonts w:ascii="Arial" w:hAnsi="Arial" w:cs="Arial"/>
                            <w:noProof/>
                            <w:color w:val="3B3E42"/>
                          </w:rPr>
                          <w:t xml:space="preserve"> Photoshop web site designs to valid HTML/CSS WordPress themes</w:t>
                        </w:r>
                      </w:p>
                    </w:tc>
                  </w:tr>
                  <w:tr w:rsidR="00E53C51" w:rsidRPr="002D44B0" w14:paraId="5DFDF49E" w14:textId="77777777" w:rsidTr="00AC40C1">
                    <w:tc>
                      <w:tcPr>
                        <w:tcW w:w="70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55576B0" w14:textId="77777777" w:rsidR="00E53C51" w:rsidRPr="002D44B0" w:rsidRDefault="00E53C51" w:rsidP="00972395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Information Technology Department, Rochester Institute of Technology</w:t>
                        </w:r>
                      </w:p>
                    </w:tc>
                    <w:tc>
                      <w:tcPr>
                        <w:tcW w:w="36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AB71DC4" w14:textId="77777777" w:rsidR="00E53C51" w:rsidRPr="002D44B0" w:rsidRDefault="00E53C51" w:rsidP="00972395">
                        <w:pPr>
                          <w:spacing w:before="80"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 w:rsidRPr="002D44B0">
                          <w:rPr>
                            <w:rFonts w:ascii="Arial" w:hAnsi="Arial" w:cs="Arial"/>
                            <w:b/>
                            <w:color w:val="3B3E42"/>
                          </w:rPr>
                          <w:t>March to August, 200</w:t>
                        </w: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8</w:t>
                        </w:r>
                      </w:p>
                    </w:tc>
                  </w:tr>
                  <w:tr w:rsidR="00E53C51" w:rsidRPr="002D44B0" w14:paraId="6D8FEA9C" w14:textId="77777777" w:rsidTr="00AC40C1">
                    <w:tc>
                      <w:tcPr>
                        <w:tcW w:w="70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29E3A85" w14:textId="77777777" w:rsidR="00E53C51" w:rsidRPr="002D44B0" w:rsidRDefault="00E53C51" w:rsidP="00113B62">
                        <w:pPr>
                          <w:spacing w:before="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Web Developer Co-op</w:t>
                        </w:r>
                      </w:p>
                    </w:tc>
                    <w:tc>
                      <w:tcPr>
                        <w:tcW w:w="36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B37FA73" w14:textId="296D3FEC" w:rsidR="00E53C51" w:rsidRPr="002D44B0" w:rsidRDefault="00B20B2F" w:rsidP="00113B62">
                        <w:pPr>
                          <w:spacing w:before="0"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Rochester, NY</w:t>
                        </w:r>
                      </w:p>
                    </w:tc>
                  </w:tr>
                  <w:tr w:rsidR="00E53C51" w:rsidRPr="002D44B0" w14:paraId="50A6BB97" w14:textId="77777777" w:rsidTr="00AC40C1">
                    <w:tc>
                      <w:tcPr>
                        <w:tcW w:w="10682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52864E6" w14:textId="77777777" w:rsidR="00E53C51" w:rsidRPr="00C7599E" w:rsidRDefault="00E53C51" w:rsidP="00A40C97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auto"/>
                          <w:ind w:left="404"/>
                          <w:jc w:val="left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C7599E">
                          <w:rPr>
                            <w:rFonts w:ascii="Arial" w:hAnsi="Arial" w:cs="Arial"/>
                            <w:color w:val="3B3E42"/>
                          </w:rPr>
                          <w:t>Maintain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>ed existing D</w:t>
                        </w:r>
                        <w:r w:rsidRPr="00C7599E">
                          <w:rPr>
                            <w:rFonts w:ascii="Arial" w:hAnsi="Arial" w:cs="Arial"/>
                            <w:color w:val="3B3E42"/>
                          </w:rPr>
                          <w:t>epartment web sites</w:t>
                        </w:r>
                      </w:p>
                      <w:p w14:paraId="3A1C798A" w14:textId="77777777" w:rsidR="00E53C51" w:rsidRPr="00C7599E" w:rsidRDefault="00E53C51" w:rsidP="00A40C97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auto"/>
                          <w:ind w:left="404"/>
                          <w:jc w:val="left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Converted IT and NSSA Department site design mockup into</w:t>
                        </w:r>
                        <w:r w:rsidRPr="00C7599E">
                          <w:rPr>
                            <w:rFonts w:ascii="Arial" w:hAnsi="Arial" w:cs="Arial"/>
                            <w:color w:val="3B3E42"/>
                          </w:rPr>
                          <w:t xml:space="preserve"> funct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>ional</w:t>
                        </w:r>
                        <w:r w:rsidRPr="00C7599E">
                          <w:rPr>
                            <w:rFonts w:ascii="Arial" w:hAnsi="Arial" w:cs="Arial"/>
                            <w:color w:val="3B3E42"/>
                          </w:rPr>
                          <w:t xml:space="preserve"> Drupal web site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>s</w:t>
                        </w:r>
                      </w:p>
                      <w:p w14:paraId="5BA47EF1" w14:textId="13436A59" w:rsidR="00E53C51" w:rsidRPr="00D429A7" w:rsidRDefault="00E53C51" w:rsidP="00A40C97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auto"/>
                          <w:ind w:left="404"/>
                          <w:jc w:val="left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C7599E">
                          <w:rPr>
                            <w:rFonts w:ascii="Arial" w:hAnsi="Arial" w:cs="Arial"/>
                            <w:color w:val="3B3E42"/>
                          </w:rPr>
                          <w:t>Complete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>d</w:t>
                        </w:r>
                        <w:r w:rsidRPr="00C7599E">
                          <w:rPr>
                            <w:rFonts w:ascii="Arial" w:hAnsi="Arial" w:cs="Arial"/>
                            <w:color w:val="3B3E42"/>
                          </w:rPr>
                          <w:t xml:space="preserve"> Drupal 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 xml:space="preserve">web </w:t>
                        </w:r>
                        <w:r w:rsidRPr="00C7599E">
                          <w:rPr>
                            <w:rFonts w:ascii="Arial" w:hAnsi="Arial" w:cs="Arial"/>
                            <w:color w:val="3B3E42"/>
                          </w:rPr>
                          <w:t>site for C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 xml:space="preserve">omputer </w:t>
                        </w:r>
                        <w:r w:rsidRPr="00C7599E">
                          <w:rPr>
                            <w:rFonts w:ascii="Arial" w:hAnsi="Arial" w:cs="Arial"/>
                            <w:color w:val="3B3E42"/>
                          </w:rPr>
                          <w:t>S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>cience</w:t>
                        </w:r>
                        <w:r w:rsidRPr="00C7599E">
                          <w:rPr>
                            <w:rFonts w:ascii="Arial" w:hAnsi="Arial" w:cs="Arial"/>
                            <w:color w:val="3B3E42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>D</w:t>
                        </w:r>
                        <w:r w:rsidRPr="00C7599E">
                          <w:rPr>
                            <w:rFonts w:ascii="Arial" w:hAnsi="Arial" w:cs="Arial"/>
                            <w:color w:val="3B3E42"/>
                          </w:rPr>
                          <w:t>epartment including LDAP login integration</w:t>
                        </w:r>
                      </w:p>
                    </w:tc>
                  </w:tr>
                  <w:tr w:rsidR="00E53C51" w:rsidRPr="002D44B0" w14:paraId="27A989B0" w14:textId="77777777" w:rsidTr="00AC40C1">
                    <w:tc>
                      <w:tcPr>
                        <w:tcW w:w="70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7777A1B" w14:textId="77777777" w:rsidR="00E53C51" w:rsidRPr="002D44B0" w:rsidRDefault="00E53C51" w:rsidP="00972395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 w:rsidRPr="00C7599E">
                          <w:rPr>
                            <w:rFonts w:ascii="Arial" w:hAnsi="Arial" w:cs="Arial"/>
                            <w:b/>
                            <w:color w:val="3B3E42"/>
                          </w:rPr>
                          <w:t>Xerox Corporation</w:t>
                        </w:r>
                      </w:p>
                    </w:tc>
                    <w:tc>
                      <w:tcPr>
                        <w:tcW w:w="36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D942704" w14:textId="77777777" w:rsidR="00E53C51" w:rsidRPr="002D44B0" w:rsidRDefault="00E53C51" w:rsidP="00972395">
                        <w:pPr>
                          <w:spacing w:before="80"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June to August</w:t>
                        </w:r>
                        <w:r w:rsidRPr="002D44B0">
                          <w:rPr>
                            <w:rFonts w:ascii="Arial" w:hAnsi="Arial" w:cs="Arial"/>
                            <w:b/>
                            <w:color w:val="3B3E42"/>
                          </w:rPr>
                          <w:t>, 200</w:t>
                        </w: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7</w:t>
                        </w:r>
                      </w:p>
                    </w:tc>
                  </w:tr>
                  <w:tr w:rsidR="00E53C51" w:rsidRPr="002D44B0" w14:paraId="10FEC34F" w14:textId="77777777" w:rsidTr="00AC40C1">
                    <w:tc>
                      <w:tcPr>
                        <w:tcW w:w="70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E13F87C" w14:textId="77777777" w:rsidR="00E53C51" w:rsidRPr="002D44B0" w:rsidRDefault="00E53C51" w:rsidP="00113B62">
                        <w:pPr>
                          <w:spacing w:before="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Technical Co-op</w:t>
                        </w:r>
                      </w:p>
                    </w:tc>
                    <w:tc>
                      <w:tcPr>
                        <w:tcW w:w="36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F3074D4" w14:textId="5F3A10D5" w:rsidR="00E53C51" w:rsidRPr="002D44B0" w:rsidRDefault="00B20B2F" w:rsidP="00113B62">
                        <w:pPr>
                          <w:spacing w:before="0"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Rochester, NY</w:t>
                        </w:r>
                      </w:p>
                    </w:tc>
                  </w:tr>
                  <w:tr w:rsidR="00E53C51" w:rsidRPr="002D44B0" w14:paraId="6E8ED631" w14:textId="77777777" w:rsidTr="00AC40C1">
                    <w:tc>
                      <w:tcPr>
                        <w:tcW w:w="10682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8975C75" w14:textId="77777777" w:rsidR="00E53C51" w:rsidRPr="00C7599E" w:rsidRDefault="00E53C51" w:rsidP="00A40C97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auto"/>
                          <w:ind w:left="404"/>
                          <w:jc w:val="left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Contributed</w:t>
                        </w:r>
                        <w:r w:rsidRPr="00C7599E">
                          <w:rPr>
                            <w:rFonts w:ascii="Arial" w:hAnsi="Arial" w:cs="Arial"/>
                            <w:color w:val="3B3E42"/>
                          </w:rPr>
                          <w:t xml:space="preserve"> to creation of Supplies Problem Resolution Portal project requirements </w:t>
                        </w:r>
                      </w:p>
                      <w:p w14:paraId="01C2B52C" w14:textId="77777777" w:rsidR="00E53C51" w:rsidRPr="00C7599E" w:rsidRDefault="00E53C51" w:rsidP="00A40C97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auto"/>
                          <w:ind w:left="404"/>
                          <w:jc w:val="left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Redesigned</w:t>
                        </w:r>
                        <w:r w:rsidRPr="00C7599E">
                          <w:rPr>
                            <w:rFonts w:ascii="Arial" w:hAnsi="Arial" w:cs="Arial"/>
                            <w:color w:val="3B3E42"/>
                          </w:rPr>
                          <w:t xml:space="preserve"> SQL Server database, tables and stored procedures</w:t>
                        </w:r>
                      </w:p>
                      <w:p w14:paraId="25AD0319" w14:textId="77777777" w:rsidR="00E53C51" w:rsidRPr="00C7599E" w:rsidRDefault="00E53C51" w:rsidP="00A40C97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auto"/>
                          <w:ind w:left="404"/>
                          <w:jc w:val="left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Modified</w:t>
                        </w:r>
                        <w:r w:rsidRPr="00C7599E">
                          <w:rPr>
                            <w:rFonts w:ascii="Arial" w:hAnsi="Arial" w:cs="Arial"/>
                            <w:color w:val="3B3E42"/>
                          </w:rPr>
                          <w:t xml:space="preserve"> existing Microsoft ASP submission interface to meet new requirements</w:t>
                        </w:r>
                      </w:p>
                      <w:p w14:paraId="795C8CB4" w14:textId="77777777" w:rsidR="00E53C51" w:rsidRPr="002D44B0" w:rsidRDefault="00E53C51" w:rsidP="00A40C97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auto"/>
                          <w:ind w:left="404"/>
                          <w:jc w:val="left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Replaced</w:t>
                        </w:r>
                        <w:r w:rsidRPr="00C7599E">
                          <w:rPr>
                            <w:rFonts w:ascii="Arial" w:hAnsi="Arial" w:cs="Arial"/>
                            <w:color w:val="3B3E42"/>
                          </w:rPr>
                          <w:t xml:space="preserve"> embedded SQL statements with stored procedure calls in administration panel</w:t>
                        </w:r>
                      </w:p>
                    </w:tc>
                  </w:tr>
                  <w:tr w:rsidR="00E53C51" w:rsidRPr="002D44B0" w14:paraId="4AC9F307" w14:textId="77777777" w:rsidTr="00AC40C1">
                    <w:tc>
                      <w:tcPr>
                        <w:tcW w:w="70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8BBF8EE" w14:textId="77777777" w:rsidR="00E53C51" w:rsidRPr="002D44B0" w:rsidRDefault="00E53C51" w:rsidP="00972395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Information Technology Department, Rochester Institute of Technology</w:t>
                        </w:r>
                      </w:p>
                    </w:tc>
                    <w:tc>
                      <w:tcPr>
                        <w:tcW w:w="36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E49A849" w14:textId="61A3918C" w:rsidR="00E53C51" w:rsidRPr="002D44B0" w:rsidRDefault="00E53C51" w:rsidP="00B375DC">
                        <w:pPr>
                          <w:spacing w:before="80"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September 2006 to </w:t>
                        </w:r>
                        <w:r w:rsidR="00B375DC">
                          <w:rPr>
                            <w:rFonts w:ascii="Arial" w:hAnsi="Arial" w:cs="Arial"/>
                            <w:b/>
                            <w:color w:val="3B3E42"/>
                          </w:rPr>
                          <w:t>May 2009</w:t>
                        </w:r>
                      </w:p>
                    </w:tc>
                  </w:tr>
                  <w:tr w:rsidR="00E53C51" w:rsidRPr="002D44B0" w14:paraId="4842CFCE" w14:textId="77777777" w:rsidTr="00AC40C1">
                    <w:tc>
                      <w:tcPr>
                        <w:tcW w:w="70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07D2CB5" w14:textId="77777777" w:rsidR="00E53C51" w:rsidRPr="002D44B0" w:rsidRDefault="00E53C51" w:rsidP="00113B62">
                        <w:pPr>
                          <w:spacing w:before="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Java Grader</w:t>
                        </w:r>
                      </w:p>
                    </w:tc>
                    <w:tc>
                      <w:tcPr>
                        <w:tcW w:w="36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D28FB71" w14:textId="51A49BE3" w:rsidR="00E53C51" w:rsidRPr="002D44B0" w:rsidRDefault="00B20B2F" w:rsidP="00113B62">
                        <w:pPr>
                          <w:spacing w:before="0"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Rochester, NY</w:t>
                        </w:r>
                        <w:bookmarkStart w:id="0" w:name="_GoBack"/>
                        <w:bookmarkEnd w:id="0"/>
                      </w:p>
                    </w:tc>
                  </w:tr>
                  <w:tr w:rsidR="00E53C51" w:rsidRPr="002D44B0" w14:paraId="2D969693" w14:textId="77777777" w:rsidTr="00AC40C1">
                    <w:tc>
                      <w:tcPr>
                        <w:tcW w:w="10682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62ADCB0" w14:textId="77777777" w:rsidR="00E53C51" w:rsidRPr="00736FD7" w:rsidRDefault="00E53C51" w:rsidP="00A40C97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before="0" w:after="80" w:line="240" w:lineRule="auto"/>
                          <w:ind w:left="403"/>
                          <w:jc w:val="left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736FD7">
                          <w:rPr>
                            <w:rFonts w:ascii="Arial" w:hAnsi="Arial" w:cs="Arial"/>
                            <w:color w:val="3B3E42"/>
                          </w:rPr>
                          <w:t xml:space="preserve">Grade class homework assignments each week and exams 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>several times per quarter</w:t>
                        </w:r>
                      </w:p>
                      <w:p w14:paraId="75613762" w14:textId="77777777" w:rsidR="00E53C51" w:rsidRPr="002D44B0" w:rsidRDefault="00E53C51" w:rsidP="00D429A7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auto"/>
                          <w:ind w:left="403"/>
                          <w:jc w:val="lef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 w:rsidRPr="00736FD7">
                          <w:rPr>
                            <w:rFonts w:ascii="Arial" w:hAnsi="Arial" w:cs="Arial"/>
                            <w:color w:val="3B3E42"/>
                          </w:rPr>
                          <w:t xml:space="preserve">Coordinate with 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>p</w:t>
                        </w:r>
                        <w:r w:rsidRPr="00736FD7">
                          <w:rPr>
                            <w:rFonts w:ascii="Arial" w:hAnsi="Arial" w:cs="Arial"/>
                            <w:color w:val="3B3E42"/>
                          </w:rPr>
                          <w:t>rofessor to ensure that grading standards follow in-class lectures</w:t>
                        </w:r>
                      </w:p>
                    </w:tc>
                  </w:tr>
                </w:tbl>
                <w:p w14:paraId="051B5581" w14:textId="77777777" w:rsidR="00E53C51" w:rsidRPr="002D44B0" w:rsidRDefault="00E53C51" w:rsidP="00972395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7F85D19D" w14:textId="77777777" w:rsidR="00315076" w:rsidRDefault="00315076" w:rsidP="0095391E"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10780"/>
            </w:tblGrid>
            <w:tr w:rsidR="00D429A7" w:rsidRPr="002D44B0" w14:paraId="2955E4A9" w14:textId="77777777" w:rsidTr="00D429A7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14:paraId="0C656810" w14:textId="63AC958A" w:rsidR="00D429A7" w:rsidRPr="002D44B0" w:rsidRDefault="00D429A7" w:rsidP="00D429A7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t>Certifications</w:t>
                  </w:r>
                </w:p>
              </w:tc>
            </w:tr>
            <w:tr w:rsidR="00D429A7" w:rsidRPr="002D44B0" w14:paraId="743248DD" w14:textId="77777777" w:rsidTr="00D429A7"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15227" w:type="dxa"/>
                    <w:tblLook w:val="04A0" w:firstRow="1" w:lastRow="0" w:firstColumn="1" w:lastColumn="0" w:noHBand="0" w:noVBand="1"/>
                  </w:tblPr>
                  <w:tblGrid>
                    <w:gridCol w:w="15227"/>
                  </w:tblGrid>
                  <w:tr w:rsidR="00B02716" w:rsidRPr="002D44B0" w14:paraId="2259EF6D" w14:textId="52829C0B" w:rsidTr="001462C6">
                    <w:tc>
                      <w:tcPr>
                        <w:tcW w:w="15227" w:type="dxa"/>
                      </w:tcPr>
                      <w:p w14:paraId="2BBC9830" w14:textId="77777777" w:rsidR="00B02716" w:rsidRDefault="00B02716" w:rsidP="00C40726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40" w:line="240" w:lineRule="auto"/>
                          <w:ind w:left="403"/>
                          <w:jc w:val="left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B02716">
                          <w:rPr>
                            <w:rFonts w:ascii="Arial" w:hAnsi="Arial" w:cs="Arial"/>
                            <w:color w:val="3B3E42"/>
                          </w:rPr>
                          <w:t>CompTIA Security+</w:t>
                        </w:r>
                      </w:p>
                      <w:p w14:paraId="77A943E2" w14:textId="7D272A79" w:rsidR="00B02716" w:rsidRPr="00B02716" w:rsidRDefault="00B02716" w:rsidP="006358C6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auto"/>
                          <w:ind w:left="403"/>
                          <w:jc w:val="left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U.S. Government SECRET Security Clearance</w:t>
                        </w:r>
                      </w:p>
                    </w:tc>
                  </w:tr>
                </w:tbl>
                <w:p w14:paraId="6F42E403" w14:textId="77777777" w:rsidR="00D429A7" w:rsidRPr="002D44B0" w:rsidRDefault="00D429A7" w:rsidP="00D429A7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0BC0A5EB" w14:textId="77777777" w:rsidR="00D429A7" w:rsidRPr="002D44B0" w:rsidRDefault="00D429A7" w:rsidP="0095391E"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10790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10780"/>
            </w:tblGrid>
            <w:tr w:rsidR="00315076" w:rsidRPr="002D44B0" w14:paraId="3DFC9752" w14:textId="77777777" w:rsidTr="00DD629E">
              <w:tc>
                <w:tcPr>
                  <w:tcW w:w="10790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14:paraId="4BC775BC" w14:textId="77777777" w:rsidR="00315076" w:rsidRPr="002D44B0" w:rsidRDefault="00315076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2D44B0">
                    <w:rPr>
                      <w:rFonts w:ascii="Arial" w:hAnsi="Arial" w:cs="Arial"/>
                      <w:b/>
                      <w:bCs/>
                      <w:color w:val="3B3E42"/>
                    </w:rPr>
                    <w:t>Education</w:t>
                  </w:r>
                </w:p>
              </w:tc>
            </w:tr>
            <w:tr w:rsidR="00315076" w:rsidRPr="002D44B0" w14:paraId="426E2DC4" w14:textId="77777777" w:rsidTr="00DD629E">
              <w:tc>
                <w:tcPr>
                  <w:tcW w:w="10790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10682" w:type="dxa"/>
                    <w:tblLook w:val="04A0" w:firstRow="1" w:lastRow="0" w:firstColumn="1" w:lastColumn="0" w:noHBand="0" w:noVBand="1"/>
                  </w:tblPr>
                  <w:tblGrid>
                    <w:gridCol w:w="5012"/>
                    <w:gridCol w:w="5670"/>
                  </w:tblGrid>
                  <w:tr w:rsidR="00BD6BDD" w:rsidRPr="002D44B0" w14:paraId="59F9CC06" w14:textId="77777777" w:rsidTr="00620D91">
                    <w:tc>
                      <w:tcPr>
                        <w:tcW w:w="5012" w:type="dxa"/>
                      </w:tcPr>
                      <w:p w14:paraId="1E45FF74" w14:textId="77777777" w:rsidR="00BD6BDD" w:rsidRDefault="00BD6BDD" w:rsidP="005F79CE">
                        <w:pPr>
                          <w:spacing w:before="0" w:after="0" w:line="240" w:lineRule="auto"/>
                          <w:jc w:val="left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AC4BD7">
                          <w:rPr>
                            <w:rFonts w:ascii="Arial" w:hAnsi="Arial" w:cs="Arial"/>
                            <w:color w:val="3B3E42"/>
                          </w:rPr>
                          <w:t>B.S. Information Technology</w:t>
                        </w:r>
                        <w:r w:rsidR="00D24D12" w:rsidRPr="00AC4BD7">
                          <w:rPr>
                            <w:rFonts w:ascii="Arial" w:hAnsi="Arial" w:cs="Arial"/>
                            <w:color w:val="3B3E42"/>
                          </w:rPr>
                          <w:t xml:space="preserve"> ‘</w:t>
                        </w:r>
                        <w:r w:rsidRPr="00AC4BD7">
                          <w:rPr>
                            <w:rFonts w:ascii="Arial" w:hAnsi="Arial" w:cs="Arial"/>
                            <w:color w:val="3B3E42"/>
                          </w:rPr>
                          <w:t>09</w:t>
                        </w:r>
                        <w:r w:rsidRPr="00AC4BD7">
                          <w:rPr>
                            <w:rFonts w:ascii="Arial" w:hAnsi="Arial" w:cs="Arial"/>
                            <w:color w:val="3B3E42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>Minors: Entrepreneurship, Criminal Justice</w:t>
                        </w:r>
                      </w:p>
                      <w:p w14:paraId="7E65D6BC" w14:textId="77777777" w:rsidR="00BD6BDD" w:rsidRPr="00DB4AA4" w:rsidRDefault="00BD6BDD" w:rsidP="005F79CE">
                        <w:pPr>
                          <w:spacing w:before="0" w:after="0" w:line="240" w:lineRule="auto"/>
                          <w:jc w:val="lef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Concentration: Web-Database Integration</w:t>
                        </w:r>
                      </w:p>
                    </w:tc>
                    <w:tc>
                      <w:tcPr>
                        <w:tcW w:w="5670" w:type="dxa"/>
                      </w:tcPr>
                      <w:p w14:paraId="23EBE315" w14:textId="77777777" w:rsidR="00BD6BDD" w:rsidRDefault="00BD6BDD" w:rsidP="005F79CE">
                        <w:pPr>
                          <w:spacing w:before="0" w:after="0" w:line="240" w:lineRule="auto"/>
                          <w:jc w:val="right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Rochester Institute of Technology (Rochester, NY)</w:t>
                        </w:r>
                      </w:p>
                      <w:p w14:paraId="2B736EFA" w14:textId="77777777" w:rsidR="00BD6BDD" w:rsidRDefault="00D24D12" w:rsidP="005F79CE">
                        <w:pPr>
                          <w:spacing w:before="0" w:after="0" w:line="240" w:lineRule="auto"/>
                          <w:jc w:val="right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3.887 GPA (3.958</w:t>
                        </w:r>
                        <w:r w:rsidR="00BD6BDD">
                          <w:rPr>
                            <w:rFonts w:ascii="Arial" w:hAnsi="Arial" w:cs="Arial"/>
                            <w:color w:val="3B3E42"/>
                          </w:rPr>
                          <w:t xml:space="preserve"> PFOS)</w:t>
                        </w:r>
                      </w:p>
                      <w:p w14:paraId="06753834" w14:textId="77777777" w:rsidR="00BD6BDD" w:rsidRPr="00DB4AA4" w:rsidRDefault="00D24D12" w:rsidP="005F79CE">
                        <w:pPr>
                          <w:spacing w:before="0"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 xml:space="preserve">Highest Honors, </w:t>
                        </w:r>
                        <w:r w:rsidR="00BD6BDD">
                          <w:rPr>
                            <w:rFonts w:ascii="Arial" w:hAnsi="Arial" w:cs="Arial"/>
                            <w:color w:val="3B3E42"/>
                          </w:rPr>
                          <w:t>Dean’s List (</w:t>
                        </w:r>
                        <w:r w:rsidR="00B930A6">
                          <w:rPr>
                            <w:rFonts w:ascii="Arial" w:hAnsi="Arial" w:cs="Arial"/>
                            <w:color w:val="3B3E42"/>
                          </w:rPr>
                          <w:t>All</w:t>
                        </w:r>
                        <w:r w:rsidR="00BD6BDD">
                          <w:rPr>
                            <w:rFonts w:ascii="Arial" w:hAnsi="Arial" w:cs="Arial"/>
                            <w:color w:val="3B3E42"/>
                          </w:rPr>
                          <w:t xml:space="preserve"> </w:t>
                        </w:r>
                        <w:r w:rsidR="00B930A6">
                          <w:rPr>
                            <w:rFonts w:ascii="Arial" w:hAnsi="Arial" w:cs="Arial"/>
                            <w:color w:val="3B3E42"/>
                          </w:rPr>
                          <w:t>Q</w:t>
                        </w:r>
                        <w:r w:rsidR="00BD6BDD">
                          <w:rPr>
                            <w:rFonts w:ascii="Arial" w:hAnsi="Arial" w:cs="Arial"/>
                            <w:color w:val="3B3E42"/>
                          </w:rPr>
                          <w:t>uarters)</w:t>
                        </w:r>
                      </w:p>
                    </w:tc>
                  </w:tr>
                </w:tbl>
                <w:p w14:paraId="5F14F7AA" w14:textId="77777777" w:rsidR="00315076" w:rsidRPr="002D44B0" w:rsidRDefault="00315076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17DE9F75" w14:textId="77777777" w:rsidR="00315076" w:rsidRPr="002D44B0" w:rsidRDefault="00315076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3303B1" w:rsidRPr="002D44B0" w14:paraId="1642420F" w14:textId="77777777" w:rsidTr="00D429A7">
        <w:tc>
          <w:tcPr>
            <w:tcW w:w="10682" w:type="dxa"/>
            <w:gridSpan w:val="2"/>
          </w:tcPr>
          <w:p w14:paraId="183B4A2A" w14:textId="77777777" w:rsidR="003303B1" w:rsidRDefault="003303B1" w:rsidP="0095391E"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10790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10790"/>
            </w:tblGrid>
            <w:tr w:rsidR="0095391E" w:rsidRPr="002D44B0" w14:paraId="4479A367" w14:textId="77777777" w:rsidTr="0057652A">
              <w:tc>
                <w:tcPr>
                  <w:tcW w:w="10790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</w:tcBorders>
                  <w:shd w:val="clear" w:color="auto" w:fill="EAEDF4"/>
                </w:tcPr>
                <w:p w14:paraId="3598DD96" w14:textId="77777777" w:rsidR="0095391E" w:rsidRPr="002D44B0" w:rsidRDefault="0095391E" w:rsidP="00504C8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t>References</w:t>
                  </w:r>
                </w:p>
              </w:tc>
            </w:tr>
            <w:tr w:rsidR="0095391E" w:rsidRPr="002D44B0" w14:paraId="5BEF18FB" w14:textId="77777777" w:rsidTr="004B6F71">
              <w:tc>
                <w:tcPr>
                  <w:tcW w:w="10790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</w:tcBorders>
                </w:tcPr>
                <w:tbl>
                  <w:tblPr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786"/>
                  </w:tblGrid>
                  <w:tr w:rsidR="0095391E" w:rsidRPr="00504C88" w14:paraId="522B56C1" w14:textId="77777777" w:rsidTr="000237FA">
                    <w:tc>
                      <w:tcPr>
                        <w:tcW w:w="0" w:type="auto"/>
                      </w:tcPr>
                      <w:p w14:paraId="097E6D14" w14:textId="77A44EDC" w:rsidR="0095391E" w:rsidRPr="007A7750" w:rsidRDefault="00FD507D" w:rsidP="00FD507D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bCs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Cs/>
                            <w:color w:val="3B3E42"/>
                          </w:rPr>
                          <w:t>Professional r</w:t>
                        </w:r>
                        <w:r w:rsidR="0095391E" w:rsidRPr="007A7750">
                          <w:rPr>
                            <w:rFonts w:ascii="Arial" w:hAnsi="Arial" w:cs="Arial"/>
                            <w:bCs/>
                            <w:color w:val="3B3E42"/>
                          </w:rPr>
                          <w:t xml:space="preserve">eferences </w:t>
                        </w:r>
                        <w:r w:rsidR="0095391E">
                          <w:rPr>
                            <w:rFonts w:ascii="Arial" w:hAnsi="Arial" w:cs="Arial"/>
                            <w:bCs/>
                            <w:color w:val="3B3E42"/>
                          </w:rPr>
                          <w:t xml:space="preserve">are </w:t>
                        </w:r>
                        <w:r w:rsidR="0095391E" w:rsidRPr="007A7750">
                          <w:rPr>
                            <w:rFonts w:ascii="Arial" w:hAnsi="Arial" w:cs="Arial"/>
                            <w:bCs/>
                            <w:color w:val="3B3E42"/>
                          </w:rPr>
                          <w:t>available upon request.</w:t>
                        </w:r>
                      </w:p>
                    </w:tc>
                  </w:tr>
                </w:tbl>
                <w:p w14:paraId="63AC16AF" w14:textId="77777777" w:rsidR="0095391E" w:rsidRPr="002D44B0" w:rsidRDefault="0095391E" w:rsidP="001462C6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7E9E341D" w14:textId="77777777" w:rsidR="00D429A7" w:rsidRPr="002D44B0" w:rsidRDefault="00D429A7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11B70853" w14:textId="77777777" w:rsidR="00D429A7" w:rsidRPr="002F2D12" w:rsidRDefault="00D429A7" w:rsidP="001462C6">
      <w:pPr>
        <w:rPr>
          <w:rFonts w:ascii="Arial" w:hAnsi="Arial" w:cs="Arial"/>
          <w:sz w:val="16"/>
          <w:szCs w:val="16"/>
        </w:rPr>
      </w:pPr>
    </w:p>
    <w:sectPr w:rsidR="00D429A7" w:rsidRPr="002F2D12" w:rsidSect="00582C2F">
      <w:headerReference w:type="default" r:id="rId9"/>
      <w:type w:val="continuous"/>
      <w:pgSz w:w="12240" w:h="15840"/>
      <w:pgMar w:top="720" w:right="720" w:bottom="806" w:left="72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635790" w14:textId="77777777" w:rsidR="001462C6" w:rsidRDefault="001462C6" w:rsidP="002413D9">
      <w:pPr>
        <w:spacing w:before="0" w:after="0" w:line="240" w:lineRule="auto"/>
      </w:pPr>
      <w:r>
        <w:separator/>
      </w:r>
    </w:p>
  </w:endnote>
  <w:endnote w:type="continuationSeparator" w:id="0">
    <w:p w14:paraId="17D0EEAC" w14:textId="77777777" w:rsidR="001462C6" w:rsidRDefault="001462C6" w:rsidP="002413D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auto"/>
    <w:pitch w:val="variable"/>
    <w:sig w:usb0="00000003" w:usb1="00000000" w:usb2="00000000" w:usb3="00000000" w:csb0="00000001" w:csb1="00000000"/>
  </w:font>
  <w:font w:name="MS PMincho">
    <w:charset w:val="80"/>
    <w:family w:val="roman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 Black">
    <w:panose1 w:val="020B0A04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3DE43F" w14:textId="77777777" w:rsidR="001462C6" w:rsidRDefault="001462C6" w:rsidP="002413D9">
      <w:pPr>
        <w:spacing w:before="0" w:after="0" w:line="240" w:lineRule="auto"/>
      </w:pPr>
      <w:r>
        <w:separator/>
      </w:r>
    </w:p>
  </w:footnote>
  <w:footnote w:type="continuationSeparator" w:id="0">
    <w:p w14:paraId="7E2C4B99" w14:textId="77777777" w:rsidR="001462C6" w:rsidRDefault="001462C6" w:rsidP="002413D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43BB1D" w14:textId="77777777" w:rsidR="001462C6" w:rsidRDefault="001462C6" w:rsidP="002413D9">
    <w:pPr>
      <w:pStyle w:val="Header"/>
      <w:jc w:val="right"/>
    </w:pPr>
    <w:r>
      <w:t>Shawn Walsh | 2 of 2</w:t>
    </w:r>
  </w:p>
  <w:p w14:paraId="5F6E141C" w14:textId="77777777" w:rsidR="001462C6" w:rsidRDefault="001462C6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C65F3E"/>
    <w:multiLevelType w:val="hybridMultilevel"/>
    <w:tmpl w:val="457AEC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683A3D"/>
    <w:multiLevelType w:val="hybridMultilevel"/>
    <w:tmpl w:val="105E4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48520F"/>
    <w:multiLevelType w:val="hybridMultilevel"/>
    <w:tmpl w:val="980234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BA34A3A"/>
    <w:multiLevelType w:val="hybridMultilevel"/>
    <w:tmpl w:val="A712FA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863797"/>
    <w:multiLevelType w:val="hybridMultilevel"/>
    <w:tmpl w:val="936AE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0CE0CD0"/>
    <w:multiLevelType w:val="hybridMultilevel"/>
    <w:tmpl w:val="7A0A379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873A8B"/>
    <w:multiLevelType w:val="hybridMultilevel"/>
    <w:tmpl w:val="3E4E904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attachedTemplate r:id="rId1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F6A3F"/>
    <w:rsid w:val="00012287"/>
    <w:rsid w:val="000237FA"/>
    <w:rsid w:val="000506D3"/>
    <w:rsid w:val="00051B9A"/>
    <w:rsid w:val="00056024"/>
    <w:rsid w:val="00062AD3"/>
    <w:rsid w:val="00076ACB"/>
    <w:rsid w:val="00081348"/>
    <w:rsid w:val="00083491"/>
    <w:rsid w:val="000A7115"/>
    <w:rsid w:val="000B4AFB"/>
    <w:rsid w:val="000B7D39"/>
    <w:rsid w:val="000D32E9"/>
    <w:rsid w:val="000E6C48"/>
    <w:rsid w:val="00113B62"/>
    <w:rsid w:val="001211DC"/>
    <w:rsid w:val="00130370"/>
    <w:rsid w:val="001462C6"/>
    <w:rsid w:val="001533B3"/>
    <w:rsid w:val="001614BC"/>
    <w:rsid w:val="0018467C"/>
    <w:rsid w:val="001A1D85"/>
    <w:rsid w:val="001F17AD"/>
    <w:rsid w:val="001F5103"/>
    <w:rsid w:val="0020232E"/>
    <w:rsid w:val="00215B45"/>
    <w:rsid w:val="00235408"/>
    <w:rsid w:val="002413D9"/>
    <w:rsid w:val="00247C20"/>
    <w:rsid w:val="0027709B"/>
    <w:rsid w:val="00284E6F"/>
    <w:rsid w:val="002A7D53"/>
    <w:rsid w:val="002B5412"/>
    <w:rsid w:val="002D44B0"/>
    <w:rsid w:val="002D7293"/>
    <w:rsid w:val="002F09E6"/>
    <w:rsid w:val="002F2D12"/>
    <w:rsid w:val="002F308A"/>
    <w:rsid w:val="00315076"/>
    <w:rsid w:val="003267F2"/>
    <w:rsid w:val="003303B1"/>
    <w:rsid w:val="0035470D"/>
    <w:rsid w:val="003F731C"/>
    <w:rsid w:val="00402DA5"/>
    <w:rsid w:val="0046328A"/>
    <w:rsid w:val="00472328"/>
    <w:rsid w:val="004816E6"/>
    <w:rsid w:val="004A341B"/>
    <w:rsid w:val="004B7C30"/>
    <w:rsid w:val="004C22DC"/>
    <w:rsid w:val="004F3197"/>
    <w:rsid w:val="00504C88"/>
    <w:rsid w:val="00510551"/>
    <w:rsid w:val="00523F72"/>
    <w:rsid w:val="005272D3"/>
    <w:rsid w:val="00532D43"/>
    <w:rsid w:val="00532F6A"/>
    <w:rsid w:val="00557611"/>
    <w:rsid w:val="00562696"/>
    <w:rsid w:val="00582C2F"/>
    <w:rsid w:val="005C6142"/>
    <w:rsid w:val="005D5AF2"/>
    <w:rsid w:val="005F79CE"/>
    <w:rsid w:val="006068F3"/>
    <w:rsid w:val="00606CB9"/>
    <w:rsid w:val="00620D91"/>
    <w:rsid w:val="006358C6"/>
    <w:rsid w:val="00641208"/>
    <w:rsid w:val="00663410"/>
    <w:rsid w:val="00681C49"/>
    <w:rsid w:val="00694E29"/>
    <w:rsid w:val="006B6112"/>
    <w:rsid w:val="006E5165"/>
    <w:rsid w:val="006F6A3F"/>
    <w:rsid w:val="0070584B"/>
    <w:rsid w:val="00736FD7"/>
    <w:rsid w:val="00751498"/>
    <w:rsid w:val="007778CA"/>
    <w:rsid w:val="007816D2"/>
    <w:rsid w:val="00785EC3"/>
    <w:rsid w:val="007A7750"/>
    <w:rsid w:val="007C4105"/>
    <w:rsid w:val="007D556E"/>
    <w:rsid w:val="007E0E03"/>
    <w:rsid w:val="007E70AC"/>
    <w:rsid w:val="00806ACF"/>
    <w:rsid w:val="00813E7B"/>
    <w:rsid w:val="008312AB"/>
    <w:rsid w:val="008538B6"/>
    <w:rsid w:val="00864960"/>
    <w:rsid w:val="00872782"/>
    <w:rsid w:val="00890288"/>
    <w:rsid w:val="008B01A5"/>
    <w:rsid w:val="008B662F"/>
    <w:rsid w:val="008B72CD"/>
    <w:rsid w:val="008D653C"/>
    <w:rsid w:val="00914EC1"/>
    <w:rsid w:val="00931B4B"/>
    <w:rsid w:val="00944697"/>
    <w:rsid w:val="00953429"/>
    <w:rsid w:val="0095391E"/>
    <w:rsid w:val="00962B3F"/>
    <w:rsid w:val="0096618D"/>
    <w:rsid w:val="00966702"/>
    <w:rsid w:val="00972395"/>
    <w:rsid w:val="009F2958"/>
    <w:rsid w:val="009F79C8"/>
    <w:rsid w:val="00A104EC"/>
    <w:rsid w:val="00A138E6"/>
    <w:rsid w:val="00A34C4E"/>
    <w:rsid w:val="00A40C97"/>
    <w:rsid w:val="00A500D7"/>
    <w:rsid w:val="00A55C59"/>
    <w:rsid w:val="00A924B8"/>
    <w:rsid w:val="00AA7196"/>
    <w:rsid w:val="00AC2448"/>
    <w:rsid w:val="00AC40C1"/>
    <w:rsid w:val="00AC4BD7"/>
    <w:rsid w:val="00AD2089"/>
    <w:rsid w:val="00AE3019"/>
    <w:rsid w:val="00B02716"/>
    <w:rsid w:val="00B02DE6"/>
    <w:rsid w:val="00B11FBF"/>
    <w:rsid w:val="00B16D55"/>
    <w:rsid w:val="00B20B2F"/>
    <w:rsid w:val="00B24586"/>
    <w:rsid w:val="00B248E8"/>
    <w:rsid w:val="00B34E7A"/>
    <w:rsid w:val="00B375DC"/>
    <w:rsid w:val="00B508D4"/>
    <w:rsid w:val="00B6750F"/>
    <w:rsid w:val="00B930A6"/>
    <w:rsid w:val="00BA6DFC"/>
    <w:rsid w:val="00BB17F5"/>
    <w:rsid w:val="00BD4161"/>
    <w:rsid w:val="00BD6BDD"/>
    <w:rsid w:val="00BE45BB"/>
    <w:rsid w:val="00BE76CE"/>
    <w:rsid w:val="00BF0E24"/>
    <w:rsid w:val="00C2279C"/>
    <w:rsid w:val="00C269DA"/>
    <w:rsid w:val="00C40726"/>
    <w:rsid w:val="00C44E98"/>
    <w:rsid w:val="00C462BA"/>
    <w:rsid w:val="00C53C9B"/>
    <w:rsid w:val="00C6480D"/>
    <w:rsid w:val="00C66E9D"/>
    <w:rsid w:val="00C70604"/>
    <w:rsid w:val="00C749C0"/>
    <w:rsid w:val="00C7599E"/>
    <w:rsid w:val="00C82BB0"/>
    <w:rsid w:val="00CA4EDD"/>
    <w:rsid w:val="00D178C0"/>
    <w:rsid w:val="00D24D12"/>
    <w:rsid w:val="00D429A7"/>
    <w:rsid w:val="00D51AE4"/>
    <w:rsid w:val="00D9285E"/>
    <w:rsid w:val="00DB4AA4"/>
    <w:rsid w:val="00DB5A85"/>
    <w:rsid w:val="00DD24B4"/>
    <w:rsid w:val="00DD5102"/>
    <w:rsid w:val="00DD629E"/>
    <w:rsid w:val="00DE2EAE"/>
    <w:rsid w:val="00DF7398"/>
    <w:rsid w:val="00E0264B"/>
    <w:rsid w:val="00E175B4"/>
    <w:rsid w:val="00E41548"/>
    <w:rsid w:val="00E50D10"/>
    <w:rsid w:val="00E53C51"/>
    <w:rsid w:val="00E57CCD"/>
    <w:rsid w:val="00E75118"/>
    <w:rsid w:val="00E75D24"/>
    <w:rsid w:val="00E83F37"/>
    <w:rsid w:val="00E93F7B"/>
    <w:rsid w:val="00EA7BAB"/>
    <w:rsid w:val="00EC041B"/>
    <w:rsid w:val="00ED023E"/>
    <w:rsid w:val="00F23891"/>
    <w:rsid w:val="00F400E7"/>
    <w:rsid w:val="00F65F8A"/>
    <w:rsid w:val="00FA7B5B"/>
    <w:rsid w:val="00FB4733"/>
    <w:rsid w:val="00FD507D"/>
    <w:rsid w:val="00FF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F7645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 Schoolbook" w:eastAsia="MS PMincho" w:hAnsi="Century Schoolbook" w:cs="Times New Roman"/>
        <w:lang w:val="fr-FR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B45"/>
    <w:pPr>
      <w:spacing w:before="40" w:after="200" w:line="276" w:lineRule="auto"/>
      <w:jc w:val="both"/>
    </w:pPr>
    <w:rPr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95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958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95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958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958"/>
    <w:pPr>
      <w:spacing w:before="200" w:after="0"/>
      <w:jc w:val="left"/>
      <w:outlineLvl w:val="4"/>
    </w:pPr>
    <w:rPr>
      <w:smallCaps/>
      <w:color w:val="3667C3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958"/>
    <w:pPr>
      <w:spacing w:after="0"/>
      <w:jc w:val="left"/>
      <w:outlineLvl w:val="5"/>
    </w:pPr>
    <w:rPr>
      <w:smallCaps/>
      <w:color w:val="7598D9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958"/>
    <w:pPr>
      <w:spacing w:after="0"/>
      <w:jc w:val="left"/>
      <w:outlineLvl w:val="6"/>
    </w:pPr>
    <w:rPr>
      <w:b/>
      <w:smallCaps/>
      <w:color w:val="7598D9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958"/>
    <w:pPr>
      <w:spacing w:after="0"/>
      <w:jc w:val="left"/>
      <w:outlineLvl w:val="7"/>
    </w:pPr>
    <w:rPr>
      <w:b/>
      <w:i/>
      <w:smallCaps/>
      <w:color w:val="3667C3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958"/>
    <w:pPr>
      <w:spacing w:after="0"/>
      <w:jc w:val="left"/>
      <w:outlineLvl w:val="8"/>
    </w:pPr>
    <w:rPr>
      <w:b/>
      <w:i/>
      <w:smallCaps/>
      <w:color w:val="24448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349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5">
    <w:name w:val="Light Shading Accent 5"/>
    <w:basedOn w:val="TableNormal"/>
    <w:uiPriority w:val="60"/>
    <w:rsid w:val="00083491"/>
    <w:rPr>
      <w:color w:val="6D83B3"/>
    </w:rPr>
    <w:tblPr>
      <w:tblStyleRowBandSize w:val="1"/>
      <w:tblStyleColBandSize w:val="1"/>
      <w:tblInd w:w="0" w:type="dxa"/>
      <w:tblBorders>
        <w:top w:val="single" w:sz="8" w:space="0" w:color="AEBAD5"/>
        <w:bottom w:val="single" w:sz="8" w:space="0" w:color="AEBA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BAD5"/>
          <w:left w:val="nil"/>
          <w:bottom w:val="single" w:sz="8" w:space="0" w:color="AEBA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BAD5"/>
          <w:left w:val="nil"/>
          <w:bottom w:val="single" w:sz="8" w:space="0" w:color="AEBA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D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DF4"/>
      </w:tcPr>
    </w:tblStylePr>
  </w:style>
  <w:style w:type="character" w:styleId="Hyperlink">
    <w:name w:val="Hyperlink"/>
    <w:basedOn w:val="DefaultParagraphFont"/>
    <w:uiPriority w:val="99"/>
    <w:unhideWhenUsed/>
    <w:rsid w:val="00083491"/>
    <w:rPr>
      <w:color w:val="D2611C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F2958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958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958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958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958"/>
    <w:rPr>
      <w:smallCaps/>
      <w:color w:val="3667C3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958"/>
    <w:rPr>
      <w:smallCaps/>
      <w:color w:val="7598D9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958"/>
    <w:rPr>
      <w:b/>
      <w:smallCaps/>
      <w:color w:val="7598D9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958"/>
    <w:rPr>
      <w:b/>
      <w:i/>
      <w:smallCaps/>
      <w:color w:val="3667C3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958"/>
    <w:rPr>
      <w:b/>
      <w:i/>
      <w:smallCaps/>
      <w:color w:val="24448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2958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F2958"/>
    <w:pPr>
      <w:pBdr>
        <w:top w:val="single" w:sz="12" w:space="1" w:color="7598D9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F2958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958"/>
    <w:pPr>
      <w:spacing w:after="720" w:line="240" w:lineRule="auto"/>
      <w:jc w:val="right"/>
    </w:pPr>
    <w:rPr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F2958"/>
    <w:rPr>
      <w:rFonts w:ascii="Century Schoolbook" w:eastAsia="MS PMincho" w:hAnsi="Century Schoolbook" w:cs="Times New Roman"/>
      <w:szCs w:val="22"/>
    </w:rPr>
  </w:style>
  <w:style w:type="character" w:styleId="Strong">
    <w:name w:val="Strong"/>
    <w:uiPriority w:val="22"/>
    <w:qFormat/>
    <w:rsid w:val="009F2958"/>
    <w:rPr>
      <w:b/>
      <w:color w:val="7598D9"/>
    </w:rPr>
  </w:style>
  <w:style w:type="character" w:styleId="Emphasis">
    <w:name w:val="Emphasis"/>
    <w:uiPriority w:val="20"/>
    <w:qFormat/>
    <w:rsid w:val="009F2958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9F295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F2958"/>
  </w:style>
  <w:style w:type="paragraph" w:styleId="ListParagraph">
    <w:name w:val="List Paragraph"/>
    <w:basedOn w:val="Normal"/>
    <w:uiPriority w:val="34"/>
    <w:qFormat/>
    <w:rsid w:val="009F295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F2958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9F2958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958"/>
    <w:pPr>
      <w:pBdr>
        <w:top w:val="single" w:sz="8" w:space="10" w:color="3667C3"/>
        <w:left w:val="single" w:sz="8" w:space="10" w:color="3667C3"/>
        <w:bottom w:val="single" w:sz="8" w:space="10" w:color="3667C3"/>
        <w:right w:val="single" w:sz="8" w:space="10" w:color="3667C3"/>
      </w:pBdr>
      <w:shd w:val="clear" w:color="auto" w:fill="7598D9"/>
      <w:spacing w:before="140" w:after="140"/>
      <w:ind w:left="1440" w:right="1440"/>
    </w:pPr>
    <w:rPr>
      <w:b/>
      <w:i/>
      <w:color w:val="FFFFF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958"/>
    <w:rPr>
      <w:b/>
      <w:i/>
      <w:color w:val="FFFFFF"/>
      <w:shd w:val="clear" w:color="auto" w:fill="7598D9"/>
    </w:rPr>
  </w:style>
  <w:style w:type="character" w:styleId="SubtleEmphasis">
    <w:name w:val="Subtle Emphasis"/>
    <w:uiPriority w:val="19"/>
    <w:qFormat/>
    <w:rsid w:val="009F2958"/>
    <w:rPr>
      <w:i/>
    </w:rPr>
  </w:style>
  <w:style w:type="character" w:styleId="IntenseEmphasis">
    <w:name w:val="Intense Emphasis"/>
    <w:uiPriority w:val="21"/>
    <w:qFormat/>
    <w:rsid w:val="009F2958"/>
    <w:rPr>
      <w:b/>
      <w:i/>
      <w:color w:val="7598D9"/>
      <w:spacing w:val="10"/>
    </w:rPr>
  </w:style>
  <w:style w:type="character" w:styleId="SubtleReference">
    <w:name w:val="Subtle Reference"/>
    <w:uiPriority w:val="31"/>
    <w:qFormat/>
    <w:rsid w:val="009F2958"/>
    <w:rPr>
      <w:b/>
    </w:rPr>
  </w:style>
  <w:style w:type="character" w:styleId="IntenseReference">
    <w:name w:val="Intense Reference"/>
    <w:uiPriority w:val="32"/>
    <w:qFormat/>
    <w:rsid w:val="009F2958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9F2958"/>
    <w:rPr>
      <w:rFonts w:ascii="Century Schoolbook" w:eastAsia="MS PMincho" w:hAnsi="Century Schoolbook" w:cs="Times New Roman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2958"/>
    <w:pPr>
      <w:outlineLvl w:val="9"/>
    </w:pPr>
  </w:style>
  <w:style w:type="table" w:styleId="LightGrid-Accent5">
    <w:name w:val="Light Grid Accent 5"/>
    <w:basedOn w:val="TableNormal"/>
    <w:uiPriority w:val="62"/>
    <w:rsid w:val="00315076"/>
    <w:tblPr>
      <w:tblStyleRowBandSize w:val="1"/>
      <w:tblStyleColBandSize w:val="1"/>
      <w:tblInd w:w="0" w:type="dxa"/>
      <w:tblBorders>
        <w:top w:val="single" w:sz="8" w:space="0" w:color="AEBAD5"/>
        <w:left w:val="single" w:sz="8" w:space="0" w:color="AEBAD5"/>
        <w:bottom w:val="single" w:sz="8" w:space="0" w:color="AEBAD5"/>
        <w:right w:val="single" w:sz="8" w:space="0" w:color="AEBAD5"/>
        <w:insideH w:val="single" w:sz="8" w:space="0" w:color="AEBAD5"/>
        <w:insideV w:val="single" w:sz="8" w:space="0" w:color="AEBA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Schoolbook" w:eastAsia="MS PMincho" w:hAnsi="Century Schoolbook" w:cs="Times New Roman"/>
        <w:b/>
        <w:bCs/>
      </w:rPr>
      <w:tblPr/>
      <w:tcPr>
        <w:tcBorders>
          <w:top w:val="single" w:sz="8" w:space="0" w:color="AEBAD5"/>
          <w:left w:val="single" w:sz="8" w:space="0" w:color="AEBAD5"/>
          <w:bottom w:val="single" w:sz="18" w:space="0" w:color="AEBAD5"/>
          <w:right w:val="single" w:sz="8" w:space="0" w:color="AEBAD5"/>
          <w:insideH w:val="nil"/>
          <w:insideV w:val="single" w:sz="8" w:space="0" w:color="AEBAD5"/>
        </w:tcBorders>
      </w:tcPr>
    </w:tblStylePr>
    <w:tblStylePr w:type="lastRow">
      <w:pPr>
        <w:spacing w:before="0" w:after="0" w:line="240" w:lineRule="auto"/>
      </w:pPr>
      <w:rPr>
        <w:rFonts w:ascii="Century Schoolbook" w:eastAsia="MS PMincho" w:hAnsi="Century Schoolbook" w:cs="Times New Roman"/>
        <w:b/>
        <w:bCs/>
      </w:rPr>
      <w:tblPr/>
      <w:tcPr>
        <w:tcBorders>
          <w:top w:val="double" w:sz="6" w:space="0" w:color="AEBAD5"/>
          <w:left w:val="single" w:sz="8" w:space="0" w:color="AEBAD5"/>
          <w:bottom w:val="single" w:sz="8" w:space="0" w:color="AEBAD5"/>
          <w:right w:val="single" w:sz="8" w:space="0" w:color="AEBAD5"/>
          <w:insideH w:val="nil"/>
          <w:insideV w:val="single" w:sz="8" w:space="0" w:color="AEBAD5"/>
        </w:tcBorders>
      </w:tcPr>
    </w:tblStylePr>
    <w:tblStylePr w:type="firstCol">
      <w:rPr>
        <w:rFonts w:ascii="Century Schoolbook" w:eastAsia="MS PMincho" w:hAnsi="Century Schoolbook" w:cs="Times New Roman"/>
        <w:b/>
        <w:bCs/>
      </w:rPr>
    </w:tblStylePr>
    <w:tblStylePr w:type="lastCol">
      <w:rPr>
        <w:rFonts w:ascii="Century Schoolbook" w:eastAsia="MS PMincho" w:hAnsi="Century Schoolbook" w:cs="Times New Roman"/>
        <w:b/>
        <w:bCs/>
      </w:rPr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</w:tcBorders>
      </w:tcPr>
    </w:tblStylePr>
    <w:tblStylePr w:type="band1Vert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</w:tcBorders>
        <w:shd w:val="clear" w:color="auto" w:fill="EAEDF4"/>
      </w:tcPr>
    </w:tblStylePr>
    <w:tblStylePr w:type="band1Horz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V w:val="single" w:sz="8" w:space="0" w:color="AEBAD5"/>
        </w:tcBorders>
        <w:shd w:val="clear" w:color="auto" w:fill="EAEDF4"/>
      </w:tcPr>
    </w:tblStylePr>
    <w:tblStylePr w:type="band2Horz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V w:val="single" w:sz="8" w:space="0" w:color="AEBAD5"/>
        </w:tcBorders>
      </w:tcPr>
    </w:tblStylePr>
  </w:style>
  <w:style w:type="table" w:styleId="LightShading">
    <w:name w:val="Light Shading"/>
    <w:basedOn w:val="TableNormal"/>
    <w:uiPriority w:val="60"/>
    <w:rsid w:val="004816E6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2413D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3D9"/>
    <w:rPr>
      <w:lang w:val="en-US" w:eastAsia="en-US" w:bidi="en-US"/>
    </w:rPr>
  </w:style>
  <w:style w:type="paragraph" w:styleId="Footer">
    <w:name w:val="footer"/>
    <w:basedOn w:val="Normal"/>
    <w:link w:val="FooterChar"/>
    <w:uiPriority w:val="99"/>
    <w:semiHidden/>
    <w:unhideWhenUsed/>
    <w:rsid w:val="002413D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413D9"/>
    <w:rPr>
      <w:lang w:val="en-US" w:eastAsia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13D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13D9"/>
    <w:rPr>
      <w:rFonts w:ascii="Tahoma" w:hAnsi="Tahoma" w:cs="Tahoma"/>
      <w:sz w:val="16"/>
      <w:szCs w:val="16"/>
      <w:lang w:val="en-US" w:eastAsia="en-US" w:bidi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30000607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29DBB7-3679-E547-8D6F-736992DD6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\Users\Administrator\AppData\Roaming\Microsoft\Templates\30000607.dotx</Template>
  <TotalTime>890</TotalTime>
  <Pages>1</Pages>
  <Words>415</Words>
  <Characters>2366</Characters>
  <Application>Microsoft Macintosh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Resume</vt:lpstr>
    </vt:vector>
  </TitlesOfParts>
  <Company>Grizli777</Company>
  <LinksUpToDate>false</LinksUpToDate>
  <CharactersWithSpaces>2776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Resume</dc:title>
  <dc:subject>Resume</dc:subject>
  <dc:creator>Shawn Walsh</dc:creator>
  <cp:keywords>cv</cp:keywords>
  <cp:lastModifiedBy>Shawn</cp:lastModifiedBy>
  <cp:revision>126</cp:revision>
  <cp:lastPrinted>2013-05-01T00:00:00Z</cp:lastPrinted>
  <dcterms:created xsi:type="dcterms:W3CDTF">2009-04-19T20:34:00Z</dcterms:created>
  <dcterms:modified xsi:type="dcterms:W3CDTF">2013-06-11T15:53:00Z</dcterms:modified>
  <cp:category>Job Search</cp:category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TC300026991033</vt:lpwstr>
  </property>
</Properties>
</file>