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204FC" w:rsidRPr="00FD600C" w:rsidRDefault="00E10D03" w:rsidP="00FD600C">
      <w:pPr>
        <w:pStyle w:val="Heading1"/>
      </w:pPr>
      <w:r>
        <w:t>Rich</w:t>
      </w:r>
      <w:r w:rsidR="00B265CD">
        <w:t xml:space="preserve"> Riopel</w:t>
      </w:r>
    </w:p>
    <w:p w:rsidR="004204FC" w:rsidRDefault="004204FC" w:rsidP="00FD600C">
      <w:pPr>
        <w:pStyle w:val="Heading2"/>
      </w:pPr>
      <w:r>
        <w:t>A</w:t>
      </w:r>
      <w:r w:rsidRPr="00FD600C">
        <w:t>ccompli</w:t>
      </w:r>
      <w:r>
        <w:t>shments</w:t>
      </w:r>
    </w:p>
    <w:p w:rsidR="00947181" w:rsidRPr="00A878B9" w:rsidRDefault="00F60FA6" w:rsidP="00947181">
      <w:pPr>
        <w:pStyle w:val="ListBullet"/>
        <w:rPr>
          <w:szCs w:val="20"/>
        </w:rPr>
      </w:pPr>
      <w:r w:rsidRPr="00A878B9">
        <w:rPr>
          <w:szCs w:val="20"/>
        </w:rPr>
        <w:t xml:space="preserve">Over </w:t>
      </w:r>
      <w:r w:rsidR="00DA08E7" w:rsidRPr="00A878B9">
        <w:rPr>
          <w:szCs w:val="20"/>
        </w:rPr>
        <w:t>t</w:t>
      </w:r>
      <w:r w:rsidR="008D4B39" w:rsidRPr="00A878B9">
        <w:rPr>
          <w:szCs w:val="20"/>
        </w:rPr>
        <w:t xml:space="preserve">hirteen years of experience in IT </w:t>
      </w:r>
      <w:r w:rsidRPr="00A878B9">
        <w:rPr>
          <w:szCs w:val="20"/>
        </w:rPr>
        <w:t>b</w:t>
      </w:r>
      <w:r w:rsidR="008D4B39" w:rsidRPr="00A878B9">
        <w:rPr>
          <w:szCs w:val="20"/>
        </w:rPr>
        <w:t xml:space="preserve">usiness </w:t>
      </w:r>
      <w:r w:rsidRPr="00A878B9">
        <w:rPr>
          <w:szCs w:val="20"/>
        </w:rPr>
        <w:t>s</w:t>
      </w:r>
      <w:r w:rsidR="008D4B39" w:rsidRPr="00A878B9">
        <w:rPr>
          <w:szCs w:val="20"/>
        </w:rPr>
        <w:t xml:space="preserve">ystems and IT </w:t>
      </w:r>
      <w:r w:rsidRPr="00A878B9">
        <w:rPr>
          <w:szCs w:val="20"/>
        </w:rPr>
        <w:t>i</w:t>
      </w:r>
      <w:r w:rsidR="008D4B39" w:rsidRPr="00A878B9">
        <w:rPr>
          <w:szCs w:val="20"/>
        </w:rPr>
        <w:t>nfrastructure</w:t>
      </w:r>
      <w:r w:rsidR="00DF392A">
        <w:rPr>
          <w:szCs w:val="20"/>
        </w:rPr>
        <w:t>.</w:t>
      </w:r>
    </w:p>
    <w:p w:rsidR="005A73A6" w:rsidRPr="00A878B9" w:rsidRDefault="005A73A6" w:rsidP="000A5686">
      <w:pPr>
        <w:pStyle w:val="ListBullet"/>
        <w:rPr>
          <w:rStyle w:val="apple-style-span"/>
          <w:szCs w:val="20"/>
        </w:rPr>
      </w:pPr>
      <w:r w:rsidRPr="00A878B9">
        <w:rPr>
          <w:rStyle w:val="apple-style-span"/>
          <w:color w:val="444444"/>
          <w:szCs w:val="20"/>
        </w:rPr>
        <w:t>Architected and engineered the Automated Spreadsheet Controls application and the SharePoint Infrastructure platform on which it runs</w:t>
      </w:r>
      <w:r w:rsidR="00DF392A">
        <w:rPr>
          <w:rStyle w:val="apple-style-span"/>
          <w:color w:val="444444"/>
          <w:szCs w:val="20"/>
        </w:rPr>
        <w:t>.</w:t>
      </w:r>
    </w:p>
    <w:p w:rsidR="005A73A6" w:rsidRPr="00A878B9" w:rsidRDefault="005A73A6" w:rsidP="000D0418">
      <w:pPr>
        <w:pStyle w:val="ListBullet"/>
        <w:rPr>
          <w:rStyle w:val="apple-style-span"/>
          <w:szCs w:val="20"/>
        </w:rPr>
      </w:pPr>
      <w:r w:rsidRPr="00A878B9">
        <w:rPr>
          <w:rStyle w:val="apple-style-span"/>
          <w:color w:val="444444"/>
          <w:szCs w:val="20"/>
        </w:rPr>
        <w:t>Provided leadership and creativity during the design</w:t>
      </w:r>
      <w:r w:rsidR="00C83675">
        <w:rPr>
          <w:rStyle w:val="apple-style-span"/>
          <w:color w:val="444444"/>
          <w:szCs w:val="20"/>
        </w:rPr>
        <w:t xml:space="preserve">, </w:t>
      </w:r>
      <w:r w:rsidRPr="00A878B9">
        <w:rPr>
          <w:rStyle w:val="apple-style-span"/>
          <w:color w:val="444444"/>
          <w:szCs w:val="20"/>
        </w:rPr>
        <w:t>engineering</w:t>
      </w:r>
      <w:r w:rsidR="00C83675">
        <w:rPr>
          <w:rStyle w:val="apple-style-span"/>
          <w:color w:val="444444"/>
          <w:szCs w:val="20"/>
        </w:rPr>
        <w:t>, and implementation</w:t>
      </w:r>
      <w:r w:rsidRPr="00A878B9">
        <w:rPr>
          <w:rStyle w:val="apple-style-span"/>
          <w:color w:val="444444"/>
          <w:szCs w:val="20"/>
        </w:rPr>
        <w:t xml:space="preserve"> of the Google Search Appliance infrastructure which successfully migrated New York Life websites away from Autonomy</w:t>
      </w:r>
      <w:r w:rsidR="00DF392A">
        <w:rPr>
          <w:rStyle w:val="apple-style-span"/>
          <w:color w:val="444444"/>
          <w:szCs w:val="20"/>
        </w:rPr>
        <w:t>.</w:t>
      </w:r>
    </w:p>
    <w:p w:rsidR="005A73A6" w:rsidRPr="00A878B9" w:rsidRDefault="000A5686" w:rsidP="005A73A6">
      <w:pPr>
        <w:pStyle w:val="ListBullet"/>
        <w:rPr>
          <w:szCs w:val="20"/>
        </w:rPr>
      </w:pPr>
      <w:r w:rsidRPr="00A878B9">
        <w:rPr>
          <w:szCs w:val="20"/>
        </w:rPr>
        <w:t xml:space="preserve">Instrumental in designing the Vignette V7 infrastructure for NYLIM in support of the WebPass application on </w:t>
      </w:r>
      <w:r w:rsidR="00DF392A">
        <w:rPr>
          <w:szCs w:val="20"/>
        </w:rPr>
        <w:t>Vignette V7 and Vignette Portal</w:t>
      </w:r>
      <w:r w:rsidR="00C83675">
        <w:rPr>
          <w:szCs w:val="20"/>
        </w:rPr>
        <w:t>.</w:t>
      </w:r>
    </w:p>
    <w:p w:rsidR="005A73A6" w:rsidRPr="00A878B9" w:rsidRDefault="005A73A6" w:rsidP="005A73A6">
      <w:pPr>
        <w:pStyle w:val="ListBullet"/>
        <w:rPr>
          <w:szCs w:val="20"/>
        </w:rPr>
      </w:pPr>
      <w:r w:rsidRPr="00A878B9">
        <w:rPr>
          <w:rStyle w:val="apple-style-span"/>
          <w:color w:val="444444"/>
          <w:szCs w:val="20"/>
        </w:rPr>
        <w:t>For over four years, as an applications engineer in New York Life's INET Infrastructure Engineering department, provided technology roadmaps, security standards, project management and project execution for web-based systems and infrastructure.</w:t>
      </w:r>
    </w:p>
    <w:p w:rsidR="004204FC" w:rsidRDefault="004204FC" w:rsidP="00FD600C">
      <w:pPr>
        <w:pStyle w:val="Heading2"/>
      </w:pPr>
      <w:r>
        <w:t>Professional Experience</w:t>
      </w:r>
    </w:p>
    <w:p w:rsidR="004204FC" w:rsidRDefault="00EE5123">
      <w:r>
        <w:rPr>
          <w:rStyle w:val="Position"/>
        </w:rPr>
        <w:t>Applications Engineer</w:t>
      </w:r>
      <w:r w:rsidR="00D71587" w:rsidRPr="001F6986">
        <w:rPr>
          <w:rStyle w:val="Position"/>
        </w:rPr>
        <w:t xml:space="preserve"> </w:t>
      </w:r>
      <w:r w:rsidR="004204FC" w:rsidRPr="003B3702">
        <w:rPr>
          <w:rFonts w:cs="Arial"/>
          <w:bCs/>
        </w:rPr>
        <w:t>–</w:t>
      </w:r>
      <w:r w:rsidR="004204FC" w:rsidRPr="00180C1C">
        <w:t xml:space="preserve"> </w:t>
      </w:r>
      <w:hyperlink r:id="rId7" w:history="1">
        <w:r w:rsidR="00BE0722" w:rsidRPr="00BE0722">
          <w:rPr>
            <w:rStyle w:val="Hyperlink"/>
          </w:rPr>
          <w:t xml:space="preserve">New </w:t>
        </w:r>
        <w:r w:rsidRPr="00BE0722">
          <w:rPr>
            <w:rStyle w:val="Hyperlink"/>
          </w:rPr>
          <w:t>York Life Insurance</w:t>
        </w:r>
      </w:hyperlink>
      <w:r w:rsidR="004204FC" w:rsidRPr="00104FF8">
        <w:rPr>
          <w:rStyle w:val="Heading4Char"/>
        </w:rPr>
        <w:t xml:space="preserve">, </w:t>
      </w:r>
      <w:r>
        <w:rPr>
          <w:rStyle w:val="Heading4Char"/>
        </w:rPr>
        <w:t>New York</w:t>
      </w:r>
      <w:r w:rsidR="004204FC" w:rsidRPr="00104FF8">
        <w:rPr>
          <w:rStyle w:val="Heading4Char"/>
        </w:rPr>
        <w:t xml:space="preserve">, NY </w:t>
      </w:r>
      <w:r w:rsidR="00180C1C" w:rsidRPr="00104FF8">
        <w:rPr>
          <w:rStyle w:val="Heading4Char"/>
        </w:rPr>
        <w:t>▪</w:t>
      </w:r>
      <w:r w:rsidR="004204FC" w:rsidRPr="00104FF8">
        <w:rPr>
          <w:rStyle w:val="Heading4Char"/>
        </w:rPr>
        <w:t xml:space="preserve"> </w:t>
      </w:r>
      <w:r>
        <w:rPr>
          <w:rStyle w:val="Heading4Char"/>
        </w:rPr>
        <w:t>December</w:t>
      </w:r>
      <w:r w:rsidR="0099322E" w:rsidRPr="00104FF8">
        <w:rPr>
          <w:rStyle w:val="Heading4Char"/>
        </w:rPr>
        <w:t xml:space="preserve">, </w:t>
      </w:r>
      <w:r>
        <w:rPr>
          <w:rStyle w:val="Heading4Char"/>
        </w:rPr>
        <w:t>2005</w:t>
      </w:r>
      <w:r w:rsidR="004204FC" w:rsidRPr="00104FF8">
        <w:rPr>
          <w:rStyle w:val="Heading4Char"/>
        </w:rPr>
        <w:t xml:space="preserve"> – Present</w:t>
      </w:r>
    </w:p>
    <w:p w:rsidR="00C41DEC" w:rsidRDefault="00C41DEC">
      <w:pPr>
        <w:pStyle w:val="ListBullet"/>
      </w:pPr>
      <w:r>
        <w:t xml:space="preserve">Specify and prototype new technology solutions to provide resolutions to business problems.  Most recently provided an </w:t>
      </w:r>
      <w:r w:rsidR="00DD2FAC">
        <w:t>introductory</w:t>
      </w:r>
      <w:r>
        <w:t xml:space="preserve"> presentation and POC environment to the Agency Life Operations development team to give them a jumpstart to </w:t>
      </w:r>
      <w:r w:rsidR="00DD2FAC">
        <w:t>evaluate</w:t>
      </w:r>
      <w:r>
        <w:t xml:space="preserve"> the </w:t>
      </w:r>
      <w:r w:rsidR="00DD2FAC">
        <w:t>feasibility</w:t>
      </w:r>
      <w:r>
        <w:t xml:space="preserve"> of using SharePoint </w:t>
      </w:r>
      <w:r w:rsidR="00BB7ABE">
        <w:t>Excel Services t</w:t>
      </w:r>
      <w:r w:rsidR="00BE0722">
        <w:t>o provide an off the shelf replacement for the home grown grid engine in LWA and FTIS.</w:t>
      </w:r>
    </w:p>
    <w:p w:rsidR="00BB7ABE" w:rsidRDefault="000F2042" w:rsidP="00BB7ABE">
      <w:pPr>
        <w:pStyle w:val="ListBullet"/>
      </w:pPr>
      <w:r>
        <w:t>Gathered</w:t>
      </w:r>
      <w:r w:rsidR="00BB7ABE">
        <w:t xml:space="preserve">, refined and documented the business </w:t>
      </w:r>
      <w:r w:rsidR="00DD2FAC">
        <w:t>requirements</w:t>
      </w:r>
      <w:r w:rsidR="00BB7ABE">
        <w:t xml:space="preserve"> for SharePoint and Google Search engine replacement projects working with the BAM and the businesses units to negotiate </w:t>
      </w:r>
      <w:r w:rsidR="00E10D03">
        <w:t>t</w:t>
      </w:r>
      <w:r w:rsidR="00BB7ABE">
        <w:t>he most effective solution to the problems.</w:t>
      </w:r>
    </w:p>
    <w:p w:rsidR="00B9311E" w:rsidRDefault="00B9311E" w:rsidP="00B9311E">
      <w:pPr>
        <w:pStyle w:val="ListBullet"/>
      </w:pPr>
      <w:r>
        <w:t xml:space="preserve">Lead the SharePoint Automated Spreadsheet Controls project from inception to delivery which included hardware and software architecture design and acquisition, project management, and documentation.  Engineered, planned and </w:t>
      </w:r>
      <w:r w:rsidR="00DC4C80">
        <w:t>successfully</w:t>
      </w:r>
      <w:r>
        <w:t xml:space="preserve"> oversaw two post production major releases that incurred minimal down time and </w:t>
      </w:r>
      <w:r w:rsidR="00DC4C80">
        <w:t>positive</w:t>
      </w:r>
      <w:r>
        <w:t xml:space="preserve"> customer </w:t>
      </w:r>
      <w:r w:rsidR="00DC4C80">
        <w:t>reactions</w:t>
      </w:r>
      <w:r>
        <w:t xml:space="preserve">.  </w:t>
      </w:r>
      <w:r w:rsidR="00DC4C80">
        <w:t>Managed</w:t>
      </w:r>
      <w:r>
        <w:t xml:space="preserve"> the work of development </w:t>
      </w:r>
      <w:r w:rsidR="00DC4C80">
        <w:t>consultant</w:t>
      </w:r>
      <w:r>
        <w:t xml:space="preserve"> to see that business requirements were being delivered. </w:t>
      </w:r>
    </w:p>
    <w:p w:rsidR="00B9311E" w:rsidRPr="00B9311E" w:rsidRDefault="00C41DEC" w:rsidP="00B9311E">
      <w:pPr>
        <w:pStyle w:val="ListBullet"/>
      </w:pPr>
      <w:r>
        <w:t xml:space="preserve">Collaborate with </w:t>
      </w:r>
      <w:r w:rsidRPr="00C41DEC">
        <w:t>various architects</w:t>
      </w:r>
      <w:r>
        <w:t>,</w:t>
      </w:r>
      <w:r w:rsidRPr="00C41DEC">
        <w:t xml:space="preserve"> engineers</w:t>
      </w:r>
      <w:r>
        <w:t xml:space="preserve">, </w:t>
      </w:r>
      <w:r w:rsidR="00C83675">
        <w:t>developers, support,</w:t>
      </w:r>
      <w:r w:rsidR="000F2042">
        <w:t xml:space="preserve"> </w:t>
      </w:r>
      <w:r>
        <w:t xml:space="preserve">and business areas to share information and coordinate project delivery </w:t>
      </w:r>
      <w:r w:rsidR="000F2042">
        <w:t xml:space="preserve">for internet and intranet </w:t>
      </w:r>
      <w:r w:rsidR="00DD2FAC">
        <w:t>infrastructure</w:t>
      </w:r>
      <w:r w:rsidR="000F2042">
        <w:t xml:space="preserve"> projects.</w:t>
      </w:r>
    </w:p>
    <w:p w:rsidR="00B9311E" w:rsidRPr="00B9311E" w:rsidRDefault="00DC4C80" w:rsidP="00B9311E">
      <w:pPr>
        <w:pStyle w:val="ListBullet"/>
      </w:pPr>
      <w:r>
        <w:t>Perf</w:t>
      </w:r>
      <w:r w:rsidR="00A27EC5">
        <w:t>ormed</w:t>
      </w:r>
      <w:r w:rsidR="00D153C4">
        <w:t xml:space="preserve"> tech lead engineering on many key and smaller projects such as developing a solution to integrate an external vendor’s (Usablenet) mobile device interface </w:t>
      </w:r>
      <w:r w:rsidR="00C83675">
        <w:t>for newyorklife.com</w:t>
      </w:r>
      <w:r w:rsidR="00D153C4">
        <w:t xml:space="preserve"> to allow for a mobile device view,</w:t>
      </w:r>
      <w:r w:rsidR="00C83675">
        <w:t xml:space="preserve"> and</w:t>
      </w:r>
      <w:r w:rsidR="00D153C4">
        <w:t xml:space="preserve"> providing the engineering and guidance to the </w:t>
      </w:r>
      <w:r w:rsidR="00D153C4" w:rsidRPr="00595286">
        <w:t xml:space="preserve">vendors, technology owners and </w:t>
      </w:r>
      <w:r w:rsidR="00D153C4">
        <w:t>security</w:t>
      </w:r>
      <w:r w:rsidR="00D153C4" w:rsidRPr="00595286">
        <w:t xml:space="preserve"> </w:t>
      </w:r>
      <w:r w:rsidR="00C83675">
        <w:t xml:space="preserve">for the </w:t>
      </w:r>
      <w:r w:rsidR="00D153C4">
        <w:t>ControlD Web solution for viewing mainframe p</w:t>
      </w:r>
      <w:r w:rsidR="00B9311E">
        <w:t xml:space="preserve">rinter reports in a web browser including a </w:t>
      </w:r>
      <w:r w:rsidR="00B9311E" w:rsidRPr="00595286">
        <w:t>single sign on solution</w:t>
      </w:r>
      <w:r w:rsidR="00B9311E">
        <w:t xml:space="preserve"> with SiteMinder.</w:t>
      </w:r>
    </w:p>
    <w:p w:rsidR="00B9311E" w:rsidRDefault="00B9311E" w:rsidP="00B9311E">
      <w:pPr>
        <w:pStyle w:val="ListBullet"/>
      </w:pPr>
      <w:r>
        <w:t>Provide third level support for web servers, content management systems, middleware and applications on Windows and UNIX platforms.</w:t>
      </w:r>
    </w:p>
    <w:p w:rsidR="00BD2C3A" w:rsidRPr="00BD2C3A" w:rsidRDefault="00BD2C3A" w:rsidP="00BD2C3A"/>
    <w:p w:rsidR="00947181" w:rsidRDefault="00947181" w:rsidP="00947181">
      <w:pPr>
        <w:rPr>
          <w:rFonts w:ascii="Verdana" w:hAnsi="Verdana" w:cs="Arial"/>
          <w:sz w:val="18"/>
          <w:szCs w:val="18"/>
        </w:rPr>
      </w:pPr>
      <w:r>
        <w:rPr>
          <w:rStyle w:val="Position"/>
        </w:rPr>
        <w:t>Web Systems Engineer Consultant</w:t>
      </w:r>
      <w:r>
        <w:t xml:space="preserve"> – </w:t>
      </w:r>
      <w:r w:rsidRPr="00947181">
        <w:rPr>
          <w:rStyle w:val="Hyperlink"/>
        </w:rPr>
        <w:t xml:space="preserve">Bernard </w:t>
      </w:r>
      <w:hyperlink r:id="rId8" w:history="1">
        <w:r w:rsidRPr="00947181">
          <w:rPr>
            <w:rStyle w:val="Hyperlink"/>
          </w:rPr>
          <w:t>Nickels</w:t>
        </w:r>
      </w:hyperlink>
      <w:r w:rsidRPr="00947181">
        <w:rPr>
          <w:rStyle w:val="Hyperlink"/>
        </w:rPr>
        <w:t xml:space="preserve"> and Associates</w:t>
      </w:r>
      <w:r>
        <w:t xml:space="preserve">, New York, NY ▪ </w:t>
      </w:r>
      <w:r>
        <w:rPr>
          <w:rFonts w:ascii="Verdana" w:hAnsi="Verdana" w:cs="Arial"/>
          <w:sz w:val="18"/>
          <w:szCs w:val="18"/>
        </w:rPr>
        <w:t>June, 2005 – December, 2005</w:t>
      </w:r>
    </w:p>
    <w:p w:rsidR="00947181" w:rsidRPr="00947181" w:rsidRDefault="00947181" w:rsidP="00947181">
      <w:pPr>
        <w:pStyle w:val="ListBullet"/>
      </w:pPr>
      <w:r>
        <w:t>As a web systems engineering</w:t>
      </w:r>
      <w:r w:rsidR="00C41DEC">
        <w:t xml:space="preserve"> </w:t>
      </w:r>
      <w:r>
        <w:t>consultant at Merrill Lynch</w:t>
      </w:r>
    </w:p>
    <w:p w:rsidR="00947181" w:rsidRDefault="00947181" w:rsidP="00947181">
      <w:pPr>
        <w:pStyle w:val="ListBullet"/>
      </w:pPr>
      <w:r w:rsidRPr="009E51DD">
        <w:t xml:space="preserve">Responsible for code deployment </w:t>
      </w:r>
      <w:r>
        <w:t>and project releases for various products such as Hyperion, Orbix, Cognos, Autodesk. Administer Tomcat, Apache, IIS, and JRun. Create HTA and VBS build scripts to build application environments for MS Cluster Servers. One off scripting for inventory, patches, virus removal and other needs. Created PHP and Perl application to automate the creation of virtual nodes on the ESX VMWare Server.</w:t>
      </w:r>
    </w:p>
    <w:p w:rsidR="00947181" w:rsidRPr="00947181" w:rsidRDefault="00EA3916" w:rsidP="00947181">
      <w:r>
        <w:br w:type="page"/>
      </w:r>
    </w:p>
    <w:p w:rsidR="00947181" w:rsidRPr="000B50E1" w:rsidRDefault="000B50E1" w:rsidP="00947181">
      <w:pPr>
        <w:rPr>
          <w:rFonts w:cs="Arial"/>
          <w:sz w:val="18"/>
          <w:szCs w:val="18"/>
        </w:rPr>
      </w:pPr>
      <w:r>
        <w:rPr>
          <w:rStyle w:val="Position"/>
        </w:rPr>
        <w:t>E-Business Systems</w:t>
      </w:r>
      <w:r w:rsidR="00947181">
        <w:rPr>
          <w:rStyle w:val="Position"/>
        </w:rPr>
        <w:t xml:space="preserve"> Engineer Consultant</w:t>
      </w:r>
      <w:r w:rsidR="00947181">
        <w:t xml:space="preserve"> – </w:t>
      </w:r>
      <w:hyperlink r:id="rId9" w:history="1">
        <w:r w:rsidRPr="000B50E1">
          <w:rPr>
            <w:rStyle w:val="Hyperlink"/>
            <w:rFonts w:cs="Arial"/>
            <w:sz w:val="18"/>
            <w:szCs w:val="18"/>
          </w:rPr>
          <w:t>Sharp Decisions</w:t>
        </w:r>
      </w:hyperlink>
      <w:r w:rsidR="00947181">
        <w:t xml:space="preserve">, New York, NY ▪ </w:t>
      </w:r>
      <w:r>
        <w:rPr>
          <w:rFonts w:ascii="Verdana" w:hAnsi="Verdana" w:cs="Arial"/>
          <w:sz w:val="18"/>
          <w:szCs w:val="18"/>
        </w:rPr>
        <w:t>May</w:t>
      </w:r>
      <w:r w:rsidR="00947181">
        <w:rPr>
          <w:rFonts w:ascii="Verdana" w:hAnsi="Verdana" w:cs="Arial"/>
          <w:sz w:val="18"/>
          <w:szCs w:val="18"/>
        </w:rPr>
        <w:t xml:space="preserve">, </w:t>
      </w:r>
      <w:r w:rsidR="00947181" w:rsidRPr="00B22389">
        <w:rPr>
          <w:rFonts w:ascii="Verdana" w:hAnsi="Verdana" w:cs="Arial"/>
          <w:sz w:val="18"/>
          <w:szCs w:val="18"/>
        </w:rPr>
        <w:t>200</w:t>
      </w:r>
      <w:r>
        <w:rPr>
          <w:rFonts w:ascii="Verdana" w:hAnsi="Verdana" w:cs="Arial"/>
          <w:sz w:val="18"/>
          <w:szCs w:val="18"/>
        </w:rPr>
        <w:t>4</w:t>
      </w:r>
      <w:r w:rsidR="00947181">
        <w:rPr>
          <w:rFonts w:ascii="Verdana" w:hAnsi="Verdana" w:cs="Arial"/>
          <w:sz w:val="18"/>
          <w:szCs w:val="18"/>
        </w:rPr>
        <w:t xml:space="preserve"> – </w:t>
      </w:r>
      <w:r>
        <w:rPr>
          <w:rFonts w:ascii="Verdana" w:hAnsi="Verdana" w:cs="Arial"/>
          <w:sz w:val="18"/>
          <w:szCs w:val="18"/>
        </w:rPr>
        <w:t>June</w:t>
      </w:r>
      <w:r w:rsidR="00947181">
        <w:rPr>
          <w:rFonts w:ascii="Verdana" w:hAnsi="Verdana" w:cs="Arial"/>
          <w:sz w:val="18"/>
          <w:szCs w:val="18"/>
        </w:rPr>
        <w:t>, 200</w:t>
      </w:r>
      <w:r>
        <w:rPr>
          <w:rFonts w:ascii="Verdana" w:hAnsi="Verdana" w:cs="Arial"/>
          <w:sz w:val="18"/>
          <w:szCs w:val="18"/>
        </w:rPr>
        <w:t>5</w:t>
      </w:r>
    </w:p>
    <w:p w:rsidR="000B50E1" w:rsidRDefault="000B50E1" w:rsidP="000B50E1">
      <w:pPr>
        <w:pStyle w:val="ListBullet"/>
      </w:pPr>
      <w:r>
        <w:t xml:space="preserve">As a systems </w:t>
      </w:r>
      <w:r w:rsidR="00DD2FAC">
        <w:t>administration</w:t>
      </w:r>
      <w:r>
        <w:t xml:space="preserve"> consultant at TD Waterhouse</w:t>
      </w:r>
    </w:p>
    <w:p w:rsidR="000B50E1" w:rsidRDefault="000B50E1" w:rsidP="000B50E1">
      <w:pPr>
        <w:pStyle w:val="ListBullet"/>
      </w:pPr>
      <w:r>
        <w:t xml:space="preserve">Architecture and third level support for WebSphere Application Server on Windows 2003 and WebSphere MQ 5.3 on Solaris 8. Designed and implemented a migration from a Single Server to Network Deployment environment as well as a 5.0 to 5.1 upgrade. Created patching strategy and standards for operations and code deployments. Developed perl, vbs, wap, and wsadmin scripts for upgrades and maintenance.  Implemented Wiki system for documentation </w:t>
      </w:r>
      <w:r w:rsidR="008E264B">
        <w:t>and “</w:t>
      </w:r>
      <w:r>
        <w:t>cookbook” documents for rollouts of major initiatives.  JBoss, Tomcat and Wiki support.</w:t>
      </w:r>
    </w:p>
    <w:p w:rsidR="000B50E1" w:rsidRPr="000B50E1" w:rsidRDefault="000B50E1" w:rsidP="000B50E1"/>
    <w:p w:rsidR="00947181" w:rsidRDefault="00EE63F8" w:rsidP="00947181">
      <w:pPr>
        <w:rPr>
          <w:rFonts w:ascii="Verdana" w:hAnsi="Verdana" w:cs="Arial"/>
          <w:sz w:val="18"/>
          <w:szCs w:val="18"/>
        </w:rPr>
      </w:pPr>
      <w:r>
        <w:rPr>
          <w:rStyle w:val="Position"/>
        </w:rPr>
        <w:t xml:space="preserve">Internet </w:t>
      </w:r>
      <w:r w:rsidR="00947181">
        <w:rPr>
          <w:rStyle w:val="Position"/>
        </w:rPr>
        <w:t xml:space="preserve">Systems </w:t>
      </w:r>
      <w:r w:rsidR="00F60FA6">
        <w:rPr>
          <w:rStyle w:val="Position"/>
        </w:rPr>
        <w:t>Administration</w:t>
      </w:r>
      <w:r w:rsidR="00947181">
        <w:rPr>
          <w:rStyle w:val="Position"/>
        </w:rPr>
        <w:t xml:space="preserve"> Consultant</w:t>
      </w:r>
      <w:r w:rsidR="00947181">
        <w:t xml:space="preserve"> – </w:t>
      </w:r>
      <w:hyperlink r:id="rId10" w:history="1">
        <w:r w:rsidR="00992F9B" w:rsidRPr="00992F9B">
          <w:rPr>
            <w:rStyle w:val="Hyperlink"/>
          </w:rPr>
          <w:t>Delta Corporate Services</w:t>
        </w:r>
      </w:hyperlink>
      <w:r w:rsidR="00947181">
        <w:t xml:space="preserve">, New York, NY </w:t>
      </w:r>
      <w:r w:rsidR="00F60FA6">
        <w:t xml:space="preserve">▪ </w:t>
      </w:r>
      <w:r w:rsidR="00F60FA6">
        <w:rPr>
          <w:rFonts w:ascii="Verdana" w:hAnsi="Verdana" w:cs="Arial"/>
          <w:sz w:val="18"/>
          <w:szCs w:val="18"/>
        </w:rPr>
        <w:t>March</w:t>
      </w:r>
      <w:r w:rsidR="00947181">
        <w:rPr>
          <w:rFonts w:ascii="Verdana" w:hAnsi="Verdana" w:cs="Arial"/>
          <w:sz w:val="18"/>
          <w:szCs w:val="18"/>
        </w:rPr>
        <w:t xml:space="preserve">, </w:t>
      </w:r>
      <w:r w:rsidR="00947181" w:rsidRPr="00B22389">
        <w:rPr>
          <w:rFonts w:ascii="Verdana" w:hAnsi="Verdana" w:cs="Arial"/>
          <w:sz w:val="18"/>
          <w:szCs w:val="18"/>
        </w:rPr>
        <w:t>200</w:t>
      </w:r>
      <w:r>
        <w:rPr>
          <w:rFonts w:ascii="Verdana" w:hAnsi="Verdana" w:cs="Arial"/>
          <w:sz w:val="18"/>
          <w:szCs w:val="18"/>
        </w:rPr>
        <w:t>2</w:t>
      </w:r>
      <w:r w:rsidR="00947181">
        <w:rPr>
          <w:rFonts w:ascii="Verdana" w:hAnsi="Verdana" w:cs="Arial"/>
          <w:sz w:val="18"/>
          <w:szCs w:val="18"/>
        </w:rPr>
        <w:t xml:space="preserve"> – </w:t>
      </w:r>
      <w:r>
        <w:rPr>
          <w:rFonts w:ascii="Verdana" w:hAnsi="Verdana" w:cs="Arial"/>
          <w:sz w:val="18"/>
          <w:szCs w:val="18"/>
        </w:rPr>
        <w:t>May, 2004</w:t>
      </w:r>
    </w:p>
    <w:p w:rsidR="00F60FA6" w:rsidRDefault="00F60FA6" w:rsidP="00F60FA6">
      <w:pPr>
        <w:pStyle w:val="ListBullet"/>
      </w:pPr>
      <w:r>
        <w:t xml:space="preserve">As an internet systems </w:t>
      </w:r>
      <w:r w:rsidR="00DD2FAC">
        <w:t>administration</w:t>
      </w:r>
      <w:r>
        <w:t xml:space="preserve"> consultant at </w:t>
      </w:r>
      <w:r w:rsidR="00DD2FAC">
        <w:t>Horizon</w:t>
      </w:r>
      <w:r>
        <w:t xml:space="preserve"> Blue Cross Blue Shield</w:t>
      </w:r>
    </w:p>
    <w:p w:rsidR="00F60FA6" w:rsidRPr="00CA39D2" w:rsidRDefault="00F60FA6" w:rsidP="00F60FA6">
      <w:pPr>
        <w:pStyle w:val="ListBullet"/>
        <w:rPr>
          <w:sz w:val="30"/>
          <w:szCs w:val="30"/>
        </w:rPr>
      </w:pPr>
      <w:r w:rsidRPr="00CD5D31">
        <w:t xml:space="preserve">WebSphere, IIS, Sun One/ iPlanet LDAP Directory Server, and Directory Smart Single Sign-on Security. </w:t>
      </w:r>
      <w:r>
        <w:t xml:space="preserve"> </w:t>
      </w:r>
      <w:r w:rsidRPr="00CD5D31">
        <w:t>Instrumental in mentoring and dev</w:t>
      </w:r>
      <w:r>
        <w:t xml:space="preserve">eloping more junior engineers.  </w:t>
      </w:r>
      <w:r w:rsidRPr="00CD5D31">
        <w:t xml:space="preserve">Utilized skills with perl, batch, and shell scripting to deploy </w:t>
      </w:r>
      <w:r>
        <w:t xml:space="preserve">applications and migrate data.  </w:t>
      </w:r>
      <w:r w:rsidRPr="00CD5D31">
        <w:t xml:space="preserve">Assembling and versioning applications </w:t>
      </w:r>
      <w:r>
        <w:t xml:space="preserve">with AAT, SourceSafe and PVCS. </w:t>
      </w:r>
      <w:r w:rsidRPr="00CD5D31">
        <w:t>Configured enterprise applications and corrected performance problems by monitoring server availability and resource utilization analysis.</w:t>
      </w:r>
      <w:r>
        <w:t xml:space="preserve"> </w:t>
      </w:r>
      <w:r w:rsidRPr="00CD5D31">
        <w:t>Made use of WSCP, TCL and XMLConfig to deploy WebSphere applica</w:t>
      </w:r>
      <w:r>
        <w:t xml:space="preserve">tions and servers. </w:t>
      </w:r>
      <w:r w:rsidRPr="00CD5D31">
        <w:t xml:space="preserve">Managed workloads by cloning and distributing applications in a server farm.  Leading role in WebSphere 3.5 to 4.0 migration and successful quarterly deployments of applications. </w:t>
      </w:r>
    </w:p>
    <w:p w:rsidR="00947181" w:rsidRDefault="00947181" w:rsidP="00916E16">
      <w:pPr>
        <w:rPr>
          <w:rStyle w:val="Position"/>
        </w:rPr>
      </w:pPr>
    </w:p>
    <w:p w:rsidR="00916E16" w:rsidRDefault="00947181" w:rsidP="00916E16">
      <w:pPr>
        <w:rPr>
          <w:rFonts w:ascii="Verdana" w:hAnsi="Verdana" w:cs="Arial"/>
          <w:sz w:val="18"/>
          <w:szCs w:val="18"/>
        </w:rPr>
      </w:pPr>
      <w:r>
        <w:rPr>
          <w:rStyle w:val="Position"/>
        </w:rPr>
        <w:t xml:space="preserve">Web </w:t>
      </w:r>
      <w:r w:rsidR="004A0AE6">
        <w:rPr>
          <w:rStyle w:val="Position"/>
        </w:rPr>
        <w:t>Systems Engineer</w:t>
      </w:r>
      <w:r w:rsidR="00916E16">
        <w:rPr>
          <w:rStyle w:val="Position"/>
        </w:rPr>
        <w:t xml:space="preserve"> Consultant</w:t>
      </w:r>
      <w:r w:rsidR="004204FC">
        <w:t xml:space="preserve"> – </w:t>
      </w:r>
      <w:hyperlink r:id="rId11" w:history="1">
        <w:r w:rsidR="00916E16" w:rsidRPr="00916E16">
          <w:rPr>
            <w:rStyle w:val="Hyperlink"/>
          </w:rPr>
          <w:t>nextSource</w:t>
        </w:r>
      </w:hyperlink>
      <w:r w:rsidR="004204FC">
        <w:t xml:space="preserve">, </w:t>
      </w:r>
      <w:r w:rsidR="00916E16">
        <w:t>New York</w:t>
      </w:r>
      <w:r w:rsidR="004204FC">
        <w:t>, NY</w:t>
      </w:r>
      <w:r w:rsidR="00E7158A">
        <w:t xml:space="preserve"> </w:t>
      </w:r>
      <w:r w:rsidR="004204FC">
        <w:t xml:space="preserve">▪ </w:t>
      </w:r>
      <w:r w:rsidR="00916E16">
        <w:rPr>
          <w:rFonts w:ascii="Verdana" w:hAnsi="Verdana" w:cs="Arial"/>
          <w:sz w:val="18"/>
          <w:szCs w:val="18"/>
        </w:rPr>
        <w:t xml:space="preserve">September, </w:t>
      </w:r>
      <w:r w:rsidR="00916E16" w:rsidRPr="00B22389">
        <w:rPr>
          <w:rFonts w:ascii="Verdana" w:hAnsi="Verdana" w:cs="Arial"/>
          <w:sz w:val="18"/>
          <w:szCs w:val="18"/>
        </w:rPr>
        <w:t>2000</w:t>
      </w:r>
      <w:r w:rsidR="00916E16">
        <w:rPr>
          <w:rFonts w:ascii="Verdana" w:hAnsi="Verdana" w:cs="Arial"/>
          <w:sz w:val="18"/>
          <w:szCs w:val="18"/>
        </w:rPr>
        <w:t xml:space="preserve"> – January, 2002</w:t>
      </w:r>
    </w:p>
    <w:p w:rsidR="004A0AE6" w:rsidRDefault="004A0AE6" w:rsidP="004A0AE6">
      <w:pPr>
        <w:pStyle w:val="ListBullet"/>
      </w:pPr>
      <w:r>
        <w:t xml:space="preserve">As a </w:t>
      </w:r>
      <w:r w:rsidR="00947181">
        <w:t xml:space="preserve">web </w:t>
      </w:r>
      <w:r>
        <w:t xml:space="preserve">systems </w:t>
      </w:r>
      <w:r w:rsidR="00947181">
        <w:t>engineering</w:t>
      </w:r>
      <w:r>
        <w:t xml:space="preserve"> consultant at JP Morgan Chase </w:t>
      </w:r>
      <w:r w:rsidRPr="00B22389">
        <w:t>Manhattan</w:t>
      </w:r>
    </w:p>
    <w:p w:rsidR="000A2252" w:rsidRDefault="000A2252" w:rsidP="000A2252">
      <w:pPr>
        <w:pStyle w:val="ListBullet"/>
      </w:pPr>
      <w:r w:rsidRPr="00587A34">
        <w:t>Act as a liaison between business units, operations, network, an</w:t>
      </w:r>
      <w:r>
        <w:t xml:space="preserve">d firewall groups communicating </w:t>
      </w:r>
      <w:r w:rsidRPr="00587A34">
        <w:t>business needs and technical information of</w:t>
      </w:r>
      <w:r>
        <w:t xml:space="preserve">ten serving as a “translator”. </w:t>
      </w:r>
      <w:r w:rsidRPr="00587A34">
        <w:t>Work with the development and operations staff to design web site architectures, specify web site components, ensure compliance with standards and ensure a smooth transitio</w:t>
      </w:r>
      <w:r>
        <w:t xml:space="preserve">n of web sites from development, staging and </w:t>
      </w:r>
      <w:r w:rsidRPr="00587A34">
        <w:t>production.</w:t>
      </w:r>
    </w:p>
    <w:p w:rsidR="004A0AE6" w:rsidRDefault="004A0AE6" w:rsidP="004A0AE6">
      <w:pPr>
        <w:pStyle w:val="ListBullet"/>
      </w:pPr>
      <w:r>
        <w:t>Executed IIS</w:t>
      </w:r>
      <w:r w:rsidR="00A208D3" w:rsidRPr="00587A34">
        <w:t xml:space="preserve"> and N</w:t>
      </w:r>
      <w:r w:rsidR="00A208D3">
        <w:t xml:space="preserve">etscape web server Administration on </w:t>
      </w:r>
      <w:r w:rsidR="00A208D3" w:rsidRPr="00587A34">
        <w:t xml:space="preserve">NT and Solaris 2.6 and 7.  </w:t>
      </w:r>
    </w:p>
    <w:p w:rsidR="004A0AE6" w:rsidRDefault="004A0AE6" w:rsidP="004A0AE6">
      <w:pPr>
        <w:pStyle w:val="ListBullet"/>
      </w:pPr>
      <w:r>
        <w:t xml:space="preserve">Accountable for </w:t>
      </w:r>
      <w:r w:rsidR="00A208D3">
        <w:t>Entrust GetAccess, WebLogic, JRun and WebSphere support. SQL, ASP, and IIS deployments</w:t>
      </w:r>
    </w:p>
    <w:p w:rsidR="004204FC" w:rsidRDefault="00A208D3" w:rsidP="00104FF8">
      <w:pPr>
        <w:pStyle w:val="Heading4"/>
      </w:pPr>
      <w:r>
        <w:rPr>
          <w:rStyle w:val="Position"/>
        </w:rPr>
        <w:t xml:space="preserve">Systems </w:t>
      </w:r>
      <w:r w:rsidR="00DD2FAC">
        <w:rPr>
          <w:rStyle w:val="Position"/>
        </w:rPr>
        <w:t>Administrator</w:t>
      </w:r>
      <w:r>
        <w:rPr>
          <w:rStyle w:val="Position"/>
        </w:rPr>
        <w:t xml:space="preserve"> Consultant</w:t>
      </w:r>
      <w:r w:rsidR="004204FC" w:rsidRPr="001F6986">
        <w:rPr>
          <w:rStyle w:val="Position"/>
        </w:rPr>
        <w:t xml:space="preserve"> </w:t>
      </w:r>
      <w:r w:rsidR="004204FC">
        <w:t xml:space="preserve">– </w:t>
      </w:r>
      <w:r w:rsidRPr="00A208D3">
        <w:rPr>
          <w:rStyle w:val="Hyperlink"/>
        </w:rPr>
        <w:t>A</w:t>
      </w:r>
      <w:r>
        <w:rPr>
          <w:rStyle w:val="Hyperlink"/>
        </w:rPr>
        <w:t xml:space="preserve">yers </w:t>
      </w:r>
      <w:hyperlink r:id="rId12" w:history="1">
        <w:r w:rsidRPr="004A0AE6">
          <w:rPr>
            <w:rStyle w:val="Hyperlink"/>
          </w:rPr>
          <w:t>Group</w:t>
        </w:r>
      </w:hyperlink>
      <w:r w:rsidR="00E7158A">
        <w:t xml:space="preserve">, </w:t>
      </w:r>
      <w:r>
        <w:t>New York</w:t>
      </w:r>
      <w:r w:rsidR="00E7158A">
        <w:t xml:space="preserve">, </w:t>
      </w:r>
      <w:r>
        <w:t>NY</w:t>
      </w:r>
      <w:r w:rsidR="004204FC" w:rsidRPr="00104FF8">
        <w:t xml:space="preserve"> </w:t>
      </w:r>
      <w:r w:rsidR="0099322E" w:rsidRPr="00104FF8">
        <w:t xml:space="preserve">▪ </w:t>
      </w:r>
      <w:r w:rsidR="00916E16">
        <w:t xml:space="preserve">January – </w:t>
      </w:r>
      <w:r w:rsidR="00916E16">
        <w:rPr>
          <w:rFonts w:ascii="Verdana" w:hAnsi="Verdana"/>
          <w:sz w:val="18"/>
          <w:szCs w:val="18"/>
        </w:rPr>
        <w:t xml:space="preserve">September, </w:t>
      </w:r>
      <w:r w:rsidR="00916E16" w:rsidRPr="00B22389">
        <w:rPr>
          <w:rFonts w:ascii="Verdana" w:hAnsi="Verdana"/>
          <w:sz w:val="18"/>
          <w:szCs w:val="18"/>
        </w:rPr>
        <w:t>2000</w:t>
      </w:r>
      <w:r w:rsidR="004204FC">
        <w:t xml:space="preserve"> </w:t>
      </w:r>
    </w:p>
    <w:p w:rsidR="004A0AE6" w:rsidRDefault="004A0AE6" w:rsidP="004A0AE6">
      <w:pPr>
        <w:pStyle w:val="ListBullet"/>
      </w:pPr>
      <w:r>
        <w:t xml:space="preserve">As a systems </w:t>
      </w:r>
      <w:r w:rsidR="00DD2FAC">
        <w:t>administration</w:t>
      </w:r>
      <w:r>
        <w:t xml:space="preserve"> consultant at </w:t>
      </w:r>
      <w:r w:rsidR="00A208D3">
        <w:t>Scholastic.com</w:t>
      </w:r>
    </w:p>
    <w:p w:rsidR="00A208D3" w:rsidRPr="00C06890" w:rsidRDefault="004A0AE6" w:rsidP="004A0AE6">
      <w:pPr>
        <w:pStyle w:val="ListBullet"/>
      </w:pPr>
      <w:r>
        <w:t xml:space="preserve">Performed </w:t>
      </w:r>
      <w:r w:rsidR="00A208D3" w:rsidRPr="00AA1CDA">
        <w:t>IIS</w:t>
      </w:r>
      <w:r w:rsidR="00A208D3" w:rsidRPr="00C06890">
        <w:t>, WebSphere, MS SQL and DB2 Administration</w:t>
      </w:r>
      <w:r w:rsidR="00A208D3">
        <w:t xml:space="preserve">. </w:t>
      </w:r>
      <w:r w:rsidR="00A208D3" w:rsidRPr="00C06890">
        <w:t>Hands-on management and configuration of Cisco Routers, Cisco PIX firewalls, Cisco Local Directors, and 3COM switches.</w:t>
      </w:r>
      <w:r w:rsidR="00A208D3">
        <w:t xml:space="preserve"> </w:t>
      </w:r>
      <w:r w:rsidR="00A208D3" w:rsidRPr="00C06890">
        <w:t>DNS and Exchange and infrastructure upgrading.</w:t>
      </w:r>
    </w:p>
    <w:p w:rsidR="004204FC" w:rsidRDefault="00062C30" w:rsidP="00104FF8">
      <w:pPr>
        <w:pStyle w:val="Heading4"/>
      </w:pPr>
      <w:r>
        <w:rPr>
          <w:rStyle w:val="Position"/>
        </w:rPr>
        <w:t>Systems Engineer Consultant</w:t>
      </w:r>
      <w:r w:rsidR="004204FC" w:rsidRPr="00104FF8">
        <w:rPr>
          <w:rStyle w:val="Position"/>
        </w:rPr>
        <w:t xml:space="preserve"> – </w:t>
      </w:r>
      <w:hyperlink r:id="rId13" w:history="1">
        <w:r w:rsidRPr="00062C30">
          <w:rPr>
            <w:rStyle w:val="Hyperlink"/>
          </w:rPr>
          <w:t>MicroAge</w:t>
        </w:r>
      </w:hyperlink>
      <w:r w:rsidR="00A208D3">
        <w:rPr>
          <w:rStyle w:val="Hyperlink"/>
        </w:rPr>
        <w:t xml:space="preserve"> Inc</w:t>
      </w:r>
      <w:r w:rsidR="004204FC">
        <w:t xml:space="preserve">, </w:t>
      </w:r>
      <w:r>
        <w:t>Edison</w:t>
      </w:r>
      <w:r w:rsidR="00E7158A">
        <w:t xml:space="preserve">, </w:t>
      </w:r>
      <w:r>
        <w:t>NJ</w:t>
      </w:r>
      <w:r w:rsidR="004204FC">
        <w:t xml:space="preserve"> ▪ </w:t>
      </w:r>
      <w:r w:rsidR="00EE5CCE">
        <w:t xml:space="preserve">December, </w:t>
      </w:r>
      <w:r w:rsidR="004204FC">
        <w:t>19</w:t>
      </w:r>
      <w:r>
        <w:t>96</w:t>
      </w:r>
      <w:r w:rsidR="0099322E">
        <w:t xml:space="preserve"> – </w:t>
      </w:r>
      <w:r w:rsidR="00EE5CCE">
        <w:t xml:space="preserve">December, </w:t>
      </w:r>
      <w:r w:rsidR="0099322E">
        <w:t>19</w:t>
      </w:r>
      <w:r>
        <w:t>99</w:t>
      </w:r>
      <w:r w:rsidR="0099322E">
        <w:t xml:space="preserve"> </w:t>
      </w:r>
    </w:p>
    <w:p w:rsidR="00BE007C" w:rsidRDefault="004A0AE6" w:rsidP="00BE007C">
      <w:pPr>
        <w:pStyle w:val="ListBullet"/>
      </w:pPr>
      <w:r>
        <w:t xml:space="preserve">As a systems </w:t>
      </w:r>
      <w:r w:rsidR="00BE007C">
        <w:t xml:space="preserve">engineering consultant at many </w:t>
      </w:r>
      <w:r>
        <w:t xml:space="preserve">financial, insurance, and other client </w:t>
      </w:r>
      <w:r w:rsidR="00BE007C">
        <w:t xml:space="preserve">sites such as </w:t>
      </w:r>
      <w:r w:rsidR="00062C30">
        <w:t>Morgan Stanley Dean Witter</w:t>
      </w:r>
      <w:r w:rsidR="00BE007C">
        <w:t>, AIG, Citibank</w:t>
      </w:r>
      <w:r>
        <w:t>, &amp; Con Edison:</w:t>
      </w:r>
    </w:p>
    <w:p w:rsidR="004A0AE6" w:rsidRDefault="004A0AE6" w:rsidP="004A0AE6">
      <w:pPr>
        <w:pStyle w:val="ListBullet"/>
      </w:pPr>
      <w:r>
        <w:t xml:space="preserve">Responsible for </w:t>
      </w:r>
      <w:r w:rsidR="00062C30">
        <w:t>SQL, IIS, Exchange Server administration.  SMS in on 700 desktops.  SMS 1.2 to 2.0 upgrade.  MS SQL 6.5 to 7.0 upgrades.  NT Domain administration.  Documented, tested, software and hardware for Y2K certification</w:t>
      </w:r>
    </w:p>
    <w:p w:rsidR="004A0AE6" w:rsidRDefault="00062C30" w:rsidP="004A0AE6">
      <w:pPr>
        <w:pStyle w:val="ListBullet"/>
      </w:pPr>
      <w:r>
        <w:t xml:space="preserve">Accountable for maintenance, backups, upgrades of file, print, SQL, Fax, CD, and Gateway Servers as a Windows NT administrator of the global network.  </w:t>
      </w:r>
    </w:p>
    <w:p w:rsidR="004A0AE6" w:rsidRDefault="004A0AE6" w:rsidP="00062C30">
      <w:pPr>
        <w:pStyle w:val="ListBullet"/>
      </w:pPr>
      <w:r>
        <w:t xml:space="preserve">Migrated </w:t>
      </w:r>
      <w:r w:rsidR="00062C30">
        <w:t xml:space="preserve">Windows NT 4.0 and Novell NetWare Network using Token Ring and Ethernet technologies.  Rolled out NT. </w:t>
      </w:r>
    </w:p>
    <w:p w:rsidR="00062C30" w:rsidRPr="00062C30" w:rsidRDefault="00062C30" w:rsidP="00062C30">
      <w:pPr>
        <w:pStyle w:val="ListBullet"/>
      </w:pPr>
      <w:r>
        <w:t xml:space="preserve">Rolled out Windows 95 to user desktops at many offices.  </w:t>
      </w:r>
      <w:r w:rsidR="004A0AE6">
        <w:t>Performed configuration of</w:t>
      </w:r>
      <w:r>
        <w:t xml:space="preserve"> desktop computers to function with legacy programs and Mainframe systems.</w:t>
      </w:r>
    </w:p>
    <w:p w:rsidR="004204FC" w:rsidRDefault="00457214" w:rsidP="00FD600C">
      <w:pPr>
        <w:pStyle w:val="Heading2"/>
      </w:pPr>
      <w:r>
        <w:lastRenderedPageBreak/>
        <w:t>Technical Proficiencies</w:t>
      </w:r>
    </w:p>
    <w:p w:rsidR="00457214" w:rsidRDefault="00457214" w:rsidP="00457214">
      <w:pPr>
        <w:pStyle w:val="Heading2"/>
        <w:contextualSpacing/>
        <w:rPr>
          <w:rFonts w:ascii="Arial" w:hAnsi="Arial"/>
          <w:b w:val="0"/>
          <w:bCs w:val="0"/>
          <w:spacing w:val="0"/>
          <w:sz w:val="20"/>
          <w:szCs w:val="24"/>
        </w:rPr>
      </w:pPr>
      <w:r w:rsidRPr="00457214">
        <w:rPr>
          <w:rFonts w:ascii="Arial" w:hAnsi="Arial"/>
          <w:bCs w:val="0"/>
          <w:spacing w:val="0"/>
          <w:sz w:val="20"/>
          <w:szCs w:val="24"/>
        </w:rPr>
        <w:t>Platforms:</w:t>
      </w:r>
      <w:r w:rsidRPr="00457214">
        <w:rPr>
          <w:rFonts w:ascii="Arial" w:hAnsi="Arial"/>
          <w:b w:val="0"/>
          <w:bCs w:val="0"/>
          <w:spacing w:val="0"/>
          <w:sz w:val="20"/>
          <w:szCs w:val="24"/>
        </w:rPr>
        <w:t xml:space="preserve"> Windows 2000/XP/2003/2008, UNIX (Solaris), Linux (Red Hat, Mandrake, Debian).</w:t>
      </w:r>
    </w:p>
    <w:p w:rsidR="00457214" w:rsidRDefault="00457214" w:rsidP="00457214">
      <w:pPr>
        <w:pStyle w:val="Heading2"/>
        <w:contextualSpacing/>
        <w:rPr>
          <w:rFonts w:ascii="Arial" w:hAnsi="Arial"/>
          <w:b w:val="0"/>
          <w:bCs w:val="0"/>
          <w:spacing w:val="0"/>
          <w:sz w:val="20"/>
          <w:szCs w:val="24"/>
        </w:rPr>
      </w:pPr>
      <w:r w:rsidRPr="00457214">
        <w:rPr>
          <w:rFonts w:ascii="Arial" w:hAnsi="Arial"/>
          <w:bCs w:val="0"/>
          <w:spacing w:val="0"/>
          <w:sz w:val="20"/>
          <w:szCs w:val="24"/>
        </w:rPr>
        <w:t>Networking:</w:t>
      </w:r>
      <w:r w:rsidRPr="00457214">
        <w:rPr>
          <w:rFonts w:ascii="Arial" w:hAnsi="Arial"/>
          <w:b w:val="0"/>
          <w:bCs w:val="0"/>
          <w:spacing w:val="0"/>
          <w:sz w:val="20"/>
          <w:szCs w:val="24"/>
        </w:rPr>
        <w:t xml:space="preserve"> TCP/IP, DNS, HTTP, LDAP, SQL, SMTP, VPN, SSH, SSL, Ethernet, DHCP, Firewalls, DMZ, Load Balancers, MS Clusters, Web Services, .NET</w:t>
      </w:r>
    </w:p>
    <w:p w:rsidR="00457214" w:rsidRPr="00457214" w:rsidRDefault="00457214" w:rsidP="00457214">
      <w:pPr>
        <w:pStyle w:val="Heading2"/>
        <w:contextualSpacing/>
        <w:rPr>
          <w:rFonts w:ascii="Arial" w:hAnsi="Arial"/>
          <w:b w:val="0"/>
          <w:bCs w:val="0"/>
          <w:spacing w:val="0"/>
          <w:sz w:val="20"/>
          <w:szCs w:val="24"/>
        </w:rPr>
      </w:pPr>
      <w:r w:rsidRPr="00457214">
        <w:rPr>
          <w:rFonts w:ascii="Arial" w:hAnsi="Arial"/>
          <w:bCs w:val="0"/>
          <w:spacing w:val="0"/>
          <w:sz w:val="20"/>
          <w:szCs w:val="24"/>
        </w:rPr>
        <w:t>Languages:</w:t>
      </w:r>
      <w:r w:rsidR="000A2252">
        <w:rPr>
          <w:rFonts w:ascii="Arial" w:hAnsi="Arial"/>
          <w:b w:val="0"/>
          <w:bCs w:val="0"/>
          <w:spacing w:val="0"/>
          <w:sz w:val="20"/>
          <w:szCs w:val="24"/>
        </w:rPr>
        <w:t xml:space="preserve">  Perl, bash, PHP, </w:t>
      </w:r>
      <w:r w:rsidRPr="00457214">
        <w:rPr>
          <w:rFonts w:ascii="Arial" w:hAnsi="Arial"/>
          <w:b w:val="0"/>
          <w:bCs w:val="0"/>
          <w:spacing w:val="0"/>
          <w:sz w:val="20"/>
          <w:szCs w:val="24"/>
        </w:rPr>
        <w:t>SQL, XML, WSH, VBScript, WMI, ADSI, HTML, HTA, Batch, Shell Scripting, ASP, JAVA, J2EE</w:t>
      </w:r>
    </w:p>
    <w:p w:rsidR="00457214" w:rsidRDefault="00457214" w:rsidP="00457214">
      <w:pPr>
        <w:pStyle w:val="Heading2"/>
        <w:contextualSpacing/>
        <w:rPr>
          <w:rFonts w:ascii="Arial" w:hAnsi="Arial"/>
          <w:b w:val="0"/>
          <w:bCs w:val="0"/>
          <w:spacing w:val="0"/>
          <w:sz w:val="20"/>
          <w:szCs w:val="24"/>
        </w:rPr>
      </w:pPr>
      <w:r w:rsidRPr="00457214">
        <w:rPr>
          <w:rFonts w:ascii="Arial" w:hAnsi="Arial"/>
          <w:bCs w:val="0"/>
          <w:spacing w:val="0"/>
          <w:sz w:val="20"/>
          <w:szCs w:val="24"/>
        </w:rPr>
        <w:t>Tools:</w:t>
      </w:r>
      <w:r w:rsidRPr="00457214">
        <w:rPr>
          <w:rFonts w:ascii="Arial" w:hAnsi="Arial"/>
          <w:b w:val="0"/>
          <w:bCs w:val="0"/>
          <w:spacing w:val="0"/>
          <w:sz w:val="20"/>
          <w:szCs w:val="24"/>
        </w:rPr>
        <w:t xml:space="preserve"> </w:t>
      </w:r>
      <w:r>
        <w:rPr>
          <w:rFonts w:ascii="Arial" w:hAnsi="Arial"/>
          <w:b w:val="0"/>
          <w:bCs w:val="0"/>
          <w:spacing w:val="0"/>
          <w:sz w:val="20"/>
          <w:szCs w:val="24"/>
        </w:rPr>
        <w:t>Powershell, stsadm, Awk, Sed, grep,</w:t>
      </w:r>
      <w:r w:rsidRPr="00457214">
        <w:rPr>
          <w:rFonts w:ascii="Arial" w:hAnsi="Arial"/>
          <w:b w:val="0"/>
          <w:bCs w:val="0"/>
          <w:spacing w:val="0"/>
          <w:sz w:val="20"/>
          <w:szCs w:val="24"/>
        </w:rPr>
        <w:t xml:space="preserve"> vi, Visio, Project, VMWare</w:t>
      </w:r>
    </w:p>
    <w:p w:rsidR="004204FC" w:rsidRDefault="004204FC" w:rsidP="00457214">
      <w:pPr>
        <w:pStyle w:val="Heading2"/>
      </w:pPr>
      <w:r>
        <w:t>Education</w:t>
      </w:r>
    </w:p>
    <w:p w:rsidR="00EE5123" w:rsidRPr="00EE5123" w:rsidRDefault="00EE5123" w:rsidP="00EE5123">
      <w:pPr>
        <w:rPr>
          <w:rFonts w:cs="Arial"/>
        </w:rPr>
      </w:pPr>
      <w:r w:rsidRPr="00EE5123">
        <w:rPr>
          <w:rFonts w:cs="Arial"/>
        </w:rPr>
        <w:t>Associate in Applied Science in Business Management</w:t>
      </w:r>
      <w:r>
        <w:rPr>
          <w:rFonts w:cs="Arial"/>
        </w:rPr>
        <w:t xml:space="preserve"> - </w:t>
      </w:r>
      <w:r w:rsidRPr="00EE5123">
        <w:rPr>
          <w:rFonts w:cs="Arial"/>
        </w:rPr>
        <w:t>Brookdale Community College</w:t>
      </w:r>
      <w:r>
        <w:rPr>
          <w:rFonts w:cs="Arial"/>
        </w:rPr>
        <w:t>,</w:t>
      </w:r>
      <w:r w:rsidRPr="00EE5123">
        <w:rPr>
          <w:rFonts w:cs="Arial"/>
        </w:rPr>
        <w:t xml:space="preserve"> Lincroft, </w:t>
      </w:r>
      <w:r w:rsidRPr="000A2252">
        <w:rPr>
          <w:rFonts w:cs="Arial"/>
          <w:sz w:val="18"/>
          <w:szCs w:val="18"/>
        </w:rPr>
        <w:t>NJ ▪ 1995</w:t>
      </w:r>
    </w:p>
    <w:p w:rsidR="00EE5123" w:rsidRDefault="00EE5123" w:rsidP="00EE5123">
      <w:pPr>
        <w:rPr>
          <w:rFonts w:cs="Arial"/>
        </w:rPr>
      </w:pPr>
      <w:r w:rsidRPr="00EE5123">
        <w:rPr>
          <w:rFonts w:cs="Arial"/>
        </w:rPr>
        <w:t>Electronics Technician Diploma with Honors</w:t>
      </w:r>
      <w:r>
        <w:rPr>
          <w:rFonts w:cs="Arial"/>
        </w:rPr>
        <w:t xml:space="preserve"> - </w:t>
      </w:r>
      <w:r w:rsidRPr="00EE5123">
        <w:rPr>
          <w:rFonts w:cs="Arial"/>
        </w:rPr>
        <w:t xml:space="preserve">Devry Institute North Brunswick, </w:t>
      </w:r>
      <w:r w:rsidRPr="000A2252">
        <w:rPr>
          <w:rFonts w:cs="Arial"/>
          <w:sz w:val="18"/>
          <w:szCs w:val="18"/>
        </w:rPr>
        <w:t xml:space="preserve">NJ ▪ </w:t>
      </w:r>
      <w:r w:rsidRPr="000A2252">
        <w:rPr>
          <w:sz w:val="18"/>
          <w:szCs w:val="18"/>
        </w:rPr>
        <w:t>19</w:t>
      </w:r>
      <w:r w:rsidRPr="000A2252">
        <w:rPr>
          <w:rFonts w:cs="Arial"/>
          <w:sz w:val="18"/>
          <w:szCs w:val="18"/>
        </w:rPr>
        <w:t>96</w:t>
      </w:r>
    </w:p>
    <w:p w:rsidR="00976968" w:rsidRDefault="00976968" w:rsidP="00976968">
      <w:pPr>
        <w:pStyle w:val="Heading2"/>
      </w:pPr>
      <w:r>
        <w:t>Training</w:t>
      </w:r>
      <w:r w:rsidR="00BE007C">
        <w:t xml:space="preserve"> &amp; Conferences</w:t>
      </w:r>
    </w:p>
    <w:p w:rsidR="00062C30" w:rsidRDefault="00062C30" w:rsidP="00515952">
      <w:pPr>
        <w:pStyle w:val="ListBullet"/>
        <w:contextualSpacing/>
      </w:pPr>
      <w:r>
        <w:t>Microsoft SharePoint Conference 2009</w:t>
      </w:r>
    </w:p>
    <w:p w:rsidR="00062C30" w:rsidRDefault="00062C30" w:rsidP="00515952">
      <w:pPr>
        <w:pStyle w:val="ListBullet"/>
        <w:contextualSpacing/>
      </w:pPr>
      <w:r>
        <w:t>Implementing Microsoft Office SharePoint Server 2007</w:t>
      </w:r>
    </w:p>
    <w:p w:rsidR="00062C30" w:rsidRDefault="00062C30" w:rsidP="00515952">
      <w:pPr>
        <w:pStyle w:val="ListBullet"/>
        <w:contextualSpacing/>
      </w:pPr>
      <w:r>
        <w:t>Implementing Microsoft Windows SharePoint Services 3.0</w:t>
      </w:r>
    </w:p>
    <w:p w:rsidR="00062C30" w:rsidRDefault="00062C30" w:rsidP="00515952">
      <w:pPr>
        <w:pStyle w:val="ListBullet"/>
        <w:contextualSpacing/>
      </w:pPr>
      <w:r>
        <w:t xml:space="preserve">Vignette Portal Systems </w:t>
      </w:r>
      <w:r w:rsidR="00DD2FAC">
        <w:t>Administration</w:t>
      </w:r>
      <w:r>
        <w:t xml:space="preserve"> </w:t>
      </w:r>
    </w:p>
    <w:p w:rsidR="00062C30" w:rsidRDefault="00062C30" w:rsidP="00515952">
      <w:pPr>
        <w:pStyle w:val="ListBullet"/>
        <w:contextualSpacing/>
      </w:pPr>
      <w:r>
        <w:t>Vignette Village 2007</w:t>
      </w:r>
    </w:p>
    <w:p w:rsidR="00062C30" w:rsidRDefault="00062C30" w:rsidP="00515952">
      <w:pPr>
        <w:pStyle w:val="ListBullet"/>
        <w:contextualSpacing/>
      </w:pPr>
      <w:r>
        <w:t>WebSphere MQ System Administration</w:t>
      </w:r>
    </w:p>
    <w:p w:rsidR="00062C30" w:rsidRDefault="00062C30" w:rsidP="00515952">
      <w:pPr>
        <w:pStyle w:val="ListBullet"/>
        <w:contextualSpacing/>
      </w:pPr>
      <w:r>
        <w:t>Blaze Advisor Fundamentals</w:t>
      </w:r>
    </w:p>
    <w:p w:rsidR="00062C30" w:rsidRDefault="00062C30" w:rsidP="00515952">
      <w:pPr>
        <w:pStyle w:val="ListBullet"/>
        <w:contextualSpacing/>
      </w:pPr>
      <w:r>
        <w:t>Universal Identity Platform UIdP – Single Sign-on</w:t>
      </w:r>
    </w:p>
    <w:p w:rsidR="00062C30" w:rsidRDefault="00062C30" w:rsidP="00515952">
      <w:pPr>
        <w:pStyle w:val="ListBullet"/>
        <w:contextualSpacing/>
      </w:pPr>
      <w:r>
        <w:t>Internet Programming Using JAVA</w:t>
      </w:r>
    </w:p>
    <w:p w:rsidR="00062C30" w:rsidRDefault="00062C30" w:rsidP="00515952">
      <w:pPr>
        <w:pStyle w:val="ListBullet"/>
        <w:contextualSpacing/>
      </w:pPr>
      <w:r>
        <w:t>Perl Programming</w:t>
      </w:r>
    </w:p>
    <w:p w:rsidR="00062C30" w:rsidRDefault="00062C30" w:rsidP="00515952">
      <w:pPr>
        <w:pStyle w:val="ListBullet"/>
        <w:contextualSpacing/>
      </w:pPr>
      <w:r>
        <w:t>Administration of WebSphere Application Server V4.x (Advanced Edition)</w:t>
      </w:r>
    </w:p>
    <w:p w:rsidR="00062C30" w:rsidRDefault="00062C30" w:rsidP="00515952">
      <w:pPr>
        <w:pStyle w:val="ListBullet"/>
        <w:contextualSpacing/>
      </w:pPr>
      <w:r>
        <w:t>Get Access System Administration – Single Sign-on</w:t>
      </w:r>
    </w:p>
    <w:p w:rsidR="00062C30" w:rsidRDefault="00062C30" w:rsidP="00515952">
      <w:pPr>
        <w:pStyle w:val="ListBullet"/>
        <w:contextualSpacing/>
      </w:pPr>
      <w:r>
        <w:t>Microsoft Tech ED 99 IT Operations and Developer</w:t>
      </w:r>
    </w:p>
    <w:p w:rsidR="00062C30" w:rsidRDefault="00062C30" w:rsidP="00515952">
      <w:pPr>
        <w:pStyle w:val="ListBullet"/>
        <w:contextualSpacing/>
      </w:pPr>
      <w:r>
        <w:t>Compaq/Windows NT Accredited Systems Engineer</w:t>
      </w:r>
    </w:p>
    <w:p w:rsidR="00062C30" w:rsidRDefault="00062C30" w:rsidP="00515952">
      <w:pPr>
        <w:pStyle w:val="ListBullet"/>
        <w:contextualSpacing/>
      </w:pPr>
      <w:r>
        <w:t>HP Net Server Technical Training</w:t>
      </w:r>
    </w:p>
    <w:p w:rsidR="00062C30" w:rsidRDefault="00062C30" w:rsidP="00515952">
      <w:pPr>
        <w:pStyle w:val="ListBullet"/>
        <w:contextualSpacing/>
      </w:pPr>
      <w:r>
        <w:t>HP Net Server Hardware Troubleshooting</w:t>
      </w:r>
    </w:p>
    <w:p w:rsidR="00062C30" w:rsidRDefault="00062C30" w:rsidP="00515952">
      <w:pPr>
        <w:pStyle w:val="ListBullet"/>
        <w:contextualSpacing/>
      </w:pPr>
      <w:r>
        <w:t>Microsoft Tech ED 98 Getting ready for Windows NT 5.0</w:t>
      </w:r>
    </w:p>
    <w:p w:rsidR="00062C30" w:rsidRDefault="00062C30" w:rsidP="00515952">
      <w:pPr>
        <w:pStyle w:val="ListBullet"/>
        <w:contextualSpacing/>
      </w:pPr>
      <w:r>
        <w:t xml:space="preserve">Supporting Exchange Server 5.5 </w:t>
      </w:r>
    </w:p>
    <w:p w:rsidR="00062C30" w:rsidRDefault="00062C30" w:rsidP="00515952">
      <w:pPr>
        <w:pStyle w:val="ListBullet"/>
        <w:contextualSpacing/>
      </w:pPr>
      <w:r>
        <w:t>Supporting Microsoft Windows 95</w:t>
      </w:r>
    </w:p>
    <w:p w:rsidR="00976968" w:rsidRDefault="00062C30" w:rsidP="00515952">
      <w:pPr>
        <w:pStyle w:val="ListBullet"/>
        <w:contextualSpacing/>
      </w:pPr>
      <w:r>
        <w:t>Installing and Supporting Microsoft Office 97</w:t>
      </w:r>
    </w:p>
    <w:p w:rsidR="00916E16" w:rsidRDefault="00916E16" w:rsidP="00916E16">
      <w:pPr>
        <w:pStyle w:val="Heading2"/>
      </w:pPr>
      <w:r>
        <w:t>Certifications</w:t>
      </w:r>
    </w:p>
    <w:p w:rsidR="00515952" w:rsidRDefault="00515952" w:rsidP="00515952">
      <w:pPr>
        <w:pStyle w:val="ListBullet"/>
        <w:contextualSpacing/>
      </w:pPr>
      <w:r>
        <w:t>Microsoft Certified Technology Specialist (</w:t>
      </w:r>
      <w:r w:rsidRPr="00F466C5">
        <w:rPr>
          <w:b/>
        </w:rPr>
        <w:t>MSTS</w:t>
      </w:r>
      <w:r>
        <w:t>)</w:t>
      </w:r>
    </w:p>
    <w:p w:rsidR="00515952" w:rsidRDefault="00515952" w:rsidP="00515952">
      <w:pPr>
        <w:pStyle w:val="ListBullet"/>
        <w:numPr>
          <w:ilvl w:val="0"/>
          <w:numId w:val="0"/>
        </w:numPr>
        <w:contextualSpacing/>
      </w:pPr>
      <w:r>
        <w:tab/>
      </w:r>
      <w:r w:rsidRPr="00916E16">
        <w:t>Windows Server 2008 Applications Infrastructure</w:t>
      </w:r>
    </w:p>
    <w:p w:rsidR="00515952" w:rsidRPr="00515952" w:rsidRDefault="00515952" w:rsidP="00515952">
      <w:pPr>
        <w:pStyle w:val="ListBullet"/>
        <w:numPr>
          <w:ilvl w:val="0"/>
          <w:numId w:val="0"/>
        </w:numPr>
        <w:contextualSpacing/>
      </w:pPr>
      <w:r>
        <w:tab/>
      </w:r>
      <w:r w:rsidRPr="00515952">
        <w:t>Microsoft Office SharePoint Server 2007</w:t>
      </w:r>
    </w:p>
    <w:p w:rsidR="00515952" w:rsidRDefault="00515952" w:rsidP="00515952">
      <w:pPr>
        <w:pStyle w:val="ListBullet"/>
        <w:numPr>
          <w:ilvl w:val="0"/>
          <w:numId w:val="0"/>
        </w:numPr>
        <w:contextualSpacing/>
      </w:pPr>
      <w:r>
        <w:tab/>
      </w:r>
      <w:r w:rsidRPr="00515952">
        <w:t>Microsoft Windows SharePoint Services</w:t>
      </w:r>
    </w:p>
    <w:p w:rsidR="00515952" w:rsidRPr="00C262DD" w:rsidRDefault="00515952" w:rsidP="00515952">
      <w:pPr>
        <w:pStyle w:val="ListBullet"/>
        <w:contextualSpacing/>
      </w:pPr>
      <w:r w:rsidRPr="00C262DD">
        <w:t xml:space="preserve">Windows </w:t>
      </w:r>
      <w:r>
        <w:t>2000 &amp; NT</w:t>
      </w:r>
      <w:r w:rsidRPr="00C262DD">
        <w:t xml:space="preserve"> Microsoft Certified Systems Engineer (</w:t>
      </w:r>
      <w:r w:rsidRPr="00C262DD">
        <w:rPr>
          <w:b/>
        </w:rPr>
        <w:t>MCSE + I</w:t>
      </w:r>
      <w:r w:rsidRPr="00C262DD">
        <w:t>)</w:t>
      </w:r>
    </w:p>
    <w:p w:rsidR="00515952" w:rsidRDefault="00515952" w:rsidP="00515952">
      <w:pPr>
        <w:pStyle w:val="ListBullet"/>
        <w:contextualSpacing/>
      </w:pPr>
      <w:r w:rsidRPr="00C262DD">
        <w:t>Microsoft Certified Database Administrator (</w:t>
      </w:r>
      <w:r w:rsidRPr="00C262DD">
        <w:rPr>
          <w:b/>
        </w:rPr>
        <w:t>MCDBA</w:t>
      </w:r>
      <w:r w:rsidRPr="00C262DD">
        <w:t>)</w:t>
      </w:r>
    </w:p>
    <w:p w:rsidR="00916E16" w:rsidRPr="00916E16" w:rsidRDefault="00916E16" w:rsidP="00515952">
      <w:pPr>
        <w:pStyle w:val="ListBullet"/>
        <w:contextualSpacing/>
        <w:rPr>
          <w:rFonts w:cs="Arial"/>
          <w:b/>
          <w:szCs w:val="20"/>
        </w:rPr>
      </w:pPr>
      <w:r w:rsidRPr="00916E16">
        <w:rPr>
          <w:rFonts w:cs="Arial"/>
          <w:b/>
          <w:szCs w:val="20"/>
        </w:rPr>
        <w:t>Linux Professional Institute</w:t>
      </w:r>
      <w:r w:rsidRPr="00916E16">
        <w:rPr>
          <w:rFonts w:cs="Arial"/>
          <w:szCs w:val="20"/>
        </w:rPr>
        <w:t xml:space="preserve"> Junior Level Administration (</w:t>
      </w:r>
      <w:r w:rsidRPr="00916E16">
        <w:rPr>
          <w:rFonts w:cs="Arial"/>
          <w:b/>
          <w:szCs w:val="20"/>
        </w:rPr>
        <w:t>LPIC-1</w:t>
      </w:r>
      <w:r w:rsidRPr="00916E16">
        <w:rPr>
          <w:rFonts w:cs="Arial"/>
          <w:szCs w:val="20"/>
        </w:rPr>
        <w:t>)</w:t>
      </w:r>
    </w:p>
    <w:p w:rsidR="00916E16" w:rsidRPr="00916E16" w:rsidRDefault="00916E16" w:rsidP="00515952">
      <w:pPr>
        <w:pStyle w:val="ListBullet"/>
        <w:contextualSpacing/>
        <w:rPr>
          <w:rFonts w:cs="Arial"/>
          <w:b/>
          <w:szCs w:val="20"/>
        </w:rPr>
      </w:pPr>
      <w:r w:rsidRPr="00916E16">
        <w:rPr>
          <w:rFonts w:cs="Arial"/>
          <w:b/>
          <w:szCs w:val="20"/>
        </w:rPr>
        <w:t xml:space="preserve">IBM Certified </w:t>
      </w:r>
    </w:p>
    <w:p w:rsidR="00916E16" w:rsidRPr="00E105BA" w:rsidRDefault="00916E16" w:rsidP="00515952">
      <w:pPr>
        <w:ind w:firstLine="720"/>
        <w:contextualSpacing/>
        <w:rPr>
          <w:rFonts w:cs="Arial"/>
          <w:szCs w:val="20"/>
        </w:rPr>
      </w:pPr>
      <w:r w:rsidRPr="00E105BA">
        <w:rPr>
          <w:rFonts w:cs="Arial"/>
          <w:szCs w:val="20"/>
        </w:rPr>
        <w:t>WebSphere Application Server V5.0</w:t>
      </w:r>
    </w:p>
    <w:p w:rsidR="00916E16" w:rsidRPr="00E105BA" w:rsidRDefault="00916E16" w:rsidP="00515952">
      <w:pPr>
        <w:ind w:firstLine="720"/>
        <w:contextualSpacing/>
        <w:rPr>
          <w:rFonts w:cs="Arial"/>
          <w:szCs w:val="20"/>
        </w:rPr>
      </w:pPr>
      <w:r w:rsidRPr="00E105BA">
        <w:rPr>
          <w:rFonts w:cs="Arial"/>
          <w:szCs w:val="20"/>
        </w:rPr>
        <w:t>WebSphere Application Server, V4.0</w:t>
      </w:r>
    </w:p>
    <w:p w:rsidR="00916E16" w:rsidRPr="00E105BA" w:rsidRDefault="00916E16" w:rsidP="00515952">
      <w:pPr>
        <w:ind w:firstLine="720"/>
        <w:contextualSpacing/>
        <w:rPr>
          <w:rFonts w:cs="Arial"/>
          <w:szCs w:val="20"/>
        </w:rPr>
      </w:pPr>
      <w:r w:rsidRPr="00E105BA">
        <w:rPr>
          <w:rFonts w:cs="Arial"/>
          <w:szCs w:val="20"/>
        </w:rPr>
        <w:t>WebSphere MQ V5.3</w:t>
      </w:r>
    </w:p>
    <w:p w:rsidR="00515952" w:rsidRDefault="00515952" w:rsidP="00515952">
      <w:pPr>
        <w:pStyle w:val="ListBullet"/>
      </w:pPr>
      <w:r w:rsidRPr="00C262DD">
        <w:t>Sun Certified Systems Administrator (</w:t>
      </w:r>
      <w:r w:rsidRPr="00C262DD">
        <w:rPr>
          <w:b/>
        </w:rPr>
        <w:t>SCSA</w:t>
      </w:r>
      <w:r w:rsidRPr="00C262DD">
        <w:t>)</w:t>
      </w:r>
    </w:p>
    <w:p w:rsidR="00515952" w:rsidRDefault="00916E16" w:rsidP="00515952">
      <w:pPr>
        <w:pStyle w:val="ListBullet"/>
        <w:contextualSpacing/>
        <w:rPr>
          <w:rFonts w:cs="Arial"/>
          <w:szCs w:val="20"/>
        </w:rPr>
      </w:pPr>
      <w:r w:rsidRPr="00515952">
        <w:rPr>
          <w:rFonts w:cs="Arial"/>
          <w:szCs w:val="20"/>
        </w:rPr>
        <w:t>Cisco Certified Network Professional (</w:t>
      </w:r>
      <w:r w:rsidRPr="00515952">
        <w:rPr>
          <w:rFonts w:cs="Arial"/>
          <w:b/>
          <w:szCs w:val="20"/>
        </w:rPr>
        <w:t>CCNP</w:t>
      </w:r>
      <w:r w:rsidRPr="00515952">
        <w:rPr>
          <w:rFonts w:cs="Arial"/>
          <w:szCs w:val="20"/>
        </w:rPr>
        <w:t>)</w:t>
      </w:r>
    </w:p>
    <w:p w:rsidR="00916E16" w:rsidRPr="00515952" w:rsidRDefault="00916E16" w:rsidP="00515952">
      <w:pPr>
        <w:pStyle w:val="ListBullet"/>
        <w:contextualSpacing/>
        <w:rPr>
          <w:rFonts w:cs="Arial"/>
          <w:szCs w:val="20"/>
        </w:rPr>
      </w:pPr>
      <w:r w:rsidRPr="00515952">
        <w:rPr>
          <w:rFonts w:cs="Arial"/>
          <w:szCs w:val="20"/>
        </w:rPr>
        <w:t>Cisco Certified Network Associate (</w:t>
      </w:r>
      <w:r w:rsidRPr="00515952">
        <w:rPr>
          <w:rFonts w:cs="Arial"/>
          <w:b/>
          <w:szCs w:val="20"/>
        </w:rPr>
        <w:t>CCNA</w:t>
      </w:r>
      <w:r w:rsidRPr="00515952">
        <w:rPr>
          <w:rFonts w:cs="Arial"/>
          <w:szCs w:val="20"/>
        </w:rPr>
        <w:t>)</w:t>
      </w:r>
    </w:p>
    <w:p w:rsidR="00976968" w:rsidRDefault="00976968" w:rsidP="00EE5123">
      <w:pPr>
        <w:rPr>
          <w:rFonts w:cs="Arial"/>
        </w:rPr>
      </w:pPr>
    </w:p>
    <w:sectPr w:rsidR="00976968" w:rsidSect="00D661CC">
      <w:footerReference w:type="default" r:id="rId14"/>
      <w:pgSz w:w="12240" w:h="15840"/>
      <w:pgMar w:top="1440" w:right="1728" w:bottom="1296" w:left="1728" w:header="720" w:footer="720" w:gutter="0"/>
      <w:pgNumType w:start="1"/>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6B58D5" w:rsidRDefault="006B58D5">
      <w:r>
        <w:separator/>
      </w:r>
    </w:p>
  </w:endnote>
  <w:endnote w:type="continuationSeparator" w:id="0">
    <w:p w:rsidR="006B58D5" w:rsidRDefault="006B58D5">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20002A87" w:usb1="80000000" w:usb2="00000008" w:usb3="00000000" w:csb0="000001FF" w:csb1="00000000"/>
  </w:font>
  <w:font w:name="Arial">
    <w:panose1 w:val="020B0604020202020204"/>
    <w:charset w:val="00"/>
    <w:family w:val="swiss"/>
    <w:pitch w:val="variable"/>
    <w:sig w:usb0="20002A87" w:usb1="80000000" w:usb2="00000008" w:usb3="00000000" w:csb0="000001FF" w:csb1="00000000"/>
  </w:font>
  <w:font w:name="Garamond">
    <w:panose1 w:val="02020404030301010803"/>
    <w:charset w:val="00"/>
    <w:family w:val="roman"/>
    <w:pitch w:val="variable"/>
    <w:sig w:usb0="00000287" w:usb1="00000000" w:usb2="00000000" w:usb3="00000000" w:csb0="0000009F" w:csb1="00000000"/>
  </w:font>
  <w:font w:name="Verdana">
    <w:panose1 w:val="020B0604030504040204"/>
    <w:charset w:val="00"/>
    <w:family w:val="swiss"/>
    <w:pitch w:val="variable"/>
    <w:sig w:usb0="20000287" w:usb1="00000000" w:usb2="00000000" w:usb3="00000000" w:csb0="0000019F" w:csb1="00000000"/>
  </w:font>
  <w:font w:name="Cambria">
    <w:panose1 w:val="02040503050406030204"/>
    <w:charset w:val="00"/>
    <w:family w:val="roman"/>
    <w:pitch w:val="variable"/>
    <w:sig w:usb0="A00002EF" w:usb1="4000004B" w:usb2="00000000" w:usb3="00000000" w:csb0="0000009F" w:csb1="00000000"/>
  </w:font>
  <w:font w:name="Calibri">
    <w:panose1 w:val="020F0502020204030204"/>
    <w:charset w:val="00"/>
    <w:family w:val="swiss"/>
    <w:pitch w:val="variable"/>
    <w:sig w:usb0="A00002EF" w:usb1="4000207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C5E89" w:rsidRDefault="00EC5E89">
    <w:pPr>
      <w:ind w:right="36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6B58D5" w:rsidRDefault="006B58D5">
      <w:r>
        <w:separator/>
      </w:r>
    </w:p>
  </w:footnote>
  <w:footnote w:type="continuationSeparator" w:id="0">
    <w:p w:rsidR="006B58D5" w:rsidRDefault="006B58D5">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89"/>
    <w:multiLevelType w:val="singleLevel"/>
    <w:tmpl w:val="EA8C9B6E"/>
    <w:lvl w:ilvl="0">
      <w:start w:val="1"/>
      <w:numFmt w:val="bullet"/>
      <w:lvlText w:val=""/>
      <w:lvlJc w:val="left"/>
      <w:pPr>
        <w:tabs>
          <w:tab w:val="num" w:pos="360"/>
        </w:tabs>
        <w:ind w:left="360" w:hanging="360"/>
      </w:pPr>
      <w:rPr>
        <w:rFonts w:ascii="Wingdings" w:hAnsi="Wingdings" w:hint="default"/>
        <w:sz w:val="22"/>
      </w:rPr>
    </w:lvl>
  </w:abstractNum>
  <w:abstractNum w:abstractNumId="1">
    <w:nsid w:val="156F7B69"/>
    <w:multiLevelType w:val="hybridMultilevel"/>
    <w:tmpl w:val="8398C2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248A00B8"/>
    <w:multiLevelType w:val="hybridMultilevel"/>
    <w:tmpl w:val="E7928BA0"/>
    <w:lvl w:ilvl="0" w:tplc="0E52D1F6">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nsid w:val="3DDF6141"/>
    <w:multiLevelType w:val="hybridMultilevel"/>
    <w:tmpl w:val="A3465EA4"/>
    <w:lvl w:ilvl="0" w:tplc="28CA3A02">
      <w:start w:val="1"/>
      <w:numFmt w:val="bullet"/>
      <w:pStyle w:val="ListBullet"/>
      <w:lvlText w:val=""/>
      <w:lvlJc w:val="left"/>
      <w:pPr>
        <w:tabs>
          <w:tab w:val="num" w:pos="216"/>
        </w:tabs>
        <w:ind w:left="216" w:hanging="216"/>
      </w:pPr>
      <w:rPr>
        <w:rFonts w:ascii="Symbol" w:hAnsi="Symbol" w:hint="default"/>
        <w:color w:val="333333"/>
        <w:sz w:val="12"/>
        <w:szCs w:val="12"/>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nsid w:val="456320F8"/>
    <w:multiLevelType w:val="hybridMultilevel"/>
    <w:tmpl w:val="E7928BA0"/>
    <w:lvl w:ilvl="0" w:tplc="1D12B0FA">
      <w:start w:val="1"/>
      <w:numFmt w:val="bullet"/>
      <w:lvlText w:val=""/>
      <w:lvlJc w:val="left"/>
      <w:pPr>
        <w:tabs>
          <w:tab w:val="num" w:pos="792"/>
        </w:tabs>
        <w:ind w:left="792" w:hanging="432"/>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nsid w:val="4B3B49FE"/>
    <w:multiLevelType w:val="hybridMultilevel"/>
    <w:tmpl w:val="FD92980C"/>
    <w:lvl w:ilvl="0" w:tplc="592C7D72">
      <w:start w:val="1"/>
      <w:numFmt w:val="bullet"/>
      <w:lvlText w:val=""/>
      <w:lvlJc w:val="left"/>
      <w:pPr>
        <w:tabs>
          <w:tab w:val="num" w:pos="360"/>
        </w:tabs>
        <w:ind w:left="360" w:hanging="360"/>
      </w:pPr>
      <w:rPr>
        <w:rFonts w:ascii="Wingdings" w:hAnsi="Wingdings" w:hint="default"/>
        <w:sz w:val="22"/>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nsid w:val="53EE1086"/>
    <w:multiLevelType w:val="multilevel"/>
    <w:tmpl w:val="5BE01376"/>
    <w:lvl w:ilvl="0">
      <w:start w:val="1"/>
      <w:numFmt w:val="bullet"/>
      <w:lvlText w:val=""/>
      <w:lvlJc w:val="left"/>
      <w:pPr>
        <w:tabs>
          <w:tab w:val="num" w:pos="360"/>
        </w:tabs>
        <w:ind w:left="360" w:hanging="360"/>
      </w:pPr>
      <w:rPr>
        <w:rFonts w:ascii="Wingdings" w:hAnsi="Wingdings" w:hint="default"/>
        <w:sz w:val="16"/>
        <w:szCs w:val="16"/>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7">
    <w:nsid w:val="616E7ED5"/>
    <w:multiLevelType w:val="multilevel"/>
    <w:tmpl w:val="2FA67B3A"/>
    <w:lvl w:ilvl="0">
      <w:start w:val="1"/>
      <w:numFmt w:val="bullet"/>
      <w:lvlText w:val=""/>
      <w:lvlJc w:val="left"/>
      <w:pPr>
        <w:tabs>
          <w:tab w:val="num" w:pos="216"/>
        </w:tabs>
        <w:ind w:left="216" w:hanging="216"/>
      </w:pPr>
      <w:rPr>
        <w:rFonts w:ascii="Symbol" w:hAnsi="Symbol" w:hint="default"/>
        <w:sz w:val="16"/>
        <w:szCs w:val="16"/>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8">
    <w:nsid w:val="79627E27"/>
    <w:multiLevelType w:val="multilevel"/>
    <w:tmpl w:val="1A80085C"/>
    <w:lvl w:ilvl="0">
      <w:start w:val="1"/>
      <w:numFmt w:val="bullet"/>
      <w:lvlText w:val=""/>
      <w:lvlJc w:val="left"/>
      <w:pPr>
        <w:tabs>
          <w:tab w:val="num" w:pos="360"/>
        </w:tabs>
        <w:ind w:left="360" w:hanging="360"/>
      </w:pPr>
      <w:rPr>
        <w:rFonts w:ascii="Wingdings" w:hAnsi="Wingdings" w:hint="default"/>
        <w:sz w:val="22"/>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num w:numId="1">
    <w:abstractNumId w:val="4"/>
  </w:num>
  <w:num w:numId="2">
    <w:abstractNumId w:val="2"/>
  </w:num>
  <w:num w:numId="3">
    <w:abstractNumId w:val="3"/>
  </w:num>
  <w:num w:numId="4">
    <w:abstractNumId w:val="5"/>
  </w:num>
  <w:num w:numId="5">
    <w:abstractNumId w:val="0"/>
  </w:num>
  <w:num w:numId="6">
    <w:abstractNumId w:val="8"/>
  </w:num>
  <w:num w:numId="7">
    <w:abstractNumId w:val="6"/>
  </w:num>
  <w:num w:numId="8">
    <w:abstractNumId w:val="7"/>
  </w:num>
  <w:num w:numId="9">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activeWritingStyle w:appName="MSWord" w:lang="en-US" w:vendorID="64" w:dllVersion="131077" w:nlCheck="1" w:checkStyle="1"/>
  <w:activeWritingStyle w:appName="MSWord" w:lang="en-US" w:vendorID="64" w:dllVersion="131078" w:nlCheck="1" w:checkStyle="1"/>
  <w:attachedTemplate r:id="rId1"/>
  <w:stylePaneFormatFilter w:val="3F01"/>
  <w:doNotTrackMoves/>
  <w:defaultTabStop w:val="720"/>
  <w:noPunctuationKerning/>
  <w:characterSpacingControl w:val="doNotCompres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EE5123"/>
    <w:rsid w:val="00062C30"/>
    <w:rsid w:val="00086756"/>
    <w:rsid w:val="000A2252"/>
    <w:rsid w:val="000A5686"/>
    <w:rsid w:val="000B50E1"/>
    <w:rsid w:val="000D0418"/>
    <w:rsid w:val="000D4507"/>
    <w:rsid w:val="000F017D"/>
    <w:rsid w:val="000F2042"/>
    <w:rsid w:val="00104FF8"/>
    <w:rsid w:val="00141D3F"/>
    <w:rsid w:val="00164F9F"/>
    <w:rsid w:val="00180C1C"/>
    <w:rsid w:val="001F6986"/>
    <w:rsid w:val="002235CA"/>
    <w:rsid w:val="00233879"/>
    <w:rsid w:val="002E4779"/>
    <w:rsid w:val="002E4ED1"/>
    <w:rsid w:val="00315723"/>
    <w:rsid w:val="003312CC"/>
    <w:rsid w:val="003B3702"/>
    <w:rsid w:val="003C24B2"/>
    <w:rsid w:val="00415B37"/>
    <w:rsid w:val="004204FC"/>
    <w:rsid w:val="00457214"/>
    <w:rsid w:val="00464703"/>
    <w:rsid w:val="004A0AE6"/>
    <w:rsid w:val="004C76D1"/>
    <w:rsid w:val="00515952"/>
    <w:rsid w:val="005A73A6"/>
    <w:rsid w:val="005E0FEB"/>
    <w:rsid w:val="005F4FA8"/>
    <w:rsid w:val="006B58D5"/>
    <w:rsid w:val="006C0ED7"/>
    <w:rsid w:val="00700212"/>
    <w:rsid w:val="007349DA"/>
    <w:rsid w:val="00782DEB"/>
    <w:rsid w:val="0081416C"/>
    <w:rsid w:val="008D4B39"/>
    <w:rsid w:val="008E264B"/>
    <w:rsid w:val="00916E16"/>
    <w:rsid w:val="00947181"/>
    <w:rsid w:val="00976968"/>
    <w:rsid w:val="00992F9B"/>
    <w:rsid w:val="0099322E"/>
    <w:rsid w:val="00A16977"/>
    <w:rsid w:val="00A208D3"/>
    <w:rsid w:val="00A27EC5"/>
    <w:rsid w:val="00A878B9"/>
    <w:rsid w:val="00AE18A3"/>
    <w:rsid w:val="00B20BB1"/>
    <w:rsid w:val="00B265CD"/>
    <w:rsid w:val="00B9311E"/>
    <w:rsid w:val="00BA6F28"/>
    <w:rsid w:val="00BB7ABE"/>
    <w:rsid w:val="00BD2C3A"/>
    <w:rsid w:val="00BE007C"/>
    <w:rsid w:val="00BE0722"/>
    <w:rsid w:val="00C41DEC"/>
    <w:rsid w:val="00C83675"/>
    <w:rsid w:val="00C86A9D"/>
    <w:rsid w:val="00CB271C"/>
    <w:rsid w:val="00CF7F1C"/>
    <w:rsid w:val="00D153C4"/>
    <w:rsid w:val="00D275B3"/>
    <w:rsid w:val="00D661CC"/>
    <w:rsid w:val="00D71587"/>
    <w:rsid w:val="00D82D35"/>
    <w:rsid w:val="00D93C96"/>
    <w:rsid w:val="00DA08E7"/>
    <w:rsid w:val="00DC4C80"/>
    <w:rsid w:val="00DD2F48"/>
    <w:rsid w:val="00DD2FAC"/>
    <w:rsid w:val="00DF392A"/>
    <w:rsid w:val="00E10D03"/>
    <w:rsid w:val="00E7158A"/>
    <w:rsid w:val="00E94A60"/>
    <w:rsid w:val="00EA3916"/>
    <w:rsid w:val="00EB1E29"/>
    <w:rsid w:val="00EC5E89"/>
    <w:rsid w:val="00EE5123"/>
    <w:rsid w:val="00EE5CCE"/>
    <w:rsid w:val="00EE63F8"/>
    <w:rsid w:val="00F60FA6"/>
    <w:rsid w:val="00F91B60"/>
    <w:rsid w:val="00FB1D5B"/>
    <w:rsid w:val="00FD600C"/>
    <w:rsid w:val="00FF7073"/>
  </w:rsids>
  <m:mathPr>
    <m:mathFont m:val="Cambria Math"/>
    <m:brkBin m:val="before"/>
    <m:brkBinSub m:val="--"/>
    <m:smallFrac m:val="off"/>
    <m:dispDef/>
    <m:lMargin m:val="0"/>
    <m:rMargin m:val="0"/>
    <m:defJc m:val="centerGroup"/>
    <m:wrapIndent m:val="1440"/>
    <m:intLim m:val="subSup"/>
    <m:naryLim m:val="undOvr"/>
  </m:mathPr>
  <w:uiCompat97To2003/>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717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FD600C"/>
    <w:rPr>
      <w:rFonts w:ascii="Arial" w:hAnsi="Arial"/>
      <w:szCs w:val="24"/>
    </w:rPr>
  </w:style>
  <w:style w:type="paragraph" w:styleId="Heading1">
    <w:name w:val="heading 1"/>
    <w:basedOn w:val="Normal"/>
    <w:next w:val="Normal"/>
    <w:qFormat/>
    <w:rsid w:val="00FD600C"/>
    <w:pPr>
      <w:pBdr>
        <w:bottom w:val="single" w:sz="4" w:space="4" w:color="auto"/>
      </w:pBdr>
      <w:outlineLvl w:val="0"/>
    </w:pPr>
    <w:rPr>
      <w:rFonts w:ascii="Garamond" w:hAnsi="Garamond"/>
      <w:b/>
      <w:bCs/>
      <w:spacing w:val="-20"/>
      <w:kern w:val="28"/>
      <w:sz w:val="48"/>
      <w:szCs w:val="20"/>
    </w:rPr>
  </w:style>
  <w:style w:type="paragraph" w:styleId="Heading2">
    <w:name w:val="heading 2"/>
    <w:basedOn w:val="Normal"/>
    <w:next w:val="Normal"/>
    <w:link w:val="Heading2Char"/>
    <w:qFormat/>
    <w:rsid w:val="00FD600C"/>
    <w:pPr>
      <w:keepNext/>
      <w:spacing w:before="360" w:after="120"/>
      <w:outlineLvl w:val="1"/>
    </w:pPr>
    <w:rPr>
      <w:rFonts w:ascii="Garamond" w:hAnsi="Garamond" w:cs="Arial"/>
      <w:b/>
      <w:bCs/>
      <w:spacing w:val="-10"/>
      <w:sz w:val="32"/>
      <w:szCs w:val="26"/>
    </w:rPr>
  </w:style>
  <w:style w:type="paragraph" w:styleId="Heading3">
    <w:name w:val="heading 3"/>
    <w:basedOn w:val="Normal"/>
    <w:next w:val="Normal"/>
    <w:link w:val="Heading3Char"/>
    <w:qFormat/>
    <w:rsid w:val="00104FF8"/>
    <w:pPr>
      <w:keepNext/>
      <w:spacing w:before="120" w:after="120"/>
      <w:outlineLvl w:val="2"/>
    </w:pPr>
    <w:rPr>
      <w:rFonts w:ascii="Garamond" w:hAnsi="Garamond" w:cs="Arial"/>
      <w:b/>
      <w:bCs/>
      <w:spacing w:val="-10"/>
      <w:sz w:val="32"/>
      <w:szCs w:val="20"/>
    </w:rPr>
  </w:style>
  <w:style w:type="paragraph" w:styleId="Heading4">
    <w:name w:val="heading 4"/>
    <w:basedOn w:val="Normal"/>
    <w:next w:val="Normal"/>
    <w:link w:val="Heading4Char"/>
    <w:qFormat/>
    <w:rsid w:val="00104FF8"/>
    <w:pPr>
      <w:keepNext/>
      <w:spacing w:before="120"/>
      <w:outlineLvl w:val="3"/>
    </w:pPr>
    <w:rPr>
      <w:rFonts w:cs="Arial"/>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FD600C"/>
    <w:rPr>
      <w:rFonts w:ascii="Garamond" w:hAnsi="Garamond" w:cs="Arial"/>
      <w:b/>
      <w:bCs/>
      <w:spacing w:val="-10"/>
      <w:sz w:val="32"/>
      <w:szCs w:val="26"/>
      <w:lang w:val="en-US" w:eastAsia="en-US" w:bidi="ar-SA"/>
    </w:rPr>
  </w:style>
  <w:style w:type="character" w:customStyle="1" w:styleId="Heading3Char">
    <w:name w:val="Heading 3 Char"/>
    <w:basedOn w:val="DefaultParagraphFont"/>
    <w:link w:val="Heading3"/>
    <w:rsid w:val="00FD600C"/>
    <w:rPr>
      <w:rFonts w:ascii="Garamond" w:hAnsi="Garamond" w:cs="Arial"/>
      <w:b/>
      <w:bCs/>
      <w:spacing w:val="-10"/>
      <w:sz w:val="32"/>
      <w:lang w:val="en-US" w:eastAsia="en-US" w:bidi="ar-SA"/>
    </w:rPr>
  </w:style>
  <w:style w:type="character" w:customStyle="1" w:styleId="Heading4Char">
    <w:name w:val="Heading 4 Char"/>
    <w:basedOn w:val="DefaultParagraphFont"/>
    <w:link w:val="Heading4"/>
    <w:rsid w:val="00104FF8"/>
    <w:rPr>
      <w:rFonts w:ascii="Arial" w:hAnsi="Arial" w:cs="Arial"/>
      <w:iCs/>
      <w:szCs w:val="24"/>
      <w:lang w:val="en-US" w:eastAsia="en-US" w:bidi="ar-SA"/>
    </w:rPr>
  </w:style>
  <w:style w:type="character" w:styleId="Hyperlink">
    <w:name w:val="Hyperlink"/>
    <w:basedOn w:val="DefaultParagraphFont"/>
    <w:rsid w:val="00D661CC"/>
    <w:rPr>
      <w:color w:val="0000FF"/>
      <w:u w:val="single"/>
    </w:rPr>
  </w:style>
  <w:style w:type="paragraph" w:styleId="Header">
    <w:name w:val="header"/>
    <w:basedOn w:val="Normal"/>
    <w:rsid w:val="00315723"/>
    <w:pPr>
      <w:tabs>
        <w:tab w:val="center" w:pos="4320"/>
        <w:tab w:val="right" w:pos="8640"/>
      </w:tabs>
      <w:jc w:val="right"/>
    </w:pPr>
    <w:rPr>
      <w:rFonts w:cs="Arial"/>
      <w:b/>
      <w:bCs/>
      <w:color w:val="000000"/>
      <w:spacing w:val="30"/>
      <w:sz w:val="16"/>
    </w:rPr>
  </w:style>
  <w:style w:type="paragraph" w:styleId="Footer">
    <w:name w:val="footer"/>
    <w:basedOn w:val="Normal"/>
    <w:link w:val="FooterChar"/>
    <w:rsid w:val="00B265CD"/>
    <w:pPr>
      <w:tabs>
        <w:tab w:val="center" w:pos="4680"/>
        <w:tab w:val="right" w:pos="9360"/>
      </w:tabs>
    </w:pPr>
  </w:style>
  <w:style w:type="paragraph" w:styleId="ListBullet">
    <w:name w:val="List Bullet"/>
    <w:basedOn w:val="Normal"/>
    <w:next w:val="Normal"/>
    <w:autoRedefine/>
    <w:rsid w:val="001F6986"/>
    <w:pPr>
      <w:numPr>
        <w:numId w:val="3"/>
      </w:numPr>
      <w:spacing w:before="60"/>
    </w:pPr>
  </w:style>
  <w:style w:type="paragraph" w:styleId="BodyText">
    <w:name w:val="Body Text"/>
    <w:basedOn w:val="Normal"/>
    <w:rsid w:val="00D661CC"/>
    <w:rPr>
      <w:rFonts w:cs="Arial"/>
    </w:rPr>
  </w:style>
  <w:style w:type="character" w:customStyle="1" w:styleId="Position">
    <w:name w:val="Position"/>
    <w:basedOn w:val="DefaultParagraphFont"/>
    <w:rsid w:val="00104FF8"/>
    <w:rPr>
      <w:rFonts w:ascii="Garamond" w:hAnsi="Garamond"/>
      <w:b/>
      <w:bCs/>
      <w:sz w:val="22"/>
    </w:rPr>
  </w:style>
  <w:style w:type="character" w:styleId="FollowedHyperlink">
    <w:name w:val="FollowedHyperlink"/>
    <w:basedOn w:val="DefaultParagraphFont"/>
    <w:rsid w:val="002235CA"/>
    <w:rPr>
      <w:color w:val="800080"/>
      <w:u w:val="single"/>
    </w:rPr>
  </w:style>
  <w:style w:type="character" w:customStyle="1" w:styleId="FooterChar">
    <w:name w:val="Footer Char"/>
    <w:basedOn w:val="DefaultParagraphFont"/>
    <w:link w:val="Footer"/>
    <w:rsid w:val="00B265CD"/>
    <w:rPr>
      <w:rFonts w:ascii="Arial" w:hAnsi="Arial"/>
      <w:szCs w:val="24"/>
    </w:rPr>
  </w:style>
  <w:style w:type="character" w:customStyle="1" w:styleId="apple-style-span">
    <w:name w:val="apple-style-span"/>
    <w:basedOn w:val="DefaultParagraphFont"/>
    <w:rsid w:val="005A73A6"/>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bnastaffing.com" TargetMode="External"/><Relationship Id="rId13" Type="http://schemas.openxmlformats.org/officeDocument/2006/relationships/hyperlink" Target="http://www.microage.com/" TargetMode="External"/><Relationship Id="rId3" Type="http://schemas.openxmlformats.org/officeDocument/2006/relationships/settings" Target="settings.xml"/><Relationship Id="rId7" Type="http://schemas.openxmlformats.org/officeDocument/2006/relationships/hyperlink" Target="http://www.newyorklife.com" TargetMode="External"/><Relationship Id="rId12" Type="http://schemas.openxmlformats.org/officeDocument/2006/relationships/hyperlink" Target="http://www.ayers.com"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nextsource.com"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www.deltacorp.com/" TargetMode="External"/><Relationship Id="rId4" Type="http://schemas.openxmlformats.org/officeDocument/2006/relationships/webSettings" Target="webSettings.xml"/><Relationship Id="rId9" Type="http://schemas.openxmlformats.org/officeDocument/2006/relationships/hyperlink" Target="http://www.sharpdecisions.com" TargetMode="External"/><Relationship Id="rId14"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t15b2y0\Application%20Data\Microsoft\Templates\Transfer%20within%20company%20resum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Transfer within company resume.dot</Template>
  <TotalTime>5</TotalTime>
  <Pages>3</Pages>
  <Words>1397</Words>
  <Characters>7968</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Resume</vt:lpstr>
    </vt:vector>
  </TitlesOfParts>
  <Manager/>
  <Company>Microsoft Corporation</Company>
  <LinksUpToDate>false</LinksUpToDate>
  <CharactersWithSpaces>9347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dc:title>
  <dc:subject>Resume </dc:subject>
  <dc:creator>Richard Riopel</dc:creator>
  <cp:keywords>Resume, SharePoint, IIS, WebSphere, Engineer, Architect, SQL </cp:keywords>
  <dc:description>Internet Applications Engineer with a background in web systems architecture and support.  A breadth of experience in managing internet infrastructure implementation, deployments, upgrades and maintenance makes me the right choice for designing, building, and supporting your environment.
Track record of increasing responsibility in internet architecture, systems infrastructure and project management.
Experience in operational 24x7 support, best practice trouble shooting, monitoring, capacity planning and maintenance.
Demonstrated ability to manage multiple high-profile, complex projects and implement with minimal disruption to end users.
Experienced at helping the business teams understand their company's technical capabilities as well as explaining business requirements to technical teams.
Adept at developing effective policies and procedures, project documentation, as well as technical and business specifications.</dc:description>
  <cp:lastModifiedBy>Rich Riopel</cp:lastModifiedBy>
  <cp:revision>3</cp:revision>
  <cp:lastPrinted>2010-05-14T14:57:00Z</cp:lastPrinted>
  <dcterms:created xsi:type="dcterms:W3CDTF">2010-08-21T18:15:00Z</dcterms:created>
  <dcterms:modified xsi:type="dcterms:W3CDTF">2010-08-21T18:20:00Z</dcterms:modified>
  <cp:category>Resume</cp:category>
  <cp:contentStatus>Final</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TC063683191033</vt:lpwstr>
  </property>
</Properties>
</file>