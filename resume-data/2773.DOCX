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horzAnchor="margin" w:tblpY="-63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083"/>
        <w:gridCol w:w="2712"/>
        <w:gridCol w:w="4795"/>
      </w:tblGrid>
      <w:tr w:rsidR="00910CBB" w:rsidTr="000E4FB8">
        <w:tc>
          <w:tcPr>
            <w:tcW w:w="5000" w:type="pct"/>
            <w:gridSpan w:val="3"/>
            <w:shd w:val="clear" w:color="auto" w:fill="auto"/>
            <w:vAlign w:val="bottom"/>
          </w:tcPr>
          <w:p w:rsidR="00910CBB" w:rsidRDefault="005D501D" w:rsidP="000E4FB8">
            <w:pPr>
              <w:pStyle w:val="Name"/>
            </w:pPr>
            <w:sdt>
              <w:sdtPr>
                <w:id w:val="5444133"/>
                <w:placeholder>
                  <w:docPart w:val="36B256CE4B1146BE8AD1449D6587E4A2"/>
                </w:placeholder>
              </w:sdtPr>
              <w:sdtContent>
                <w:r w:rsidR="001671B4" w:rsidRPr="00382B80">
                  <w:rPr>
                    <w:sz w:val="40"/>
                    <w:szCs w:val="40"/>
                  </w:rPr>
                  <w:t>Ashton Sheppard</w:t>
                </w:r>
              </w:sdtContent>
            </w:sdt>
          </w:p>
        </w:tc>
      </w:tr>
      <w:tr w:rsidR="00910CBB" w:rsidTr="000E4FB8">
        <w:trPr>
          <w:trHeight w:val="598"/>
        </w:trPr>
        <w:tc>
          <w:tcPr>
            <w:tcW w:w="2500" w:type="pct"/>
            <w:gridSpan w:val="2"/>
            <w:shd w:val="clear" w:color="auto" w:fill="auto"/>
            <w:vAlign w:val="bottom"/>
          </w:tcPr>
          <w:p w:rsidR="00910CBB" w:rsidRPr="00382B80" w:rsidRDefault="005D501D" w:rsidP="000E4FB8">
            <w:pPr>
              <w:rPr>
                <w:color w:val="262626" w:themeColor="text1" w:themeTint="D9"/>
              </w:rPr>
            </w:pPr>
            <w:sdt>
              <w:sdtPr>
                <w:rPr>
                  <w:rStyle w:val="PersonalInfoChar"/>
                  <w:sz w:val="22"/>
                </w:rPr>
                <w:id w:val="5444137"/>
                <w:placeholder>
                  <w:docPart w:val="A666505B66B4440BBFDC0E76B6207D9E"/>
                </w:placeholder>
              </w:sdtPr>
              <w:sdtContent>
                <w:r w:rsidR="00FD4AA3" w:rsidRPr="00382B80">
                  <w:rPr>
                    <w:rStyle w:val="PersonalInfoChar"/>
                    <w:sz w:val="22"/>
                  </w:rPr>
                  <w:t>(919)-916-0151</w:t>
                </w:r>
              </w:sdtContent>
            </w:sdt>
          </w:p>
          <w:sdt>
            <w:sdtPr>
              <w:rPr>
                <w:sz w:val="22"/>
              </w:rPr>
              <w:id w:val="5444139"/>
              <w:placeholder>
                <w:docPart w:val="8A48474E9EE94FAE913AB674A619370E"/>
              </w:placeholder>
            </w:sdtPr>
            <w:sdtContent>
              <w:p w:rsidR="00382B80" w:rsidRPr="00382B80" w:rsidRDefault="00382B80" w:rsidP="000E4FB8">
                <w:pPr>
                  <w:pStyle w:val="PersonalInfo"/>
                  <w:rPr>
                    <w:sz w:val="22"/>
                  </w:rPr>
                </w:pPr>
                <w:r w:rsidRPr="00382B80">
                  <w:rPr>
                    <w:sz w:val="22"/>
                  </w:rPr>
                  <w:t>3805 Watkins Ridge Court</w:t>
                </w:r>
              </w:p>
              <w:p w:rsidR="00910CBB" w:rsidRDefault="00382B80" w:rsidP="000E4FB8">
                <w:pPr>
                  <w:pStyle w:val="PersonalInfo"/>
                </w:pPr>
                <w:r w:rsidRPr="00382B80">
                  <w:rPr>
                    <w:sz w:val="22"/>
                  </w:rPr>
                  <w:t>shepparda13@students.ecu.edu</w:t>
                </w:r>
              </w:p>
            </w:sdtContent>
          </w:sdt>
        </w:tc>
        <w:tc>
          <w:tcPr>
            <w:tcW w:w="2500" w:type="pct"/>
            <w:shd w:val="clear" w:color="auto" w:fill="auto"/>
            <w:vAlign w:val="bottom"/>
          </w:tcPr>
          <w:p w:rsidR="00910CBB" w:rsidRDefault="00910CBB" w:rsidP="000E4FB8">
            <w:pPr>
              <w:pStyle w:val="PersonalInfoRight"/>
              <w:jc w:val="left"/>
            </w:pPr>
          </w:p>
          <w:p w:rsidR="00910CBB" w:rsidRDefault="00910CBB" w:rsidP="000E4FB8">
            <w:pPr>
              <w:pStyle w:val="PersonalInfoRight"/>
              <w:jc w:val="left"/>
            </w:pPr>
          </w:p>
        </w:tc>
      </w:tr>
      <w:tr w:rsidR="00910CBB" w:rsidTr="000E4FB8">
        <w:trPr>
          <w:trHeight w:val="216"/>
        </w:trPr>
        <w:tc>
          <w:tcPr>
            <w:tcW w:w="5000" w:type="pct"/>
            <w:gridSpan w:val="3"/>
            <w:shd w:val="clear" w:color="auto" w:fill="auto"/>
          </w:tcPr>
          <w:p w:rsidR="00910CBB" w:rsidRDefault="00910CBB" w:rsidP="000E4FB8"/>
        </w:tc>
      </w:tr>
      <w:tr w:rsidR="001E5C69" w:rsidTr="00D56030">
        <w:trPr>
          <w:trHeight w:val="292"/>
        </w:trPr>
        <w:tc>
          <w:tcPr>
            <w:tcW w:w="1086" w:type="pct"/>
            <w:vMerge w:val="restar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1E5C69" w:rsidRPr="00382B80" w:rsidRDefault="005D501D" w:rsidP="00D56030">
            <w:pPr>
              <w:pStyle w:val="ContentHeading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5444144"/>
                <w:placeholder>
                  <w:docPart w:val="112D18083E9F4B208C2ECC66C72416F5"/>
                </w:placeholder>
              </w:sdtPr>
              <w:sdtContent>
                <w:r w:rsidR="003A6FC2" w:rsidRPr="00382B80">
                  <w:rPr>
                    <w:sz w:val="24"/>
                    <w:szCs w:val="24"/>
                  </w:rPr>
                  <w:t>Experience</w:t>
                </w:r>
                <w:r w:rsidR="00D56030" w:rsidRPr="00382B80">
                  <w:rPr>
                    <w:sz w:val="24"/>
                    <w:szCs w:val="24"/>
                  </w:rPr>
                  <w:t xml:space="preserve">   </w:t>
                </w:r>
              </w:sdtContent>
            </w:sdt>
          </w:p>
        </w:tc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1E5C69" w:rsidRPr="00382B80" w:rsidRDefault="005D501D" w:rsidP="00D56030">
            <w:pPr>
              <w:pStyle w:val="BulletedList"/>
              <w:numPr>
                <w:ilvl w:val="0"/>
                <w:numId w:val="0"/>
              </w:numPr>
              <w:rPr>
                <w:sz w:val="24"/>
                <w:szCs w:val="24"/>
              </w:rPr>
            </w:pPr>
            <w:sdt>
              <w:sdtPr>
                <w:rPr>
                  <w:rStyle w:val="ContentBodyChar"/>
                  <w:sz w:val="24"/>
                  <w:szCs w:val="24"/>
                </w:rPr>
                <w:id w:val="5444185"/>
                <w:placeholder>
                  <w:docPart w:val="19255973D86643848CDEBECEAB4CE9B3"/>
                </w:placeholder>
              </w:sdtPr>
              <w:sdtContent>
                <w:r w:rsidR="00D56030" w:rsidRPr="00382B80">
                  <w:rPr>
                    <w:rStyle w:val="ContentBodyChar"/>
                    <w:sz w:val="24"/>
                    <w:szCs w:val="24"/>
                  </w:rPr>
                  <w:t xml:space="preserve">Intern, </w:t>
                </w:r>
                <w:r w:rsidR="009D0857" w:rsidRPr="00382B80">
                  <w:rPr>
                    <w:rStyle w:val="ContentBodyChar"/>
                    <w:sz w:val="24"/>
                    <w:szCs w:val="24"/>
                  </w:rPr>
                  <w:t>American Kennel Club</w:t>
                </w:r>
              </w:sdtContent>
            </w:sdt>
            <w:r w:rsidR="001E5C69" w:rsidRPr="00382B80">
              <w:rPr>
                <w:color w:val="404040" w:themeColor="text1" w:themeTint="BF"/>
                <w:sz w:val="24"/>
                <w:szCs w:val="24"/>
              </w:rPr>
              <w:t xml:space="preserve"> </w:t>
            </w:r>
            <w:r w:rsidR="00E31642" w:rsidRPr="00382B80">
              <w:rPr>
                <w:color w:val="404040" w:themeColor="text1" w:themeTint="BF"/>
                <w:sz w:val="24"/>
                <w:szCs w:val="24"/>
              </w:rPr>
              <w:t xml:space="preserve">          </w:t>
            </w:r>
            <w:r w:rsidR="00382B80">
              <w:rPr>
                <w:color w:val="404040" w:themeColor="text1" w:themeTint="BF"/>
                <w:sz w:val="24"/>
                <w:szCs w:val="24"/>
              </w:rPr>
              <w:t xml:space="preserve">      </w:t>
            </w:r>
            <w:r w:rsidR="00D56030" w:rsidRPr="00382B80">
              <w:rPr>
                <w:color w:val="404040" w:themeColor="text1" w:themeTint="BF"/>
                <w:sz w:val="24"/>
                <w:szCs w:val="24"/>
              </w:rPr>
              <w:t xml:space="preserve">                   </w:t>
            </w:r>
            <w:r w:rsidR="00E31642" w:rsidRPr="00382B80">
              <w:rPr>
                <w:color w:val="404040" w:themeColor="text1" w:themeTint="BF"/>
                <w:sz w:val="24"/>
                <w:szCs w:val="24"/>
              </w:rPr>
              <w:t xml:space="preserve"> </w:t>
            </w:r>
            <w:r w:rsidR="00D56030" w:rsidRPr="00382B80">
              <w:rPr>
                <w:sz w:val="24"/>
                <w:szCs w:val="24"/>
              </w:rPr>
              <w:t xml:space="preserve">June 2014- </w:t>
            </w:r>
            <w:r w:rsidR="00E31642" w:rsidRPr="00382B80">
              <w:rPr>
                <w:sz w:val="24"/>
                <w:szCs w:val="24"/>
              </w:rPr>
              <w:t>August 2014</w:t>
            </w:r>
          </w:p>
        </w:tc>
      </w:tr>
      <w:tr w:rsidR="00E31642" w:rsidTr="000E4FB8">
        <w:trPr>
          <w:trHeight w:val="729"/>
        </w:trPr>
        <w:tc>
          <w:tcPr>
            <w:tcW w:w="1086" w:type="pct"/>
            <w:vMerge/>
            <w:tcBorders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E31642" w:rsidRPr="00382B80" w:rsidRDefault="00E31642" w:rsidP="000E4FB8">
            <w:pPr>
              <w:pStyle w:val="ContentHeading"/>
              <w:rPr>
                <w:sz w:val="24"/>
                <w:szCs w:val="24"/>
              </w:rPr>
            </w:pPr>
          </w:p>
        </w:tc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E31642" w:rsidRPr="00382B80" w:rsidRDefault="00E31642" w:rsidP="00D56030">
            <w:pPr>
              <w:pStyle w:val="BulletedLis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  <w:p w:rsidR="00E31642" w:rsidRPr="00382B80" w:rsidRDefault="00E31642" w:rsidP="00D56030">
            <w:pPr>
              <w:pStyle w:val="BulletedList"/>
              <w:numPr>
                <w:ilvl w:val="0"/>
                <w:numId w:val="7"/>
              </w:numPr>
              <w:tabs>
                <w:tab w:val="left" w:pos="900"/>
              </w:tabs>
              <w:ind w:left="360"/>
              <w:rPr>
                <w:sz w:val="24"/>
                <w:szCs w:val="24"/>
              </w:rPr>
            </w:pPr>
            <w:r w:rsidRPr="00382B80">
              <w:rPr>
                <w:sz w:val="24"/>
                <w:szCs w:val="24"/>
              </w:rPr>
              <w:t>Programmer for internal apps</w:t>
            </w:r>
          </w:p>
          <w:p w:rsidR="005D501D" w:rsidRPr="00382B80" w:rsidRDefault="005D501D" w:rsidP="00D56030">
            <w:pPr>
              <w:pStyle w:val="BulletedList"/>
              <w:numPr>
                <w:ilvl w:val="0"/>
                <w:numId w:val="7"/>
              </w:numPr>
              <w:tabs>
                <w:tab w:val="left" w:pos="900"/>
              </w:tabs>
              <w:ind w:left="360"/>
              <w:rPr>
                <w:sz w:val="24"/>
                <w:szCs w:val="24"/>
              </w:rPr>
            </w:pPr>
            <w:r w:rsidRPr="00382B80">
              <w:rPr>
                <w:sz w:val="24"/>
                <w:szCs w:val="24"/>
              </w:rPr>
              <w:t xml:space="preserve">Used </w:t>
            </w:r>
            <w:r w:rsidR="00E31642" w:rsidRPr="00382B80">
              <w:rPr>
                <w:sz w:val="24"/>
                <w:szCs w:val="24"/>
              </w:rPr>
              <w:t xml:space="preserve">elementary PHP &amp; HTML to create internal webpage including </w:t>
            </w:r>
            <w:r w:rsidRPr="00382B80">
              <w:rPr>
                <w:sz w:val="24"/>
                <w:szCs w:val="24"/>
              </w:rPr>
              <w:t>form fields &amp; multiple buttons</w:t>
            </w:r>
          </w:p>
          <w:p w:rsidR="00E31642" w:rsidRPr="00382B80" w:rsidRDefault="0069180D" w:rsidP="00D56030">
            <w:pPr>
              <w:pStyle w:val="BulletedList"/>
              <w:numPr>
                <w:ilvl w:val="0"/>
                <w:numId w:val="7"/>
              </w:numPr>
              <w:tabs>
                <w:tab w:val="left" w:pos="900"/>
              </w:tabs>
              <w:ind w:left="360"/>
              <w:rPr>
                <w:sz w:val="24"/>
                <w:szCs w:val="24"/>
              </w:rPr>
            </w:pPr>
            <w:r w:rsidRPr="00382B80">
              <w:rPr>
                <w:sz w:val="24"/>
                <w:szCs w:val="24"/>
              </w:rPr>
              <w:t>Entered d</w:t>
            </w:r>
            <w:r w:rsidR="00E31642" w:rsidRPr="00382B80">
              <w:rPr>
                <w:sz w:val="24"/>
                <w:szCs w:val="24"/>
              </w:rPr>
              <w:t>ata from form fields into company database</w:t>
            </w:r>
          </w:p>
        </w:tc>
      </w:tr>
      <w:tr w:rsidR="00910CBB" w:rsidTr="000E4FB8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Pr="00024E30" w:rsidRDefault="00910CBB" w:rsidP="000E4FB8">
            <w:pPr>
              <w:pStyle w:val="ContentHeading"/>
            </w:pPr>
          </w:p>
        </w:tc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Default="00910CBB" w:rsidP="000E4FB8">
            <w:pPr>
              <w:rPr>
                <w:color w:val="404040" w:themeColor="text1" w:themeTint="BF"/>
                <w:sz w:val="20"/>
              </w:rPr>
            </w:pPr>
          </w:p>
        </w:tc>
      </w:tr>
      <w:tr w:rsidR="00910CBB" w:rsidTr="000E4FB8">
        <w:sdt>
          <w:sdtPr>
            <w:rPr>
              <w:sz w:val="24"/>
              <w:szCs w:val="24"/>
            </w:rPr>
            <w:id w:val="5444160"/>
            <w:placeholder>
              <w:docPart w:val="A72C50CDE7984B928E7D7BE5E7B7F5A3"/>
            </w:placeholder>
          </w:sdtPr>
          <w:sdtContent>
            <w:tc>
              <w:tcPr>
                <w:tcW w:w="1086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7F7F7" w:fill="auto"/>
              </w:tcPr>
              <w:p w:rsidR="00910CBB" w:rsidRPr="00382B80" w:rsidRDefault="001671B4" w:rsidP="000E4FB8">
                <w:pPr>
                  <w:pStyle w:val="ContentHeading"/>
                  <w:rPr>
                    <w:sz w:val="24"/>
                    <w:szCs w:val="24"/>
                  </w:rPr>
                </w:pPr>
                <w:r w:rsidRPr="00382B80">
                  <w:rPr>
                    <w:sz w:val="24"/>
                    <w:szCs w:val="24"/>
                  </w:rPr>
                  <w:t>Skill Summary</w:t>
                </w:r>
              </w:p>
            </w:tc>
          </w:sdtContent>
        </w:sdt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Pr="00382B80" w:rsidRDefault="005D501D" w:rsidP="000E4FB8">
            <w:pPr>
              <w:rPr>
                <w:color w:val="404040" w:themeColor="text1" w:themeTint="BF"/>
                <w:sz w:val="24"/>
                <w:szCs w:val="24"/>
              </w:rPr>
            </w:pPr>
            <w:sdt>
              <w:sdtPr>
                <w:rPr>
                  <w:rStyle w:val="ContentBodyChar"/>
                  <w:sz w:val="24"/>
                  <w:szCs w:val="24"/>
                </w:rPr>
                <w:id w:val="5444201"/>
                <w:placeholder>
                  <w:docPart w:val="8A9DD4674B334F7F8DB21FD4785AC3A2"/>
                </w:placeholder>
              </w:sdtPr>
              <w:sdtContent>
                <w:r w:rsidR="001671B4" w:rsidRPr="00382B80">
                  <w:rPr>
                    <w:rStyle w:val="ContentBodyChar"/>
                    <w:sz w:val="24"/>
                    <w:szCs w:val="24"/>
                  </w:rPr>
                  <w:t>Algorithmic Problem Solving</w:t>
                </w:r>
              </w:sdtContent>
            </w:sdt>
          </w:p>
          <w:p w:rsidR="00910CBB" w:rsidRPr="00382B80" w:rsidRDefault="00382B80" w:rsidP="000E4FB8">
            <w:pPr>
              <w:pStyle w:val="BulletedList"/>
              <w:rPr>
                <w:sz w:val="24"/>
                <w:szCs w:val="24"/>
              </w:rPr>
            </w:pPr>
            <w:r w:rsidRPr="00382B80">
              <w:rPr>
                <w:sz w:val="24"/>
                <w:szCs w:val="24"/>
              </w:rPr>
              <w:t>Ability to make decision and solve problems</w:t>
            </w:r>
          </w:p>
          <w:p w:rsidR="00930E61" w:rsidRPr="00382B80" w:rsidRDefault="00930E61" w:rsidP="000E4FB8">
            <w:pPr>
              <w:pStyle w:val="BulletedList"/>
              <w:rPr>
                <w:sz w:val="24"/>
                <w:szCs w:val="24"/>
              </w:rPr>
            </w:pPr>
            <w:r w:rsidRPr="00382B80">
              <w:rPr>
                <w:sz w:val="24"/>
                <w:szCs w:val="24"/>
              </w:rPr>
              <w:t>Encoding English to Morse Code &amp; Decoding Morse Code to English</w:t>
            </w:r>
          </w:p>
          <w:p w:rsidR="003A6FC2" w:rsidRPr="00382B80" w:rsidRDefault="003A6FC2" w:rsidP="000E4FB8">
            <w:pPr>
              <w:pStyle w:val="BulletedList"/>
              <w:rPr>
                <w:sz w:val="24"/>
                <w:szCs w:val="24"/>
              </w:rPr>
            </w:pPr>
            <w:r w:rsidRPr="00382B80">
              <w:rPr>
                <w:sz w:val="24"/>
                <w:szCs w:val="24"/>
              </w:rPr>
              <w:t xml:space="preserve">Simulating and inventory optimization </w:t>
            </w:r>
          </w:p>
          <w:p w:rsidR="00B87D7E" w:rsidRPr="00382B80" w:rsidRDefault="00B87D7E" w:rsidP="000E4FB8">
            <w:pPr>
              <w:pStyle w:val="BulletedList"/>
              <w:rPr>
                <w:sz w:val="24"/>
                <w:szCs w:val="24"/>
              </w:rPr>
            </w:pPr>
            <w:r w:rsidRPr="00382B80">
              <w:rPr>
                <w:sz w:val="24"/>
                <w:szCs w:val="24"/>
              </w:rPr>
              <w:t>Program to convert infix expressions to postfix &amp; evaluate postfix expressions</w:t>
            </w:r>
          </w:p>
          <w:p w:rsidR="00910CBB" w:rsidRPr="00382B80" w:rsidRDefault="00B87D7E" w:rsidP="00382B80">
            <w:pPr>
              <w:pStyle w:val="BulletedList"/>
              <w:rPr>
                <w:sz w:val="24"/>
                <w:szCs w:val="24"/>
              </w:rPr>
            </w:pPr>
            <w:r w:rsidRPr="00382B80">
              <w:rPr>
                <w:sz w:val="24"/>
                <w:szCs w:val="24"/>
              </w:rPr>
              <w:t>Word counter for large text files</w:t>
            </w:r>
          </w:p>
          <w:p w:rsidR="00910CBB" w:rsidRPr="00382B80" w:rsidRDefault="00910CBB" w:rsidP="000E4FB8">
            <w:pPr>
              <w:rPr>
                <w:color w:val="404040" w:themeColor="text1" w:themeTint="BF"/>
                <w:sz w:val="24"/>
                <w:szCs w:val="24"/>
              </w:rPr>
            </w:pPr>
          </w:p>
          <w:p w:rsidR="00910CBB" w:rsidRPr="00382B80" w:rsidRDefault="005D501D" w:rsidP="000E4FB8">
            <w:pPr>
              <w:rPr>
                <w:color w:val="404040" w:themeColor="text1" w:themeTint="BF"/>
                <w:sz w:val="24"/>
                <w:szCs w:val="24"/>
              </w:rPr>
            </w:pPr>
            <w:sdt>
              <w:sdtPr>
                <w:rPr>
                  <w:rStyle w:val="ContentBodyChar"/>
                  <w:sz w:val="24"/>
                  <w:szCs w:val="24"/>
                </w:rPr>
                <w:id w:val="5444210"/>
                <w:placeholder>
                  <w:docPart w:val="3F175824927C47B496845001914FAF19"/>
                </w:placeholder>
              </w:sdtPr>
              <w:sdtContent>
                <w:r w:rsidR="001671B4" w:rsidRPr="00382B80">
                  <w:rPr>
                    <w:rStyle w:val="ContentBodyChar"/>
                    <w:sz w:val="24"/>
                    <w:szCs w:val="24"/>
                  </w:rPr>
                  <w:t>Teamwork</w:t>
                </w:r>
              </w:sdtContent>
            </w:sdt>
          </w:p>
          <w:sdt>
            <w:sdtPr>
              <w:rPr>
                <w:sz w:val="24"/>
                <w:szCs w:val="24"/>
              </w:rPr>
              <w:id w:val="5444211"/>
              <w:placeholder>
                <w:docPart w:val="46B15C56B6E6410395EC8C231A596EBA"/>
              </w:placeholder>
            </w:sdtPr>
            <w:sdtContent>
              <w:p w:rsidR="00910CBB" w:rsidRPr="00382B80" w:rsidRDefault="001401D1" w:rsidP="00D56030">
                <w:pPr>
                  <w:pStyle w:val="BulletedList"/>
                  <w:rPr>
                    <w:sz w:val="24"/>
                    <w:szCs w:val="24"/>
                  </w:rPr>
                </w:pPr>
                <w:r w:rsidRPr="00382B80">
                  <w:rPr>
                    <w:sz w:val="24"/>
                    <w:szCs w:val="24"/>
                  </w:rPr>
                  <w:t xml:space="preserve">Enjoy working as a team member as well as independently </w:t>
                </w:r>
              </w:p>
            </w:sdtContent>
          </w:sdt>
          <w:p w:rsidR="00910CBB" w:rsidRPr="00382B80" w:rsidRDefault="005D501D" w:rsidP="00382B80">
            <w:pPr>
              <w:pStyle w:val="BulletedList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5444212"/>
                <w:placeholder>
                  <w:docPart w:val="98BAB186433946D49B1634E0236B285F"/>
                </w:placeholder>
              </w:sdtPr>
              <w:sdtContent>
                <w:r w:rsidR="0069180D" w:rsidRPr="00382B80">
                  <w:rPr>
                    <w:sz w:val="24"/>
                    <w:szCs w:val="24"/>
                  </w:rPr>
                  <w:t>Experience d</w:t>
                </w:r>
                <w:r w:rsidR="00BE7B84" w:rsidRPr="00382B80">
                  <w:rPr>
                    <w:sz w:val="24"/>
                    <w:szCs w:val="24"/>
                  </w:rPr>
                  <w:t xml:space="preserve">elegating tasks </w:t>
                </w:r>
                <w:r w:rsidR="001401D1" w:rsidRPr="00382B80">
                  <w:rPr>
                    <w:sz w:val="24"/>
                    <w:szCs w:val="24"/>
                  </w:rPr>
                  <w:t xml:space="preserve">and responsibilities </w:t>
                </w:r>
                <w:r w:rsidR="00BE7B84" w:rsidRPr="00382B80">
                  <w:rPr>
                    <w:sz w:val="24"/>
                    <w:szCs w:val="24"/>
                  </w:rPr>
                  <w:t>to others</w:t>
                </w:r>
              </w:sdtContent>
            </w:sdt>
          </w:p>
          <w:p w:rsidR="00910CBB" w:rsidRPr="00382B80" w:rsidRDefault="00910CBB" w:rsidP="000E4FB8">
            <w:pPr>
              <w:rPr>
                <w:color w:val="404040" w:themeColor="text1" w:themeTint="BF"/>
                <w:sz w:val="24"/>
                <w:szCs w:val="24"/>
              </w:rPr>
            </w:pPr>
          </w:p>
          <w:p w:rsidR="00910CBB" w:rsidRPr="00382B80" w:rsidRDefault="005D501D" w:rsidP="000E4FB8">
            <w:pPr>
              <w:rPr>
                <w:color w:val="404040" w:themeColor="text1" w:themeTint="BF"/>
                <w:sz w:val="24"/>
                <w:szCs w:val="24"/>
              </w:rPr>
            </w:pPr>
            <w:sdt>
              <w:sdtPr>
                <w:rPr>
                  <w:rStyle w:val="ContentBodyChar"/>
                  <w:sz w:val="24"/>
                  <w:szCs w:val="24"/>
                </w:rPr>
                <w:id w:val="5444215"/>
                <w:placeholder>
                  <w:docPart w:val="6344A430CC2F4EAA9BE89FD4349FB1D1"/>
                </w:placeholder>
              </w:sdtPr>
              <w:sdtContent>
                <w:r w:rsidR="00D85910" w:rsidRPr="00382B80">
                  <w:rPr>
                    <w:rStyle w:val="ContentBodyChar"/>
                    <w:sz w:val="24"/>
                    <w:szCs w:val="24"/>
                  </w:rPr>
                  <w:t>Basic Java</w:t>
                </w:r>
              </w:sdtContent>
            </w:sdt>
          </w:p>
          <w:p w:rsidR="00910CBB" w:rsidRPr="00382B80" w:rsidRDefault="005D501D" w:rsidP="000E4FB8">
            <w:pPr>
              <w:pStyle w:val="BulletedList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5444216"/>
                <w:placeholder>
                  <w:docPart w:val="E6B874482EFF4A909DF99F432B766098"/>
                </w:placeholder>
              </w:sdtPr>
              <w:sdtContent>
                <w:r w:rsidR="001671B4" w:rsidRPr="00382B80">
                  <w:rPr>
                    <w:sz w:val="24"/>
                    <w:szCs w:val="24"/>
                  </w:rPr>
                  <w:t xml:space="preserve">Experience </w:t>
                </w:r>
                <w:r w:rsidR="00D85910" w:rsidRPr="00382B80">
                  <w:rPr>
                    <w:sz w:val="24"/>
                    <w:szCs w:val="24"/>
                  </w:rPr>
                  <w:t>writing and using classes</w:t>
                </w:r>
              </w:sdtContent>
            </w:sdt>
          </w:p>
          <w:p w:rsidR="00910CBB" w:rsidRPr="00382B80" w:rsidRDefault="005D501D" w:rsidP="000E4FB8">
            <w:pPr>
              <w:pStyle w:val="BulletedList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5444217"/>
                <w:placeholder>
                  <w:docPart w:val="71EACEE66F6C40D4A19143481A0C70B8"/>
                </w:placeholder>
              </w:sdtPr>
              <w:sdtContent>
                <w:r w:rsidR="001671B4" w:rsidRPr="00382B80">
                  <w:rPr>
                    <w:sz w:val="24"/>
                    <w:szCs w:val="24"/>
                  </w:rPr>
                  <w:t xml:space="preserve">Experience </w:t>
                </w:r>
                <w:r w:rsidR="00D85910" w:rsidRPr="00382B80">
                  <w:rPr>
                    <w:sz w:val="24"/>
                    <w:szCs w:val="24"/>
                  </w:rPr>
                  <w:t>with many basic data structures</w:t>
                </w:r>
              </w:sdtContent>
            </w:sdt>
          </w:p>
          <w:p w:rsidR="00910CBB" w:rsidRPr="00382B80" w:rsidRDefault="00910CBB" w:rsidP="000E4FB8">
            <w:pPr>
              <w:pStyle w:val="BulletedLis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</w:tr>
      <w:tr w:rsidR="00910CBB" w:rsidTr="000E4FB8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Pr="00024E30" w:rsidRDefault="00910CBB" w:rsidP="000E4FB8">
            <w:pPr>
              <w:pStyle w:val="ContentHeading"/>
            </w:pPr>
          </w:p>
        </w:tc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Default="00910CBB" w:rsidP="000E4FB8">
            <w:pPr>
              <w:rPr>
                <w:color w:val="404040" w:themeColor="text1" w:themeTint="BF"/>
                <w:sz w:val="20"/>
              </w:rPr>
            </w:pPr>
          </w:p>
        </w:tc>
      </w:tr>
      <w:tr w:rsidR="00910CBB" w:rsidTr="000E4FB8">
        <w:sdt>
          <w:sdtPr>
            <w:rPr>
              <w:sz w:val="24"/>
              <w:szCs w:val="24"/>
            </w:rPr>
            <w:id w:val="5444170"/>
            <w:placeholder>
              <w:docPart w:val="69F2D1166D58439FB570716AEF323696"/>
            </w:placeholder>
          </w:sdtPr>
          <w:sdtContent>
            <w:tc>
              <w:tcPr>
                <w:tcW w:w="1086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9F9F9" w:fill="auto"/>
              </w:tcPr>
              <w:p w:rsidR="00910CBB" w:rsidRPr="00382B80" w:rsidRDefault="001671B4" w:rsidP="000E4FB8">
                <w:pPr>
                  <w:pStyle w:val="ContentHeading"/>
                  <w:rPr>
                    <w:sz w:val="24"/>
                    <w:szCs w:val="24"/>
                  </w:rPr>
                </w:pPr>
                <w:r w:rsidRPr="00382B80">
                  <w:rPr>
                    <w:sz w:val="24"/>
                    <w:szCs w:val="24"/>
                  </w:rPr>
                  <w:t>Education</w:t>
                </w:r>
              </w:p>
            </w:tc>
          </w:sdtContent>
        </w:sdt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Pr="00382B80" w:rsidRDefault="005D501D" w:rsidP="000E4FB8">
            <w:pPr>
              <w:pStyle w:val="ContentBodyBold"/>
              <w:rPr>
                <w:rStyle w:val="ContentBodyChar"/>
                <w:b w:val="0"/>
                <w:sz w:val="24"/>
                <w:szCs w:val="24"/>
              </w:rPr>
            </w:pPr>
            <w:sdt>
              <w:sdtPr>
                <w:rPr>
                  <w:b w:val="0"/>
                  <w:sz w:val="24"/>
                  <w:szCs w:val="24"/>
                </w:rPr>
                <w:id w:val="13960624"/>
                <w:placeholder>
                  <w:docPart w:val="D5D17D1E860D4FE8ABBC0C7F03DFFD9C"/>
                </w:placeholder>
                <w:date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 w:rsidR="001671B4" w:rsidRPr="00382B80">
                  <w:rPr>
                    <w:b w:val="0"/>
                    <w:sz w:val="24"/>
                    <w:szCs w:val="24"/>
                  </w:rPr>
                  <w:t>East Carolina University, Greenville, NC</w:t>
                </w:r>
              </w:sdtContent>
            </w:sdt>
          </w:p>
          <w:p w:rsidR="00910CBB" w:rsidRPr="00382B80" w:rsidRDefault="005D501D" w:rsidP="000E4FB8">
            <w:pPr>
              <w:rPr>
                <w:color w:val="404040" w:themeColor="text1" w:themeTint="BF"/>
                <w:sz w:val="24"/>
                <w:szCs w:val="24"/>
              </w:rPr>
            </w:pPr>
            <w:sdt>
              <w:sdtPr>
                <w:rPr>
                  <w:rStyle w:val="ContentBodyChar"/>
                  <w:sz w:val="24"/>
                  <w:szCs w:val="24"/>
                </w:rPr>
                <w:id w:val="5444263"/>
                <w:placeholder>
                  <w:docPart w:val="057885770B3A4485864694B0395DA779"/>
                </w:placeholder>
              </w:sdtPr>
              <w:sdtContent>
                <w:r w:rsidR="001671B4" w:rsidRPr="00382B80">
                  <w:rPr>
                    <w:rStyle w:val="ContentBodyChar"/>
                    <w:sz w:val="24"/>
                    <w:szCs w:val="24"/>
                  </w:rPr>
                  <w:t>Bachelor of Arts in Computer Science</w:t>
                </w:r>
              </w:sdtContent>
            </w:sdt>
            <w:r w:rsidR="001671B4" w:rsidRPr="00382B80">
              <w:rPr>
                <w:color w:val="404040" w:themeColor="text1" w:themeTint="BF"/>
                <w:sz w:val="24"/>
                <w:szCs w:val="24"/>
              </w:rPr>
              <w:t xml:space="preserve"> </w:t>
            </w:r>
          </w:p>
          <w:p w:rsidR="00627239" w:rsidRPr="00382B80" w:rsidRDefault="001671B4" w:rsidP="005D501D">
            <w:pPr>
              <w:rPr>
                <w:sz w:val="24"/>
                <w:szCs w:val="24"/>
              </w:rPr>
            </w:pPr>
            <w:r w:rsidRPr="00382B80">
              <w:rPr>
                <w:sz w:val="24"/>
                <w:szCs w:val="24"/>
              </w:rPr>
              <w:t>May 2017</w:t>
            </w:r>
            <w:r w:rsidR="00627239" w:rsidRPr="00382B80">
              <w:rPr>
                <w:sz w:val="24"/>
                <w:szCs w:val="24"/>
              </w:rPr>
              <w:tab/>
            </w:r>
          </w:p>
          <w:p w:rsidR="00910CBB" w:rsidRPr="00382B80" w:rsidRDefault="005D501D" w:rsidP="000E4FB8">
            <w:pPr>
              <w:pStyle w:val="ContentBodyBold"/>
              <w:rPr>
                <w:rStyle w:val="ContentBodyChar"/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6492025"/>
                <w:placeholder>
                  <w:docPart w:val="03C29909D89E4943AF2476DB9860D54C"/>
                </w:placeholder>
                <w:date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 w:rsidR="001671B4" w:rsidRPr="00382B80">
                  <w:rPr>
                    <w:sz w:val="24"/>
                    <w:szCs w:val="24"/>
                  </w:rPr>
                  <w:t>Relevant Coursework</w:t>
                </w:r>
              </w:sdtContent>
            </w:sdt>
          </w:p>
          <w:p w:rsidR="00910CBB" w:rsidRPr="00382B80" w:rsidRDefault="005D501D" w:rsidP="000E4FB8">
            <w:pPr>
              <w:rPr>
                <w:color w:val="404040" w:themeColor="text1" w:themeTint="BF"/>
                <w:sz w:val="24"/>
                <w:szCs w:val="24"/>
              </w:rPr>
            </w:pPr>
            <w:sdt>
              <w:sdtPr>
                <w:rPr>
                  <w:rStyle w:val="ContentBodyChar"/>
                  <w:sz w:val="24"/>
                  <w:szCs w:val="24"/>
                </w:rPr>
                <w:id w:val="5444268"/>
                <w:placeholder>
                  <w:docPart w:val="9387A004C6024E6C8390C9AFCA3F13E9"/>
                </w:placeholder>
              </w:sdtPr>
              <w:sdtContent>
                <w:r w:rsidR="001671B4" w:rsidRPr="00382B80">
                  <w:rPr>
                    <w:rStyle w:val="ContentBodyChar"/>
                    <w:sz w:val="24"/>
                    <w:szCs w:val="24"/>
                  </w:rPr>
                  <w:t>Algorithmic Problem Solving</w:t>
                </w:r>
              </w:sdtContent>
            </w:sdt>
            <w:r w:rsidR="004513B2" w:rsidRPr="00382B80">
              <w:rPr>
                <w:color w:val="404040" w:themeColor="text1" w:themeTint="BF"/>
                <w:sz w:val="24"/>
                <w:szCs w:val="24"/>
              </w:rPr>
              <w:t xml:space="preserve">, </w:t>
            </w:r>
            <w:sdt>
              <w:sdtPr>
                <w:rPr>
                  <w:rStyle w:val="ContentBodyChar"/>
                  <w:sz w:val="24"/>
                  <w:szCs w:val="24"/>
                </w:rPr>
                <w:id w:val="5444239"/>
                <w:placeholder>
                  <w:docPart w:val="54A695C3754F4900B2A224CAE96C9355"/>
                </w:placeholder>
              </w:sdtPr>
              <w:sdtContent>
                <w:r w:rsidR="001671B4" w:rsidRPr="00382B80">
                  <w:rPr>
                    <w:rStyle w:val="ContentBodyChar"/>
                    <w:sz w:val="24"/>
                    <w:szCs w:val="24"/>
                  </w:rPr>
                  <w:t>CSCI 2310</w:t>
                </w:r>
              </w:sdtContent>
            </w:sdt>
            <w:r w:rsidR="004513B2" w:rsidRPr="00382B80">
              <w:rPr>
                <w:color w:val="404040" w:themeColor="text1" w:themeTint="BF"/>
                <w:sz w:val="24"/>
                <w:szCs w:val="24"/>
              </w:rPr>
              <w:t xml:space="preserve"> </w:t>
            </w:r>
          </w:p>
          <w:p w:rsidR="00910CBB" w:rsidRPr="00382B80" w:rsidRDefault="00910CBB" w:rsidP="000E4FB8">
            <w:pPr>
              <w:rPr>
                <w:color w:val="404040" w:themeColor="text1" w:themeTint="BF"/>
                <w:sz w:val="24"/>
                <w:szCs w:val="24"/>
              </w:rPr>
            </w:pPr>
          </w:p>
          <w:p w:rsidR="00910CBB" w:rsidRPr="00382B80" w:rsidRDefault="005D501D" w:rsidP="000E4FB8">
            <w:pPr>
              <w:rPr>
                <w:color w:val="404040" w:themeColor="text1" w:themeTint="BF"/>
                <w:sz w:val="24"/>
                <w:szCs w:val="24"/>
              </w:rPr>
            </w:pPr>
            <w:sdt>
              <w:sdtPr>
                <w:rPr>
                  <w:rStyle w:val="ContentBodyChar"/>
                  <w:sz w:val="24"/>
                  <w:szCs w:val="24"/>
                </w:rPr>
                <w:id w:val="5444270"/>
                <w:placeholder>
                  <w:docPart w:val="F654E5D4DF014C0D9503A51DE4524852"/>
                </w:placeholder>
              </w:sdtPr>
              <w:sdtContent>
                <w:r w:rsidR="009D0857" w:rsidRPr="00382B80">
                  <w:rPr>
                    <w:rStyle w:val="ContentBodyChar"/>
                    <w:sz w:val="24"/>
                    <w:szCs w:val="24"/>
                  </w:rPr>
                  <w:t>Data Structures and their applications</w:t>
                </w:r>
              </w:sdtContent>
            </w:sdt>
            <w:r w:rsidR="004513B2" w:rsidRPr="00382B80">
              <w:rPr>
                <w:rStyle w:val="ContentBodyChar"/>
                <w:sz w:val="24"/>
                <w:szCs w:val="24"/>
              </w:rPr>
              <w:t xml:space="preserve">, </w:t>
            </w:r>
            <w:sdt>
              <w:sdtPr>
                <w:rPr>
                  <w:rStyle w:val="ContentBodyChar"/>
                  <w:sz w:val="24"/>
                  <w:szCs w:val="24"/>
                </w:rPr>
                <w:id w:val="5444243"/>
                <w:placeholder>
                  <w:docPart w:val="60E87F7A76CB4CC2BCA425E3CFF93D45"/>
                </w:placeholder>
              </w:sdtPr>
              <w:sdtContent>
                <w:r w:rsidR="009D0857" w:rsidRPr="00382B80">
                  <w:rPr>
                    <w:rStyle w:val="ContentBodyChar"/>
                    <w:sz w:val="24"/>
                    <w:szCs w:val="24"/>
                  </w:rPr>
                  <w:t>CSCI 3200</w:t>
                </w:r>
              </w:sdtContent>
            </w:sdt>
            <w:r w:rsidR="004513B2" w:rsidRPr="00382B80">
              <w:rPr>
                <w:color w:val="404040" w:themeColor="text1" w:themeTint="BF"/>
                <w:sz w:val="24"/>
                <w:szCs w:val="24"/>
              </w:rPr>
              <w:t xml:space="preserve"> </w:t>
            </w:r>
          </w:p>
          <w:p w:rsidR="00910CBB" w:rsidRPr="00382B80" w:rsidRDefault="00910CBB" w:rsidP="000E4FB8">
            <w:pPr>
              <w:rPr>
                <w:color w:val="404040" w:themeColor="text1" w:themeTint="BF"/>
                <w:sz w:val="24"/>
                <w:szCs w:val="24"/>
              </w:rPr>
            </w:pPr>
          </w:p>
          <w:p w:rsidR="00627239" w:rsidRPr="00382B80" w:rsidRDefault="005D501D" w:rsidP="000E4FB8">
            <w:pPr>
              <w:rPr>
                <w:color w:val="404040" w:themeColor="text1" w:themeTint="BF"/>
                <w:sz w:val="24"/>
                <w:szCs w:val="24"/>
              </w:rPr>
            </w:pPr>
            <w:sdt>
              <w:sdtPr>
                <w:rPr>
                  <w:rStyle w:val="ContentBodyChar"/>
                  <w:sz w:val="24"/>
                  <w:szCs w:val="24"/>
                </w:rPr>
                <w:id w:val="5444271"/>
                <w:placeholder>
                  <w:docPart w:val="CE08E98336904053A9D732A6BDF741AE"/>
                </w:placeholder>
              </w:sdtPr>
              <w:sdtContent>
                <w:r w:rsidR="001671B4" w:rsidRPr="00382B80">
                  <w:rPr>
                    <w:rStyle w:val="ContentBodyChar"/>
                    <w:sz w:val="24"/>
                    <w:szCs w:val="24"/>
                  </w:rPr>
                  <w:t>College Algebra</w:t>
                </w:r>
              </w:sdtContent>
            </w:sdt>
            <w:r w:rsidR="004513B2" w:rsidRPr="00382B80">
              <w:rPr>
                <w:color w:val="404040" w:themeColor="text1" w:themeTint="BF"/>
                <w:sz w:val="24"/>
                <w:szCs w:val="24"/>
              </w:rPr>
              <w:t xml:space="preserve">, </w:t>
            </w:r>
            <w:sdt>
              <w:sdtPr>
                <w:rPr>
                  <w:rStyle w:val="ContentBodyChar"/>
                  <w:sz w:val="24"/>
                  <w:szCs w:val="24"/>
                </w:rPr>
                <w:id w:val="5444247"/>
                <w:placeholder>
                  <w:docPart w:val="3F7EFD1B0200477AAD95FB89AC671BF6"/>
                </w:placeholder>
              </w:sdtPr>
              <w:sdtContent>
                <w:r w:rsidR="001671B4" w:rsidRPr="00382B80">
                  <w:rPr>
                    <w:rStyle w:val="ContentBodyChar"/>
                    <w:sz w:val="24"/>
                    <w:szCs w:val="24"/>
                  </w:rPr>
                  <w:t>MATH 1065</w:t>
                </w:r>
              </w:sdtContent>
            </w:sdt>
            <w:r w:rsidR="001671B4" w:rsidRPr="00382B80">
              <w:rPr>
                <w:color w:val="404040" w:themeColor="text1" w:themeTint="BF"/>
                <w:sz w:val="24"/>
                <w:szCs w:val="24"/>
              </w:rPr>
              <w:t>,</w:t>
            </w:r>
          </w:p>
        </w:tc>
      </w:tr>
      <w:tr w:rsidR="00910CBB" w:rsidTr="000E4FB8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Pr="00024E30" w:rsidRDefault="00910CBB" w:rsidP="000E4FB8">
            <w:pPr>
              <w:pStyle w:val="ContentHeading"/>
            </w:pPr>
          </w:p>
        </w:tc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Default="00910CBB" w:rsidP="000E4FB8">
            <w:pPr>
              <w:rPr>
                <w:color w:val="404040" w:themeColor="text1" w:themeTint="BF"/>
                <w:sz w:val="20"/>
              </w:rPr>
            </w:pPr>
          </w:p>
        </w:tc>
      </w:tr>
      <w:tr w:rsidR="00910CBB" w:rsidTr="000E4FB8">
        <w:sdt>
          <w:sdtPr>
            <w:rPr>
              <w:sz w:val="24"/>
              <w:szCs w:val="24"/>
            </w:rPr>
            <w:id w:val="5444177"/>
            <w:placeholder>
              <w:docPart w:val="FE2EFF985CA34DCF8D0B3AFAABCADF9F"/>
            </w:placeholder>
            <w:showingPlcHdr/>
          </w:sdtPr>
          <w:sdtContent>
            <w:tc>
              <w:tcPr>
                <w:tcW w:w="1086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7F7F7" w:fill="auto"/>
              </w:tcPr>
              <w:p w:rsidR="00910CBB" w:rsidRPr="00382B80" w:rsidRDefault="004513B2" w:rsidP="000E4FB8">
                <w:pPr>
                  <w:pStyle w:val="ContentHeading"/>
                  <w:rPr>
                    <w:sz w:val="24"/>
                    <w:szCs w:val="24"/>
                  </w:rPr>
                </w:pPr>
                <w:r w:rsidRPr="00382B80">
                  <w:rPr>
                    <w:sz w:val="24"/>
                    <w:szCs w:val="24"/>
                  </w:rPr>
                  <w:t>References</w:t>
                </w:r>
              </w:p>
            </w:tc>
          </w:sdtContent>
        </w:sdt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sdt>
            <w:sdtPr>
              <w:rPr>
                <w:rStyle w:val="ContentBodyChar"/>
                <w:sz w:val="24"/>
                <w:szCs w:val="24"/>
              </w:rPr>
              <w:id w:val="5444252"/>
              <w:placeholder>
                <w:docPart w:val="4EA9E47E65504AB4AA3B262241C5F2DA"/>
              </w:placeholder>
            </w:sdtPr>
            <w:sdtContent>
              <w:p w:rsidR="00910CBB" w:rsidRPr="00382B80" w:rsidRDefault="005D501D" w:rsidP="000E4FB8">
                <w:pPr>
                  <w:rPr>
                    <w:color w:val="000000" w:themeColor="text1"/>
                    <w:sz w:val="24"/>
                    <w:szCs w:val="24"/>
                  </w:rPr>
                </w:pPr>
                <w:r w:rsidRPr="00382B80">
                  <w:rPr>
                    <w:rStyle w:val="ContentBodyChar"/>
                    <w:sz w:val="24"/>
                    <w:szCs w:val="24"/>
                  </w:rPr>
                  <w:t xml:space="preserve">Upon Request </w:t>
                </w:r>
              </w:p>
            </w:sdtContent>
          </w:sdt>
        </w:tc>
        <w:bookmarkStart w:id="0" w:name="_GoBack"/>
        <w:bookmarkEnd w:id="0"/>
      </w:tr>
    </w:tbl>
    <w:p w:rsidR="00910CBB" w:rsidRDefault="00910CBB" w:rsidP="00024E30"/>
    <w:sectPr w:rsidR="00910CBB" w:rsidSect="00910CBB">
      <w:pgSz w:w="12240" w:h="15840" w:code="1"/>
      <w:pgMar w:top="1440" w:right="1440" w:bottom="1440" w:left="1440" w:header="720" w:footer="720" w:gutter="0"/>
      <w:pgBorders w:offsetFrom="page">
        <w:top w:val="single" w:sz="4" w:space="24" w:color="D9D9D9" w:themeColor="background1" w:themeShade="D9"/>
        <w:left w:val="single" w:sz="4" w:space="24" w:color="D9D9D9" w:themeColor="background1" w:themeShade="D9"/>
        <w:bottom w:val="single" w:sz="4" w:space="24" w:color="D9D9D9" w:themeColor="background1" w:themeShade="D9"/>
        <w:right w:val="single" w:sz="4" w:space="24" w:color="D9D9D9" w:themeColor="background1" w:themeShade="D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6FC2" w:rsidRDefault="003A6FC2">
      <w:pPr>
        <w:spacing w:after="0" w:line="240" w:lineRule="auto"/>
      </w:pPr>
      <w:r>
        <w:separator/>
      </w:r>
    </w:p>
  </w:endnote>
  <w:endnote w:type="continuationSeparator" w:id="0">
    <w:p w:rsidR="003A6FC2" w:rsidRDefault="003A6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6FC2" w:rsidRDefault="003A6FC2">
      <w:pPr>
        <w:spacing w:after="0" w:line="240" w:lineRule="auto"/>
      </w:pPr>
      <w:r>
        <w:separator/>
      </w:r>
    </w:p>
  </w:footnote>
  <w:footnote w:type="continuationSeparator" w:id="0">
    <w:p w:rsidR="003A6FC2" w:rsidRDefault="003A6F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5457F"/>
    <w:multiLevelType w:val="hybridMultilevel"/>
    <w:tmpl w:val="C9B6F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1248AB"/>
    <w:multiLevelType w:val="hybridMultilevel"/>
    <w:tmpl w:val="6A141A20"/>
    <w:lvl w:ilvl="0" w:tplc="7D442A70">
      <w:start w:val="1"/>
      <w:numFmt w:val="bullet"/>
      <w:pStyle w:val="BulletedLis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5B4082"/>
    <w:multiLevelType w:val="hybridMultilevel"/>
    <w:tmpl w:val="FE70D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2A2525"/>
    <w:multiLevelType w:val="hybridMultilevel"/>
    <w:tmpl w:val="7A3001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C429F2"/>
    <w:multiLevelType w:val="hybridMultilevel"/>
    <w:tmpl w:val="C8F27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A6360F"/>
    <w:multiLevelType w:val="multilevel"/>
    <w:tmpl w:val="FE70D6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BD2FC2"/>
    <w:multiLevelType w:val="hybridMultilevel"/>
    <w:tmpl w:val="A0CA1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1B4"/>
    <w:rsid w:val="0000757A"/>
    <w:rsid w:val="00024E30"/>
    <w:rsid w:val="000E4FB8"/>
    <w:rsid w:val="001401D1"/>
    <w:rsid w:val="001671B4"/>
    <w:rsid w:val="00182546"/>
    <w:rsid w:val="001E5C69"/>
    <w:rsid w:val="00304974"/>
    <w:rsid w:val="0035541C"/>
    <w:rsid w:val="00382B80"/>
    <w:rsid w:val="003A6FC2"/>
    <w:rsid w:val="004513B2"/>
    <w:rsid w:val="005D501D"/>
    <w:rsid w:val="00627239"/>
    <w:rsid w:val="006275C3"/>
    <w:rsid w:val="00647056"/>
    <w:rsid w:val="0069180D"/>
    <w:rsid w:val="006D1D5B"/>
    <w:rsid w:val="008A13CB"/>
    <w:rsid w:val="00910CBB"/>
    <w:rsid w:val="00930E61"/>
    <w:rsid w:val="009D0857"/>
    <w:rsid w:val="00A90327"/>
    <w:rsid w:val="00AA6298"/>
    <w:rsid w:val="00AB0248"/>
    <w:rsid w:val="00AF7026"/>
    <w:rsid w:val="00B1053A"/>
    <w:rsid w:val="00B35B8E"/>
    <w:rsid w:val="00B87D7E"/>
    <w:rsid w:val="00BC44F9"/>
    <w:rsid w:val="00BE7B84"/>
    <w:rsid w:val="00CA3308"/>
    <w:rsid w:val="00D313CE"/>
    <w:rsid w:val="00D56030"/>
    <w:rsid w:val="00D815CA"/>
    <w:rsid w:val="00D85910"/>
    <w:rsid w:val="00E02D4E"/>
    <w:rsid w:val="00E11043"/>
    <w:rsid w:val="00E16B2F"/>
    <w:rsid w:val="00E31642"/>
    <w:rsid w:val="00FD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0CBB"/>
  </w:style>
  <w:style w:type="paragraph" w:styleId="Footer">
    <w:name w:val="footer"/>
    <w:basedOn w:val="Normal"/>
    <w:link w:val="FooterChar"/>
    <w:uiPriority w:val="99"/>
    <w:unhideWhenUsed/>
    <w:qFormat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CBB"/>
  </w:style>
  <w:style w:type="paragraph" w:customStyle="1" w:styleId="Name">
    <w:name w:val="Name"/>
    <w:basedOn w:val="Normal"/>
    <w:link w:val="NameChar"/>
    <w:qFormat/>
    <w:rsid w:val="00910CBB"/>
    <w:pPr>
      <w:spacing w:after="0" w:line="240" w:lineRule="auto"/>
    </w:pPr>
    <w:rPr>
      <w:b/>
      <w:color w:val="31849B" w:themeColor="accent5" w:themeShade="BF"/>
      <w:sz w:val="32"/>
    </w:rPr>
  </w:style>
  <w:style w:type="character" w:styleId="PlaceholderText">
    <w:name w:val="Placeholder Text"/>
    <w:basedOn w:val="DefaultParagraphFont"/>
    <w:uiPriority w:val="99"/>
    <w:semiHidden/>
    <w:rsid w:val="00910CBB"/>
    <w:rPr>
      <w:color w:val="808080"/>
    </w:rPr>
  </w:style>
  <w:style w:type="character" w:customStyle="1" w:styleId="NameChar">
    <w:name w:val="Name Char"/>
    <w:basedOn w:val="DefaultParagraphFont"/>
    <w:link w:val="Name"/>
    <w:rsid w:val="00910CBB"/>
    <w:rPr>
      <w:b/>
      <w:color w:val="31849B" w:themeColor="accent5" w:themeShade="BF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CBB"/>
    <w:rPr>
      <w:rFonts w:ascii="Tahoma" w:hAnsi="Tahoma" w:cs="Tahoma"/>
      <w:sz w:val="16"/>
      <w:szCs w:val="16"/>
    </w:rPr>
  </w:style>
  <w:style w:type="paragraph" w:customStyle="1" w:styleId="PersonalInfo">
    <w:name w:val="Personal Info"/>
    <w:basedOn w:val="Normal"/>
    <w:link w:val="PersonalInfoChar"/>
    <w:qFormat/>
    <w:rsid w:val="00910CBB"/>
    <w:pPr>
      <w:spacing w:after="0" w:line="240" w:lineRule="auto"/>
    </w:pPr>
    <w:rPr>
      <w:b/>
      <w:color w:val="262626" w:themeColor="text1" w:themeTint="D9"/>
      <w:sz w:val="20"/>
    </w:rPr>
  </w:style>
  <w:style w:type="paragraph" w:customStyle="1" w:styleId="ContentHeading">
    <w:name w:val="Content Heading"/>
    <w:basedOn w:val="Normal"/>
    <w:link w:val="ContentHeadingChar"/>
    <w:qFormat/>
    <w:rsid w:val="00647056"/>
    <w:pPr>
      <w:spacing w:after="0" w:line="240" w:lineRule="auto"/>
      <w:jc w:val="right"/>
    </w:pPr>
    <w:rPr>
      <w:b/>
      <w:color w:val="E36C0A" w:themeColor="accent6" w:themeShade="BF"/>
    </w:rPr>
  </w:style>
  <w:style w:type="character" w:customStyle="1" w:styleId="PersonalInfoChar">
    <w:name w:val="Personal Info Char"/>
    <w:basedOn w:val="DefaultParagraphFont"/>
    <w:link w:val="PersonalInfo"/>
    <w:rsid w:val="00910CBB"/>
    <w:rPr>
      <w:b/>
      <w:color w:val="262626" w:themeColor="text1" w:themeTint="D9"/>
      <w:sz w:val="20"/>
    </w:rPr>
  </w:style>
  <w:style w:type="character" w:customStyle="1" w:styleId="ContentHeadingChar">
    <w:name w:val="Content Heading Char"/>
    <w:basedOn w:val="DefaultParagraphFont"/>
    <w:link w:val="ContentHeading"/>
    <w:rsid w:val="00647056"/>
    <w:rPr>
      <w:b/>
      <w:color w:val="E36C0A" w:themeColor="accent6" w:themeShade="BF"/>
    </w:rPr>
  </w:style>
  <w:style w:type="paragraph" w:customStyle="1" w:styleId="ContentBody">
    <w:name w:val="Content Body"/>
    <w:basedOn w:val="Normal"/>
    <w:link w:val="ContentBodyChar"/>
    <w:qFormat/>
    <w:rsid w:val="00910CBB"/>
    <w:pPr>
      <w:spacing w:after="0" w:line="240" w:lineRule="auto"/>
    </w:pPr>
    <w:rPr>
      <w:color w:val="000000" w:themeColor="text1"/>
      <w:sz w:val="20"/>
    </w:rPr>
  </w:style>
  <w:style w:type="paragraph" w:customStyle="1" w:styleId="ContentBodyBold">
    <w:name w:val="Content Body Bold"/>
    <w:basedOn w:val="Normal"/>
    <w:link w:val="ContentBodyBoldChar"/>
    <w:qFormat/>
    <w:rsid w:val="00910CBB"/>
    <w:pPr>
      <w:spacing w:after="0" w:line="240" w:lineRule="auto"/>
    </w:pPr>
    <w:rPr>
      <w:b/>
      <w:color w:val="000000" w:themeColor="text1"/>
      <w:sz w:val="20"/>
    </w:rPr>
  </w:style>
  <w:style w:type="character" w:customStyle="1" w:styleId="ContentBodyChar">
    <w:name w:val="Content Body Char"/>
    <w:basedOn w:val="DefaultParagraphFont"/>
    <w:link w:val="ContentBody"/>
    <w:rsid w:val="00910CBB"/>
    <w:rPr>
      <w:color w:val="000000" w:themeColor="text1"/>
      <w:sz w:val="20"/>
    </w:rPr>
  </w:style>
  <w:style w:type="character" w:customStyle="1" w:styleId="ContentBodyBoldChar">
    <w:name w:val="Content Body Bold Char"/>
    <w:basedOn w:val="DefaultParagraphFont"/>
    <w:link w:val="ContentBodyBold"/>
    <w:rsid w:val="00910CBB"/>
    <w:rPr>
      <w:b/>
      <w:color w:val="000000" w:themeColor="text1"/>
      <w:sz w:val="20"/>
    </w:rPr>
  </w:style>
  <w:style w:type="paragraph" w:customStyle="1" w:styleId="PersonalInfoRight">
    <w:name w:val="Personal Info_Right"/>
    <w:basedOn w:val="Normal"/>
    <w:link w:val="PersonalInfoRightChar"/>
    <w:qFormat/>
    <w:rsid w:val="00910CBB"/>
    <w:pPr>
      <w:jc w:val="right"/>
    </w:pPr>
    <w:rPr>
      <w:b/>
      <w:sz w:val="20"/>
    </w:rPr>
  </w:style>
  <w:style w:type="character" w:customStyle="1" w:styleId="PersonalInfoRightChar">
    <w:name w:val="Personal Info_Right Char"/>
    <w:basedOn w:val="DefaultParagraphFont"/>
    <w:link w:val="PersonalInfoRight"/>
    <w:rsid w:val="00910CBB"/>
    <w:rPr>
      <w:b/>
      <w:sz w:val="20"/>
    </w:rPr>
  </w:style>
  <w:style w:type="paragraph" w:customStyle="1" w:styleId="BulletedList">
    <w:name w:val="Bulleted List"/>
    <w:basedOn w:val="Normal"/>
    <w:rsid w:val="00024E30"/>
    <w:pPr>
      <w:numPr>
        <w:numId w:val="1"/>
      </w:numPr>
      <w:spacing w:after="0" w:line="240" w:lineRule="auto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0CBB"/>
  </w:style>
  <w:style w:type="paragraph" w:styleId="Footer">
    <w:name w:val="footer"/>
    <w:basedOn w:val="Normal"/>
    <w:link w:val="FooterChar"/>
    <w:uiPriority w:val="99"/>
    <w:unhideWhenUsed/>
    <w:qFormat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CBB"/>
  </w:style>
  <w:style w:type="paragraph" w:customStyle="1" w:styleId="Name">
    <w:name w:val="Name"/>
    <w:basedOn w:val="Normal"/>
    <w:link w:val="NameChar"/>
    <w:qFormat/>
    <w:rsid w:val="00910CBB"/>
    <w:pPr>
      <w:spacing w:after="0" w:line="240" w:lineRule="auto"/>
    </w:pPr>
    <w:rPr>
      <w:b/>
      <w:color w:val="31849B" w:themeColor="accent5" w:themeShade="BF"/>
      <w:sz w:val="32"/>
    </w:rPr>
  </w:style>
  <w:style w:type="character" w:styleId="PlaceholderText">
    <w:name w:val="Placeholder Text"/>
    <w:basedOn w:val="DefaultParagraphFont"/>
    <w:uiPriority w:val="99"/>
    <w:semiHidden/>
    <w:rsid w:val="00910CBB"/>
    <w:rPr>
      <w:color w:val="808080"/>
    </w:rPr>
  </w:style>
  <w:style w:type="character" w:customStyle="1" w:styleId="NameChar">
    <w:name w:val="Name Char"/>
    <w:basedOn w:val="DefaultParagraphFont"/>
    <w:link w:val="Name"/>
    <w:rsid w:val="00910CBB"/>
    <w:rPr>
      <w:b/>
      <w:color w:val="31849B" w:themeColor="accent5" w:themeShade="BF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CBB"/>
    <w:rPr>
      <w:rFonts w:ascii="Tahoma" w:hAnsi="Tahoma" w:cs="Tahoma"/>
      <w:sz w:val="16"/>
      <w:szCs w:val="16"/>
    </w:rPr>
  </w:style>
  <w:style w:type="paragraph" w:customStyle="1" w:styleId="PersonalInfo">
    <w:name w:val="Personal Info"/>
    <w:basedOn w:val="Normal"/>
    <w:link w:val="PersonalInfoChar"/>
    <w:qFormat/>
    <w:rsid w:val="00910CBB"/>
    <w:pPr>
      <w:spacing w:after="0" w:line="240" w:lineRule="auto"/>
    </w:pPr>
    <w:rPr>
      <w:b/>
      <w:color w:val="262626" w:themeColor="text1" w:themeTint="D9"/>
      <w:sz w:val="20"/>
    </w:rPr>
  </w:style>
  <w:style w:type="paragraph" w:customStyle="1" w:styleId="ContentHeading">
    <w:name w:val="Content Heading"/>
    <w:basedOn w:val="Normal"/>
    <w:link w:val="ContentHeadingChar"/>
    <w:qFormat/>
    <w:rsid w:val="00647056"/>
    <w:pPr>
      <w:spacing w:after="0" w:line="240" w:lineRule="auto"/>
      <w:jc w:val="right"/>
    </w:pPr>
    <w:rPr>
      <w:b/>
      <w:color w:val="E36C0A" w:themeColor="accent6" w:themeShade="BF"/>
    </w:rPr>
  </w:style>
  <w:style w:type="character" w:customStyle="1" w:styleId="PersonalInfoChar">
    <w:name w:val="Personal Info Char"/>
    <w:basedOn w:val="DefaultParagraphFont"/>
    <w:link w:val="PersonalInfo"/>
    <w:rsid w:val="00910CBB"/>
    <w:rPr>
      <w:b/>
      <w:color w:val="262626" w:themeColor="text1" w:themeTint="D9"/>
      <w:sz w:val="20"/>
    </w:rPr>
  </w:style>
  <w:style w:type="character" w:customStyle="1" w:styleId="ContentHeadingChar">
    <w:name w:val="Content Heading Char"/>
    <w:basedOn w:val="DefaultParagraphFont"/>
    <w:link w:val="ContentHeading"/>
    <w:rsid w:val="00647056"/>
    <w:rPr>
      <w:b/>
      <w:color w:val="E36C0A" w:themeColor="accent6" w:themeShade="BF"/>
    </w:rPr>
  </w:style>
  <w:style w:type="paragraph" w:customStyle="1" w:styleId="ContentBody">
    <w:name w:val="Content Body"/>
    <w:basedOn w:val="Normal"/>
    <w:link w:val="ContentBodyChar"/>
    <w:qFormat/>
    <w:rsid w:val="00910CBB"/>
    <w:pPr>
      <w:spacing w:after="0" w:line="240" w:lineRule="auto"/>
    </w:pPr>
    <w:rPr>
      <w:color w:val="000000" w:themeColor="text1"/>
      <w:sz w:val="20"/>
    </w:rPr>
  </w:style>
  <w:style w:type="paragraph" w:customStyle="1" w:styleId="ContentBodyBold">
    <w:name w:val="Content Body Bold"/>
    <w:basedOn w:val="Normal"/>
    <w:link w:val="ContentBodyBoldChar"/>
    <w:qFormat/>
    <w:rsid w:val="00910CBB"/>
    <w:pPr>
      <w:spacing w:after="0" w:line="240" w:lineRule="auto"/>
    </w:pPr>
    <w:rPr>
      <w:b/>
      <w:color w:val="000000" w:themeColor="text1"/>
      <w:sz w:val="20"/>
    </w:rPr>
  </w:style>
  <w:style w:type="character" w:customStyle="1" w:styleId="ContentBodyChar">
    <w:name w:val="Content Body Char"/>
    <w:basedOn w:val="DefaultParagraphFont"/>
    <w:link w:val="ContentBody"/>
    <w:rsid w:val="00910CBB"/>
    <w:rPr>
      <w:color w:val="000000" w:themeColor="text1"/>
      <w:sz w:val="20"/>
    </w:rPr>
  </w:style>
  <w:style w:type="character" w:customStyle="1" w:styleId="ContentBodyBoldChar">
    <w:name w:val="Content Body Bold Char"/>
    <w:basedOn w:val="DefaultParagraphFont"/>
    <w:link w:val="ContentBodyBold"/>
    <w:rsid w:val="00910CBB"/>
    <w:rPr>
      <w:b/>
      <w:color w:val="000000" w:themeColor="text1"/>
      <w:sz w:val="20"/>
    </w:rPr>
  </w:style>
  <w:style w:type="paragraph" w:customStyle="1" w:styleId="PersonalInfoRight">
    <w:name w:val="Personal Info_Right"/>
    <w:basedOn w:val="Normal"/>
    <w:link w:val="PersonalInfoRightChar"/>
    <w:qFormat/>
    <w:rsid w:val="00910CBB"/>
    <w:pPr>
      <w:jc w:val="right"/>
    </w:pPr>
    <w:rPr>
      <w:b/>
      <w:sz w:val="20"/>
    </w:rPr>
  </w:style>
  <w:style w:type="character" w:customStyle="1" w:styleId="PersonalInfoRightChar">
    <w:name w:val="Personal Info_Right Char"/>
    <w:basedOn w:val="DefaultParagraphFont"/>
    <w:link w:val="PersonalInfoRight"/>
    <w:rsid w:val="00910CBB"/>
    <w:rPr>
      <w:b/>
      <w:sz w:val="20"/>
    </w:rPr>
  </w:style>
  <w:style w:type="paragraph" w:customStyle="1" w:styleId="BulletedList">
    <w:name w:val="Bulleted List"/>
    <w:basedOn w:val="Normal"/>
    <w:rsid w:val="00024E30"/>
    <w:pPr>
      <w:numPr>
        <w:numId w:val="1"/>
      </w:numPr>
      <w:spacing w:after="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glossaryDocument" Target="glossary/document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microsoft.com/office/2007/relationships/stylesWithEffects" Target="stylesWithEffect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hton\AppData\Roaming\Microsoft\Templates\Functional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6B256CE4B1146BE8AD1449D6587E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551E0F-119B-489A-A9A5-1F212F417992}"/>
      </w:docPartPr>
      <w:docPartBody>
        <w:p w:rsidR="00146BDC" w:rsidRDefault="00B14DF8">
          <w:pPr>
            <w:pStyle w:val="36B256CE4B1146BE8AD1449D6587E4A2"/>
          </w:pPr>
          <w:r>
            <w:t>[Your Name]</w:t>
          </w:r>
        </w:p>
      </w:docPartBody>
    </w:docPart>
    <w:docPart>
      <w:docPartPr>
        <w:name w:val="A666505B66B4440BBFDC0E76B6207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17F1F3-C2EE-4C17-A868-A968FAAB57B0}"/>
      </w:docPartPr>
      <w:docPartBody>
        <w:p w:rsidR="00146BDC" w:rsidRDefault="00B14DF8">
          <w:pPr>
            <w:pStyle w:val="A666505B66B4440BBFDC0E76B6207D9E"/>
          </w:pPr>
          <w:r>
            <w:rPr>
              <w:color w:val="262626" w:themeColor="text1" w:themeTint="D9"/>
              <w:sz w:val="18"/>
            </w:rPr>
            <w:t>[</w:t>
          </w:r>
          <w:r>
            <w:rPr>
              <w:rStyle w:val="PersonalInfoChar"/>
            </w:rPr>
            <w:t>Phone</w:t>
          </w:r>
          <w:r>
            <w:rPr>
              <w:color w:val="262626" w:themeColor="text1" w:themeTint="D9"/>
              <w:sz w:val="18"/>
            </w:rPr>
            <w:t>]</w:t>
          </w:r>
        </w:p>
      </w:docPartBody>
    </w:docPart>
    <w:docPart>
      <w:docPartPr>
        <w:name w:val="8A48474E9EE94FAE913AB674A6193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7AFFB2-2FB4-4785-B211-499F7D00E25B}"/>
      </w:docPartPr>
      <w:docPartBody>
        <w:p w:rsidR="00146BDC" w:rsidRDefault="00B14DF8">
          <w:pPr>
            <w:pStyle w:val="8A48474E9EE94FAE913AB674A619370E"/>
          </w:pPr>
          <w:r>
            <w:rPr>
              <w:color w:val="262626" w:themeColor="text1" w:themeTint="D9"/>
              <w:sz w:val="18"/>
            </w:rPr>
            <w:t>[Street Address], [City, ST  Zip Code]</w:t>
          </w:r>
        </w:p>
      </w:docPartBody>
    </w:docPart>
    <w:docPart>
      <w:docPartPr>
        <w:name w:val="112D18083E9F4B208C2ECC66C7241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015550-B12F-47AC-A6EE-130FA2D1E4D8}"/>
      </w:docPartPr>
      <w:docPartBody>
        <w:p w:rsidR="00146BDC" w:rsidRDefault="00B14DF8">
          <w:pPr>
            <w:pStyle w:val="112D18083E9F4B208C2ECC66C72416F5"/>
          </w:pPr>
          <w:r>
            <w:t>Professional Profile</w:t>
          </w:r>
        </w:p>
      </w:docPartBody>
    </w:docPart>
    <w:docPart>
      <w:docPartPr>
        <w:name w:val="19255973D86643848CDEBECEAB4CE9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3B3489-1535-4884-B47D-BE50A1AC47C3}"/>
      </w:docPartPr>
      <w:docPartBody>
        <w:p w:rsidR="00146BDC" w:rsidRDefault="00B14DF8">
          <w:pPr>
            <w:pStyle w:val="19255973D86643848CDEBECEAB4CE9B3"/>
          </w:pPr>
          <w:r>
            <w:rPr>
              <w:color w:val="404040" w:themeColor="text1" w:themeTint="BF"/>
              <w:sz w:val="20"/>
            </w:rPr>
            <w:t>[Briefly describe your professional background and education relevant to this position.]</w:t>
          </w:r>
        </w:p>
      </w:docPartBody>
    </w:docPart>
    <w:docPart>
      <w:docPartPr>
        <w:name w:val="A72C50CDE7984B928E7D7BE5E7B7F5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82FD6-8A55-4C59-B96B-EEC4AC971A98}"/>
      </w:docPartPr>
      <w:docPartBody>
        <w:p w:rsidR="00146BDC" w:rsidRDefault="00B14DF8">
          <w:pPr>
            <w:pStyle w:val="A72C50CDE7984B928E7D7BE5E7B7F5A3"/>
          </w:pPr>
          <w:r>
            <w:t>Professional Accomplishments</w:t>
          </w:r>
        </w:p>
      </w:docPartBody>
    </w:docPart>
    <w:docPart>
      <w:docPartPr>
        <w:name w:val="8A9DD4674B334F7F8DB21FD4785AC3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9DCE41-D1F7-4EF7-9471-F5761EC9A2B9}"/>
      </w:docPartPr>
      <w:docPartBody>
        <w:p w:rsidR="00146BDC" w:rsidRDefault="00B14DF8">
          <w:pPr>
            <w:pStyle w:val="8A9DD4674B334F7F8DB21FD4785AC3A2"/>
          </w:pPr>
          <w:r>
            <w:rPr>
              <w:color w:val="404040" w:themeColor="text1" w:themeTint="BF"/>
              <w:sz w:val="20"/>
            </w:rPr>
            <w:t>[Field or Area of Accomplishment]</w:t>
          </w:r>
        </w:p>
      </w:docPartBody>
    </w:docPart>
    <w:docPart>
      <w:docPartPr>
        <w:name w:val="3F175824927C47B496845001914FAF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39857A-867B-4E70-B187-2B2B4A3A91B0}"/>
      </w:docPartPr>
      <w:docPartBody>
        <w:p w:rsidR="00146BDC" w:rsidRDefault="00B14DF8">
          <w:pPr>
            <w:pStyle w:val="3F175824927C47B496845001914FAF19"/>
          </w:pPr>
          <w:r>
            <w:rPr>
              <w:color w:val="404040" w:themeColor="text1" w:themeTint="BF"/>
              <w:sz w:val="20"/>
            </w:rPr>
            <w:t>[Field or Area of Accomplishment]</w:t>
          </w:r>
        </w:p>
      </w:docPartBody>
    </w:docPart>
    <w:docPart>
      <w:docPartPr>
        <w:name w:val="46B15C56B6E6410395EC8C231A596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A3EF5-FDE9-4A79-85BF-16F9D44439C9}"/>
      </w:docPartPr>
      <w:docPartBody>
        <w:p w:rsidR="00146BDC" w:rsidRDefault="00B14DF8">
          <w:pPr>
            <w:pStyle w:val="46B15C56B6E6410395EC8C231A596EBA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98BAB186433946D49B1634E0236B28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84785-1568-40C2-ABBD-58E9716634CE}"/>
      </w:docPartPr>
      <w:docPartBody>
        <w:p w:rsidR="00146BDC" w:rsidRDefault="00B14DF8">
          <w:pPr>
            <w:pStyle w:val="98BAB186433946D49B1634E0236B285F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6344A430CC2F4EAA9BE89FD4349FB1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A34A0-C58E-4B77-8EB9-FFB4F2F32A08}"/>
      </w:docPartPr>
      <w:docPartBody>
        <w:p w:rsidR="00146BDC" w:rsidRDefault="00B14DF8">
          <w:pPr>
            <w:pStyle w:val="6344A430CC2F4EAA9BE89FD4349FB1D1"/>
          </w:pPr>
          <w:r>
            <w:rPr>
              <w:color w:val="404040" w:themeColor="text1" w:themeTint="BF"/>
              <w:sz w:val="20"/>
            </w:rPr>
            <w:t>[Field or Area of Accomplishment]</w:t>
          </w:r>
        </w:p>
      </w:docPartBody>
    </w:docPart>
    <w:docPart>
      <w:docPartPr>
        <w:name w:val="E6B874482EFF4A909DF99F432B7660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1273C-1BC7-427C-AD63-3C23084D8441}"/>
      </w:docPartPr>
      <w:docPartBody>
        <w:p w:rsidR="00146BDC" w:rsidRDefault="00B14DF8">
          <w:pPr>
            <w:pStyle w:val="E6B874482EFF4A909DF99F432B766098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71EACEE66F6C40D4A19143481A0C70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BE58CD-3AF2-4863-99DE-575D797312CD}"/>
      </w:docPartPr>
      <w:docPartBody>
        <w:p w:rsidR="00146BDC" w:rsidRDefault="00B14DF8">
          <w:pPr>
            <w:pStyle w:val="71EACEE66F6C40D4A19143481A0C70B8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69F2D1166D58439FB570716AEF3236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434B85-2E74-4B9C-91FD-F91CA0036029}"/>
      </w:docPartPr>
      <w:docPartBody>
        <w:p w:rsidR="00146BDC" w:rsidRDefault="00B14DF8">
          <w:pPr>
            <w:pStyle w:val="69F2D1166D58439FB570716AEF323696"/>
          </w:pPr>
          <w:r>
            <w:t>Work History</w:t>
          </w:r>
        </w:p>
      </w:docPartBody>
    </w:docPart>
    <w:docPart>
      <w:docPartPr>
        <w:name w:val="D5D17D1E860D4FE8ABBC0C7F03DFFD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17C93-99BA-4AE7-8635-25B9F42E8D72}"/>
      </w:docPartPr>
      <w:docPartBody>
        <w:p w:rsidR="00146BDC" w:rsidRDefault="00B14DF8">
          <w:pPr>
            <w:pStyle w:val="D5D17D1E860D4FE8ABBC0C7F03DFFD9C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057885770B3A4485864694B0395DA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C0B06A-CDA0-4A12-86E8-7B95393D3476}"/>
      </w:docPartPr>
      <w:docPartBody>
        <w:p w:rsidR="00146BDC" w:rsidRDefault="00B14DF8">
          <w:pPr>
            <w:pStyle w:val="057885770B3A4485864694B0395DA779"/>
          </w:pPr>
          <w:r>
            <w:rPr>
              <w:rStyle w:val="ContentBodyChar"/>
            </w:rPr>
            <w:t>[Job Title]</w:t>
          </w:r>
        </w:p>
      </w:docPartBody>
    </w:docPart>
    <w:docPart>
      <w:docPartPr>
        <w:name w:val="03C29909D89E4943AF2476DB9860D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030FB3-AEF4-4AA1-9FBF-1488C63E1B09}"/>
      </w:docPartPr>
      <w:docPartBody>
        <w:p w:rsidR="00146BDC" w:rsidRDefault="00B14DF8">
          <w:pPr>
            <w:pStyle w:val="03C29909D89E4943AF2476DB9860D54C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9387A004C6024E6C8390C9AFCA3F1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3020A-314D-4533-A057-54F5E1B9FC98}"/>
      </w:docPartPr>
      <w:docPartBody>
        <w:p w:rsidR="00146BDC" w:rsidRDefault="00B14DF8">
          <w:pPr>
            <w:pStyle w:val="9387A004C6024E6C8390C9AFCA3F13E9"/>
          </w:pPr>
          <w:r>
            <w:rPr>
              <w:rStyle w:val="ContentBodyChar"/>
            </w:rPr>
            <w:t>[Job Title]</w:t>
          </w:r>
        </w:p>
      </w:docPartBody>
    </w:docPart>
    <w:docPart>
      <w:docPartPr>
        <w:name w:val="54A695C3754F4900B2A224CAE96C93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4B9EE-0C3F-4A58-B034-9929B2BB3E5D}"/>
      </w:docPartPr>
      <w:docPartBody>
        <w:p w:rsidR="00146BDC" w:rsidRDefault="00B14DF8">
          <w:pPr>
            <w:pStyle w:val="54A695C3754F4900B2A224CAE96C9355"/>
          </w:pPr>
          <w:r>
            <w:rPr>
              <w:color w:val="404040" w:themeColor="text1" w:themeTint="BF"/>
              <w:sz w:val="20"/>
            </w:rPr>
            <w:t>[Company Name]</w:t>
          </w:r>
        </w:p>
      </w:docPartBody>
    </w:docPart>
    <w:docPart>
      <w:docPartPr>
        <w:name w:val="F654E5D4DF014C0D9503A51DE45248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EC15B6-7311-45EF-9609-7EA39974FF7D}"/>
      </w:docPartPr>
      <w:docPartBody>
        <w:p w:rsidR="00146BDC" w:rsidRDefault="00B14DF8">
          <w:pPr>
            <w:pStyle w:val="F654E5D4DF014C0D9503A51DE4524852"/>
          </w:pPr>
          <w:r>
            <w:rPr>
              <w:rStyle w:val="ContentBodyChar"/>
            </w:rPr>
            <w:t>[Job Title]</w:t>
          </w:r>
        </w:p>
      </w:docPartBody>
    </w:docPart>
    <w:docPart>
      <w:docPartPr>
        <w:name w:val="60E87F7A76CB4CC2BCA425E3CFF93D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34A94A-488E-4005-BEF5-CB9CF77A1888}"/>
      </w:docPartPr>
      <w:docPartBody>
        <w:p w:rsidR="00146BDC" w:rsidRDefault="00B14DF8">
          <w:pPr>
            <w:pStyle w:val="60E87F7A76CB4CC2BCA425E3CFF93D45"/>
          </w:pPr>
          <w:r>
            <w:rPr>
              <w:color w:val="404040" w:themeColor="text1" w:themeTint="BF"/>
              <w:sz w:val="20"/>
            </w:rPr>
            <w:t>[Company Name]</w:t>
          </w:r>
        </w:p>
      </w:docPartBody>
    </w:docPart>
    <w:docPart>
      <w:docPartPr>
        <w:name w:val="CE08E98336904053A9D732A6BDF741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B8F36-0AAF-444A-9E92-1F51BD7107DD}"/>
      </w:docPartPr>
      <w:docPartBody>
        <w:p w:rsidR="00146BDC" w:rsidRDefault="00B14DF8">
          <w:pPr>
            <w:pStyle w:val="CE08E98336904053A9D732A6BDF741AE"/>
          </w:pPr>
          <w:r>
            <w:rPr>
              <w:rStyle w:val="ContentBodyChar"/>
            </w:rPr>
            <w:t>[Job Title]</w:t>
          </w:r>
        </w:p>
      </w:docPartBody>
    </w:docPart>
    <w:docPart>
      <w:docPartPr>
        <w:name w:val="3F7EFD1B0200477AAD95FB89AC671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2B059E-1BEB-4390-B20A-5494F0897D34}"/>
      </w:docPartPr>
      <w:docPartBody>
        <w:p w:rsidR="00146BDC" w:rsidRDefault="00B14DF8">
          <w:pPr>
            <w:pStyle w:val="3F7EFD1B0200477AAD95FB89AC671BF6"/>
          </w:pPr>
          <w:r>
            <w:rPr>
              <w:color w:val="404040" w:themeColor="text1" w:themeTint="BF"/>
              <w:sz w:val="20"/>
            </w:rPr>
            <w:t>[Company Name]</w:t>
          </w:r>
        </w:p>
      </w:docPartBody>
    </w:docPart>
    <w:docPart>
      <w:docPartPr>
        <w:name w:val="FE2EFF985CA34DCF8D0B3AFAABCAD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C173D-3875-4468-B404-E3E8C2C0330F}"/>
      </w:docPartPr>
      <w:docPartBody>
        <w:p w:rsidR="00146BDC" w:rsidRDefault="00B14DF8">
          <w:pPr>
            <w:pStyle w:val="FE2EFF985CA34DCF8D0B3AFAABCADF9F"/>
          </w:pPr>
          <w:r>
            <w:t>References</w:t>
          </w:r>
        </w:p>
      </w:docPartBody>
    </w:docPart>
    <w:docPart>
      <w:docPartPr>
        <w:name w:val="4EA9E47E65504AB4AA3B262241C5F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96D37-219A-49EF-BB74-BD9C635E4311}"/>
      </w:docPartPr>
      <w:docPartBody>
        <w:p w:rsidR="00146BDC" w:rsidRDefault="00B14DF8">
          <w:pPr>
            <w:pStyle w:val="4EA9E47E65504AB4AA3B262241C5F2DA"/>
          </w:pPr>
          <w:r>
            <w:rPr>
              <w:color w:val="404040" w:themeColor="text1" w:themeTint="BF"/>
              <w:sz w:val="20"/>
            </w:rPr>
            <w:t>[References are available upon request.]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438"/>
    <w:rsid w:val="000F57C2"/>
    <w:rsid w:val="00146BDC"/>
    <w:rsid w:val="001F3365"/>
    <w:rsid w:val="003159AA"/>
    <w:rsid w:val="00527A83"/>
    <w:rsid w:val="00535735"/>
    <w:rsid w:val="00B14DF8"/>
    <w:rsid w:val="00C12C6E"/>
    <w:rsid w:val="00F2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B256CE4B1146BE8AD1449D6587E4A2">
    <w:name w:val="36B256CE4B1146BE8AD1449D6587E4A2"/>
  </w:style>
  <w:style w:type="paragraph" w:customStyle="1" w:styleId="PersonalInfo">
    <w:name w:val="Personal Info"/>
    <w:basedOn w:val="Normal"/>
    <w:link w:val="PersonalInfoChar"/>
    <w:qFormat/>
    <w:pPr>
      <w:spacing w:after="0" w:line="240" w:lineRule="auto"/>
    </w:pPr>
    <w:rPr>
      <w:rFonts w:eastAsiaTheme="minorHAnsi"/>
      <w:color w:val="262626" w:themeColor="text1" w:themeTint="D9"/>
      <w:sz w:val="18"/>
    </w:rPr>
  </w:style>
  <w:style w:type="character" w:customStyle="1" w:styleId="PersonalInfoChar">
    <w:name w:val="Personal Info Char"/>
    <w:basedOn w:val="DefaultParagraphFont"/>
    <w:link w:val="PersonalInfo"/>
    <w:rPr>
      <w:rFonts w:eastAsiaTheme="minorHAnsi"/>
      <w:color w:val="262626" w:themeColor="text1" w:themeTint="D9"/>
      <w:sz w:val="18"/>
    </w:rPr>
  </w:style>
  <w:style w:type="paragraph" w:customStyle="1" w:styleId="A666505B66B4440BBFDC0E76B6207D9E">
    <w:name w:val="A666505B66B4440BBFDC0E76B6207D9E"/>
  </w:style>
  <w:style w:type="paragraph" w:customStyle="1" w:styleId="8A48474E9EE94FAE913AB674A619370E">
    <w:name w:val="8A48474E9EE94FAE913AB674A619370E"/>
  </w:style>
  <w:style w:type="paragraph" w:customStyle="1" w:styleId="056E202EA21343C2AFC5B7687D82C019">
    <w:name w:val="056E202EA21343C2AFC5B7687D82C019"/>
  </w:style>
  <w:style w:type="paragraph" w:customStyle="1" w:styleId="1F761C18813A4F4D8D3CF78BD4764C43">
    <w:name w:val="1F761C18813A4F4D8D3CF78BD4764C43"/>
  </w:style>
  <w:style w:type="paragraph" w:customStyle="1" w:styleId="112D18083E9F4B208C2ECC66C72416F5">
    <w:name w:val="112D18083E9F4B208C2ECC66C72416F5"/>
  </w:style>
  <w:style w:type="paragraph" w:customStyle="1" w:styleId="19255973D86643848CDEBECEAB4CE9B3">
    <w:name w:val="19255973D86643848CDEBECEAB4CE9B3"/>
  </w:style>
  <w:style w:type="paragraph" w:customStyle="1" w:styleId="C465597C0A3441A5A8498B00D24085B6">
    <w:name w:val="C465597C0A3441A5A8498B00D24085B6"/>
  </w:style>
  <w:style w:type="paragraph" w:customStyle="1" w:styleId="7EDFB5982C1B46CEBCD4B54FA892CA8A">
    <w:name w:val="7EDFB5982C1B46CEBCD4B54FA892CA8A"/>
  </w:style>
  <w:style w:type="paragraph" w:customStyle="1" w:styleId="19F83AFA209E48C5B8BF27297325AAF8">
    <w:name w:val="19F83AFA209E48C5B8BF27297325AAF8"/>
  </w:style>
  <w:style w:type="paragraph" w:customStyle="1" w:styleId="C643C84E988046A29AB9D2D7206ED8DF">
    <w:name w:val="C643C84E988046A29AB9D2D7206ED8DF"/>
  </w:style>
  <w:style w:type="paragraph" w:customStyle="1" w:styleId="FA74C75297CF42A2A30FD14491925F8A">
    <w:name w:val="FA74C75297CF42A2A30FD14491925F8A"/>
  </w:style>
  <w:style w:type="paragraph" w:customStyle="1" w:styleId="17D681961A8E4F7A98594A164596697B">
    <w:name w:val="17D681961A8E4F7A98594A164596697B"/>
  </w:style>
  <w:style w:type="paragraph" w:customStyle="1" w:styleId="B86A3B1B2D694259AF94E455D7AA1BA8">
    <w:name w:val="B86A3B1B2D694259AF94E455D7AA1BA8"/>
  </w:style>
  <w:style w:type="paragraph" w:customStyle="1" w:styleId="76043DE8E447417DA6EABBA0497529E5">
    <w:name w:val="76043DE8E447417DA6EABBA0497529E5"/>
  </w:style>
  <w:style w:type="paragraph" w:customStyle="1" w:styleId="A72C50CDE7984B928E7D7BE5E7B7F5A3">
    <w:name w:val="A72C50CDE7984B928E7D7BE5E7B7F5A3"/>
  </w:style>
  <w:style w:type="paragraph" w:customStyle="1" w:styleId="8A9DD4674B334F7F8DB21FD4785AC3A2">
    <w:name w:val="8A9DD4674B334F7F8DB21FD4785AC3A2"/>
  </w:style>
  <w:style w:type="paragraph" w:customStyle="1" w:styleId="EECE9B0E6AD34032B59F1B4C4FC2BE75">
    <w:name w:val="EECE9B0E6AD34032B59F1B4C4FC2BE75"/>
  </w:style>
  <w:style w:type="paragraph" w:customStyle="1" w:styleId="F97BF39676414809A71B419FEFD291D0">
    <w:name w:val="F97BF39676414809A71B419FEFD291D0"/>
  </w:style>
  <w:style w:type="paragraph" w:customStyle="1" w:styleId="60AF51CBAC14428E9282134B189436C1">
    <w:name w:val="60AF51CBAC14428E9282134B189436C1"/>
  </w:style>
  <w:style w:type="paragraph" w:customStyle="1" w:styleId="4017D0C38A064087840E60AEF7F9FF0A">
    <w:name w:val="4017D0C38A064087840E60AEF7F9FF0A"/>
  </w:style>
  <w:style w:type="paragraph" w:customStyle="1" w:styleId="3F175824927C47B496845001914FAF19">
    <w:name w:val="3F175824927C47B496845001914FAF19"/>
  </w:style>
  <w:style w:type="paragraph" w:customStyle="1" w:styleId="46B15C56B6E6410395EC8C231A596EBA">
    <w:name w:val="46B15C56B6E6410395EC8C231A596EBA"/>
  </w:style>
  <w:style w:type="paragraph" w:customStyle="1" w:styleId="98BAB186433946D49B1634E0236B285F">
    <w:name w:val="98BAB186433946D49B1634E0236B285F"/>
  </w:style>
  <w:style w:type="paragraph" w:customStyle="1" w:styleId="34777D6E0EA7419D839F1EE8C2BF87A3">
    <w:name w:val="34777D6E0EA7419D839F1EE8C2BF87A3"/>
  </w:style>
  <w:style w:type="paragraph" w:customStyle="1" w:styleId="DE1B7ADDEB07417E8A54854BE564288A">
    <w:name w:val="DE1B7ADDEB07417E8A54854BE564288A"/>
  </w:style>
  <w:style w:type="paragraph" w:customStyle="1" w:styleId="6344A430CC2F4EAA9BE89FD4349FB1D1">
    <w:name w:val="6344A430CC2F4EAA9BE89FD4349FB1D1"/>
  </w:style>
  <w:style w:type="paragraph" w:customStyle="1" w:styleId="E6B874482EFF4A909DF99F432B766098">
    <w:name w:val="E6B874482EFF4A909DF99F432B766098"/>
  </w:style>
  <w:style w:type="paragraph" w:customStyle="1" w:styleId="71EACEE66F6C40D4A19143481A0C70B8">
    <w:name w:val="71EACEE66F6C40D4A19143481A0C70B8"/>
  </w:style>
  <w:style w:type="paragraph" w:customStyle="1" w:styleId="9FEC3145259146708DBF597C0D1B9A71">
    <w:name w:val="9FEC3145259146708DBF597C0D1B9A71"/>
  </w:style>
  <w:style w:type="paragraph" w:customStyle="1" w:styleId="C34E67CC2D1F4A52B703B51D37F9B280">
    <w:name w:val="C34E67CC2D1F4A52B703B51D37F9B280"/>
  </w:style>
  <w:style w:type="paragraph" w:customStyle="1" w:styleId="69F2D1166D58439FB570716AEF323696">
    <w:name w:val="69F2D1166D58439FB570716AEF323696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5D17D1E860D4FE8ABBC0C7F03DFFD9C">
    <w:name w:val="D5D17D1E860D4FE8ABBC0C7F03DFFD9C"/>
  </w:style>
  <w:style w:type="paragraph" w:customStyle="1" w:styleId="ContentBody">
    <w:name w:val="Content Body"/>
    <w:basedOn w:val="Normal"/>
    <w:link w:val="ContentBodyChar"/>
    <w:qFormat/>
    <w:pPr>
      <w:spacing w:after="0" w:line="240" w:lineRule="auto"/>
    </w:pPr>
    <w:rPr>
      <w:rFonts w:eastAsiaTheme="minorHAnsi"/>
      <w:color w:val="404040" w:themeColor="text1" w:themeTint="BF"/>
      <w:sz w:val="20"/>
    </w:rPr>
  </w:style>
  <w:style w:type="character" w:customStyle="1" w:styleId="ContentBodyChar">
    <w:name w:val="Content Body Char"/>
    <w:basedOn w:val="DefaultParagraphFont"/>
    <w:link w:val="ContentBody"/>
    <w:rPr>
      <w:rFonts w:eastAsiaTheme="minorHAnsi"/>
      <w:color w:val="404040" w:themeColor="text1" w:themeTint="BF"/>
      <w:sz w:val="20"/>
    </w:rPr>
  </w:style>
  <w:style w:type="paragraph" w:customStyle="1" w:styleId="057885770B3A4485864694B0395DA779">
    <w:name w:val="057885770B3A4485864694B0395DA779"/>
  </w:style>
  <w:style w:type="paragraph" w:customStyle="1" w:styleId="3F1FBDCDD76843EEADF84CA425C4A257">
    <w:name w:val="3F1FBDCDD76843EEADF84CA425C4A257"/>
  </w:style>
  <w:style w:type="paragraph" w:customStyle="1" w:styleId="6934C540F1F74760995A7CAFD550E358">
    <w:name w:val="6934C540F1F74760995A7CAFD550E358"/>
  </w:style>
  <w:style w:type="paragraph" w:customStyle="1" w:styleId="03C29909D89E4943AF2476DB9860D54C">
    <w:name w:val="03C29909D89E4943AF2476DB9860D54C"/>
  </w:style>
  <w:style w:type="paragraph" w:customStyle="1" w:styleId="9387A004C6024E6C8390C9AFCA3F13E9">
    <w:name w:val="9387A004C6024E6C8390C9AFCA3F13E9"/>
  </w:style>
  <w:style w:type="paragraph" w:customStyle="1" w:styleId="54A695C3754F4900B2A224CAE96C9355">
    <w:name w:val="54A695C3754F4900B2A224CAE96C9355"/>
  </w:style>
  <w:style w:type="paragraph" w:customStyle="1" w:styleId="4CE8BB0EF64749FFA0408F71988D38A5">
    <w:name w:val="4CE8BB0EF64749FFA0408F71988D38A5"/>
  </w:style>
  <w:style w:type="paragraph" w:customStyle="1" w:styleId="8F7A485C4B244100B8583658F6AFD65C">
    <w:name w:val="8F7A485C4B244100B8583658F6AFD65C"/>
  </w:style>
  <w:style w:type="paragraph" w:customStyle="1" w:styleId="F654E5D4DF014C0D9503A51DE4524852">
    <w:name w:val="F654E5D4DF014C0D9503A51DE4524852"/>
  </w:style>
  <w:style w:type="paragraph" w:customStyle="1" w:styleId="60E87F7A76CB4CC2BCA425E3CFF93D45">
    <w:name w:val="60E87F7A76CB4CC2BCA425E3CFF93D45"/>
  </w:style>
  <w:style w:type="paragraph" w:customStyle="1" w:styleId="ABDF95299D1F42989B117A54F588A568">
    <w:name w:val="ABDF95299D1F42989B117A54F588A568"/>
  </w:style>
  <w:style w:type="paragraph" w:customStyle="1" w:styleId="17EF0C119C064A23AEC8E61223044ED3">
    <w:name w:val="17EF0C119C064A23AEC8E61223044ED3"/>
  </w:style>
  <w:style w:type="paragraph" w:customStyle="1" w:styleId="CE08E98336904053A9D732A6BDF741AE">
    <w:name w:val="CE08E98336904053A9D732A6BDF741AE"/>
  </w:style>
  <w:style w:type="paragraph" w:customStyle="1" w:styleId="3F7EFD1B0200477AAD95FB89AC671BF6">
    <w:name w:val="3F7EFD1B0200477AAD95FB89AC671BF6"/>
  </w:style>
  <w:style w:type="paragraph" w:customStyle="1" w:styleId="31B9A6692CBB4C34A131F4E970A99F9A">
    <w:name w:val="31B9A6692CBB4C34A131F4E970A99F9A"/>
  </w:style>
  <w:style w:type="paragraph" w:customStyle="1" w:styleId="673C98261CAF40BDA4C0B09383AA4920">
    <w:name w:val="673C98261CAF40BDA4C0B09383AA4920"/>
  </w:style>
  <w:style w:type="paragraph" w:customStyle="1" w:styleId="45E95859CEAE4350ABCC5D71C67A52FC">
    <w:name w:val="45E95859CEAE4350ABCC5D71C67A52FC"/>
  </w:style>
  <w:style w:type="paragraph" w:customStyle="1" w:styleId="F6F3B8BB1A5B4B81B459CDE16287C40E">
    <w:name w:val="F6F3B8BB1A5B4B81B459CDE16287C40E"/>
  </w:style>
  <w:style w:type="paragraph" w:customStyle="1" w:styleId="457E215610A74459ABE638E57F3573F2">
    <w:name w:val="457E215610A74459ABE638E57F3573F2"/>
  </w:style>
  <w:style w:type="paragraph" w:customStyle="1" w:styleId="196D4681BD954D01966364AC235A7116">
    <w:name w:val="196D4681BD954D01966364AC235A7116"/>
  </w:style>
  <w:style w:type="paragraph" w:customStyle="1" w:styleId="FE2EFF985CA34DCF8D0B3AFAABCADF9F">
    <w:name w:val="FE2EFF985CA34DCF8D0B3AFAABCADF9F"/>
  </w:style>
  <w:style w:type="paragraph" w:customStyle="1" w:styleId="4EA9E47E65504AB4AA3B262241C5F2DA">
    <w:name w:val="4EA9E47E65504AB4AA3B262241C5F2DA"/>
  </w:style>
  <w:style w:type="paragraph" w:customStyle="1" w:styleId="4A14AFE019DA4487B4FCB0A003AAF3CB">
    <w:name w:val="4A14AFE019DA4487B4FCB0A003AAF3CB"/>
    <w:rsid w:val="00F22438"/>
  </w:style>
  <w:style w:type="paragraph" w:customStyle="1" w:styleId="066C86CEA37541BA8EC8431AE34B2A8E">
    <w:name w:val="066C86CEA37541BA8EC8431AE34B2A8E"/>
    <w:rsid w:val="00F22438"/>
  </w:style>
  <w:style w:type="paragraph" w:customStyle="1" w:styleId="82D0BD38F29D4ED2B4D245F5A916F501">
    <w:name w:val="82D0BD38F29D4ED2B4D245F5A916F501"/>
    <w:rsid w:val="00F22438"/>
  </w:style>
  <w:style w:type="paragraph" w:customStyle="1" w:styleId="CDBD77C1AF194AC9A2CA357F0347B12A">
    <w:name w:val="CDBD77C1AF194AC9A2CA357F0347B12A"/>
    <w:rsid w:val="00F22438"/>
  </w:style>
  <w:style w:type="paragraph" w:customStyle="1" w:styleId="37A0609D21184F86B1993B7E42472147">
    <w:name w:val="37A0609D21184F86B1993B7E42472147"/>
    <w:rsid w:val="00F22438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B256CE4B1146BE8AD1449D6587E4A2">
    <w:name w:val="36B256CE4B1146BE8AD1449D6587E4A2"/>
  </w:style>
  <w:style w:type="paragraph" w:customStyle="1" w:styleId="PersonalInfo">
    <w:name w:val="Personal Info"/>
    <w:basedOn w:val="Normal"/>
    <w:link w:val="PersonalInfoChar"/>
    <w:qFormat/>
    <w:pPr>
      <w:spacing w:after="0" w:line="240" w:lineRule="auto"/>
    </w:pPr>
    <w:rPr>
      <w:rFonts w:eastAsiaTheme="minorHAnsi"/>
      <w:color w:val="262626" w:themeColor="text1" w:themeTint="D9"/>
      <w:sz w:val="18"/>
    </w:rPr>
  </w:style>
  <w:style w:type="character" w:customStyle="1" w:styleId="PersonalInfoChar">
    <w:name w:val="Personal Info Char"/>
    <w:basedOn w:val="DefaultParagraphFont"/>
    <w:link w:val="PersonalInfo"/>
    <w:rPr>
      <w:rFonts w:eastAsiaTheme="minorHAnsi"/>
      <w:color w:val="262626" w:themeColor="text1" w:themeTint="D9"/>
      <w:sz w:val="18"/>
    </w:rPr>
  </w:style>
  <w:style w:type="paragraph" w:customStyle="1" w:styleId="A666505B66B4440BBFDC0E76B6207D9E">
    <w:name w:val="A666505B66B4440BBFDC0E76B6207D9E"/>
  </w:style>
  <w:style w:type="paragraph" w:customStyle="1" w:styleId="8A48474E9EE94FAE913AB674A619370E">
    <w:name w:val="8A48474E9EE94FAE913AB674A619370E"/>
  </w:style>
  <w:style w:type="paragraph" w:customStyle="1" w:styleId="056E202EA21343C2AFC5B7687D82C019">
    <w:name w:val="056E202EA21343C2AFC5B7687D82C019"/>
  </w:style>
  <w:style w:type="paragraph" w:customStyle="1" w:styleId="1F761C18813A4F4D8D3CF78BD4764C43">
    <w:name w:val="1F761C18813A4F4D8D3CF78BD4764C43"/>
  </w:style>
  <w:style w:type="paragraph" w:customStyle="1" w:styleId="112D18083E9F4B208C2ECC66C72416F5">
    <w:name w:val="112D18083E9F4B208C2ECC66C72416F5"/>
  </w:style>
  <w:style w:type="paragraph" w:customStyle="1" w:styleId="19255973D86643848CDEBECEAB4CE9B3">
    <w:name w:val="19255973D86643848CDEBECEAB4CE9B3"/>
  </w:style>
  <w:style w:type="paragraph" w:customStyle="1" w:styleId="C465597C0A3441A5A8498B00D24085B6">
    <w:name w:val="C465597C0A3441A5A8498B00D24085B6"/>
  </w:style>
  <w:style w:type="paragraph" w:customStyle="1" w:styleId="7EDFB5982C1B46CEBCD4B54FA892CA8A">
    <w:name w:val="7EDFB5982C1B46CEBCD4B54FA892CA8A"/>
  </w:style>
  <w:style w:type="paragraph" w:customStyle="1" w:styleId="19F83AFA209E48C5B8BF27297325AAF8">
    <w:name w:val="19F83AFA209E48C5B8BF27297325AAF8"/>
  </w:style>
  <w:style w:type="paragraph" w:customStyle="1" w:styleId="C643C84E988046A29AB9D2D7206ED8DF">
    <w:name w:val="C643C84E988046A29AB9D2D7206ED8DF"/>
  </w:style>
  <w:style w:type="paragraph" w:customStyle="1" w:styleId="FA74C75297CF42A2A30FD14491925F8A">
    <w:name w:val="FA74C75297CF42A2A30FD14491925F8A"/>
  </w:style>
  <w:style w:type="paragraph" w:customStyle="1" w:styleId="17D681961A8E4F7A98594A164596697B">
    <w:name w:val="17D681961A8E4F7A98594A164596697B"/>
  </w:style>
  <w:style w:type="paragraph" w:customStyle="1" w:styleId="B86A3B1B2D694259AF94E455D7AA1BA8">
    <w:name w:val="B86A3B1B2D694259AF94E455D7AA1BA8"/>
  </w:style>
  <w:style w:type="paragraph" w:customStyle="1" w:styleId="76043DE8E447417DA6EABBA0497529E5">
    <w:name w:val="76043DE8E447417DA6EABBA0497529E5"/>
  </w:style>
  <w:style w:type="paragraph" w:customStyle="1" w:styleId="A72C50CDE7984B928E7D7BE5E7B7F5A3">
    <w:name w:val="A72C50CDE7984B928E7D7BE5E7B7F5A3"/>
  </w:style>
  <w:style w:type="paragraph" w:customStyle="1" w:styleId="8A9DD4674B334F7F8DB21FD4785AC3A2">
    <w:name w:val="8A9DD4674B334F7F8DB21FD4785AC3A2"/>
  </w:style>
  <w:style w:type="paragraph" w:customStyle="1" w:styleId="EECE9B0E6AD34032B59F1B4C4FC2BE75">
    <w:name w:val="EECE9B0E6AD34032B59F1B4C4FC2BE75"/>
  </w:style>
  <w:style w:type="paragraph" w:customStyle="1" w:styleId="F97BF39676414809A71B419FEFD291D0">
    <w:name w:val="F97BF39676414809A71B419FEFD291D0"/>
  </w:style>
  <w:style w:type="paragraph" w:customStyle="1" w:styleId="60AF51CBAC14428E9282134B189436C1">
    <w:name w:val="60AF51CBAC14428E9282134B189436C1"/>
  </w:style>
  <w:style w:type="paragraph" w:customStyle="1" w:styleId="4017D0C38A064087840E60AEF7F9FF0A">
    <w:name w:val="4017D0C38A064087840E60AEF7F9FF0A"/>
  </w:style>
  <w:style w:type="paragraph" w:customStyle="1" w:styleId="3F175824927C47B496845001914FAF19">
    <w:name w:val="3F175824927C47B496845001914FAF19"/>
  </w:style>
  <w:style w:type="paragraph" w:customStyle="1" w:styleId="46B15C56B6E6410395EC8C231A596EBA">
    <w:name w:val="46B15C56B6E6410395EC8C231A596EBA"/>
  </w:style>
  <w:style w:type="paragraph" w:customStyle="1" w:styleId="98BAB186433946D49B1634E0236B285F">
    <w:name w:val="98BAB186433946D49B1634E0236B285F"/>
  </w:style>
  <w:style w:type="paragraph" w:customStyle="1" w:styleId="34777D6E0EA7419D839F1EE8C2BF87A3">
    <w:name w:val="34777D6E0EA7419D839F1EE8C2BF87A3"/>
  </w:style>
  <w:style w:type="paragraph" w:customStyle="1" w:styleId="DE1B7ADDEB07417E8A54854BE564288A">
    <w:name w:val="DE1B7ADDEB07417E8A54854BE564288A"/>
  </w:style>
  <w:style w:type="paragraph" w:customStyle="1" w:styleId="6344A430CC2F4EAA9BE89FD4349FB1D1">
    <w:name w:val="6344A430CC2F4EAA9BE89FD4349FB1D1"/>
  </w:style>
  <w:style w:type="paragraph" w:customStyle="1" w:styleId="E6B874482EFF4A909DF99F432B766098">
    <w:name w:val="E6B874482EFF4A909DF99F432B766098"/>
  </w:style>
  <w:style w:type="paragraph" w:customStyle="1" w:styleId="71EACEE66F6C40D4A19143481A0C70B8">
    <w:name w:val="71EACEE66F6C40D4A19143481A0C70B8"/>
  </w:style>
  <w:style w:type="paragraph" w:customStyle="1" w:styleId="9FEC3145259146708DBF597C0D1B9A71">
    <w:name w:val="9FEC3145259146708DBF597C0D1B9A71"/>
  </w:style>
  <w:style w:type="paragraph" w:customStyle="1" w:styleId="C34E67CC2D1F4A52B703B51D37F9B280">
    <w:name w:val="C34E67CC2D1F4A52B703B51D37F9B280"/>
  </w:style>
  <w:style w:type="paragraph" w:customStyle="1" w:styleId="69F2D1166D58439FB570716AEF323696">
    <w:name w:val="69F2D1166D58439FB570716AEF323696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5D17D1E860D4FE8ABBC0C7F03DFFD9C">
    <w:name w:val="D5D17D1E860D4FE8ABBC0C7F03DFFD9C"/>
  </w:style>
  <w:style w:type="paragraph" w:customStyle="1" w:styleId="ContentBody">
    <w:name w:val="Content Body"/>
    <w:basedOn w:val="Normal"/>
    <w:link w:val="ContentBodyChar"/>
    <w:qFormat/>
    <w:pPr>
      <w:spacing w:after="0" w:line="240" w:lineRule="auto"/>
    </w:pPr>
    <w:rPr>
      <w:rFonts w:eastAsiaTheme="minorHAnsi"/>
      <w:color w:val="404040" w:themeColor="text1" w:themeTint="BF"/>
      <w:sz w:val="20"/>
    </w:rPr>
  </w:style>
  <w:style w:type="character" w:customStyle="1" w:styleId="ContentBodyChar">
    <w:name w:val="Content Body Char"/>
    <w:basedOn w:val="DefaultParagraphFont"/>
    <w:link w:val="ContentBody"/>
    <w:rPr>
      <w:rFonts w:eastAsiaTheme="minorHAnsi"/>
      <w:color w:val="404040" w:themeColor="text1" w:themeTint="BF"/>
      <w:sz w:val="20"/>
    </w:rPr>
  </w:style>
  <w:style w:type="paragraph" w:customStyle="1" w:styleId="057885770B3A4485864694B0395DA779">
    <w:name w:val="057885770B3A4485864694B0395DA779"/>
  </w:style>
  <w:style w:type="paragraph" w:customStyle="1" w:styleId="3F1FBDCDD76843EEADF84CA425C4A257">
    <w:name w:val="3F1FBDCDD76843EEADF84CA425C4A257"/>
  </w:style>
  <w:style w:type="paragraph" w:customStyle="1" w:styleId="6934C540F1F74760995A7CAFD550E358">
    <w:name w:val="6934C540F1F74760995A7CAFD550E358"/>
  </w:style>
  <w:style w:type="paragraph" w:customStyle="1" w:styleId="03C29909D89E4943AF2476DB9860D54C">
    <w:name w:val="03C29909D89E4943AF2476DB9860D54C"/>
  </w:style>
  <w:style w:type="paragraph" w:customStyle="1" w:styleId="9387A004C6024E6C8390C9AFCA3F13E9">
    <w:name w:val="9387A004C6024E6C8390C9AFCA3F13E9"/>
  </w:style>
  <w:style w:type="paragraph" w:customStyle="1" w:styleId="54A695C3754F4900B2A224CAE96C9355">
    <w:name w:val="54A695C3754F4900B2A224CAE96C9355"/>
  </w:style>
  <w:style w:type="paragraph" w:customStyle="1" w:styleId="4CE8BB0EF64749FFA0408F71988D38A5">
    <w:name w:val="4CE8BB0EF64749FFA0408F71988D38A5"/>
  </w:style>
  <w:style w:type="paragraph" w:customStyle="1" w:styleId="8F7A485C4B244100B8583658F6AFD65C">
    <w:name w:val="8F7A485C4B244100B8583658F6AFD65C"/>
  </w:style>
  <w:style w:type="paragraph" w:customStyle="1" w:styleId="F654E5D4DF014C0D9503A51DE4524852">
    <w:name w:val="F654E5D4DF014C0D9503A51DE4524852"/>
  </w:style>
  <w:style w:type="paragraph" w:customStyle="1" w:styleId="60E87F7A76CB4CC2BCA425E3CFF93D45">
    <w:name w:val="60E87F7A76CB4CC2BCA425E3CFF93D45"/>
  </w:style>
  <w:style w:type="paragraph" w:customStyle="1" w:styleId="ABDF95299D1F42989B117A54F588A568">
    <w:name w:val="ABDF95299D1F42989B117A54F588A568"/>
  </w:style>
  <w:style w:type="paragraph" w:customStyle="1" w:styleId="17EF0C119C064A23AEC8E61223044ED3">
    <w:name w:val="17EF0C119C064A23AEC8E61223044ED3"/>
  </w:style>
  <w:style w:type="paragraph" w:customStyle="1" w:styleId="CE08E98336904053A9D732A6BDF741AE">
    <w:name w:val="CE08E98336904053A9D732A6BDF741AE"/>
  </w:style>
  <w:style w:type="paragraph" w:customStyle="1" w:styleId="3F7EFD1B0200477AAD95FB89AC671BF6">
    <w:name w:val="3F7EFD1B0200477AAD95FB89AC671BF6"/>
  </w:style>
  <w:style w:type="paragraph" w:customStyle="1" w:styleId="31B9A6692CBB4C34A131F4E970A99F9A">
    <w:name w:val="31B9A6692CBB4C34A131F4E970A99F9A"/>
  </w:style>
  <w:style w:type="paragraph" w:customStyle="1" w:styleId="673C98261CAF40BDA4C0B09383AA4920">
    <w:name w:val="673C98261CAF40BDA4C0B09383AA4920"/>
  </w:style>
  <w:style w:type="paragraph" w:customStyle="1" w:styleId="45E95859CEAE4350ABCC5D71C67A52FC">
    <w:name w:val="45E95859CEAE4350ABCC5D71C67A52FC"/>
  </w:style>
  <w:style w:type="paragraph" w:customStyle="1" w:styleId="F6F3B8BB1A5B4B81B459CDE16287C40E">
    <w:name w:val="F6F3B8BB1A5B4B81B459CDE16287C40E"/>
  </w:style>
  <w:style w:type="paragraph" w:customStyle="1" w:styleId="457E215610A74459ABE638E57F3573F2">
    <w:name w:val="457E215610A74459ABE638E57F3573F2"/>
  </w:style>
  <w:style w:type="paragraph" w:customStyle="1" w:styleId="196D4681BD954D01966364AC235A7116">
    <w:name w:val="196D4681BD954D01966364AC235A7116"/>
  </w:style>
  <w:style w:type="paragraph" w:customStyle="1" w:styleId="FE2EFF985CA34DCF8D0B3AFAABCADF9F">
    <w:name w:val="FE2EFF985CA34DCF8D0B3AFAABCADF9F"/>
  </w:style>
  <w:style w:type="paragraph" w:customStyle="1" w:styleId="4EA9E47E65504AB4AA3B262241C5F2DA">
    <w:name w:val="4EA9E47E65504AB4AA3B262241C5F2DA"/>
  </w:style>
  <w:style w:type="paragraph" w:customStyle="1" w:styleId="4A14AFE019DA4487B4FCB0A003AAF3CB">
    <w:name w:val="4A14AFE019DA4487B4FCB0A003AAF3CB"/>
    <w:rsid w:val="00F22438"/>
  </w:style>
  <w:style w:type="paragraph" w:customStyle="1" w:styleId="066C86CEA37541BA8EC8431AE34B2A8E">
    <w:name w:val="066C86CEA37541BA8EC8431AE34B2A8E"/>
    <w:rsid w:val="00F22438"/>
  </w:style>
  <w:style w:type="paragraph" w:customStyle="1" w:styleId="82D0BD38F29D4ED2B4D245F5A916F501">
    <w:name w:val="82D0BD38F29D4ED2B4D245F5A916F501"/>
    <w:rsid w:val="00F22438"/>
  </w:style>
  <w:style w:type="paragraph" w:customStyle="1" w:styleId="CDBD77C1AF194AC9A2CA357F0347B12A">
    <w:name w:val="CDBD77C1AF194AC9A2CA357F0347B12A"/>
    <w:rsid w:val="00F22438"/>
  </w:style>
  <w:style w:type="paragraph" w:customStyle="1" w:styleId="37A0609D21184F86B1993B7E42472147">
    <w:name w:val="37A0609D21184F86B1993B7E42472147"/>
    <w:rsid w:val="00F224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F9A99F-18DC-4A1C-8BE6-5251DAD9C0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9C33F1-8065-094B-8C76-A27F12162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\Users\Ashton\AppData\Roaming\Microsoft\Templates\FunctionalResume.dotx</Template>
  <TotalTime>0</TotalTime>
  <Pages>1</Pages>
  <Words>182</Words>
  <Characters>1040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resume</vt:lpstr>
    </vt:vector>
  </TitlesOfParts>
  <Company>MaxPoint Interactive</Company>
  <LinksUpToDate>false</LinksUpToDate>
  <CharactersWithSpaces>1220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resume</dc:title>
  <dc:creator>Ashton</dc:creator>
  <cp:lastModifiedBy>Mone</cp:lastModifiedBy>
  <cp:revision>2</cp:revision>
  <dcterms:created xsi:type="dcterms:W3CDTF">2015-06-14T17:19:00Z</dcterms:created>
  <dcterms:modified xsi:type="dcterms:W3CDTF">2015-06-14T17:19:00Z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TC103782729990</vt:lpwstr>
  </property>
</Properties>
</file>