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ook w:val="0000"/>
      </w:tblPr>
      <w:tblGrid>
        <w:gridCol w:w="11016"/>
      </w:tblGrid>
      <w:tr w:rsidR="00256187">
        <w:trPr>
          <w:jc w:val="center"/>
        </w:trPr>
        <w:tc>
          <w:tcPr>
            <w:tcW w:w="0" w:type="auto"/>
            <w:shd w:val="clear" w:color="auto" w:fill="auto"/>
          </w:tcPr>
          <w:p w:rsidR="00256187" w:rsidRPr="00433571" w:rsidRDefault="00256187" w:rsidP="00256187">
            <w:pPr>
              <w:pStyle w:val="Address2"/>
              <w:rPr>
                <w:sz w:val="16"/>
                <w:szCs w:val="16"/>
              </w:rPr>
            </w:pPr>
            <w:smartTag w:uri="urn:schemas-microsoft-com:office:smarttags" w:element="Street">
              <w:smartTag w:uri="urn:schemas-microsoft-com:office:smarttags" w:element="address">
                <w:r w:rsidRPr="00433571">
                  <w:rPr>
                    <w:sz w:val="16"/>
                    <w:szCs w:val="16"/>
                  </w:rPr>
                  <w:t>11257 Oakhaven Dr.</w:t>
                </w:r>
              </w:smartTag>
            </w:smartTag>
            <w:r w:rsidRPr="00433571">
              <w:rPr>
                <w:sz w:val="16"/>
                <w:szCs w:val="16"/>
              </w:rPr>
              <w:t xml:space="preserve"> • </w:t>
            </w:r>
            <w:smartTag w:uri="urn:schemas-microsoft-com:office:smarttags" w:element="place">
              <w:smartTag w:uri="urn:schemas-microsoft-com:office:smarttags" w:element="City">
                <w:r w:rsidRPr="00433571">
                  <w:rPr>
                    <w:sz w:val="16"/>
                    <w:szCs w:val="16"/>
                  </w:rPr>
                  <w:t>Pinellas Park</w:t>
                </w:r>
              </w:smartTag>
              <w:r w:rsidRPr="00433571">
                <w:rPr>
                  <w:sz w:val="16"/>
                  <w:szCs w:val="16"/>
                </w:rPr>
                <w:t xml:space="preserve">, </w:t>
              </w:r>
              <w:smartTag w:uri="urn:schemas-microsoft-com:office:smarttags" w:element="State">
                <w:r w:rsidRPr="00433571">
                  <w:rPr>
                    <w:sz w:val="16"/>
                    <w:szCs w:val="16"/>
                  </w:rPr>
                  <w:t>FL</w:t>
                </w:r>
              </w:smartTag>
              <w:r w:rsidRPr="00433571">
                <w:rPr>
                  <w:sz w:val="16"/>
                  <w:szCs w:val="16"/>
                </w:rPr>
                <w:t xml:space="preserve">  </w:t>
              </w:r>
              <w:smartTag w:uri="urn:schemas-microsoft-com:office:smarttags" w:element="PostalCode">
                <w:r w:rsidRPr="00433571">
                  <w:rPr>
                    <w:sz w:val="16"/>
                    <w:szCs w:val="16"/>
                  </w:rPr>
                  <w:t>33782</w:t>
                </w:r>
              </w:smartTag>
            </w:smartTag>
          </w:p>
        </w:tc>
      </w:tr>
      <w:tr w:rsidR="00256187">
        <w:trPr>
          <w:jc w:val="center"/>
        </w:trPr>
        <w:tc>
          <w:tcPr>
            <w:tcW w:w="0" w:type="auto"/>
            <w:shd w:val="clear" w:color="auto" w:fill="auto"/>
            <w:tcMar>
              <w:bottom w:w="288" w:type="dxa"/>
            </w:tcMar>
          </w:tcPr>
          <w:p w:rsidR="00256187" w:rsidRPr="00AB3E9B" w:rsidRDefault="00256187" w:rsidP="00591861">
            <w:pPr>
              <w:pStyle w:val="Address1"/>
              <w:rPr>
                <w:b/>
                <w:sz w:val="20"/>
              </w:rPr>
            </w:pPr>
            <w:r w:rsidRPr="00AB3E9B">
              <w:rPr>
                <w:b/>
                <w:sz w:val="20"/>
              </w:rPr>
              <w:t xml:space="preserve">Phone (727) </w:t>
            </w:r>
            <w:r w:rsidR="00AB7A5D">
              <w:rPr>
                <w:b/>
                <w:sz w:val="20"/>
              </w:rPr>
              <w:t>415-0206</w:t>
            </w:r>
            <w:r w:rsidRPr="00AB3E9B">
              <w:rPr>
                <w:b/>
                <w:sz w:val="20"/>
              </w:rPr>
              <w:t xml:space="preserve"> • E-mail </w:t>
            </w:r>
            <w:r w:rsidR="00184EE7">
              <w:rPr>
                <w:b/>
                <w:sz w:val="20"/>
              </w:rPr>
              <w:t>d</w:t>
            </w:r>
            <w:r w:rsidR="00740345" w:rsidRPr="00AB3E9B">
              <w:rPr>
                <w:b/>
                <w:sz w:val="20"/>
              </w:rPr>
              <w:t>piechocki</w:t>
            </w:r>
            <w:r w:rsidR="00591861">
              <w:rPr>
                <w:b/>
                <w:sz w:val="20"/>
              </w:rPr>
              <w:t>71</w:t>
            </w:r>
            <w:r w:rsidR="00740345" w:rsidRPr="00AB3E9B">
              <w:rPr>
                <w:b/>
                <w:sz w:val="20"/>
              </w:rPr>
              <w:t>@</w:t>
            </w:r>
            <w:r w:rsidR="00591861">
              <w:rPr>
                <w:b/>
                <w:sz w:val="20"/>
              </w:rPr>
              <w:t>gmail.</w:t>
            </w:r>
            <w:r w:rsidR="00184EE7">
              <w:rPr>
                <w:b/>
                <w:sz w:val="20"/>
              </w:rPr>
              <w:t>com</w:t>
            </w:r>
          </w:p>
        </w:tc>
      </w:tr>
    </w:tbl>
    <w:p w:rsidR="00256187" w:rsidRPr="00C33370" w:rsidRDefault="00256187" w:rsidP="00256187">
      <w:pPr>
        <w:pStyle w:val="Name"/>
        <w:rPr>
          <w:rFonts w:ascii="Arial" w:hAnsi="Arial" w:cs="Arial"/>
          <w:b/>
        </w:rPr>
      </w:pPr>
      <w:r w:rsidRPr="00C33370">
        <w:rPr>
          <w:rFonts w:ascii="Arial" w:hAnsi="Arial" w:cs="Arial"/>
          <w:b/>
        </w:rPr>
        <w:t>David Piechocki</w:t>
      </w:r>
    </w:p>
    <w:tbl>
      <w:tblPr>
        <w:tblW w:w="0" w:type="auto"/>
        <w:tblLayout w:type="fixed"/>
        <w:tblLook w:val="0000"/>
      </w:tblPr>
      <w:tblGrid>
        <w:gridCol w:w="288"/>
        <w:gridCol w:w="9990"/>
      </w:tblGrid>
      <w:tr w:rsidR="001F4FD5" w:rsidTr="00103B49">
        <w:tc>
          <w:tcPr>
            <w:tcW w:w="10278" w:type="dxa"/>
            <w:gridSpan w:val="2"/>
            <w:shd w:val="clear" w:color="auto" w:fill="auto"/>
          </w:tcPr>
          <w:p w:rsidR="001F4FD5" w:rsidRDefault="001F4FD5" w:rsidP="00103B49">
            <w:pPr>
              <w:pStyle w:val="SectionTitle"/>
            </w:pPr>
            <w:r>
              <w:t>summary of qualifications</w:t>
            </w:r>
          </w:p>
        </w:tc>
      </w:tr>
      <w:tr w:rsidR="001F4FD5" w:rsidTr="00103B49">
        <w:tc>
          <w:tcPr>
            <w:tcW w:w="10278" w:type="dxa"/>
            <w:gridSpan w:val="2"/>
            <w:shd w:val="clear" w:color="auto" w:fill="auto"/>
          </w:tcPr>
          <w:p w:rsidR="00B317C1" w:rsidRDefault="00B317C1" w:rsidP="00103B49">
            <w:pPr>
              <w:rPr>
                <w:szCs w:val="22"/>
              </w:rPr>
            </w:pPr>
          </w:p>
          <w:p w:rsidR="007C248A" w:rsidRPr="007C248A" w:rsidRDefault="007C248A" w:rsidP="007C248A">
            <w:pPr>
              <w:rPr>
                <w:szCs w:val="22"/>
              </w:rPr>
            </w:pPr>
            <w:r w:rsidRPr="007C248A">
              <w:rPr>
                <w:szCs w:val="22"/>
              </w:rPr>
              <w:t xml:space="preserve">5+ Years of IT </w:t>
            </w:r>
            <w:r w:rsidR="000C2873" w:rsidRPr="007C248A">
              <w:rPr>
                <w:szCs w:val="22"/>
              </w:rPr>
              <w:t>experience</w:t>
            </w:r>
            <w:r w:rsidRPr="007C248A">
              <w:rPr>
                <w:szCs w:val="22"/>
              </w:rPr>
              <w:t xml:space="preserve"> with 3 years Front and back-end web development including management of a professional sports team's web site and legacy software integration to SAP Financials.  Skills and languages include:</w:t>
            </w:r>
          </w:p>
          <w:p w:rsidR="007C248A" w:rsidRPr="007C248A" w:rsidRDefault="007C248A" w:rsidP="007C248A">
            <w:pPr>
              <w:rPr>
                <w:szCs w:val="22"/>
              </w:rPr>
            </w:pPr>
          </w:p>
          <w:p w:rsidR="007C248A" w:rsidRPr="007C248A" w:rsidRDefault="007C248A" w:rsidP="007C248A">
            <w:pPr>
              <w:pStyle w:val="ListParagraph"/>
              <w:numPr>
                <w:ilvl w:val="0"/>
                <w:numId w:val="31"/>
              </w:numPr>
              <w:rPr>
                <w:szCs w:val="22"/>
              </w:rPr>
            </w:pPr>
            <w:r w:rsidRPr="007C248A">
              <w:rPr>
                <w:szCs w:val="22"/>
              </w:rPr>
              <w:t xml:space="preserve">Programming languages: C#, PHP, HTML5, CSS3, Javascript, JQuery, AJAX, ASP.Net, MVC, VB </w:t>
            </w:r>
          </w:p>
          <w:p w:rsidR="007C248A" w:rsidRPr="007C248A" w:rsidRDefault="007C248A" w:rsidP="007C248A">
            <w:pPr>
              <w:pStyle w:val="ListParagraph"/>
              <w:numPr>
                <w:ilvl w:val="0"/>
                <w:numId w:val="31"/>
              </w:numPr>
              <w:rPr>
                <w:szCs w:val="22"/>
              </w:rPr>
            </w:pPr>
            <w:r w:rsidRPr="007C248A">
              <w:rPr>
                <w:szCs w:val="22"/>
              </w:rPr>
              <w:t xml:space="preserve">Project management - implementation and training of software.  </w:t>
            </w:r>
          </w:p>
          <w:p w:rsidR="007C248A" w:rsidRPr="007C248A" w:rsidRDefault="007C248A" w:rsidP="007C248A">
            <w:pPr>
              <w:pStyle w:val="ListParagraph"/>
              <w:numPr>
                <w:ilvl w:val="0"/>
                <w:numId w:val="31"/>
              </w:numPr>
              <w:rPr>
                <w:szCs w:val="22"/>
              </w:rPr>
            </w:pPr>
            <w:r w:rsidRPr="007C248A">
              <w:rPr>
                <w:szCs w:val="22"/>
              </w:rPr>
              <w:t>Mid-level knowledge of networks, Windows servers, MySql, Oracle (PL/SQL) and MS SQL servers including queries, procedures and triggers.</w:t>
            </w:r>
          </w:p>
          <w:p w:rsidR="001F4FD5" w:rsidRDefault="001F4FD5" w:rsidP="00103B49">
            <w:pPr>
              <w:pStyle w:val="SectionTitle"/>
            </w:pPr>
            <w:r>
              <w:t>Education</w:t>
            </w:r>
          </w:p>
        </w:tc>
      </w:tr>
      <w:tr w:rsidR="001F4FD5" w:rsidTr="00103B49">
        <w:tc>
          <w:tcPr>
            <w:tcW w:w="288" w:type="dxa"/>
            <w:shd w:val="clear" w:color="auto" w:fill="auto"/>
          </w:tcPr>
          <w:p w:rsidR="001F4FD5" w:rsidRDefault="001F4FD5" w:rsidP="00103B49"/>
        </w:tc>
        <w:tc>
          <w:tcPr>
            <w:tcW w:w="9990" w:type="dxa"/>
            <w:shd w:val="clear" w:color="auto" w:fill="auto"/>
          </w:tcPr>
          <w:p w:rsidR="001F4FD5" w:rsidRDefault="001F4FD5" w:rsidP="00103B49">
            <w:pPr>
              <w:pStyle w:val="CompanyName"/>
            </w:pPr>
            <w:smartTag w:uri="urn:schemas-microsoft-com:office:smarttags" w:element="address">
              <w:smartTag w:uri="urn:schemas-microsoft-com:office:smarttags" w:element="Street">
                <w:r>
                  <w:t>2001 - 2005</w:t>
                </w:r>
                <w:r>
                  <w:tab/>
                  <w:t>University of South Florida</w:t>
                </w:r>
                <w:r>
                  <w:tab/>
                  <w:t>St.</w:t>
                </w:r>
              </w:smartTag>
              <w:r>
                <w:t xml:space="preserve"> </w:t>
              </w:r>
              <w:smartTag w:uri="urn:schemas-microsoft-com:office:smarttags" w:element="City">
                <w:r>
                  <w:t>Petersburg</w:t>
                </w:r>
              </w:smartTag>
            </w:smartTag>
            <w:r>
              <w:t>, FL</w:t>
            </w:r>
          </w:p>
          <w:p w:rsidR="001F4FD5" w:rsidRDefault="001F4FD5" w:rsidP="00103B49">
            <w:pPr>
              <w:pStyle w:val="JobTitle"/>
            </w:pPr>
            <w:r>
              <w:t>Business Management – B.S.</w:t>
            </w:r>
          </w:p>
          <w:p w:rsidR="001F4FD5" w:rsidRDefault="001F4FD5" w:rsidP="00F34E14">
            <w:pPr>
              <w:pStyle w:val="Achievement"/>
            </w:pPr>
            <w:r>
              <w:t xml:space="preserve">Concentration – Business </w:t>
            </w:r>
            <w:r w:rsidR="00F34E14">
              <w:t xml:space="preserve">Analysis </w:t>
            </w:r>
            <w:r>
              <w:t>and Organizational Change</w:t>
            </w:r>
            <w:r w:rsidR="00F34E14">
              <w:t xml:space="preserve"> &amp; Development</w:t>
            </w:r>
          </w:p>
          <w:p w:rsidR="00AB6A5D" w:rsidRDefault="00AB6A5D" w:rsidP="00F34E14">
            <w:pPr>
              <w:pStyle w:val="Achievement"/>
            </w:pPr>
          </w:p>
          <w:p w:rsidR="00AB6A5D" w:rsidRDefault="00AB6A5D" w:rsidP="00F34E14">
            <w:pPr>
              <w:pStyle w:val="Achievement"/>
            </w:pPr>
            <w:r>
              <w:t xml:space="preserve">2010 – </w:t>
            </w:r>
            <w:r w:rsidR="003A794F">
              <w:t>2013</w:t>
            </w:r>
            <w:r>
              <w:t xml:space="preserve">  St. Petersburg College                           </w:t>
            </w:r>
            <w:r w:rsidR="00FB3980">
              <w:t xml:space="preserve">  </w:t>
            </w:r>
            <w:r>
              <w:t>St. Petersburg, Fl</w:t>
            </w:r>
          </w:p>
          <w:p w:rsidR="00AB6A5D" w:rsidRPr="00AB6A5D" w:rsidRDefault="00AB6A5D" w:rsidP="00F34E14">
            <w:pPr>
              <w:pStyle w:val="Achievement"/>
              <w:rPr>
                <w:i/>
              </w:rPr>
            </w:pPr>
            <w:r w:rsidRPr="00AB6A5D">
              <w:rPr>
                <w:i/>
              </w:rPr>
              <w:t>Computer and Web Programming – A.S.</w:t>
            </w:r>
          </w:p>
        </w:tc>
      </w:tr>
      <w:tr w:rsidR="001F4FD5" w:rsidTr="00103B49">
        <w:tc>
          <w:tcPr>
            <w:tcW w:w="10278" w:type="dxa"/>
            <w:gridSpan w:val="2"/>
            <w:shd w:val="clear" w:color="auto" w:fill="auto"/>
          </w:tcPr>
          <w:p w:rsidR="001F4FD5" w:rsidRDefault="001F4FD5" w:rsidP="00103B49">
            <w:pPr>
              <w:pStyle w:val="SectionTitle"/>
            </w:pPr>
            <w:r>
              <w:t>Professional experience</w:t>
            </w:r>
          </w:p>
        </w:tc>
      </w:tr>
      <w:tr w:rsidR="001F4FD5" w:rsidTr="00103B49">
        <w:tc>
          <w:tcPr>
            <w:tcW w:w="288" w:type="dxa"/>
            <w:shd w:val="clear" w:color="auto" w:fill="auto"/>
          </w:tcPr>
          <w:p w:rsidR="001F4FD5" w:rsidRDefault="001F4FD5" w:rsidP="00103B49"/>
        </w:tc>
        <w:tc>
          <w:tcPr>
            <w:tcW w:w="9990" w:type="dxa"/>
            <w:shd w:val="clear" w:color="auto" w:fill="auto"/>
          </w:tcPr>
          <w:p w:rsidR="005C6F0A" w:rsidRDefault="005C6F0A" w:rsidP="005C6F0A">
            <w:pPr>
              <w:pStyle w:val="CompanyName"/>
            </w:pPr>
            <w:r>
              <w:t>12/14 – 03/15       DISYS – Contract for Verizon</w:t>
            </w:r>
            <w:r>
              <w:tab/>
              <w:t>Temple Terrace, FL</w:t>
            </w:r>
          </w:p>
          <w:p w:rsidR="005C6F0A" w:rsidRPr="006C0E97" w:rsidRDefault="005C6F0A" w:rsidP="005C6F0A">
            <w:pPr>
              <w:pStyle w:val="JobTitle"/>
              <w:rPr>
                <w:b/>
              </w:rPr>
            </w:pPr>
            <w:r>
              <w:rPr>
                <w:b/>
              </w:rPr>
              <w:t>Software</w:t>
            </w:r>
            <w:r w:rsidRPr="006C0E97">
              <w:rPr>
                <w:b/>
              </w:rPr>
              <w:t xml:space="preserve"> Developer</w:t>
            </w:r>
          </w:p>
          <w:p w:rsidR="005C6F0A" w:rsidRDefault="005C6F0A" w:rsidP="00CA49C1">
            <w:pPr>
              <w:pStyle w:val="Achievement"/>
            </w:pPr>
            <w:r>
              <w:t xml:space="preserve">3 month contract position.  Assignment was to create automation within case investigation department.  Created new </w:t>
            </w:r>
            <w:proofErr w:type="spellStart"/>
            <w:r>
              <w:t>aspx</w:t>
            </w:r>
            <w:proofErr w:type="spellEnd"/>
            <w:r>
              <w:t xml:space="preserve"> pages which use a </w:t>
            </w:r>
            <w:proofErr w:type="spellStart"/>
            <w:r>
              <w:t>masterpage</w:t>
            </w:r>
            <w:proofErr w:type="spellEnd"/>
            <w:r>
              <w:t xml:space="preserve"> to gather credentials to verify user roles</w:t>
            </w:r>
            <w:r w:rsidR="00474BF0">
              <w:t xml:space="preserve">. The new page was then used to add/remove personnel </w:t>
            </w:r>
            <w:r w:rsidR="00CA49C1">
              <w:t xml:space="preserve">into a </w:t>
            </w:r>
            <w:proofErr w:type="spellStart"/>
            <w:r w:rsidR="00CA49C1">
              <w:t>Telerik</w:t>
            </w:r>
            <w:proofErr w:type="spellEnd"/>
            <w:r w:rsidR="00CA49C1">
              <w:t xml:space="preserve"> </w:t>
            </w:r>
            <w:proofErr w:type="spellStart"/>
            <w:r w:rsidR="00CA49C1">
              <w:t>RadGrid</w:t>
            </w:r>
            <w:proofErr w:type="spellEnd"/>
            <w:r w:rsidR="00CA49C1">
              <w:t xml:space="preserve"> for</w:t>
            </w:r>
            <w:r w:rsidR="00474BF0">
              <w:t xml:space="preserve"> specific cases, show audit information on </w:t>
            </w:r>
            <w:r w:rsidR="00CA49C1">
              <w:t>“</w:t>
            </w:r>
            <w:r w:rsidR="00474BF0">
              <w:t xml:space="preserve">last </w:t>
            </w:r>
            <w:r w:rsidR="00CA49C1">
              <w:t>modified date”</w:t>
            </w:r>
            <w:r w:rsidR="00474BF0">
              <w:t xml:space="preserve"> and send notification emails.  Used query string encryption in emails.</w:t>
            </w:r>
            <w:r w:rsidR="00CA49C1">
              <w:t xml:space="preserve">  </w:t>
            </w:r>
            <w:r w:rsidR="006D05AE">
              <w:t>The back-end</w:t>
            </w:r>
            <w:r w:rsidR="00CA49C1">
              <w:t xml:space="preserve"> was done with </w:t>
            </w:r>
            <w:r w:rsidR="006D05AE">
              <w:t xml:space="preserve">MS </w:t>
            </w:r>
            <w:r w:rsidR="00CA49C1">
              <w:t>SQL stored procedures.</w:t>
            </w:r>
            <w:r>
              <w:t xml:space="preserve"> </w:t>
            </w:r>
            <w:r w:rsidR="006D05AE">
              <w:t>Project was completed</w:t>
            </w:r>
            <w:r w:rsidR="00CA49C1">
              <w:t xml:space="preserve"> early so I was assigned an interesting task to create a completely data-driven dynamic </w:t>
            </w:r>
            <w:proofErr w:type="spellStart"/>
            <w:r w:rsidR="00CA49C1">
              <w:t>Telerik</w:t>
            </w:r>
            <w:proofErr w:type="spellEnd"/>
            <w:r w:rsidR="00CA49C1">
              <w:t xml:space="preserve"> </w:t>
            </w:r>
            <w:proofErr w:type="spellStart"/>
            <w:r w:rsidR="00CA49C1">
              <w:t>RadGrid</w:t>
            </w:r>
            <w:proofErr w:type="spellEnd"/>
            <w:r w:rsidR="00CA49C1">
              <w:t xml:space="preserve"> with dynamic controls based on </w:t>
            </w:r>
            <w:r w:rsidR="006D05AE">
              <w:t xml:space="preserve">the </w:t>
            </w:r>
            <w:r w:rsidR="00CA49C1">
              <w:t xml:space="preserve">data in one column.  If data needed a </w:t>
            </w:r>
            <w:proofErr w:type="spellStart"/>
            <w:r w:rsidR="00CA49C1">
              <w:t>RadTextBox</w:t>
            </w:r>
            <w:proofErr w:type="spellEnd"/>
            <w:r w:rsidR="00CA49C1">
              <w:t xml:space="preserve"> it was dynamically created.  Also used </w:t>
            </w:r>
            <w:proofErr w:type="spellStart"/>
            <w:r w:rsidR="00CA49C1">
              <w:t>linkbuttons</w:t>
            </w:r>
            <w:proofErr w:type="spellEnd"/>
            <w:r w:rsidR="00CA49C1">
              <w:t xml:space="preserve"> with tooltips to show data (and the </w:t>
            </w:r>
            <w:proofErr w:type="spellStart"/>
            <w:r w:rsidR="00CA49C1">
              <w:t>RadEditor</w:t>
            </w:r>
            <w:proofErr w:type="spellEnd"/>
            <w:r w:rsidR="00CA49C1">
              <w:t xml:space="preserve"> in a </w:t>
            </w:r>
            <w:proofErr w:type="spellStart"/>
            <w:r w:rsidR="00CA49C1">
              <w:t>ModalPopupDialog</w:t>
            </w:r>
            <w:proofErr w:type="spellEnd"/>
            <w:r w:rsidR="00CA49C1">
              <w:t xml:space="preserve"> to display or edit data), </w:t>
            </w:r>
            <w:proofErr w:type="spellStart"/>
            <w:r w:rsidR="00CA49C1">
              <w:t>RadTimePicker</w:t>
            </w:r>
            <w:proofErr w:type="spellEnd"/>
            <w:r w:rsidR="00CA49C1">
              <w:t xml:space="preserve">, </w:t>
            </w:r>
            <w:proofErr w:type="spellStart"/>
            <w:r w:rsidR="00CA49C1">
              <w:t>RadeDatePicker</w:t>
            </w:r>
            <w:proofErr w:type="spellEnd"/>
            <w:r w:rsidR="00CA49C1">
              <w:t xml:space="preserve">, </w:t>
            </w:r>
            <w:proofErr w:type="spellStart"/>
            <w:r w:rsidR="00CA49C1">
              <w:t>radiobuttonlists</w:t>
            </w:r>
            <w:proofErr w:type="spellEnd"/>
            <w:r w:rsidR="00CA49C1">
              <w:t xml:space="preserve">, RadComboBox with dynamic </w:t>
            </w:r>
            <w:r w:rsidR="00C467F7">
              <w:t>data binding</w:t>
            </w:r>
            <w:r w:rsidR="00CA49C1">
              <w:t xml:space="preserve">, checkboxes and </w:t>
            </w:r>
            <w:proofErr w:type="spellStart"/>
            <w:r w:rsidR="00CA49C1">
              <w:t>textareas</w:t>
            </w:r>
            <w:proofErr w:type="spellEnd"/>
            <w:r w:rsidR="00CA49C1">
              <w:t xml:space="preserve">.  Technology used: </w:t>
            </w:r>
            <w:r>
              <w:t xml:space="preserve"> </w:t>
            </w:r>
            <w:r w:rsidR="00CA49C1">
              <w:t xml:space="preserve">MS SQL, C#, Visual Studio 2012 Ultimate, JS, JQuery, </w:t>
            </w:r>
            <w:r w:rsidR="00601B06">
              <w:t xml:space="preserve">CSS, responsive design technology, </w:t>
            </w:r>
            <w:proofErr w:type="spellStart"/>
            <w:r w:rsidR="00601B06">
              <w:t>Telerik</w:t>
            </w:r>
            <w:proofErr w:type="spellEnd"/>
            <w:r w:rsidR="00601B06">
              <w:t xml:space="preserve"> controls.</w:t>
            </w:r>
          </w:p>
          <w:p w:rsidR="003272B7" w:rsidRDefault="003272B7" w:rsidP="003272B7">
            <w:pPr>
              <w:pStyle w:val="CompanyName"/>
            </w:pPr>
            <w:r>
              <w:t>05/13 – 05/14       Bloomin</w:t>
            </w:r>
            <w:r w:rsidR="00B276E6">
              <w:t>’</w:t>
            </w:r>
            <w:r>
              <w:t xml:space="preserve"> Brands, Inc.</w:t>
            </w:r>
            <w:r>
              <w:tab/>
              <w:t>Tampa, FL</w:t>
            </w:r>
          </w:p>
          <w:p w:rsidR="003272B7" w:rsidRPr="006C0E97" w:rsidRDefault="003272B7" w:rsidP="003272B7">
            <w:pPr>
              <w:pStyle w:val="JobTitle"/>
              <w:rPr>
                <w:b/>
              </w:rPr>
            </w:pPr>
            <w:r>
              <w:rPr>
                <w:b/>
              </w:rPr>
              <w:t>Software</w:t>
            </w:r>
            <w:r w:rsidRPr="006C0E97">
              <w:rPr>
                <w:b/>
              </w:rPr>
              <w:t xml:space="preserve"> Developer</w:t>
            </w:r>
          </w:p>
          <w:p w:rsidR="003272B7" w:rsidRDefault="003272B7" w:rsidP="00241A30">
            <w:pPr>
              <w:pStyle w:val="Achievement"/>
            </w:pPr>
            <w:r>
              <w:t xml:space="preserve">Legacy System Integration specialist assigned to keep functionality across all 5 brands’ legacy systems while integrating them with the new SAP Financials system.  </w:t>
            </w:r>
            <w:r w:rsidR="00E12277">
              <w:t>Main</w:t>
            </w:r>
            <w:r>
              <w:t xml:space="preserve"> function</w:t>
            </w:r>
            <w:r w:rsidR="00E12277">
              <w:t>s</w:t>
            </w:r>
            <w:r>
              <w:t xml:space="preserve"> w</w:t>
            </w:r>
            <w:r w:rsidR="00E12277">
              <w:t>ere</w:t>
            </w:r>
            <w:r>
              <w:t xml:space="preserve"> integrating the .Net systems with Oracle </w:t>
            </w:r>
            <w:r w:rsidR="0052071B">
              <w:t>back ends</w:t>
            </w:r>
            <w:r>
              <w:t xml:space="preserve">, Creating Snap Logic ETL connections and supporting current live systems.  </w:t>
            </w:r>
            <w:r w:rsidR="00E12277">
              <w:t>Worked</w:t>
            </w:r>
            <w:r>
              <w:t xml:space="preserve"> </w:t>
            </w:r>
            <w:r w:rsidR="00E12277">
              <w:t xml:space="preserve">with </w:t>
            </w:r>
            <w:r>
              <w:t>Change Management tools</w:t>
            </w:r>
            <w:r w:rsidR="009E4928">
              <w:t xml:space="preserve"> (HPQC, TFS) along with in house incident software</w:t>
            </w:r>
            <w:r w:rsidR="00E12277">
              <w:t xml:space="preserve"> (</w:t>
            </w:r>
            <w:proofErr w:type="spellStart"/>
            <w:r w:rsidR="00E12277">
              <w:t>Merant</w:t>
            </w:r>
            <w:proofErr w:type="spellEnd"/>
            <w:r w:rsidR="00E12277">
              <w:t xml:space="preserve"> Version Manager)</w:t>
            </w:r>
            <w:r w:rsidR="009E4928">
              <w:t xml:space="preserve">.  </w:t>
            </w:r>
            <w:r w:rsidR="00FB5FCB">
              <w:t>(</w:t>
            </w:r>
            <w:r w:rsidR="00241A30">
              <w:t>ASP</w:t>
            </w:r>
            <w:r w:rsidR="00E12277">
              <w:t xml:space="preserve">.Net – C#, </w:t>
            </w:r>
            <w:r w:rsidR="00FB5FCB">
              <w:t>HTML, Javascript, JQuery, AJAX, XML, JSON, PL/SQL, SQL, MVC)</w:t>
            </w:r>
          </w:p>
          <w:p w:rsidR="006C0E97" w:rsidRDefault="006C0E97" w:rsidP="006C0E97">
            <w:pPr>
              <w:pStyle w:val="CompanyName"/>
            </w:pPr>
            <w:r>
              <w:t>07/12 – 01/13       Tampa Bay Buccaneers</w:t>
            </w:r>
            <w:r>
              <w:tab/>
              <w:t>Tampa, FL</w:t>
            </w:r>
          </w:p>
          <w:p w:rsidR="006C0E97" w:rsidRPr="006C0E97" w:rsidRDefault="006C0E97" w:rsidP="006C0E97">
            <w:pPr>
              <w:pStyle w:val="JobTitle"/>
              <w:rPr>
                <w:b/>
              </w:rPr>
            </w:pPr>
            <w:r w:rsidRPr="006C0E97">
              <w:rPr>
                <w:b/>
              </w:rPr>
              <w:t>Sr. Web Developer</w:t>
            </w:r>
          </w:p>
          <w:p w:rsidR="006C0E97" w:rsidRDefault="006C0E97" w:rsidP="00241A30">
            <w:pPr>
              <w:pStyle w:val="Achievement"/>
            </w:pPr>
            <w:r>
              <w:t xml:space="preserve">This position’s time frame was one season with a major NFL sports franchise. </w:t>
            </w:r>
            <w:r w:rsidR="00241A30">
              <w:t>T</w:t>
            </w:r>
            <w:r>
              <w:t xml:space="preserve">asks included management of </w:t>
            </w:r>
            <w:hyperlink r:id="rId5" w:history="1">
              <w:r w:rsidR="00F85344" w:rsidRPr="001E3548">
                <w:rPr>
                  <w:rStyle w:val="Hyperlink"/>
                </w:rPr>
                <w:t>www.buccaneers.com</w:t>
              </w:r>
            </w:hyperlink>
            <w:r w:rsidR="00F85344">
              <w:t xml:space="preserve"> (Powered by NFL’s CMS), </w:t>
            </w:r>
            <w:hyperlink r:id="rId6" w:history="1">
              <w:r w:rsidR="00F85344" w:rsidRPr="001E3548">
                <w:rPr>
                  <w:rStyle w:val="Hyperlink"/>
                </w:rPr>
                <w:t>web2.buccaneers.com</w:t>
              </w:r>
            </w:hyperlink>
            <w:r w:rsidR="00F85344">
              <w:t xml:space="preserve"> (sub-site of Buccaneers.com built on WordPres</w:t>
            </w:r>
            <w:r w:rsidR="00297AA8">
              <w:t>s), the internal intranet (WordP</w:t>
            </w:r>
            <w:r w:rsidR="00F85344">
              <w:t xml:space="preserve">ress), </w:t>
            </w:r>
            <w:hyperlink r:id="rId7" w:history="1">
              <w:r w:rsidR="00F85344" w:rsidRPr="001E3548">
                <w:rPr>
                  <w:rStyle w:val="Hyperlink"/>
                </w:rPr>
                <w:t>Glazerfamilyfoundation.org</w:t>
              </w:r>
            </w:hyperlink>
            <w:r w:rsidR="00F85344">
              <w:t xml:space="preserve"> (Wor</w:t>
            </w:r>
            <w:r w:rsidR="00241A30">
              <w:t>dPress). T</w:t>
            </w:r>
            <w:r w:rsidR="00F85344">
              <w:t xml:space="preserve">asked with </w:t>
            </w:r>
            <w:r w:rsidR="00F85344">
              <w:lastRenderedPageBreak/>
              <w:t>creating a concept and building a blog for the Buccaneers</w:t>
            </w:r>
            <w:r w:rsidR="00241A30">
              <w:t xml:space="preserve">, </w:t>
            </w:r>
            <w:hyperlink r:id="rId8" w:history="1">
              <w:r w:rsidR="00F85344" w:rsidRPr="001E3548">
                <w:rPr>
                  <w:rStyle w:val="Hyperlink"/>
                </w:rPr>
                <w:t>blog.buccaneers.com</w:t>
              </w:r>
            </w:hyperlink>
            <w:r w:rsidR="00F85344">
              <w:t xml:space="preserve">.  </w:t>
            </w:r>
            <w:r w:rsidR="00241A30">
              <w:t>C</w:t>
            </w:r>
            <w:r w:rsidR="00845F17">
              <w:t xml:space="preserve">reated a sub-site for the Season Pass Members which has exclusive content specifically geared towards them, </w:t>
            </w:r>
            <w:hyperlink r:id="rId9" w:history="1">
              <w:r w:rsidR="00845F17" w:rsidRPr="001E3548">
                <w:rPr>
                  <w:rStyle w:val="Hyperlink"/>
                </w:rPr>
                <w:t>Digital Destination</w:t>
              </w:r>
            </w:hyperlink>
            <w:r w:rsidR="00845F17">
              <w:t>.  Technologies used include: HTML, ASP.net, CSS, Javascript, JQuery, PHP, SQL, MySql,</w:t>
            </w:r>
            <w:r w:rsidR="00297AA8">
              <w:t xml:space="preserve"> Adobe CS6 Photoshop and Flash,</w:t>
            </w:r>
            <w:r w:rsidR="00845F17">
              <w:t xml:space="preserve"> WordPress and the NFL’s Content Management System.</w:t>
            </w:r>
          </w:p>
          <w:p w:rsidR="00942913" w:rsidRDefault="0053087B" w:rsidP="00942913">
            <w:pPr>
              <w:pStyle w:val="CompanyName"/>
            </w:pPr>
            <w:r>
              <w:t xml:space="preserve">02/09 </w:t>
            </w:r>
            <w:r w:rsidR="00043FC1">
              <w:t>–</w:t>
            </w:r>
            <w:r>
              <w:t xml:space="preserve"> </w:t>
            </w:r>
            <w:r w:rsidR="00043FC1">
              <w:t>07/12</w:t>
            </w:r>
            <w:r>
              <w:t xml:space="preserve">      </w:t>
            </w:r>
            <w:proofErr w:type="spellStart"/>
            <w:r>
              <w:t>Comcom</w:t>
            </w:r>
            <w:proofErr w:type="spellEnd"/>
            <w:r>
              <w:t xml:space="preserve"> Systems, Inc.</w:t>
            </w:r>
            <w:r w:rsidR="00942913">
              <w:tab/>
            </w:r>
            <w:r>
              <w:t>Clearwater</w:t>
            </w:r>
            <w:r w:rsidR="00942913">
              <w:t>, FL</w:t>
            </w:r>
          </w:p>
          <w:p w:rsidR="00942913" w:rsidRPr="006C0E97" w:rsidRDefault="0053087B" w:rsidP="00942913">
            <w:pPr>
              <w:pStyle w:val="JobTitle"/>
              <w:rPr>
                <w:b/>
              </w:rPr>
            </w:pPr>
            <w:r w:rsidRPr="006C0E97">
              <w:rPr>
                <w:b/>
              </w:rPr>
              <w:t>Application Support Specialist</w:t>
            </w:r>
          </w:p>
          <w:p w:rsidR="003C7FCD" w:rsidRPr="003C7FCD" w:rsidRDefault="00337BF3" w:rsidP="003C7FCD">
            <w:pPr>
              <w:pStyle w:val="Achievement"/>
            </w:pPr>
            <w:r>
              <w:t xml:space="preserve">Application </w:t>
            </w:r>
            <w:r>
              <w:rPr>
                <w:szCs w:val="22"/>
              </w:rPr>
              <w:t xml:space="preserve">support for proprietary software package utilized in the healthcare claims processing field.  Light Server </w:t>
            </w:r>
            <w:r w:rsidR="006F20E8">
              <w:rPr>
                <w:szCs w:val="22"/>
              </w:rPr>
              <w:t xml:space="preserve">and domain </w:t>
            </w:r>
            <w:r>
              <w:rPr>
                <w:szCs w:val="22"/>
              </w:rPr>
              <w:t>administration with Active Directory, S</w:t>
            </w:r>
            <w:r w:rsidR="008B4A58">
              <w:rPr>
                <w:szCs w:val="22"/>
              </w:rPr>
              <w:t>QL</w:t>
            </w:r>
            <w:r>
              <w:rPr>
                <w:szCs w:val="22"/>
              </w:rPr>
              <w:t xml:space="preserve"> server </w:t>
            </w:r>
            <w:r w:rsidR="008B4A58">
              <w:rPr>
                <w:szCs w:val="22"/>
              </w:rPr>
              <w:t>administration</w:t>
            </w:r>
            <w:r>
              <w:rPr>
                <w:szCs w:val="22"/>
              </w:rPr>
              <w:t>, heavy remote access and support</w:t>
            </w:r>
            <w:r w:rsidR="00E943B8">
              <w:rPr>
                <w:szCs w:val="22"/>
              </w:rPr>
              <w:t xml:space="preserve">, </w:t>
            </w:r>
            <w:r>
              <w:rPr>
                <w:szCs w:val="22"/>
              </w:rPr>
              <w:t xml:space="preserve">networking.  This is </w:t>
            </w:r>
            <w:r w:rsidR="00F4399B">
              <w:rPr>
                <w:szCs w:val="22"/>
              </w:rPr>
              <w:t xml:space="preserve">also </w:t>
            </w:r>
            <w:r>
              <w:rPr>
                <w:szCs w:val="22"/>
              </w:rPr>
              <w:t>an installation and training position that requires travel in all US st</w:t>
            </w:r>
            <w:r w:rsidR="00241A30">
              <w:rPr>
                <w:szCs w:val="22"/>
              </w:rPr>
              <w:t>ates.  P</w:t>
            </w:r>
            <w:r>
              <w:rPr>
                <w:szCs w:val="22"/>
              </w:rPr>
              <w:t>rogramming sk</w:t>
            </w:r>
            <w:r w:rsidR="00834542">
              <w:rPr>
                <w:szCs w:val="22"/>
              </w:rPr>
              <w:t>ills required in</w:t>
            </w:r>
            <w:r w:rsidR="00241A30">
              <w:rPr>
                <w:szCs w:val="22"/>
              </w:rPr>
              <w:t>clude:</w:t>
            </w:r>
            <w:r w:rsidR="00834542">
              <w:rPr>
                <w:szCs w:val="22"/>
              </w:rPr>
              <w:t xml:space="preserve"> C++, Java</w:t>
            </w:r>
            <w:r w:rsidR="00F4399B">
              <w:rPr>
                <w:szCs w:val="22"/>
              </w:rPr>
              <w:t xml:space="preserve">, </w:t>
            </w:r>
            <w:r w:rsidR="00241A30">
              <w:rPr>
                <w:szCs w:val="22"/>
              </w:rPr>
              <w:t xml:space="preserve">MS </w:t>
            </w:r>
            <w:r w:rsidR="00F4399B">
              <w:rPr>
                <w:szCs w:val="22"/>
              </w:rPr>
              <w:t>SQL</w:t>
            </w:r>
            <w:r w:rsidR="00834542">
              <w:rPr>
                <w:szCs w:val="22"/>
              </w:rPr>
              <w:t xml:space="preserve"> </w:t>
            </w:r>
            <w:r>
              <w:rPr>
                <w:szCs w:val="22"/>
              </w:rPr>
              <w:t>and VB.Net.</w:t>
            </w:r>
            <w:r w:rsidR="00C17D96">
              <w:rPr>
                <w:szCs w:val="22"/>
              </w:rPr>
              <w:t xml:space="preserve">  </w:t>
            </w:r>
            <w:r w:rsidR="00F4399B">
              <w:rPr>
                <w:szCs w:val="22"/>
              </w:rPr>
              <w:t xml:space="preserve">Technical support consists of </w:t>
            </w:r>
            <w:r w:rsidR="00551F0E">
              <w:rPr>
                <w:szCs w:val="22"/>
              </w:rPr>
              <w:t xml:space="preserve">logging tickets, documentation, critical thinking, </w:t>
            </w:r>
            <w:proofErr w:type="gramStart"/>
            <w:r w:rsidR="00551F0E">
              <w:rPr>
                <w:szCs w:val="22"/>
              </w:rPr>
              <w:t>application</w:t>
            </w:r>
            <w:proofErr w:type="gramEnd"/>
            <w:r w:rsidR="00551F0E">
              <w:rPr>
                <w:szCs w:val="22"/>
              </w:rPr>
              <w:t xml:space="preserve"> development, alpha testing new applications, </w:t>
            </w:r>
            <w:r w:rsidR="00EC1607">
              <w:rPr>
                <w:szCs w:val="22"/>
              </w:rPr>
              <w:t>heavy QC</w:t>
            </w:r>
            <w:r w:rsidR="00D82495">
              <w:rPr>
                <w:szCs w:val="22"/>
              </w:rPr>
              <w:t xml:space="preserve"> and</w:t>
            </w:r>
            <w:r w:rsidR="00EC1607">
              <w:rPr>
                <w:szCs w:val="22"/>
              </w:rPr>
              <w:t xml:space="preserve"> </w:t>
            </w:r>
            <w:r w:rsidR="00D82495">
              <w:rPr>
                <w:szCs w:val="22"/>
              </w:rPr>
              <w:t>reporting.</w:t>
            </w:r>
          </w:p>
          <w:p w:rsidR="00337BF3" w:rsidRDefault="00337BF3" w:rsidP="00103B49">
            <w:pPr>
              <w:pStyle w:val="CompanyName"/>
            </w:pPr>
          </w:p>
          <w:p w:rsidR="001F4FD5" w:rsidRDefault="001F4FD5" w:rsidP="00103B49">
            <w:pPr>
              <w:pStyle w:val="CompanyName"/>
            </w:pPr>
            <w:r>
              <w:t>4/0</w:t>
            </w:r>
            <w:r w:rsidR="00040648">
              <w:t>6</w:t>
            </w:r>
            <w:r>
              <w:t xml:space="preserve"> – 6/08</w:t>
            </w:r>
            <w:r>
              <w:tab/>
              <w:t xml:space="preserve">       Integrated Dealer Systems</w:t>
            </w:r>
            <w:r>
              <w:tab/>
              <w:t xml:space="preserve">St. </w:t>
            </w:r>
            <w:smartTag w:uri="urn:schemas-microsoft-com:office:smarttags" w:element="City">
              <w:r>
                <w:t>Petersburg</w:t>
              </w:r>
            </w:smartTag>
            <w:r>
              <w:t xml:space="preserve">, </w:t>
            </w:r>
            <w:smartTag w:uri="urn:schemas-microsoft-com:office:smarttags" w:element="State">
              <w:r>
                <w:t>FL</w:t>
              </w:r>
            </w:smartTag>
          </w:p>
          <w:p w:rsidR="001F4FD5" w:rsidRPr="006C0E97" w:rsidRDefault="00337BF3" w:rsidP="00103B49">
            <w:pPr>
              <w:pStyle w:val="JobTitle"/>
              <w:rPr>
                <w:b/>
              </w:rPr>
            </w:pPr>
            <w:r w:rsidRPr="006C0E97">
              <w:rPr>
                <w:b/>
              </w:rPr>
              <w:t xml:space="preserve">Software Implementation Consultant </w:t>
            </w:r>
            <w:r w:rsidR="001F4FD5" w:rsidRPr="006C0E97">
              <w:rPr>
                <w:b/>
              </w:rPr>
              <w:t>/</w:t>
            </w:r>
            <w:r w:rsidRPr="006C0E97">
              <w:rPr>
                <w:b/>
              </w:rPr>
              <w:t xml:space="preserve"> </w:t>
            </w:r>
            <w:r w:rsidR="00633A85" w:rsidRPr="006C0E97">
              <w:rPr>
                <w:b/>
              </w:rPr>
              <w:t>Project Manager</w:t>
            </w:r>
            <w:r w:rsidR="001F4FD5" w:rsidRPr="006C0E97">
              <w:rPr>
                <w:b/>
              </w:rPr>
              <w:t xml:space="preserve"> </w:t>
            </w:r>
          </w:p>
          <w:p w:rsidR="001F4FD5" w:rsidRDefault="00633A85" w:rsidP="00103B49">
            <w:pPr>
              <w:pStyle w:val="Achievement"/>
            </w:pPr>
            <w:r>
              <w:t>The position of</w:t>
            </w:r>
            <w:r w:rsidR="001F4FD5">
              <w:t xml:space="preserve"> Account Manager </w:t>
            </w:r>
            <w:r w:rsidR="00B317C1">
              <w:t>was</w:t>
            </w:r>
            <w:r w:rsidR="001F4FD5">
              <w:t xml:space="preserve"> to take the lead position</w:t>
            </w:r>
            <w:r w:rsidR="00834542">
              <w:t xml:space="preserve"> (Project Manager)</w:t>
            </w:r>
            <w:r w:rsidR="001F4FD5">
              <w:t xml:space="preserve"> on new Implementations of our accounting software.  </w:t>
            </w:r>
            <w:r w:rsidR="00AB3E9B">
              <w:t>Editing</w:t>
            </w:r>
            <w:r w:rsidR="001F4FD5">
              <w:t xml:space="preserve"> of contracts, assess</w:t>
            </w:r>
            <w:r>
              <w:t>ment</w:t>
            </w:r>
            <w:r w:rsidR="00B317C1">
              <w:t xml:space="preserve"> of</w:t>
            </w:r>
            <w:r w:rsidR="001F4FD5">
              <w:t xml:space="preserve"> personnel needs, schedul</w:t>
            </w:r>
            <w:r w:rsidR="00B317C1">
              <w:t>ing of</w:t>
            </w:r>
            <w:r w:rsidR="001F4FD5">
              <w:t xml:space="preserve"> project activities, manag</w:t>
            </w:r>
            <w:r w:rsidR="00B317C1">
              <w:t>ing</w:t>
            </w:r>
            <w:r w:rsidR="001F4FD5">
              <w:t xml:space="preserve"> the install and training of personnel</w:t>
            </w:r>
            <w:r>
              <w:t>, managing resources and time-management</w:t>
            </w:r>
            <w:r w:rsidR="00033C11">
              <w:t xml:space="preserve">, </w:t>
            </w:r>
            <w:r w:rsidR="00D56A8B">
              <w:t xml:space="preserve">trouble-shoot </w:t>
            </w:r>
            <w:r w:rsidR="00033C11">
              <w:t>server install</w:t>
            </w:r>
            <w:r w:rsidR="00D56A8B">
              <w:t>,</w:t>
            </w:r>
            <w:r w:rsidR="00033C11">
              <w:t xml:space="preserve"> and admin</w:t>
            </w:r>
            <w:r w:rsidR="00D56A8B">
              <w:t>istration</w:t>
            </w:r>
            <w:r w:rsidR="00033C11">
              <w:t xml:space="preserve"> with Active Directory</w:t>
            </w:r>
            <w:r w:rsidR="001F4FD5">
              <w:t xml:space="preserve">.  </w:t>
            </w:r>
            <w:r>
              <w:t>The</w:t>
            </w:r>
            <w:r w:rsidR="001F4FD5">
              <w:t xml:space="preserve"> function was to travel to </w:t>
            </w:r>
            <w:r>
              <w:t xml:space="preserve">the </w:t>
            </w:r>
            <w:r w:rsidR="001F4FD5">
              <w:t>various accounts and conduct a “Go-Live” by balancing the dealer’s old books to the new books</w:t>
            </w:r>
            <w:r w:rsidR="004B5FE0">
              <w:t>.  Then</w:t>
            </w:r>
            <w:r w:rsidR="001F4FD5">
              <w:t xml:space="preserve">, </w:t>
            </w:r>
            <w:r w:rsidR="00B317C1">
              <w:t xml:space="preserve">travelling again </w:t>
            </w:r>
            <w:r w:rsidR="001F4FD5">
              <w:t>to conduct the first “Month-End” training</w:t>
            </w:r>
            <w:r>
              <w:t>.</w:t>
            </w:r>
            <w:r w:rsidR="001F4FD5">
              <w:t xml:space="preserve"> </w:t>
            </w:r>
            <w:r>
              <w:t xml:space="preserve"> Train</w:t>
            </w:r>
            <w:r w:rsidR="001F4FD5">
              <w:t xml:space="preserve"> the </w:t>
            </w:r>
            <w:r w:rsidR="00602988">
              <w:t>a</w:t>
            </w:r>
            <w:r w:rsidR="001F4FD5">
              <w:t xml:space="preserve">ccounting </w:t>
            </w:r>
            <w:r w:rsidR="00602988">
              <w:t>p</w:t>
            </w:r>
            <w:r w:rsidR="001F4FD5">
              <w:t xml:space="preserve">ersonnel </w:t>
            </w:r>
            <w:r>
              <w:t xml:space="preserve">on </w:t>
            </w:r>
            <w:r w:rsidR="001F4FD5">
              <w:t>how to produce financial statements</w:t>
            </w:r>
            <w:r>
              <w:t xml:space="preserve"> and support all other departments through the transition to the new system</w:t>
            </w:r>
            <w:r w:rsidR="001F4FD5">
              <w:t>.</w:t>
            </w:r>
          </w:p>
          <w:p w:rsidR="001F4FD5" w:rsidRDefault="001F4FD5" w:rsidP="00C86CC6">
            <w:pPr>
              <w:pStyle w:val="Achievement"/>
              <w:tabs>
                <w:tab w:val="clear" w:pos="360"/>
              </w:tabs>
            </w:pPr>
          </w:p>
        </w:tc>
      </w:tr>
    </w:tbl>
    <w:p w:rsidR="00256187" w:rsidRDefault="00256187" w:rsidP="00602E51"/>
    <w:sectPr w:rsidR="00256187" w:rsidSect="00FB3980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pStyle w:val="PersonalInfo"/>
      <w:lvlText w:val="*"/>
      <w:lvlJc w:val="left"/>
    </w:lvl>
  </w:abstractNum>
  <w:abstractNum w:abstractNumId="1">
    <w:nsid w:val="0A9B7E78"/>
    <w:multiLevelType w:val="singleLevel"/>
    <w:tmpl w:val="23643D7C"/>
    <w:lvl w:ilvl="0">
      <w:start w:val="1"/>
      <w:numFmt w:val="none"/>
      <w:lvlText w:val=""/>
      <w:legacy w:legacy="1" w:legacySpace="0" w:legacyIndent="0"/>
      <w:lvlJc w:val="left"/>
    </w:lvl>
  </w:abstractNum>
  <w:abstractNum w:abstractNumId="2">
    <w:nsid w:val="0E480C26"/>
    <w:multiLevelType w:val="singleLevel"/>
    <w:tmpl w:val="8FAEABB4"/>
    <w:lvl w:ilvl="0">
      <w:start w:val="1"/>
      <w:numFmt w:val="none"/>
      <w:lvlText w:val=""/>
      <w:legacy w:legacy="1" w:legacySpace="0" w:legacyIndent="0"/>
      <w:lvlJc w:val="left"/>
    </w:lvl>
  </w:abstractNum>
  <w:abstractNum w:abstractNumId="3">
    <w:nsid w:val="1B762762"/>
    <w:multiLevelType w:val="singleLevel"/>
    <w:tmpl w:val="253AA0FC"/>
    <w:lvl w:ilvl="0">
      <w:start w:val="1"/>
      <w:numFmt w:val="none"/>
      <w:lvlText w:val=""/>
      <w:legacy w:legacy="1" w:legacySpace="0" w:legacyIndent="0"/>
      <w:lvlJc w:val="left"/>
    </w:lvl>
  </w:abstractNum>
  <w:abstractNum w:abstractNumId="4">
    <w:nsid w:val="2C782998"/>
    <w:multiLevelType w:val="hybridMultilevel"/>
    <w:tmpl w:val="CA48A8F0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5">
    <w:nsid w:val="31C93211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>
    <w:nsid w:val="35E3100B"/>
    <w:multiLevelType w:val="singleLevel"/>
    <w:tmpl w:val="306C03CA"/>
    <w:lvl w:ilvl="0">
      <w:start w:val="1"/>
      <w:numFmt w:val="none"/>
      <w:lvlText w:val=""/>
      <w:legacy w:legacy="1" w:legacySpace="0" w:legacyIndent="0"/>
      <w:lvlJc w:val="left"/>
    </w:lvl>
  </w:abstractNum>
  <w:abstractNum w:abstractNumId="7">
    <w:nsid w:val="519577C6"/>
    <w:multiLevelType w:val="singleLevel"/>
    <w:tmpl w:val="040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8">
    <w:nsid w:val="605C6235"/>
    <w:multiLevelType w:val="hybridMultilevel"/>
    <w:tmpl w:val="CB1ED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3F7E24"/>
    <w:multiLevelType w:val="singleLevel"/>
    <w:tmpl w:val="F6F000CE"/>
    <w:lvl w:ilvl="0">
      <w:start w:val="1"/>
      <w:numFmt w:val="none"/>
      <w:lvlText w:val=""/>
      <w:legacy w:legacy="1" w:legacySpace="0" w:legacyIndent="0"/>
      <w:lvlJc w:val="left"/>
    </w:lvl>
  </w:abstractNum>
  <w:abstractNum w:abstractNumId="10">
    <w:nsid w:val="66B75600"/>
    <w:multiLevelType w:val="singleLevel"/>
    <w:tmpl w:val="B7F0ED64"/>
    <w:lvl w:ilvl="0">
      <w:start w:val="1"/>
      <w:numFmt w:val="bulle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5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6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7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8">
    <w:abstractNumId w:val="0"/>
    <w:lvlOverride w:ilvl="0">
      <w:lvl w:ilvl="0">
        <w:start w:val="1"/>
        <w:numFmt w:val="bullet"/>
        <w:pStyle w:val="PersonalInfo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</w:num>
  <w:num w:numId="9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0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1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2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5"/>
        <w:lvlJc w:val="left"/>
        <w:pPr>
          <w:ind w:left="245" w:hanging="245"/>
        </w:pPr>
        <w:rPr>
          <w:rFonts w:ascii="Times" w:hAnsi="Times"/>
          <w:sz w:val="12"/>
        </w:rPr>
      </w:lvl>
    </w:lvlOverride>
  </w:num>
  <w:num w:numId="14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259"/>
        <w:lvlJc w:val="left"/>
        <w:pPr>
          <w:ind w:left="259" w:hanging="259"/>
        </w:pPr>
        <w:rPr>
          <w:rFonts w:ascii="Tms Rmn" w:hAnsi="Tms Rmn"/>
          <w:sz w:val="16"/>
        </w:rPr>
      </w:lvl>
    </w:lvlOverride>
  </w:num>
  <w:num w:numId="15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360"/>
        <w:lvlJc w:val="left"/>
        <w:pPr>
          <w:ind w:left="360" w:hanging="360"/>
        </w:pPr>
        <w:rPr>
          <w:rFonts w:ascii="Tms Rmn" w:hAnsi="Tms Rmn"/>
          <w:sz w:val="12"/>
        </w:rPr>
      </w:lvl>
    </w:lvlOverride>
  </w:num>
  <w:num w:numId="16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360"/>
        <w:lvlJc w:val="left"/>
        <w:pPr>
          <w:ind w:left="720" w:hanging="360"/>
        </w:pPr>
        <w:rPr>
          <w:rFonts w:ascii="Tms Rmn" w:hAnsi="Tms Rmn"/>
          <w:sz w:val="12"/>
        </w:rPr>
      </w:lvl>
    </w:lvlOverride>
  </w:num>
  <w:num w:numId="17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360"/>
        <w:lvlJc w:val="left"/>
        <w:pPr>
          <w:ind w:left="1080" w:hanging="360"/>
        </w:pPr>
        <w:rPr>
          <w:rFonts w:ascii="Tms Rmn" w:hAnsi="Tms Rmn"/>
          <w:sz w:val="12"/>
        </w:rPr>
      </w:lvl>
    </w:lvlOverride>
  </w:num>
  <w:num w:numId="18">
    <w:abstractNumId w:val="0"/>
    <w:lvlOverride w:ilvl="0">
      <w:lvl w:ilvl="0">
        <w:start w:val="1"/>
        <w:numFmt w:val="bullet"/>
        <w:pStyle w:val="PersonalInfo"/>
        <w:lvlText w:val="n"/>
        <w:legacy w:legacy="1" w:legacySpace="0" w:legacyIndent="360"/>
        <w:lvlJc w:val="left"/>
        <w:pPr>
          <w:ind w:left="1440" w:hanging="360"/>
        </w:pPr>
        <w:rPr>
          <w:rFonts w:ascii="Tms Rmn" w:hAnsi="Tms Rmn"/>
          <w:sz w:val="12"/>
        </w:rPr>
      </w:lvl>
    </w:lvlOverride>
  </w:num>
  <w:num w:numId="19">
    <w:abstractNumId w:val="2"/>
  </w:num>
  <w:num w:numId="20">
    <w:abstractNumId w:val="9"/>
  </w:num>
  <w:num w:numId="21">
    <w:abstractNumId w:val="1"/>
  </w:num>
  <w:num w:numId="22">
    <w:abstractNumId w:val="3"/>
  </w:num>
  <w:num w:numId="23">
    <w:abstractNumId w:val="6"/>
  </w:num>
  <w:num w:numId="24">
    <w:abstractNumId w:val="7"/>
  </w:num>
  <w:num w:numId="25">
    <w:abstractNumId w:val="5"/>
  </w:num>
  <w:num w:numId="26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7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8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9">
    <w:abstractNumId w:val="0"/>
    <w:lvlOverride w:ilvl="0">
      <w:lvl w:ilvl="0">
        <w:start w:val="1"/>
        <w:numFmt w:val="bullet"/>
        <w:pStyle w:val="PersonalInfo"/>
        <w:lvlText w:val=""/>
        <w:legacy w:legacy="1" w:legacySpace="0" w:legacyIndent="240"/>
        <w:lvlJc w:val="left"/>
        <w:pPr>
          <w:ind w:left="240" w:hanging="240"/>
        </w:pPr>
        <w:rPr>
          <w:rFonts w:ascii="Times New Roman" w:hAnsi="Times New Roman" w:hint="default"/>
          <w:sz w:val="12"/>
        </w:rPr>
      </w:lvl>
    </w:lvlOverride>
  </w:num>
  <w:num w:numId="30">
    <w:abstractNumId w:val="4"/>
  </w:num>
  <w:num w:numId="3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20"/>
  <w:drawingGridHorizontalSpacing w:val="110"/>
  <w:drawingGridVerticalSpacing w:val="187"/>
  <w:displayHorizontalDrawingGridEvery w:val="2"/>
  <w:noPunctuationKerning/>
  <w:characterSpacingControl w:val="doNotCompress"/>
  <w:compat>
    <w:adjustLineHeightInTable/>
  </w:compat>
  <w:docVars>
    <w:docVar w:name="iResumeStyle" w:val="w:compa"/>
    <w:docVar w:name="Resume Post Wizard Balloon" w:val="w:docVa"/>
  </w:docVars>
  <w:rsids>
    <w:rsidRoot w:val="00256187"/>
    <w:rsid w:val="00033C11"/>
    <w:rsid w:val="00040648"/>
    <w:rsid w:val="00043FC1"/>
    <w:rsid w:val="0006009E"/>
    <w:rsid w:val="00091BA4"/>
    <w:rsid w:val="00095EEB"/>
    <w:rsid w:val="000B0D88"/>
    <w:rsid w:val="000C2873"/>
    <w:rsid w:val="00103B49"/>
    <w:rsid w:val="001052B7"/>
    <w:rsid w:val="001139C1"/>
    <w:rsid w:val="001214E8"/>
    <w:rsid w:val="00130705"/>
    <w:rsid w:val="0018167D"/>
    <w:rsid w:val="00184EE7"/>
    <w:rsid w:val="001A5175"/>
    <w:rsid w:val="001D2F11"/>
    <w:rsid w:val="001D3CD1"/>
    <w:rsid w:val="001E3548"/>
    <w:rsid w:val="001F4FD5"/>
    <w:rsid w:val="00241A30"/>
    <w:rsid w:val="00256187"/>
    <w:rsid w:val="002919FD"/>
    <w:rsid w:val="00297AA8"/>
    <w:rsid w:val="002A68B6"/>
    <w:rsid w:val="002D54B4"/>
    <w:rsid w:val="00305042"/>
    <w:rsid w:val="00311DFB"/>
    <w:rsid w:val="003272B7"/>
    <w:rsid w:val="00337BF3"/>
    <w:rsid w:val="0035056E"/>
    <w:rsid w:val="00385B3B"/>
    <w:rsid w:val="003A794F"/>
    <w:rsid w:val="003C7FCD"/>
    <w:rsid w:val="0042225C"/>
    <w:rsid w:val="00433571"/>
    <w:rsid w:val="00474BF0"/>
    <w:rsid w:val="004B3EFB"/>
    <w:rsid w:val="004B5FE0"/>
    <w:rsid w:val="004C266C"/>
    <w:rsid w:val="00514B93"/>
    <w:rsid w:val="0052071B"/>
    <w:rsid w:val="0053087B"/>
    <w:rsid w:val="00531143"/>
    <w:rsid w:val="00551F0E"/>
    <w:rsid w:val="00591861"/>
    <w:rsid w:val="005C6F0A"/>
    <w:rsid w:val="005F0068"/>
    <w:rsid w:val="00601B06"/>
    <w:rsid w:val="00602988"/>
    <w:rsid w:val="00602E51"/>
    <w:rsid w:val="00633A85"/>
    <w:rsid w:val="006703F3"/>
    <w:rsid w:val="006708F9"/>
    <w:rsid w:val="006C0E97"/>
    <w:rsid w:val="006C3F34"/>
    <w:rsid w:val="006D05AE"/>
    <w:rsid w:val="006E59AE"/>
    <w:rsid w:val="006F20E8"/>
    <w:rsid w:val="0071618B"/>
    <w:rsid w:val="00740345"/>
    <w:rsid w:val="00765DD7"/>
    <w:rsid w:val="00766200"/>
    <w:rsid w:val="007869EF"/>
    <w:rsid w:val="007A2109"/>
    <w:rsid w:val="007A26B1"/>
    <w:rsid w:val="007C248A"/>
    <w:rsid w:val="007F1054"/>
    <w:rsid w:val="00811D4B"/>
    <w:rsid w:val="00822A64"/>
    <w:rsid w:val="00834542"/>
    <w:rsid w:val="00845F17"/>
    <w:rsid w:val="008B4A58"/>
    <w:rsid w:val="00942913"/>
    <w:rsid w:val="00991302"/>
    <w:rsid w:val="009D25E8"/>
    <w:rsid w:val="009E4928"/>
    <w:rsid w:val="00A608E4"/>
    <w:rsid w:val="00AB3E9B"/>
    <w:rsid w:val="00AB6A5D"/>
    <w:rsid w:val="00AB7A5D"/>
    <w:rsid w:val="00AE510C"/>
    <w:rsid w:val="00B04C96"/>
    <w:rsid w:val="00B276E6"/>
    <w:rsid w:val="00B317C1"/>
    <w:rsid w:val="00B54B40"/>
    <w:rsid w:val="00B85358"/>
    <w:rsid w:val="00B85CFD"/>
    <w:rsid w:val="00BA008C"/>
    <w:rsid w:val="00C1029E"/>
    <w:rsid w:val="00C17D96"/>
    <w:rsid w:val="00C33370"/>
    <w:rsid w:val="00C467F7"/>
    <w:rsid w:val="00C6370C"/>
    <w:rsid w:val="00C86CC6"/>
    <w:rsid w:val="00C909DF"/>
    <w:rsid w:val="00C9763B"/>
    <w:rsid w:val="00CA49C1"/>
    <w:rsid w:val="00D05945"/>
    <w:rsid w:val="00D2621D"/>
    <w:rsid w:val="00D56A8B"/>
    <w:rsid w:val="00D66FA9"/>
    <w:rsid w:val="00D67AA2"/>
    <w:rsid w:val="00D82495"/>
    <w:rsid w:val="00E12277"/>
    <w:rsid w:val="00E943B8"/>
    <w:rsid w:val="00EA45B8"/>
    <w:rsid w:val="00EC1607"/>
    <w:rsid w:val="00EE6D3C"/>
    <w:rsid w:val="00F34E14"/>
    <w:rsid w:val="00F372AD"/>
    <w:rsid w:val="00F4399B"/>
    <w:rsid w:val="00F85344"/>
    <w:rsid w:val="00FB3980"/>
    <w:rsid w:val="00FB5FCB"/>
    <w:rsid w:val="00FF5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187"/>
    <w:pPr>
      <w:jc w:val="both"/>
    </w:pPr>
    <w:rPr>
      <w:rFonts w:ascii="Garamond" w:hAnsi="Garamond"/>
      <w:sz w:val="22"/>
    </w:rPr>
  </w:style>
  <w:style w:type="paragraph" w:styleId="Heading1">
    <w:name w:val="heading 1"/>
    <w:basedOn w:val="HeadingBase"/>
    <w:next w:val="BodyText"/>
    <w:qFormat/>
    <w:rsid w:val="00256187"/>
    <w:pPr>
      <w:ind w:left="-2160"/>
      <w:jc w:val="left"/>
      <w:outlineLvl w:val="0"/>
    </w:pPr>
    <w:rPr>
      <w:spacing w:val="20"/>
      <w:kern w:val="28"/>
      <w:sz w:val="23"/>
    </w:rPr>
  </w:style>
  <w:style w:type="paragraph" w:styleId="Heading2">
    <w:name w:val="heading 2"/>
    <w:basedOn w:val="HeadingBase"/>
    <w:next w:val="BodyText"/>
    <w:qFormat/>
    <w:rsid w:val="00256187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qFormat/>
    <w:rsid w:val="00256187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256187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rsid w:val="00256187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rsid w:val="00256187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256187"/>
    <w:pPr>
      <w:tabs>
        <w:tab w:val="num" w:pos="360"/>
      </w:tabs>
      <w:spacing w:after="60"/>
      <w:ind w:left="245" w:right="245" w:hanging="245"/>
    </w:pPr>
  </w:style>
  <w:style w:type="paragraph" w:styleId="BodyText">
    <w:name w:val="Body Text"/>
    <w:basedOn w:val="Normal"/>
    <w:rsid w:val="00256187"/>
    <w:pPr>
      <w:spacing w:after="220" w:line="240" w:lineRule="atLeast"/>
    </w:pPr>
  </w:style>
  <w:style w:type="paragraph" w:customStyle="1" w:styleId="Address1">
    <w:name w:val="Address 1"/>
    <w:basedOn w:val="Normal"/>
    <w:rsid w:val="00256187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256187"/>
    <w:pPr>
      <w:spacing w:line="160" w:lineRule="atLeast"/>
      <w:jc w:val="center"/>
    </w:pPr>
    <w:rPr>
      <w:caps/>
      <w:spacing w:val="30"/>
      <w:sz w:val="15"/>
    </w:rPr>
  </w:style>
  <w:style w:type="paragraph" w:customStyle="1" w:styleId="CompanyName">
    <w:name w:val="Company Name"/>
    <w:basedOn w:val="Normal"/>
    <w:next w:val="JobTitle"/>
    <w:rsid w:val="00256187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Institution">
    <w:name w:val="Institution"/>
    <w:basedOn w:val="Normal"/>
    <w:next w:val="Achievement"/>
    <w:rsid w:val="00256187"/>
    <w:pPr>
      <w:tabs>
        <w:tab w:val="left" w:pos="1440"/>
        <w:tab w:val="right" w:pos="6480"/>
      </w:tabs>
      <w:spacing w:before="60" w:line="220" w:lineRule="atLeast"/>
      <w:jc w:val="left"/>
    </w:pPr>
  </w:style>
  <w:style w:type="paragraph" w:customStyle="1" w:styleId="JobTitle">
    <w:name w:val="Job Title"/>
    <w:next w:val="Achievement"/>
    <w:rsid w:val="00256187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Name">
    <w:name w:val="Name"/>
    <w:basedOn w:val="Normal"/>
    <w:next w:val="Normal"/>
    <w:rsid w:val="00256187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Objective">
    <w:name w:val="Objective"/>
    <w:basedOn w:val="Normal"/>
    <w:next w:val="BodyText"/>
    <w:rsid w:val="00256187"/>
    <w:pPr>
      <w:spacing w:before="60" w:after="220" w:line="220" w:lineRule="atLeast"/>
    </w:pPr>
  </w:style>
  <w:style w:type="paragraph" w:customStyle="1" w:styleId="SectionTitle">
    <w:name w:val="Section Title"/>
    <w:basedOn w:val="Normal"/>
    <w:next w:val="Objective"/>
    <w:rsid w:val="00256187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PersonalInfo">
    <w:name w:val="Personal Info"/>
    <w:basedOn w:val="Achievement"/>
    <w:next w:val="Achievement"/>
    <w:rsid w:val="00256187"/>
    <w:pPr>
      <w:numPr>
        <w:numId w:val="2"/>
      </w:numPr>
      <w:spacing w:before="220"/>
      <w:ind w:left="245" w:right="0" w:hanging="245"/>
    </w:pPr>
  </w:style>
  <w:style w:type="paragraph" w:customStyle="1" w:styleId="HeadingBase">
    <w:name w:val="Heading Base"/>
    <w:basedOn w:val="BodyText"/>
    <w:next w:val="BodyText"/>
    <w:rsid w:val="00256187"/>
    <w:pPr>
      <w:keepNext/>
      <w:keepLines/>
      <w:spacing w:before="240" w:after="240"/>
    </w:pPr>
    <w:rPr>
      <w:caps/>
    </w:rPr>
  </w:style>
  <w:style w:type="paragraph" w:customStyle="1" w:styleId="HeaderBase">
    <w:name w:val="Header Base"/>
    <w:basedOn w:val="Normal"/>
    <w:rsid w:val="00256187"/>
    <w:pPr>
      <w:spacing w:before="220" w:after="220" w:line="220" w:lineRule="atLeast"/>
      <w:ind w:left="-2160"/>
    </w:pPr>
    <w:rPr>
      <w:caps/>
    </w:rPr>
  </w:style>
  <w:style w:type="paragraph" w:customStyle="1" w:styleId="DocumentLabel">
    <w:name w:val="Document Label"/>
    <w:basedOn w:val="Normal"/>
    <w:next w:val="SectionTitle"/>
    <w:rsid w:val="00256187"/>
    <w:pPr>
      <w:spacing w:after="220"/>
    </w:pPr>
    <w:rPr>
      <w:spacing w:val="-20"/>
      <w:sz w:val="48"/>
    </w:rPr>
  </w:style>
  <w:style w:type="paragraph" w:styleId="Date">
    <w:name w:val="Date"/>
    <w:basedOn w:val="BodyText"/>
    <w:rsid w:val="00256187"/>
    <w:pPr>
      <w:keepNext/>
    </w:pPr>
  </w:style>
  <w:style w:type="paragraph" w:customStyle="1" w:styleId="CityState">
    <w:name w:val="City/State"/>
    <w:basedOn w:val="BodyText"/>
    <w:next w:val="BodyText"/>
    <w:rsid w:val="00256187"/>
    <w:pPr>
      <w:keepNext/>
    </w:pPr>
  </w:style>
  <w:style w:type="character" w:customStyle="1" w:styleId="Lead-inEmphasis">
    <w:name w:val="Lead-in Emphasis"/>
    <w:rsid w:val="00256187"/>
    <w:rPr>
      <w:rFonts w:ascii="Arial Black" w:hAnsi="Arial Black"/>
      <w:spacing w:val="-6"/>
      <w:sz w:val="18"/>
    </w:rPr>
  </w:style>
  <w:style w:type="paragraph" w:styleId="Header">
    <w:name w:val="header"/>
    <w:basedOn w:val="HeaderBase"/>
    <w:rsid w:val="00256187"/>
  </w:style>
  <w:style w:type="paragraph" w:styleId="Footer">
    <w:name w:val="footer"/>
    <w:basedOn w:val="HeaderBase"/>
    <w:rsid w:val="00256187"/>
    <w:pPr>
      <w:tabs>
        <w:tab w:val="right" w:pos="7320"/>
      </w:tabs>
      <w:spacing w:line="240" w:lineRule="atLeast"/>
      <w:ind w:right="-840"/>
      <w:jc w:val="left"/>
    </w:pPr>
  </w:style>
  <w:style w:type="paragraph" w:customStyle="1" w:styleId="SectionSubtitle">
    <w:name w:val="Section Subtitle"/>
    <w:basedOn w:val="SectionTitle"/>
    <w:next w:val="Normal"/>
    <w:rsid w:val="00256187"/>
    <w:rPr>
      <w:i/>
      <w:caps w:val="0"/>
      <w:spacing w:val="10"/>
      <w:sz w:val="24"/>
    </w:rPr>
  </w:style>
  <w:style w:type="character" w:styleId="PageNumber">
    <w:name w:val="page number"/>
    <w:rsid w:val="00256187"/>
    <w:rPr>
      <w:sz w:val="24"/>
    </w:rPr>
  </w:style>
  <w:style w:type="character" w:styleId="Emphasis">
    <w:name w:val="Emphasis"/>
    <w:qFormat/>
    <w:rsid w:val="00256187"/>
    <w:rPr>
      <w:rFonts w:ascii="Garamond" w:hAnsi="Garamond"/>
      <w:caps/>
      <w:spacing w:val="0"/>
      <w:sz w:val="18"/>
    </w:rPr>
  </w:style>
  <w:style w:type="paragraph" w:styleId="BodyTextIndent">
    <w:name w:val="Body Text Indent"/>
    <w:basedOn w:val="BodyText"/>
    <w:rsid w:val="00256187"/>
    <w:pPr>
      <w:ind w:left="720"/>
    </w:pPr>
  </w:style>
  <w:style w:type="character" w:customStyle="1" w:styleId="Job">
    <w:name w:val="Job"/>
    <w:basedOn w:val="DefaultParagraphFont"/>
    <w:rsid w:val="00256187"/>
  </w:style>
  <w:style w:type="paragraph" w:customStyle="1" w:styleId="PersonalData">
    <w:name w:val="Personal Data"/>
    <w:basedOn w:val="BodyText"/>
    <w:rsid w:val="00256187"/>
    <w:pPr>
      <w:spacing w:after="120" w:line="240" w:lineRule="exact"/>
      <w:ind w:left="-1080" w:right="1080"/>
    </w:pPr>
    <w:rPr>
      <w:rFonts w:ascii="Arial" w:hAnsi="Arial"/>
      <w:i/>
    </w:rPr>
  </w:style>
  <w:style w:type="paragraph" w:customStyle="1" w:styleId="CompanyNameOne">
    <w:name w:val="Company Name One"/>
    <w:basedOn w:val="CompanyName"/>
    <w:next w:val="JobTitle"/>
    <w:rsid w:val="00256187"/>
    <w:pPr>
      <w:spacing w:before="60"/>
    </w:pPr>
  </w:style>
  <w:style w:type="paragraph" w:customStyle="1" w:styleId="NoTitle">
    <w:name w:val="No Title"/>
    <w:basedOn w:val="SectionTitle"/>
    <w:rsid w:val="00256187"/>
    <w:pPr>
      <w:pBdr>
        <w:bottom w:val="none" w:sz="0" w:space="0" w:color="auto"/>
      </w:pBdr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F372A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72A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8534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5344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7C24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buccaneer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lazerfamilyfoundation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eb2.buccaneers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buccaneers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eb2.buccaneers.com/tickets/digital-destination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Wizard.wiz</Template>
  <TotalTime>283</TotalTime>
  <Pages>2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Wizard</vt:lpstr>
    </vt:vector>
  </TitlesOfParts>
  <Company/>
  <LinksUpToDate>false</LinksUpToDate>
  <CharactersWithSpaces>5157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Wizard</dc:title>
  <dc:creator>dp</dc:creator>
  <cp:lastModifiedBy>Home</cp:lastModifiedBy>
  <cp:revision>7</cp:revision>
  <cp:lastPrinted>2008-07-21T15:09:00Z</cp:lastPrinted>
  <dcterms:created xsi:type="dcterms:W3CDTF">2014-06-29T23:53:00Z</dcterms:created>
  <dcterms:modified xsi:type="dcterms:W3CDTF">2015-03-09T14:07:00Z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2000091800</vt:i4>
  </property>
  <property fmtid="{D5CDD505-2E9C-101B-9397-08002B2CF9AE}" pid="4" name="LCID">
    <vt:i4>1033</vt:i4>
  </property>
  <property fmtid="{D5CDD505-2E9C-101B-9397-08002B2CF9AE}" pid="5" name="_AdHocReviewCycleID">
    <vt:i4>-1920548178</vt:i4>
  </property>
  <property fmtid="{D5CDD505-2E9C-101B-9397-08002B2CF9AE}" pid="6" name="_EmailSubject">
    <vt:lpwstr>resume</vt:lpwstr>
  </property>
  <property fmtid="{D5CDD505-2E9C-101B-9397-08002B2CF9AE}" pid="7" name="_AuthorEmail">
    <vt:lpwstr>PleaseHireMe@tampabay.rr.com</vt:lpwstr>
  </property>
  <property fmtid="{D5CDD505-2E9C-101B-9397-08002B2CF9AE}" pid="8" name="_AuthorEmailDisplayName">
    <vt:lpwstr>David Piechocki</vt:lpwstr>
  </property>
  <property fmtid="{D5CDD505-2E9C-101B-9397-08002B2CF9AE}" pid="9" name="_ReviewingToolsShownOnce">
    <vt:lpwstr/>
  </property>
</Properties>
</file>