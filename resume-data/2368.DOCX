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08478A" w14:textId="6F7F7690" w:rsidR="00E14FCD" w:rsidRPr="001B0561" w:rsidRDefault="00E14FCD" w:rsidP="0028039F">
      <w:pPr>
        <w:pStyle w:val="Name"/>
        <w:spacing w:after="0"/>
        <w:rPr>
          <w:lang w:val="de-DE"/>
        </w:rPr>
      </w:pPr>
      <w:r w:rsidRPr="001B0561">
        <w:rPr>
          <w:lang w:val="de-DE"/>
        </w:rPr>
        <w:t>Samantha Luber</w:t>
      </w:r>
      <w:r w:rsidR="00DE646C" w:rsidRPr="001B0561">
        <w:rPr>
          <w:lang w:val="de-DE"/>
        </w:rPr>
        <w:t xml:space="preserve"> </w:t>
      </w:r>
    </w:p>
    <w:p w14:paraId="1D165787" w14:textId="608D8FCD" w:rsidR="00E14FCD" w:rsidRPr="001B0561" w:rsidRDefault="00E91CC8" w:rsidP="0028039F">
      <w:pPr>
        <w:pStyle w:val="ContactInfo"/>
        <w:spacing w:after="0"/>
        <w:rPr>
          <w:lang w:val="de-DE"/>
        </w:rPr>
      </w:pPr>
      <w:r w:rsidRPr="001B0561">
        <w:rPr>
          <w:lang w:val="de-DE"/>
        </w:rPr>
        <w:t>+1 (414)</w:t>
      </w:r>
      <w:r w:rsidR="00E14FCD" w:rsidRPr="001B0561">
        <w:rPr>
          <w:lang w:val="de-DE"/>
        </w:rPr>
        <w:t xml:space="preserve">305-0791 • </w:t>
      </w:r>
      <w:r w:rsidR="00B4291D" w:rsidRPr="00B4291D">
        <w:rPr>
          <w:lang w:val="de-DE"/>
        </w:rPr>
        <w:t>SAMANTHA.LUBER@OUTLOOK.COM</w:t>
      </w:r>
      <w:r w:rsidR="00B4291D">
        <w:rPr>
          <w:lang w:val="de-DE"/>
        </w:rPr>
        <w:t xml:space="preserve"> </w:t>
      </w:r>
      <w:r w:rsidR="00B4291D" w:rsidRPr="001B0561">
        <w:rPr>
          <w:lang w:val="de-DE"/>
        </w:rPr>
        <w:t>•</w:t>
      </w:r>
      <w:r w:rsidR="00B4291D">
        <w:rPr>
          <w:lang w:val="de-DE"/>
        </w:rPr>
        <w:t xml:space="preserve"> samanthaluber.com</w:t>
      </w:r>
    </w:p>
    <w:p w14:paraId="6B82DAAB" w14:textId="08A20CDA" w:rsidR="00D10AC2" w:rsidRPr="00E14FCD" w:rsidRDefault="00B4291D" w:rsidP="00B4291D">
      <w:pPr>
        <w:pStyle w:val="ContactInfo"/>
        <w:spacing w:after="0"/>
      </w:pPr>
      <w:r>
        <w:t>1551 Minor Ave Apt 503 SEATTLE, WA 98101</w:t>
      </w:r>
      <w:r w:rsidR="00E91CC8">
        <w:t xml:space="preserve">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16"/>
        <w:gridCol w:w="8524"/>
        <w:gridCol w:w="1548"/>
      </w:tblGrid>
      <w:tr w:rsidR="00334F20" w14:paraId="7CD80045" w14:textId="7BB6297C" w:rsidTr="00334F20">
        <w:tc>
          <w:tcPr>
            <w:tcW w:w="5000" w:type="pct"/>
            <w:gridSpan w:val="3"/>
          </w:tcPr>
          <w:p w14:paraId="16627B27" w14:textId="32B9CAD5" w:rsidR="00334F20" w:rsidRDefault="00334F20">
            <w:pPr>
              <w:pStyle w:val="SectionTitle"/>
            </w:pPr>
            <w:r>
              <w:t>objective</w:t>
            </w:r>
            <w:r w:rsidR="00592901">
              <w:t xml:space="preserve"> </w:t>
            </w:r>
          </w:p>
        </w:tc>
      </w:tr>
      <w:tr w:rsidR="00B2597C" w14:paraId="2FEF1882" w14:textId="0E35CB2D" w:rsidTr="00432E20">
        <w:tc>
          <w:tcPr>
            <w:tcW w:w="458" w:type="pct"/>
          </w:tcPr>
          <w:p w14:paraId="6D0567B7" w14:textId="58A02DBA" w:rsidR="00B2597C" w:rsidRDefault="00B2597C" w:rsidP="00DF281D">
            <w:pPr>
              <w:pStyle w:val="ListParagraph"/>
            </w:pPr>
          </w:p>
        </w:tc>
        <w:tc>
          <w:tcPr>
            <w:tcW w:w="3844" w:type="pct"/>
          </w:tcPr>
          <w:p w14:paraId="64732213" w14:textId="49208B21" w:rsidR="00B2597C" w:rsidRDefault="00B75A84" w:rsidP="00B75A84">
            <w:pPr>
              <w:spacing w:after="120"/>
            </w:pPr>
            <w:r w:rsidRPr="00B75A84">
              <w:t>Seeking full-time software development engineer positions with particular interest in real-time communication, media processing, distributed systems, cloud infrastructure and platform services, and backend web service areas.</w:t>
            </w:r>
            <w:bookmarkStart w:id="0" w:name="_GoBack"/>
            <w:bookmarkEnd w:id="0"/>
          </w:p>
        </w:tc>
        <w:tc>
          <w:tcPr>
            <w:tcW w:w="698" w:type="pct"/>
          </w:tcPr>
          <w:p w14:paraId="40C04594" w14:textId="77777777" w:rsidR="00B2597C" w:rsidRDefault="00B2597C" w:rsidP="00095B9A"/>
        </w:tc>
      </w:tr>
      <w:tr w:rsidR="00334F20" w14:paraId="1957F484" w14:textId="738ECFE2" w:rsidTr="00334F20">
        <w:tc>
          <w:tcPr>
            <w:tcW w:w="5000" w:type="pct"/>
            <w:gridSpan w:val="3"/>
          </w:tcPr>
          <w:p w14:paraId="48CA193F" w14:textId="2692C2F5" w:rsidR="00334F20" w:rsidRDefault="00BF58FC" w:rsidP="00B04EBD">
            <w:pPr>
              <w:pStyle w:val="SectionTitle"/>
            </w:pPr>
            <w:r>
              <w:t xml:space="preserve">Technical </w:t>
            </w:r>
            <w:r w:rsidR="00334F20">
              <w:t>Skills</w:t>
            </w:r>
            <w:r>
              <w:t xml:space="preserve"> </w:t>
            </w:r>
          </w:p>
        </w:tc>
      </w:tr>
      <w:tr w:rsidR="0076139F" w14:paraId="13E31088" w14:textId="56CE2182" w:rsidTr="00432E20">
        <w:trPr>
          <w:trHeight w:val="2322"/>
        </w:trPr>
        <w:tc>
          <w:tcPr>
            <w:tcW w:w="458" w:type="pct"/>
          </w:tcPr>
          <w:p w14:paraId="7DAF7AB0" w14:textId="77777777" w:rsidR="007A61DB" w:rsidRDefault="007A61DB"/>
        </w:tc>
        <w:tc>
          <w:tcPr>
            <w:tcW w:w="3844" w:type="pct"/>
          </w:tcPr>
          <w:p w14:paraId="655AC418" w14:textId="158AB3A0" w:rsidR="007A61DB" w:rsidRDefault="00172DF1" w:rsidP="00B16B42">
            <w:pPr>
              <w:pStyle w:val="Achievement"/>
            </w:pPr>
            <w:r w:rsidRPr="00B53CC2">
              <w:t>Proficient</w:t>
            </w:r>
            <w:r w:rsidR="006C5318">
              <w:t xml:space="preserve"> </w:t>
            </w:r>
            <w:r w:rsidR="005B0962">
              <w:t xml:space="preserve">programmer </w:t>
            </w:r>
            <w:r>
              <w:t xml:space="preserve">in C, </w:t>
            </w:r>
            <w:r w:rsidR="007A61DB">
              <w:t>C++, C#,</w:t>
            </w:r>
            <w:r>
              <w:t xml:space="preserve"> and</w:t>
            </w:r>
            <w:r w:rsidR="007A61DB">
              <w:t xml:space="preserve"> Java</w:t>
            </w:r>
            <w:r>
              <w:t xml:space="preserve"> languages</w:t>
            </w:r>
            <w:r w:rsidR="00C01C5C">
              <w:t xml:space="preserve"> </w:t>
            </w:r>
          </w:p>
          <w:p w14:paraId="4045B13A" w14:textId="7F33A901" w:rsidR="001E5E3F" w:rsidRDefault="001E5E3F" w:rsidP="00B16B42">
            <w:pPr>
              <w:pStyle w:val="Achievement"/>
            </w:pPr>
            <w:r>
              <w:t xml:space="preserve">Industry experience in UX software testing and test framework development </w:t>
            </w:r>
          </w:p>
          <w:p w14:paraId="23AB6397" w14:textId="4BA9E21D" w:rsidR="00694AC7" w:rsidRDefault="002B7535" w:rsidP="00B16B42">
            <w:pPr>
              <w:pStyle w:val="Achievement"/>
            </w:pPr>
            <w:r>
              <w:t xml:space="preserve">Intermediate </w:t>
            </w:r>
            <w:r w:rsidR="00496498">
              <w:t>proficiency</w:t>
            </w:r>
            <w:r>
              <w:t xml:space="preserve"> </w:t>
            </w:r>
            <w:r w:rsidR="00CA2564">
              <w:t>in m</w:t>
            </w:r>
            <w:r w:rsidR="00AB7B7E">
              <w:t>obile app</w:t>
            </w:r>
            <w:r w:rsidR="00CA2564">
              <w:t xml:space="preserve"> (</w:t>
            </w:r>
            <w:r w:rsidR="004557B4">
              <w:t>Android and Windows Phone platforms</w:t>
            </w:r>
            <w:r w:rsidR="00CA2564">
              <w:t>)</w:t>
            </w:r>
            <w:r>
              <w:t xml:space="preserve"> and </w:t>
            </w:r>
            <w:r w:rsidR="00CA2564">
              <w:t>w</w:t>
            </w:r>
            <w:r w:rsidR="00C01C5C">
              <w:t>ebsite</w:t>
            </w:r>
            <w:r>
              <w:t>/web app (HTML/CSS, JavaScript, ASP.NET) design and development</w:t>
            </w:r>
            <w:r w:rsidR="009E3991">
              <w:t xml:space="preserve"> </w:t>
            </w:r>
          </w:p>
          <w:p w14:paraId="22646967" w14:textId="3097E467" w:rsidR="001E5E3F" w:rsidRDefault="001E5E3F" w:rsidP="00B16B42">
            <w:pPr>
              <w:pStyle w:val="Achievement"/>
            </w:pPr>
            <w:r>
              <w:t>Industry experience in b</w:t>
            </w:r>
            <w:r w:rsidRPr="00A90F8A">
              <w:t>uilding</w:t>
            </w:r>
            <w:r>
              <w:t xml:space="preserve">, deploying, and monitoring RESTful web services </w:t>
            </w:r>
            <w:r w:rsidRPr="00A90F8A">
              <w:t>in Azure</w:t>
            </w:r>
          </w:p>
          <w:p w14:paraId="4703F5C9" w14:textId="7D7C9A8E" w:rsidR="00E81BA8" w:rsidRDefault="00E81BA8" w:rsidP="00B16B42">
            <w:pPr>
              <w:pStyle w:val="Achievement"/>
            </w:pPr>
            <w:r>
              <w:t xml:space="preserve">Novice proficiency in database table management and querying in SQL Server </w:t>
            </w:r>
          </w:p>
          <w:p w14:paraId="6D35902E" w14:textId="4E449654" w:rsidR="005770D7" w:rsidRDefault="005770D7" w:rsidP="00B16B42">
            <w:pPr>
              <w:pStyle w:val="Achievement"/>
            </w:pPr>
            <w:r>
              <w:t xml:space="preserve">Working knowledge of real-time media protocols for P2P/multipoint multimedia session signaling (RFCs: 3261, 3264, 3350, 3550, 3551, 3605, 3840, 4353, 4566, 4574, 4575, 4733, 5245) </w:t>
            </w:r>
          </w:p>
          <w:p w14:paraId="3568A614" w14:textId="76E0D696" w:rsidR="005407C5" w:rsidRDefault="005407C5" w:rsidP="00B16B42">
            <w:pPr>
              <w:pStyle w:val="Achievement"/>
            </w:pPr>
            <w:r>
              <w:t xml:space="preserve">Novice experience in compiler design and </w:t>
            </w:r>
            <w:r w:rsidR="00513D53">
              <w:t>implementation</w:t>
            </w:r>
            <w:r>
              <w:t xml:space="preserve"> (Lex/Flex,</w:t>
            </w:r>
            <w:r w:rsidR="00941A6E">
              <w:t xml:space="preserve"> </w:t>
            </w:r>
            <w:proofErr w:type="spellStart"/>
            <w:r w:rsidR="00941A6E">
              <w:t>Yacc</w:t>
            </w:r>
            <w:proofErr w:type="spellEnd"/>
            <w:r w:rsidR="00941A6E">
              <w:t>/B</w:t>
            </w:r>
            <w:r>
              <w:t xml:space="preserve">ison, C/C++) </w:t>
            </w:r>
          </w:p>
          <w:p w14:paraId="5002BB95" w14:textId="51583CCE" w:rsidR="005770D7" w:rsidRDefault="005770D7" w:rsidP="00B16B42">
            <w:pPr>
              <w:pStyle w:val="Achievement"/>
            </w:pPr>
            <w:r>
              <w:t xml:space="preserve">Novice proficiency in digital circuit design </w:t>
            </w:r>
            <w:r w:rsidR="00D9467D">
              <w:t>&amp;</w:t>
            </w:r>
            <w:r>
              <w:t xml:space="preserve"> simulation (Verilog, VHDL), microcontroller programming (C, MIPS, ARM), and PCB design (</w:t>
            </w:r>
            <w:proofErr w:type="spellStart"/>
            <w:r>
              <w:t>Quartus</w:t>
            </w:r>
            <w:proofErr w:type="spellEnd"/>
            <w:r>
              <w:t xml:space="preserve">, </w:t>
            </w:r>
            <w:proofErr w:type="spellStart"/>
            <w:r w:rsidR="001A50A4">
              <w:t>RedHawk</w:t>
            </w:r>
            <w:proofErr w:type="spellEnd"/>
            <w:r w:rsidR="001A50A4">
              <w:t xml:space="preserve">, </w:t>
            </w:r>
            <w:r>
              <w:t xml:space="preserve">EAGLE) </w:t>
            </w:r>
            <w:r w:rsidR="00D9467D">
              <w:t>&amp;</w:t>
            </w:r>
            <w:r>
              <w:t xml:space="preserve"> assembly (surface mount and </w:t>
            </w:r>
            <w:proofErr w:type="spellStart"/>
            <w:r>
              <w:t>throughhole</w:t>
            </w:r>
            <w:proofErr w:type="spellEnd"/>
            <w:r>
              <w:t xml:space="preserve"> electronic component soldering) </w:t>
            </w:r>
          </w:p>
        </w:tc>
        <w:tc>
          <w:tcPr>
            <w:tcW w:w="698" w:type="pct"/>
          </w:tcPr>
          <w:p w14:paraId="3CE84EB2" w14:textId="77777777" w:rsidR="007A61DB" w:rsidRDefault="007A61DB" w:rsidP="005C3ECA">
            <w:pPr>
              <w:pStyle w:val="JobTitle"/>
              <w:tabs>
                <w:tab w:val="left" w:pos="480"/>
              </w:tabs>
            </w:pPr>
          </w:p>
        </w:tc>
      </w:tr>
      <w:tr w:rsidR="00334F20" w14:paraId="4DDEC4E3" w14:textId="626D04CE" w:rsidTr="00334F20">
        <w:tc>
          <w:tcPr>
            <w:tcW w:w="5000" w:type="pct"/>
            <w:gridSpan w:val="3"/>
          </w:tcPr>
          <w:p w14:paraId="0B5E49FA" w14:textId="43CFF0EF" w:rsidR="00334F20" w:rsidRDefault="00BF58FC">
            <w:pPr>
              <w:pStyle w:val="SectionTitle"/>
            </w:pPr>
            <w:r>
              <w:t xml:space="preserve">Work </w:t>
            </w:r>
            <w:r w:rsidR="00334F20">
              <w:t>Experience</w:t>
            </w:r>
            <w:r>
              <w:t xml:space="preserve"> </w:t>
            </w:r>
          </w:p>
        </w:tc>
      </w:tr>
      <w:tr w:rsidR="0076139F" w14:paraId="4521D7BC" w14:textId="1A10C243" w:rsidTr="00432E20">
        <w:tc>
          <w:tcPr>
            <w:tcW w:w="458" w:type="pct"/>
          </w:tcPr>
          <w:p w14:paraId="76341B25" w14:textId="77777777" w:rsidR="007A61DB" w:rsidRDefault="007A61DB"/>
        </w:tc>
        <w:tc>
          <w:tcPr>
            <w:tcW w:w="3844" w:type="pct"/>
          </w:tcPr>
          <w:p w14:paraId="480253C0" w14:textId="703F75BC" w:rsidR="007A61DB" w:rsidRDefault="007A61DB" w:rsidP="0054587D">
            <w:pPr>
              <w:pStyle w:val="CompanyName1"/>
              <w:spacing w:after="60"/>
            </w:pPr>
            <w:r>
              <w:t>Microsoft Corporation</w:t>
            </w:r>
            <w:r w:rsidR="005F587D">
              <w:t xml:space="preserve"> </w:t>
            </w:r>
          </w:p>
          <w:p w14:paraId="78E51C57" w14:textId="66CEE2AD" w:rsidR="00B16B42" w:rsidRDefault="00B16B42" w:rsidP="007B3F13">
            <w:pPr>
              <w:pStyle w:val="JobTitle"/>
            </w:pPr>
            <w:r>
              <w:t>Research Software Development Engineer, Microsoft Research Systems &amp; Networking Group</w:t>
            </w:r>
          </w:p>
          <w:p w14:paraId="29DB0089" w14:textId="360B01FE" w:rsidR="00B16B42" w:rsidRPr="00B16B42" w:rsidRDefault="00B47C4A" w:rsidP="00B16B42">
            <w:pPr>
              <w:pStyle w:val="Achievement"/>
            </w:pPr>
            <w:r>
              <w:t xml:space="preserve">Worked with a team of one developer and one researcher to design and build distributed transaction </w:t>
            </w:r>
            <w:r w:rsidR="008D0214">
              <w:t>system for fast remote data storage system</w:t>
            </w:r>
          </w:p>
          <w:p w14:paraId="1C53C997" w14:textId="36587FB8" w:rsidR="007A61DB" w:rsidRDefault="00191689" w:rsidP="007B3F13">
            <w:pPr>
              <w:pStyle w:val="JobTitle"/>
            </w:pPr>
            <w:r>
              <w:t>Software Engineer, Skype/Lync Media Control Services</w:t>
            </w:r>
            <w:r w:rsidR="00C90B43">
              <w:t xml:space="preserve"> </w:t>
            </w:r>
          </w:p>
          <w:p w14:paraId="1E310EBC" w14:textId="3335F28E" w:rsidR="00510D41" w:rsidRPr="003A3522" w:rsidRDefault="00D5107F" w:rsidP="009A1042">
            <w:pPr>
              <w:pStyle w:val="Achievement"/>
            </w:pPr>
            <w:r w:rsidRPr="003A3522">
              <w:t xml:space="preserve">Building real-time communication </w:t>
            </w:r>
            <w:r w:rsidR="00BB6D6A">
              <w:t>media</w:t>
            </w:r>
            <w:r w:rsidR="004B67B3" w:rsidRPr="003A3522">
              <w:t xml:space="preserve"> </w:t>
            </w:r>
            <w:r w:rsidRPr="003A3522">
              <w:t xml:space="preserve">platform components and media services for </w:t>
            </w:r>
            <w:r w:rsidR="0058530C" w:rsidRPr="003A3522">
              <w:t xml:space="preserve">Lync </w:t>
            </w:r>
            <w:r w:rsidRPr="003A3522">
              <w:t>multipoint and</w:t>
            </w:r>
            <w:r w:rsidR="0058530C" w:rsidRPr="003A3522">
              <w:t xml:space="preserve"> </w:t>
            </w:r>
            <w:r w:rsidR="005D3C74" w:rsidRPr="003A3522">
              <w:t>Skype</w:t>
            </w:r>
            <w:r w:rsidR="0058530C" w:rsidRPr="003A3522">
              <w:t>/</w:t>
            </w:r>
            <w:r w:rsidR="005D3C74" w:rsidRPr="003A3522">
              <w:t>Lync</w:t>
            </w:r>
            <w:r w:rsidRPr="003A3522">
              <w:t xml:space="preserve"> </w:t>
            </w:r>
            <w:r w:rsidR="00953DA3" w:rsidRPr="003A3522">
              <w:t>multiparty conferenc</w:t>
            </w:r>
            <w:r w:rsidR="005D3C74" w:rsidRPr="003A3522">
              <w:t>ing</w:t>
            </w:r>
            <w:r w:rsidR="005C5B8B" w:rsidRPr="003A3522">
              <w:t xml:space="preserve"> </w:t>
            </w:r>
          </w:p>
          <w:p w14:paraId="0EB10945" w14:textId="3DAFCD0C" w:rsidR="004B67B3" w:rsidRPr="003A3522" w:rsidRDefault="00953DA3" w:rsidP="004B67B3">
            <w:pPr>
              <w:pStyle w:val="Achievement"/>
            </w:pPr>
            <w:r w:rsidRPr="003A3522">
              <w:t>Worked</w:t>
            </w:r>
            <w:r w:rsidR="008D1C9D" w:rsidRPr="003A3522">
              <w:t xml:space="preserve"> </w:t>
            </w:r>
            <w:r w:rsidRPr="003A3522">
              <w:t>with</w:t>
            </w:r>
            <w:r w:rsidR="008D1C9D" w:rsidRPr="003A3522">
              <w:t xml:space="preserve"> a team of </w:t>
            </w:r>
            <w:r w:rsidRPr="003A3522">
              <w:t>six</w:t>
            </w:r>
            <w:r w:rsidR="00510D41" w:rsidRPr="003A3522">
              <w:t xml:space="preserve"> developers</w:t>
            </w:r>
            <w:r w:rsidRPr="003A3522">
              <w:t xml:space="preserve"> </w:t>
            </w:r>
            <w:r w:rsidR="004B67B3" w:rsidRPr="003A3522">
              <w:t xml:space="preserve">to </w:t>
            </w:r>
            <w:r w:rsidR="00986892">
              <w:t xml:space="preserve">design and deliver </w:t>
            </w:r>
            <w:r w:rsidRPr="003A3522">
              <w:t xml:space="preserve">Skype/Lync </w:t>
            </w:r>
            <w:r w:rsidR="004B67B3" w:rsidRPr="003A3522">
              <w:t>conference</w:t>
            </w:r>
            <w:r w:rsidR="00986892">
              <w:t xml:space="preserve"> broadcasting web </w:t>
            </w:r>
            <w:r w:rsidR="00510D41" w:rsidRPr="003A3522">
              <w:t>service</w:t>
            </w:r>
            <w:r w:rsidR="004B67B3" w:rsidRPr="003A3522">
              <w:t xml:space="preserve">. </w:t>
            </w:r>
            <w:r w:rsidR="00986892">
              <w:t xml:space="preserve">Implemented </w:t>
            </w:r>
            <w:r w:rsidR="004B67B3" w:rsidRPr="003A3522">
              <w:t xml:space="preserve">conference provisioning and </w:t>
            </w:r>
            <w:r w:rsidR="00216962" w:rsidRPr="003A3522">
              <w:t xml:space="preserve">user endpoint </w:t>
            </w:r>
            <w:r w:rsidR="00986892">
              <w:t>subscription logic in Lync Media Processor Service for broadcasting scenario</w:t>
            </w:r>
            <w:r w:rsidR="004B67B3" w:rsidRPr="003A3522">
              <w:t xml:space="preserve">. </w:t>
            </w:r>
            <w:r w:rsidR="00986892">
              <w:t xml:space="preserve">Integrated and stood up Lync </w:t>
            </w:r>
            <w:r w:rsidR="004B67B3" w:rsidRPr="003A3522">
              <w:t>Client Logging Service tool</w:t>
            </w:r>
            <w:r w:rsidR="00216962" w:rsidRPr="003A3522">
              <w:t xml:space="preserve"> </w:t>
            </w:r>
            <w:r w:rsidR="00986892">
              <w:t>with</w:t>
            </w:r>
            <w:r w:rsidR="00216962" w:rsidRPr="003A3522">
              <w:t xml:space="preserve"> </w:t>
            </w:r>
            <w:r w:rsidR="00986892">
              <w:t xml:space="preserve">Azure deployment of Lync Media Processor Service </w:t>
            </w:r>
            <w:r w:rsidR="004B67B3" w:rsidRPr="003A3522">
              <w:t xml:space="preserve">to collect and upload </w:t>
            </w:r>
            <w:r w:rsidR="00216962" w:rsidRPr="003A3522">
              <w:t xml:space="preserve">logs </w:t>
            </w:r>
            <w:r w:rsidR="004B67B3" w:rsidRPr="003A3522">
              <w:t xml:space="preserve">to </w:t>
            </w:r>
            <w:r w:rsidR="005C0283">
              <w:t xml:space="preserve">Hadoop </w:t>
            </w:r>
            <w:r w:rsidR="00513D53">
              <w:t>data store</w:t>
            </w:r>
            <w:r w:rsidR="005C0283">
              <w:t xml:space="preserve"> </w:t>
            </w:r>
          </w:p>
          <w:p w14:paraId="459ED147" w14:textId="52BB86EA" w:rsidR="007A61DB" w:rsidRDefault="007A61DB" w:rsidP="005A4E6A">
            <w:pPr>
              <w:pStyle w:val="JobTitle"/>
            </w:pPr>
            <w:r>
              <w:t xml:space="preserve">Software </w:t>
            </w:r>
            <w:r w:rsidR="00191689">
              <w:t>Engineer in Test</w:t>
            </w:r>
            <w:r w:rsidR="000F2FDE">
              <w:t>, Windows User Experience Search</w:t>
            </w:r>
            <w:r w:rsidR="00FD1964">
              <w:t xml:space="preserve"> </w:t>
            </w:r>
          </w:p>
          <w:p w14:paraId="4DAB40CC" w14:textId="10CB1603" w:rsidR="007A61DB" w:rsidRDefault="00F10C39" w:rsidP="00095B9A">
            <w:pPr>
              <w:pStyle w:val="Achievement"/>
            </w:pPr>
            <w:r>
              <w:t>Designed</w:t>
            </w:r>
            <w:r w:rsidR="00050D5C">
              <w:t xml:space="preserve"> </w:t>
            </w:r>
            <w:r w:rsidR="00DA19C8">
              <w:t xml:space="preserve">and delivered </w:t>
            </w:r>
            <w:r w:rsidR="00050D5C">
              <w:t>test strategy</w:t>
            </w:r>
            <w:r>
              <w:t xml:space="preserve"> and </w:t>
            </w:r>
            <w:r w:rsidR="001076A2">
              <w:t xml:space="preserve">high </w:t>
            </w:r>
            <w:r>
              <w:t xml:space="preserve">test coverage </w:t>
            </w:r>
            <w:r w:rsidR="001076A2">
              <w:t>of</w:t>
            </w:r>
            <w:r w:rsidR="00050D5C">
              <w:t xml:space="preserve"> Windows s</w:t>
            </w:r>
            <w:r w:rsidR="00C773A2">
              <w:t xml:space="preserve">earch pane suggestions and results commanding </w:t>
            </w:r>
            <w:r w:rsidR="00050D5C">
              <w:t xml:space="preserve">as feature </w:t>
            </w:r>
            <w:r w:rsidR="001076A2">
              <w:t xml:space="preserve">test </w:t>
            </w:r>
            <w:r w:rsidR="00050D5C">
              <w:t>owner for Windows 8.1 release</w:t>
            </w:r>
            <w:r>
              <w:t>. Extended</w:t>
            </w:r>
            <w:r w:rsidR="009B3D5D">
              <w:t xml:space="preserve"> Windows UI</w:t>
            </w:r>
            <w:r w:rsidR="00050D5C">
              <w:t xml:space="preserve"> automation</w:t>
            </w:r>
            <w:r w:rsidR="009B3D5D">
              <w:t xml:space="preserve"> </w:t>
            </w:r>
            <w:r>
              <w:t xml:space="preserve">test framework </w:t>
            </w:r>
            <w:r w:rsidR="009B3D5D">
              <w:t xml:space="preserve">to support </w:t>
            </w:r>
            <w:r w:rsidR="00677CB3">
              <w:t>programmatic</w:t>
            </w:r>
            <w:r w:rsidR="00050D5C">
              <w:t xml:space="preserve"> </w:t>
            </w:r>
            <w:r w:rsidR="00677CB3">
              <w:t>invocation of</w:t>
            </w:r>
            <w:r w:rsidR="00050D5C">
              <w:t xml:space="preserve"> </w:t>
            </w:r>
            <w:r w:rsidR="00677CB3">
              <w:t>search pane</w:t>
            </w:r>
            <w:r w:rsidR="001076A2">
              <w:t xml:space="preserve"> sugges</w:t>
            </w:r>
            <w:r w:rsidR="00DA19C8">
              <w:t>tion/</w:t>
            </w:r>
            <w:r w:rsidR="001076A2">
              <w:t xml:space="preserve">result UI elements in C#. </w:t>
            </w:r>
            <w:r w:rsidR="00677CB3">
              <w:t>Implemented</w:t>
            </w:r>
            <w:r w:rsidR="009B3D5D">
              <w:t xml:space="preserve"> functional and end-to-e</w:t>
            </w:r>
            <w:r w:rsidR="00677CB3">
              <w:t>nd</w:t>
            </w:r>
            <w:r w:rsidR="00DA19C8">
              <w:t xml:space="preserve"> automated</w:t>
            </w:r>
            <w:r w:rsidR="00A5451D">
              <w:t xml:space="preserve"> </w:t>
            </w:r>
            <w:r w:rsidR="00050D5C">
              <w:t>tests</w:t>
            </w:r>
            <w:r w:rsidR="00677CB3">
              <w:t xml:space="preserve"> </w:t>
            </w:r>
            <w:r w:rsidR="001076A2">
              <w:t xml:space="preserve">to </w:t>
            </w:r>
            <w:r w:rsidR="007C387A">
              <w:t>execute</w:t>
            </w:r>
            <w:r w:rsidR="001076A2">
              <w:t xml:space="preserve"> and verify all</w:t>
            </w:r>
            <w:r w:rsidR="005B5F85">
              <w:t xml:space="preserve"> </w:t>
            </w:r>
            <w:r w:rsidR="00DA19C8">
              <w:t xml:space="preserve">commanding </w:t>
            </w:r>
            <w:r w:rsidR="005B5F85">
              <w:t xml:space="preserve">feature </w:t>
            </w:r>
            <w:r w:rsidR="001076A2">
              <w:t>scenarios</w:t>
            </w:r>
            <w:r w:rsidR="00050D5C">
              <w:t xml:space="preserve"> </w:t>
            </w:r>
          </w:p>
          <w:p w14:paraId="0AA9486B" w14:textId="5855A0F5" w:rsidR="00D71418" w:rsidRDefault="00B02E70" w:rsidP="00095B9A">
            <w:pPr>
              <w:pStyle w:val="Achievement"/>
            </w:pPr>
            <w:r>
              <w:t>Served as world readiness tenet test champ for Windows Search UX team</w:t>
            </w:r>
            <w:r w:rsidR="00804481">
              <w:t xml:space="preserve"> for Windows 8.1 releases</w:t>
            </w:r>
            <w:r>
              <w:t>. Delivered</w:t>
            </w:r>
            <w:r w:rsidR="009656C6">
              <w:t xml:space="preserve"> world readiness</w:t>
            </w:r>
            <w:r>
              <w:t xml:space="preserve"> test strategy and o</w:t>
            </w:r>
            <w:r w:rsidR="00804481">
              <w:t>rchestrated</w:t>
            </w:r>
            <w:r w:rsidR="009656C6">
              <w:t xml:space="preserve"> UX</w:t>
            </w:r>
            <w:r>
              <w:t xml:space="preserve"> </w:t>
            </w:r>
            <w:r w:rsidR="0053195F">
              <w:t xml:space="preserve">division-wide bug bashes </w:t>
            </w:r>
          </w:p>
          <w:p w14:paraId="2D806D42" w14:textId="5F00010C" w:rsidR="00191689" w:rsidRDefault="00191689" w:rsidP="007B3F13">
            <w:pPr>
              <w:pStyle w:val="JobTitle"/>
            </w:pPr>
            <w:r>
              <w:t>Software Engineer in Test Intern, Windows U</w:t>
            </w:r>
            <w:r w:rsidR="000F2FDE">
              <w:t>ser Experience Search</w:t>
            </w:r>
            <w:r w:rsidR="000B491B">
              <w:t xml:space="preserve"> </w:t>
            </w:r>
          </w:p>
          <w:p w14:paraId="19654057" w14:textId="1402ECA9" w:rsidR="00191689" w:rsidRDefault="005B5F85" w:rsidP="005B5F85">
            <w:pPr>
              <w:pStyle w:val="Achievement"/>
            </w:pPr>
            <w:r>
              <w:t>Des</w:t>
            </w:r>
            <w:r w:rsidR="00DA19C8">
              <w:t xml:space="preserve">igned and </w:t>
            </w:r>
            <w:r w:rsidR="00D92C1A">
              <w:t>developed</w:t>
            </w:r>
            <w:r w:rsidR="00DA19C8">
              <w:t xml:space="preserve"> </w:t>
            </w:r>
            <w:proofErr w:type="spellStart"/>
            <w:r w:rsidR="00DA19C8" w:rsidRPr="00DA19C8">
              <w:t>NearMe</w:t>
            </w:r>
            <w:proofErr w:type="spellEnd"/>
            <w:r w:rsidR="00D92C1A">
              <w:t>,</w:t>
            </w:r>
            <w:r w:rsidR="00590BCF">
              <w:t xml:space="preserve"> a</w:t>
            </w:r>
            <w:r w:rsidR="00DA19C8">
              <w:t xml:space="preserve"> Windows 8 </w:t>
            </w:r>
            <w:proofErr w:type="spellStart"/>
            <w:r w:rsidR="00D92C1A">
              <w:t>WinJS</w:t>
            </w:r>
            <w:proofErr w:type="spellEnd"/>
            <w:r w:rsidR="00DA19C8">
              <w:t xml:space="preserve"> app</w:t>
            </w:r>
            <w:r w:rsidR="00D92C1A">
              <w:t xml:space="preserve"> </w:t>
            </w:r>
            <w:r w:rsidR="00590BCF">
              <w:t>showcasing</w:t>
            </w:r>
            <w:r w:rsidR="00D92C1A">
              <w:t xml:space="preserve"> </w:t>
            </w:r>
            <w:r w:rsidR="00666D0C">
              <w:t xml:space="preserve">in-app </w:t>
            </w:r>
            <w:r w:rsidR="00D92C1A">
              <w:t>modern search</w:t>
            </w:r>
            <w:r w:rsidR="00666D0C">
              <w:t xml:space="preserve"> experience</w:t>
            </w:r>
            <w:r w:rsidR="00D92C1A">
              <w:t xml:space="preserve">, </w:t>
            </w:r>
            <w:r w:rsidR="00590BCF">
              <w:t xml:space="preserve">with </w:t>
            </w:r>
            <w:r>
              <w:t>team o</w:t>
            </w:r>
            <w:r w:rsidR="00666D0C">
              <w:t>f three interns that shipped</w:t>
            </w:r>
            <w:r>
              <w:t xml:space="preserve"> </w:t>
            </w:r>
            <w:r w:rsidR="006545D7">
              <w:t>in</w:t>
            </w:r>
            <w:r>
              <w:t xml:space="preserve"> Windows 8 Consumer Preview release </w:t>
            </w:r>
          </w:p>
          <w:p w14:paraId="1D579CAA" w14:textId="45976D5C" w:rsidR="005B5F85" w:rsidRDefault="005B5F85" w:rsidP="00817987">
            <w:pPr>
              <w:pStyle w:val="Achievement"/>
            </w:pPr>
            <w:r>
              <w:t xml:space="preserve">Wrote </w:t>
            </w:r>
            <w:r w:rsidR="00A42CF1">
              <w:t xml:space="preserve">MSDN code samples for </w:t>
            </w:r>
            <w:r w:rsidR="007748BA">
              <w:t xml:space="preserve">Windows 8 app </w:t>
            </w:r>
            <w:r w:rsidR="00A42CF1">
              <w:t xml:space="preserve">search contract </w:t>
            </w:r>
            <w:r w:rsidR="00817987">
              <w:t>in</w:t>
            </w:r>
            <w:r w:rsidR="00A42CF1">
              <w:t xml:space="preserve"> C# and C++</w:t>
            </w:r>
            <w:r w:rsidR="007748BA">
              <w:t xml:space="preserve"> </w:t>
            </w:r>
          </w:p>
        </w:tc>
        <w:tc>
          <w:tcPr>
            <w:tcW w:w="698" w:type="pct"/>
          </w:tcPr>
          <w:p w14:paraId="0FF9544B" w14:textId="3A8F5CAA" w:rsidR="007A61DB" w:rsidRDefault="002E11A0" w:rsidP="002A5849">
            <w:pPr>
              <w:pStyle w:val="CompanyName1"/>
              <w:spacing w:after="60"/>
            </w:pPr>
            <w:r>
              <w:t xml:space="preserve">2011 – Present </w:t>
            </w:r>
          </w:p>
        </w:tc>
      </w:tr>
      <w:tr w:rsidR="0076139F" w14:paraId="08B8E006" w14:textId="0C30A7D0" w:rsidTr="00432E20">
        <w:tc>
          <w:tcPr>
            <w:tcW w:w="458" w:type="pct"/>
          </w:tcPr>
          <w:p w14:paraId="5A3BEF25" w14:textId="38BD650C" w:rsidR="007A61DB" w:rsidRDefault="007A61DB"/>
        </w:tc>
        <w:tc>
          <w:tcPr>
            <w:tcW w:w="3844" w:type="pct"/>
          </w:tcPr>
          <w:p w14:paraId="4852573A" w14:textId="16B129E5" w:rsidR="007A61DB" w:rsidRDefault="007A61DB" w:rsidP="0069609D">
            <w:pPr>
              <w:pStyle w:val="CompanyName1"/>
              <w:spacing w:after="60"/>
            </w:pPr>
            <w:r>
              <w:t>Cisco Systems</w:t>
            </w:r>
            <w:r w:rsidR="00921667">
              <w:t xml:space="preserve"> </w:t>
            </w:r>
          </w:p>
          <w:p w14:paraId="19E91E6B" w14:textId="71A4AAA6" w:rsidR="007A61DB" w:rsidRDefault="00191689">
            <w:pPr>
              <w:pStyle w:val="JobTitle"/>
            </w:pPr>
            <w:r>
              <w:t>Software Engineer Intern</w:t>
            </w:r>
            <w:r w:rsidR="000F2FDE">
              <w:t>,</w:t>
            </w:r>
            <w:r w:rsidR="0076139F">
              <w:t xml:space="preserve"> </w:t>
            </w:r>
            <w:proofErr w:type="spellStart"/>
            <w:r w:rsidR="0076139F">
              <w:t>TelePresence</w:t>
            </w:r>
            <w:proofErr w:type="spellEnd"/>
            <w:r w:rsidR="0076139F">
              <w:t xml:space="preserve"> </w:t>
            </w:r>
            <w:r w:rsidR="00B231E3">
              <w:t xml:space="preserve">Technology Division </w:t>
            </w:r>
          </w:p>
          <w:p w14:paraId="2B955AB3" w14:textId="77777777" w:rsidR="00672525" w:rsidRDefault="00191689" w:rsidP="00D66932">
            <w:pPr>
              <w:pStyle w:val="Achievement"/>
            </w:pPr>
            <w:r>
              <w:lastRenderedPageBreak/>
              <w:t>Develop</w:t>
            </w:r>
            <w:r w:rsidR="000F2FDE">
              <w:t>ed</w:t>
            </w:r>
            <w:r w:rsidR="0076139F">
              <w:t xml:space="preserve"> </w:t>
            </w:r>
            <w:r w:rsidR="007E2224">
              <w:t>client</w:t>
            </w:r>
            <w:r w:rsidR="0076139F">
              <w:t xml:space="preserve"> tool </w:t>
            </w:r>
            <w:r w:rsidR="007E2224">
              <w:t xml:space="preserve">in Java </w:t>
            </w:r>
            <w:r w:rsidR="0076139F">
              <w:t xml:space="preserve">that </w:t>
            </w:r>
            <w:r w:rsidR="007E2224">
              <w:t xml:space="preserve">parses </w:t>
            </w:r>
            <w:proofErr w:type="spellStart"/>
            <w:r w:rsidR="00841896">
              <w:t>TelePresence</w:t>
            </w:r>
            <w:proofErr w:type="spellEnd"/>
            <w:r w:rsidR="00841896">
              <w:t xml:space="preserve"> </w:t>
            </w:r>
            <w:r w:rsidR="007E2224">
              <w:t>meeting logs</w:t>
            </w:r>
            <w:r w:rsidR="00484683">
              <w:t xml:space="preserve">, </w:t>
            </w:r>
            <w:r w:rsidR="007C387A">
              <w:t>performs</w:t>
            </w:r>
            <w:r w:rsidR="00484683">
              <w:t xml:space="preserve"> b</w:t>
            </w:r>
            <w:r w:rsidR="007C387A">
              <w:t>asic troubleshooting</w:t>
            </w:r>
            <w:r w:rsidR="00484683">
              <w:t>, then displays a summarized diagnostics report to t</w:t>
            </w:r>
            <w:r w:rsidR="007C387A">
              <w:t xml:space="preserve">he user and optionally </w:t>
            </w:r>
            <w:r w:rsidR="00484683">
              <w:t xml:space="preserve">sends meeting logs and </w:t>
            </w:r>
            <w:r w:rsidR="007C387A">
              <w:t>diagnostics</w:t>
            </w:r>
            <w:r w:rsidR="00484683">
              <w:t xml:space="preserve"> report to Cisco</w:t>
            </w:r>
            <w:r w:rsidR="00380139">
              <w:t xml:space="preserve"> </w:t>
            </w:r>
            <w:r w:rsidR="00674117">
              <w:t xml:space="preserve">technical support </w:t>
            </w:r>
          </w:p>
          <w:p w14:paraId="5E94ACDF" w14:textId="1BC558A2" w:rsidR="00D66932" w:rsidRDefault="00D66932" w:rsidP="00D66932"/>
        </w:tc>
        <w:tc>
          <w:tcPr>
            <w:tcW w:w="698" w:type="pct"/>
          </w:tcPr>
          <w:p w14:paraId="41A2876A" w14:textId="6C96AE4A" w:rsidR="007A61DB" w:rsidRPr="007D522F" w:rsidRDefault="002E11A0" w:rsidP="002A5849">
            <w:pPr>
              <w:pStyle w:val="CompanyName1"/>
              <w:spacing w:after="60"/>
            </w:pPr>
            <w:r w:rsidRPr="007D522F">
              <w:lastRenderedPageBreak/>
              <w:t>2010</w:t>
            </w:r>
            <w:r w:rsidR="00B4563E">
              <w:t xml:space="preserve"> </w:t>
            </w:r>
          </w:p>
        </w:tc>
      </w:tr>
      <w:tr w:rsidR="00334F20" w14:paraId="6C56FC8D" w14:textId="6500C6B2" w:rsidTr="00A169A6">
        <w:trPr>
          <w:cantSplit/>
        </w:trPr>
        <w:tc>
          <w:tcPr>
            <w:tcW w:w="5000" w:type="pct"/>
            <w:gridSpan w:val="3"/>
          </w:tcPr>
          <w:p w14:paraId="69D39505" w14:textId="4E91F076" w:rsidR="00334F20" w:rsidRDefault="00334F20">
            <w:pPr>
              <w:pStyle w:val="SectionTitle"/>
            </w:pPr>
            <w:r>
              <w:lastRenderedPageBreak/>
              <w:t>Education</w:t>
            </w:r>
            <w:r w:rsidR="000E287E">
              <w:t xml:space="preserve"> </w:t>
            </w:r>
          </w:p>
        </w:tc>
      </w:tr>
      <w:tr w:rsidR="0076139F" w14:paraId="6514454C" w14:textId="44064232" w:rsidTr="00432E20">
        <w:tc>
          <w:tcPr>
            <w:tcW w:w="458" w:type="pct"/>
          </w:tcPr>
          <w:p w14:paraId="6023A435" w14:textId="77777777" w:rsidR="007A61DB" w:rsidRDefault="007A61DB"/>
        </w:tc>
        <w:tc>
          <w:tcPr>
            <w:tcW w:w="3844" w:type="pct"/>
          </w:tcPr>
          <w:p w14:paraId="525F702D" w14:textId="6ED0DCC1" w:rsidR="007A61DB" w:rsidRDefault="007A61DB" w:rsidP="0069609D">
            <w:pPr>
              <w:pStyle w:val="CompanyName1"/>
              <w:spacing w:after="60"/>
            </w:pPr>
            <w:r>
              <w:t>University of Southern California</w:t>
            </w:r>
            <w:r w:rsidR="00AC6929">
              <w:t xml:space="preserve"> </w:t>
            </w:r>
          </w:p>
          <w:p w14:paraId="325F4FE8" w14:textId="6828D461" w:rsidR="007A61DB" w:rsidRDefault="007A61DB" w:rsidP="00B113E2">
            <w:pPr>
              <w:pStyle w:val="JobTitle"/>
            </w:pPr>
            <w:r>
              <w:t>M.S.E. Computer Science</w:t>
            </w:r>
            <w:r w:rsidR="00AC6929">
              <w:t xml:space="preserve"> (GPA: 3.0/4.0) </w:t>
            </w:r>
          </w:p>
          <w:p w14:paraId="16DC1D6B" w14:textId="1C1B1373" w:rsidR="007A61DB" w:rsidRDefault="00DC0A1C" w:rsidP="003E5431">
            <w:pPr>
              <w:pStyle w:val="Achievement"/>
            </w:pPr>
            <w:r>
              <w:t>Course</w:t>
            </w:r>
            <w:r w:rsidR="00BB6D6A">
              <w:t>work: Artificial Intelligence</w:t>
            </w:r>
            <w:r w:rsidR="00A915F9">
              <w:t>,</w:t>
            </w:r>
            <w:r w:rsidR="00BB6D6A">
              <w:t xml:space="preserve"> </w:t>
            </w:r>
            <w:r w:rsidR="007A61DB">
              <w:t>Multimedia System</w:t>
            </w:r>
            <w:r w:rsidR="000F7121">
              <w:t xml:space="preserve">s Design, Software Architectures, Software Engineering </w:t>
            </w:r>
          </w:p>
          <w:p w14:paraId="1E865775" w14:textId="5B0CF44A" w:rsidR="007A61DB" w:rsidRDefault="00370D0A" w:rsidP="007045C7">
            <w:pPr>
              <w:pStyle w:val="Achievement"/>
            </w:pPr>
            <w:r>
              <w:t>TEAMCORE g</w:t>
            </w:r>
            <w:r w:rsidR="006D4D62">
              <w:t>raduate research</w:t>
            </w:r>
            <w:r w:rsidR="00954958">
              <w:t xml:space="preserve">er </w:t>
            </w:r>
            <w:r w:rsidR="006D4D62">
              <w:t xml:space="preserve">on </w:t>
            </w:r>
            <w:r w:rsidR="00796EB8">
              <w:t>Armor-TRUSTS project</w:t>
            </w:r>
            <w:r w:rsidR="007045C7">
              <w:t xml:space="preserve"> </w:t>
            </w:r>
            <w:r w:rsidR="00E24F96">
              <w:t>for</w:t>
            </w:r>
            <w:r w:rsidR="007045C7">
              <w:t xml:space="preserve"> generating and deploying </w:t>
            </w:r>
            <w:r w:rsidR="008D5B35">
              <w:t>optimized random</w:t>
            </w:r>
            <w:r w:rsidR="004D46E8">
              <w:t xml:space="preserve"> </w:t>
            </w:r>
            <w:r w:rsidR="007045C7">
              <w:t>patrol strategies for public transit systems. Developed Android</w:t>
            </w:r>
            <w:r w:rsidR="004D46E8">
              <w:t xml:space="preserve"> mobile app </w:t>
            </w:r>
            <w:r w:rsidR="007045C7">
              <w:t xml:space="preserve">that generates </w:t>
            </w:r>
            <w:r w:rsidR="00954958">
              <w:t xml:space="preserve">real-time </w:t>
            </w:r>
            <w:r w:rsidR="00A17435">
              <w:t>o</w:t>
            </w:r>
            <w:r w:rsidR="00954958">
              <w:t>ptimized</w:t>
            </w:r>
            <w:r w:rsidR="004D46E8">
              <w:t xml:space="preserve"> officer </w:t>
            </w:r>
            <w:r w:rsidR="007045C7">
              <w:t>patrol schedules</w:t>
            </w:r>
            <w:r>
              <w:t xml:space="preserve"> from</w:t>
            </w:r>
            <w:r w:rsidR="007045C7">
              <w:t xml:space="preserve"> a pre-computed</w:t>
            </w:r>
            <w:r w:rsidR="00A17435">
              <w:t xml:space="preserve"> random</w:t>
            </w:r>
            <w:r>
              <w:t xml:space="preserve"> </w:t>
            </w:r>
            <w:r w:rsidR="007045C7">
              <w:t>patrol</w:t>
            </w:r>
            <w:r w:rsidR="004D46E8">
              <w:t xml:space="preserve"> strategy</w:t>
            </w:r>
            <w:r>
              <w:t xml:space="preserve"> </w:t>
            </w:r>
            <w:r w:rsidR="004D46E8">
              <w:t>for the Los Angeles sheriff’s department</w:t>
            </w:r>
            <w:r w:rsidR="0081410B">
              <w:t xml:space="preserve"> </w:t>
            </w:r>
          </w:p>
          <w:p w14:paraId="793BB5FD" w14:textId="4564BE1A" w:rsidR="00580602" w:rsidRDefault="00AD6256" w:rsidP="00A20958">
            <w:pPr>
              <w:pStyle w:val="Achievement"/>
            </w:pPr>
            <w:r>
              <w:t>Implemented media</w:t>
            </w:r>
            <w:r w:rsidR="00580602">
              <w:t xml:space="preserve">-based </w:t>
            </w:r>
            <w:r w:rsidR="00A20958">
              <w:t>query</w:t>
            </w:r>
            <w:r w:rsidR="00580602">
              <w:t xml:space="preserve"> </w:t>
            </w:r>
            <w:r>
              <w:t>program</w:t>
            </w:r>
            <w:r w:rsidR="00580602">
              <w:t xml:space="preserve"> in Java </w:t>
            </w:r>
            <w:r>
              <w:t>that</w:t>
            </w:r>
            <w:r w:rsidR="00A20958">
              <w:t xml:space="preserve"> performs an image orientation and lighting-robust search</w:t>
            </w:r>
            <w:r>
              <w:t xml:space="preserve"> for a symbol image in a</w:t>
            </w:r>
            <w:r w:rsidR="00A20958">
              <w:t xml:space="preserve"> set of query images </w:t>
            </w:r>
          </w:p>
          <w:p w14:paraId="277D9F9C" w14:textId="064C1B86" w:rsidR="00C71725" w:rsidRDefault="00961F4F" w:rsidP="007045C7">
            <w:pPr>
              <w:pStyle w:val="Achievement"/>
            </w:pPr>
            <w:r>
              <w:t>Designed and delivered website with database backend using concrete5 CMS for non-profit organization</w:t>
            </w:r>
            <w:r w:rsidR="0005208C">
              <w:t xml:space="preserve"> working as a </w:t>
            </w:r>
            <w:r w:rsidR="00967D26">
              <w:t>four student</w:t>
            </w:r>
            <w:r w:rsidR="0005208C">
              <w:t xml:space="preserve"> project team </w:t>
            </w:r>
          </w:p>
          <w:p w14:paraId="0D893DCB" w14:textId="5C93D7C7" w:rsidR="004D46E8" w:rsidRPr="00C42F2A" w:rsidRDefault="004D46E8" w:rsidP="00E908E4">
            <w:pPr>
              <w:pStyle w:val="Achievement"/>
            </w:pPr>
            <w:r>
              <w:t>Distance Education Network Corporate</w:t>
            </w:r>
            <w:r w:rsidR="00E908E4">
              <w:t xml:space="preserve"> Student </w:t>
            </w:r>
            <w:r>
              <w:t xml:space="preserve">Ambassador </w:t>
            </w:r>
            <w:r w:rsidR="00E908E4">
              <w:t>to Microsoft</w:t>
            </w:r>
            <w:r w:rsidR="0081410B">
              <w:t xml:space="preserve"> </w:t>
            </w:r>
          </w:p>
        </w:tc>
        <w:tc>
          <w:tcPr>
            <w:tcW w:w="698" w:type="pct"/>
          </w:tcPr>
          <w:p w14:paraId="3F26511B" w14:textId="11628EC2" w:rsidR="007A61DB" w:rsidRDefault="00CA5AC4" w:rsidP="0053070D">
            <w:pPr>
              <w:pStyle w:val="CompanyName1"/>
              <w:spacing w:after="60"/>
            </w:pPr>
            <w:r>
              <w:t>2012 – 2016</w:t>
            </w:r>
            <w:r w:rsidR="00DE476D">
              <w:t xml:space="preserve"> </w:t>
            </w:r>
            <w:r w:rsidR="002E11A0">
              <w:t>(</w:t>
            </w:r>
            <w:r w:rsidR="0053070D">
              <w:t>Expected</w:t>
            </w:r>
            <w:r w:rsidR="002E11A0">
              <w:t>)</w:t>
            </w:r>
            <w:r w:rsidR="000E287E">
              <w:t xml:space="preserve"> </w:t>
            </w:r>
          </w:p>
        </w:tc>
      </w:tr>
      <w:tr w:rsidR="00AC6929" w14:paraId="7B7D5899" w14:textId="77777777" w:rsidTr="00432E20">
        <w:tc>
          <w:tcPr>
            <w:tcW w:w="458" w:type="pct"/>
          </w:tcPr>
          <w:p w14:paraId="10377AC5" w14:textId="77777777" w:rsidR="00AC6929" w:rsidRDefault="00AC6929"/>
        </w:tc>
        <w:tc>
          <w:tcPr>
            <w:tcW w:w="3844" w:type="pct"/>
          </w:tcPr>
          <w:p w14:paraId="58EA32F0" w14:textId="34C7027B" w:rsidR="00AC6929" w:rsidRDefault="00AC6929" w:rsidP="0069609D">
            <w:pPr>
              <w:pStyle w:val="CompanyName1"/>
              <w:spacing w:after="60"/>
            </w:pPr>
            <w:r>
              <w:t xml:space="preserve">University of Michigan </w:t>
            </w:r>
          </w:p>
          <w:p w14:paraId="2BB0F628" w14:textId="1CF7A310" w:rsidR="00AC6929" w:rsidRDefault="00AC6929" w:rsidP="00AC6929">
            <w:pPr>
              <w:pStyle w:val="JobTitle"/>
            </w:pPr>
            <w:r>
              <w:t>B.S.E. Computer Engineering (GPA: 3.0/4.0)</w:t>
            </w:r>
            <w:r w:rsidR="000E287E">
              <w:t xml:space="preserve"> </w:t>
            </w:r>
          </w:p>
          <w:p w14:paraId="3EE0359F" w14:textId="77633EAF" w:rsidR="00AC6929" w:rsidRDefault="00DC0A1C" w:rsidP="00AC6929">
            <w:pPr>
              <w:pStyle w:val="Achievement"/>
            </w:pPr>
            <w:r>
              <w:t>Course</w:t>
            </w:r>
            <w:r w:rsidR="00AC6929">
              <w:t>work:</w:t>
            </w:r>
            <w:r w:rsidR="00B43FF6">
              <w:t xml:space="preserve"> Artificial Intelligence,</w:t>
            </w:r>
            <w:r w:rsidR="00E04B43">
              <w:t xml:space="preserve"> </w:t>
            </w:r>
            <w:r w:rsidR="00E4749C">
              <w:t xml:space="preserve">Autonomous Robots, </w:t>
            </w:r>
            <w:r w:rsidR="00B437F6">
              <w:t xml:space="preserve">Circuits, </w:t>
            </w:r>
            <w:r w:rsidR="005407C5">
              <w:t>Compiler Construction</w:t>
            </w:r>
            <w:r w:rsidR="00111414">
              <w:t>,</w:t>
            </w:r>
            <w:r w:rsidR="006052BC">
              <w:t xml:space="preserve"> </w:t>
            </w:r>
            <w:r w:rsidR="00C713DD">
              <w:t xml:space="preserve">Computer Architecture, </w:t>
            </w:r>
            <w:r w:rsidR="00E4749C">
              <w:t xml:space="preserve">Data Structures </w:t>
            </w:r>
            <w:r w:rsidR="00E16731">
              <w:t>&amp;</w:t>
            </w:r>
            <w:r w:rsidR="00E4749C">
              <w:t xml:space="preserve"> Algorithms,</w:t>
            </w:r>
            <w:r w:rsidR="00111414">
              <w:t xml:space="preserve"> </w:t>
            </w:r>
            <w:r w:rsidR="00604005">
              <w:t>Discrete Math,</w:t>
            </w:r>
            <w:r w:rsidR="00BD4EA9">
              <w:t xml:space="preserve"> </w:t>
            </w:r>
            <w:r w:rsidR="007F5AF5">
              <w:t xml:space="preserve">Logic Design, </w:t>
            </w:r>
            <w:r w:rsidR="00BD4EA9">
              <w:t>Microprocessors,</w:t>
            </w:r>
            <w:r w:rsidR="00604005">
              <w:t xml:space="preserve"> </w:t>
            </w:r>
            <w:r w:rsidR="00E2153E">
              <w:t>Operating Systems,</w:t>
            </w:r>
            <w:r w:rsidR="00944153">
              <w:t xml:space="preserve"> Probability,</w:t>
            </w:r>
            <w:r w:rsidR="00E2153E">
              <w:t xml:space="preserve"> </w:t>
            </w:r>
            <w:r w:rsidR="00111414">
              <w:t xml:space="preserve">Signal Processing </w:t>
            </w:r>
            <w:r w:rsidR="00E16731">
              <w:t>&amp;</w:t>
            </w:r>
            <w:r w:rsidR="00111414">
              <w:t xml:space="preserve"> Systems </w:t>
            </w:r>
          </w:p>
          <w:p w14:paraId="3A757EC4" w14:textId="7855E53C" w:rsidR="0076139F" w:rsidRDefault="00E8392B" w:rsidP="00390EF3">
            <w:pPr>
              <w:pStyle w:val="Achievement"/>
            </w:pPr>
            <w:r>
              <w:t>I</w:t>
            </w:r>
            <w:r w:rsidR="003A4C5B">
              <w:t xml:space="preserve">mplemented </w:t>
            </w:r>
            <w:r>
              <w:t xml:space="preserve">Java </w:t>
            </w:r>
            <w:r w:rsidR="003A4C5B">
              <w:t>library code</w:t>
            </w:r>
            <w:r>
              <w:t xml:space="preserve"> to</w:t>
            </w:r>
            <w:r w:rsidR="003A4C5B">
              <w:t xml:space="preserve"> efficient</w:t>
            </w:r>
            <w:r>
              <w:t xml:space="preserve">ly compute image </w:t>
            </w:r>
            <w:r w:rsidR="003A4C5B">
              <w:t xml:space="preserve">depth maps </w:t>
            </w:r>
            <w:r>
              <w:t xml:space="preserve">for stereo images </w:t>
            </w:r>
            <w:r w:rsidR="003A4C5B">
              <w:t>based on</w:t>
            </w:r>
            <w:r>
              <w:t xml:space="preserve"> </w:t>
            </w:r>
            <w:r w:rsidR="003A4C5B">
              <w:t>belief propagation</w:t>
            </w:r>
            <w:r>
              <w:t xml:space="preserve"> optimizations as April Robotics Lab research student</w:t>
            </w:r>
            <w:r w:rsidR="00344892">
              <w:t xml:space="preserve"> </w:t>
            </w:r>
          </w:p>
          <w:p w14:paraId="3B6DA199" w14:textId="714045DA" w:rsidR="001A149F" w:rsidRDefault="001A149F" w:rsidP="000532CF">
            <w:pPr>
              <w:pStyle w:val="Achievement"/>
            </w:pPr>
            <w:r>
              <w:t xml:space="preserve">Developed strategic AI player bots for Planet Wars </w:t>
            </w:r>
            <w:r w:rsidR="007C78D5">
              <w:t xml:space="preserve">game using SOAR </w:t>
            </w:r>
            <w:r w:rsidR="000532CF">
              <w:t xml:space="preserve">cognitive architecture </w:t>
            </w:r>
          </w:p>
        </w:tc>
        <w:tc>
          <w:tcPr>
            <w:tcW w:w="698" w:type="pct"/>
          </w:tcPr>
          <w:p w14:paraId="77DD2FBD" w14:textId="020FFB5B" w:rsidR="00AC6929" w:rsidRDefault="000654F8" w:rsidP="00DE476D">
            <w:pPr>
              <w:pStyle w:val="CompanyName1"/>
              <w:spacing w:after="60"/>
            </w:pPr>
            <w:r>
              <w:t>2009</w:t>
            </w:r>
            <w:r w:rsidR="00AC6929">
              <w:t xml:space="preserve"> –</w:t>
            </w:r>
            <w:r>
              <w:t xml:space="preserve"> 2012</w:t>
            </w:r>
            <w:r w:rsidR="00AC6929">
              <w:t xml:space="preserve"> </w:t>
            </w:r>
          </w:p>
        </w:tc>
      </w:tr>
      <w:tr w:rsidR="00A01512" w14:paraId="4F9190C6" w14:textId="77777777" w:rsidTr="00A01512">
        <w:tc>
          <w:tcPr>
            <w:tcW w:w="5000" w:type="pct"/>
            <w:gridSpan w:val="3"/>
          </w:tcPr>
          <w:p w14:paraId="347A36B5" w14:textId="4DC6CCFD" w:rsidR="00A01512" w:rsidRDefault="00756660" w:rsidP="00756660">
            <w:pPr>
              <w:pStyle w:val="SectionTitle"/>
            </w:pPr>
            <w:r>
              <w:t>Publications</w:t>
            </w:r>
            <w:r w:rsidR="003666A3">
              <w:t xml:space="preserve"> </w:t>
            </w:r>
          </w:p>
        </w:tc>
      </w:tr>
      <w:tr w:rsidR="003E5431" w14:paraId="5C8F96B3" w14:textId="77777777" w:rsidTr="00432E20">
        <w:tc>
          <w:tcPr>
            <w:tcW w:w="458" w:type="pct"/>
          </w:tcPr>
          <w:p w14:paraId="4F6F5B51" w14:textId="77777777" w:rsidR="003E5431" w:rsidRDefault="003E5431"/>
        </w:tc>
        <w:tc>
          <w:tcPr>
            <w:tcW w:w="3844" w:type="pct"/>
          </w:tcPr>
          <w:p w14:paraId="7922176B" w14:textId="77777777" w:rsidR="008616BC" w:rsidRDefault="00333888" w:rsidP="00BB2EBC">
            <w:pPr>
              <w:pStyle w:val="Achievement"/>
            </w:pPr>
            <w:r>
              <w:t>Luber, S., Yin, Z</w:t>
            </w:r>
            <w:r w:rsidR="00BB2EBC" w:rsidRPr="00BB2EBC">
              <w:t>.</w:t>
            </w:r>
            <w:r>
              <w:t xml:space="preserve">, </w:t>
            </w:r>
            <w:proofErr w:type="spellStart"/>
            <w:r>
              <w:t>Delle</w:t>
            </w:r>
            <w:proofErr w:type="spellEnd"/>
            <w:r>
              <w:t xml:space="preserve"> </w:t>
            </w:r>
            <w:proofErr w:type="spellStart"/>
            <w:r>
              <w:t>Fave</w:t>
            </w:r>
            <w:proofErr w:type="spellEnd"/>
            <w:r>
              <w:t xml:space="preserve">, F., Jiang, A., </w:t>
            </w:r>
            <w:proofErr w:type="spellStart"/>
            <w:r>
              <w:t>Tambe</w:t>
            </w:r>
            <w:proofErr w:type="spellEnd"/>
            <w:r>
              <w:t>, M., and Sullivan, J.</w:t>
            </w:r>
            <w:r w:rsidR="00BB2EBC" w:rsidRPr="00BB2EBC">
              <w:t xml:space="preserve"> </w:t>
            </w:r>
            <w:r>
              <w:rPr>
                <w:i/>
              </w:rPr>
              <w:t>Game-theoretic Patrol Strategies for Transit Systems: the TRUSTS System and its Mobile App</w:t>
            </w:r>
            <w:r w:rsidR="00BB2EBC" w:rsidRPr="00BB2EBC">
              <w:rPr>
                <w:i/>
              </w:rPr>
              <w:t>.</w:t>
            </w:r>
            <w:r w:rsidR="008616BC">
              <w:t xml:space="preserve"> International Conference on Autonomous Agents and </w:t>
            </w:r>
            <w:proofErr w:type="spellStart"/>
            <w:r w:rsidR="008616BC">
              <w:t>Multiagent</w:t>
            </w:r>
            <w:proofErr w:type="spellEnd"/>
            <w:r w:rsidR="008616BC">
              <w:t xml:space="preserve"> Systems (AAMAS)</w:t>
            </w:r>
            <w:r>
              <w:t>. 2013</w:t>
            </w:r>
            <w:r w:rsidR="00BB2EBC" w:rsidRPr="00BB2EBC">
              <w:t>.</w:t>
            </w:r>
            <w:r w:rsidR="00176E9F">
              <w:t xml:space="preserve"> </w:t>
            </w:r>
          </w:p>
          <w:p w14:paraId="7E0F0D63" w14:textId="11381584" w:rsidR="003E5431" w:rsidRDefault="008616BC" w:rsidP="00BB2EBC">
            <w:pPr>
              <w:pStyle w:val="Achievement"/>
            </w:pPr>
            <w:r>
              <w:t xml:space="preserve">Luber, S. </w:t>
            </w:r>
            <w:r>
              <w:rPr>
                <w:i/>
              </w:rPr>
              <w:t>Cognitive Science Artificial Intelligence: Simulating the human mind to achieve goals</w:t>
            </w:r>
            <w:r>
              <w:t>. International Conference on Computer Research and Development (ICCRD). 2011.</w:t>
            </w:r>
          </w:p>
        </w:tc>
        <w:tc>
          <w:tcPr>
            <w:tcW w:w="698" w:type="pct"/>
          </w:tcPr>
          <w:p w14:paraId="22817C70" w14:textId="77777777" w:rsidR="003E5431" w:rsidRDefault="003E5431" w:rsidP="002E11A0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074A35" w14:paraId="57519BA1" w14:textId="77777777" w:rsidTr="00074A35">
        <w:tc>
          <w:tcPr>
            <w:tcW w:w="5000" w:type="pct"/>
            <w:gridSpan w:val="3"/>
          </w:tcPr>
          <w:p w14:paraId="4FC86EDB" w14:textId="522305C7" w:rsidR="00074A35" w:rsidRDefault="00074A35" w:rsidP="00074A35">
            <w:pPr>
              <w:pStyle w:val="SectionTitle"/>
            </w:pPr>
            <w:r>
              <w:t xml:space="preserve">Organizations </w:t>
            </w:r>
          </w:p>
        </w:tc>
      </w:tr>
      <w:tr w:rsidR="00074A35" w14:paraId="2CA80DD8" w14:textId="77777777" w:rsidTr="00432E20">
        <w:tc>
          <w:tcPr>
            <w:tcW w:w="458" w:type="pct"/>
          </w:tcPr>
          <w:p w14:paraId="1F48DB85" w14:textId="77777777" w:rsidR="00074A35" w:rsidRDefault="00074A35" w:rsidP="00074A35"/>
        </w:tc>
        <w:sdt>
          <w:sdtPr>
            <w:id w:val="-954855867"/>
            <w:placeholder>
              <w:docPart w:val="20F1832BCF474798B6C9EA9DA3580F67"/>
            </w:placeholder>
          </w:sdtPr>
          <w:sdtEndPr/>
          <w:sdtContent>
            <w:tc>
              <w:tcPr>
                <w:tcW w:w="3844" w:type="pct"/>
              </w:tcPr>
              <w:p w14:paraId="4140693D" w14:textId="03447572" w:rsidR="00074A35" w:rsidRDefault="00B44B00" w:rsidP="001C2DA7">
                <w:pPr>
                  <w:pStyle w:val="CompanyName1"/>
                  <w:spacing w:after="60"/>
                </w:pPr>
                <w:r>
                  <w:t xml:space="preserve">Volunteer </w:t>
                </w:r>
                <w:r w:rsidR="00074A35">
                  <w:t>Guest Speaker, Skype in the Classroom</w:t>
                </w:r>
                <w:r w:rsidR="00813465">
                  <w:t xml:space="preserve"> </w:t>
                </w:r>
              </w:p>
              <w:p w14:paraId="491A3B5B" w14:textId="605F1D49" w:rsidR="00074A35" w:rsidRDefault="00256AAD" w:rsidP="00256AAD">
                <w:pPr>
                  <w:pStyle w:val="Achievement"/>
                </w:pPr>
                <w:r>
                  <w:t>W</w:t>
                </w:r>
                <w:r w:rsidR="00074A35">
                  <w:t xml:space="preserve">eekly guest speaker talks on </w:t>
                </w:r>
                <w:r w:rsidR="009A0A8A">
                  <w:t xml:space="preserve">software industry and </w:t>
                </w:r>
                <w:r w:rsidR="00074A35">
                  <w:t>computer science topics to middle school and high school students via Skype</w:t>
                </w:r>
                <w:r w:rsidR="00813465">
                  <w:t xml:space="preserve"> </w:t>
                </w:r>
              </w:p>
            </w:tc>
          </w:sdtContent>
        </w:sdt>
        <w:tc>
          <w:tcPr>
            <w:tcW w:w="698" w:type="pct"/>
          </w:tcPr>
          <w:p w14:paraId="0E63FB30" w14:textId="5A007707" w:rsidR="00074A35" w:rsidRDefault="00074A35" w:rsidP="00074A35">
            <w:pPr>
              <w:pStyle w:val="Achievement"/>
              <w:numPr>
                <w:ilvl w:val="0"/>
                <w:numId w:val="0"/>
              </w:numPr>
            </w:pPr>
            <w:r>
              <w:t xml:space="preserve">2014 – Present </w:t>
            </w:r>
          </w:p>
        </w:tc>
      </w:tr>
      <w:tr w:rsidR="00074A35" w14:paraId="401C7019" w14:textId="77777777" w:rsidTr="00432E20">
        <w:tc>
          <w:tcPr>
            <w:tcW w:w="458" w:type="pct"/>
          </w:tcPr>
          <w:p w14:paraId="79B85376" w14:textId="05BC9094" w:rsidR="00074A35" w:rsidRDefault="00074A35" w:rsidP="00074A35"/>
        </w:tc>
        <w:tc>
          <w:tcPr>
            <w:tcW w:w="3844" w:type="pct"/>
          </w:tcPr>
          <w:p w14:paraId="2F66DAB7" w14:textId="6C46E555" w:rsidR="00074A35" w:rsidRDefault="00074A35" w:rsidP="001C2DA7">
            <w:pPr>
              <w:pStyle w:val="CompanyName1"/>
              <w:spacing w:after="60"/>
            </w:pPr>
            <w:r>
              <w:t>West I Regional Field Director, Phi Sigma Rho Engineering Sorority</w:t>
            </w:r>
            <w:r w:rsidR="00813465">
              <w:t xml:space="preserve"> </w:t>
            </w:r>
          </w:p>
        </w:tc>
        <w:tc>
          <w:tcPr>
            <w:tcW w:w="698" w:type="pct"/>
          </w:tcPr>
          <w:p w14:paraId="17E17A45" w14:textId="1D66A45F" w:rsidR="00074A35" w:rsidRDefault="00074A35" w:rsidP="001C2DA7">
            <w:pPr>
              <w:pStyle w:val="CompanyName1"/>
              <w:spacing w:after="60"/>
            </w:pPr>
            <w:r>
              <w:t xml:space="preserve">2012 – Present </w:t>
            </w:r>
          </w:p>
        </w:tc>
      </w:tr>
      <w:tr w:rsidR="00074A35" w14:paraId="567472C8" w14:textId="77777777" w:rsidTr="00432E20">
        <w:tc>
          <w:tcPr>
            <w:tcW w:w="458" w:type="pct"/>
          </w:tcPr>
          <w:p w14:paraId="4E27EA22" w14:textId="72A41FD8" w:rsidR="00074A35" w:rsidRDefault="00074A35" w:rsidP="00074A35"/>
        </w:tc>
        <w:tc>
          <w:tcPr>
            <w:tcW w:w="3844" w:type="pct"/>
          </w:tcPr>
          <w:p w14:paraId="6C4E023D" w14:textId="7319AAEF" w:rsidR="00074A35" w:rsidRDefault="00074A35" w:rsidP="001C2DA7">
            <w:pPr>
              <w:pStyle w:val="CompanyName1"/>
              <w:spacing w:after="60"/>
            </w:pPr>
            <w:r>
              <w:t>Collegiate/Professional Member, Society of Women Engineers</w:t>
            </w:r>
            <w:r w:rsidR="00813465">
              <w:t xml:space="preserve"> </w:t>
            </w:r>
          </w:p>
        </w:tc>
        <w:tc>
          <w:tcPr>
            <w:tcW w:w="698" w:type="pct"/>
          </w:tcPr>
          <w:p w14:paraId="07B8C544" w14:textId="03B93147" w:rsidR="00074A35" w:rsidRDefault="00074A35" w:rsidP="001C2DA7">
            <w:pPr>
              <w:pStyle w:val="CompanyName1"/>
              <w:spacing w:after="60"/>
            </w:pPr>
            <w:r>
              <w:t xml:space="preserve">2009 – Present </w:t>
            </w:r>
          </w:p>
        </w:tc>
      </w:tr>
      <w:tr w:rsidR="00074A35" w14:paraId="5A434A60" w14:textId="77777777" w:rsidTr="00432E20">
        <w:tc>
          <w:tcPr>
            <w:tcW w:w="458" w:type="pct"/>
          </w:tcPr>
          <w:p w14:paraId="13424973" w14:textId="282A8EE8" w:rsidR="00074A35" w:rsidRDefault="00074A35" w:rsidP="00074A35"/>
        </w:tc>
        <w:tc>
          <w:tcPr>
            <w:tcW w:w="3844" w:type="pct"/>
          </w:tcPr>
          <w:p w14:paraId="71087214" w14:textId="77AC5281" w:rsidR="00074A35" w:rsidRDefault="00B4291D" w:rsidP="001C2DA7">
            <w:pPr>
              <w:pStyle w:val="CompanyName1"/>
              <w:spacing w:after="60"/>
            </w:pPr>
            <w:r>
              <w:t>Collegiate</w:t>
            </w:r>
            <w:r w:rsidR="00074A35">
              <w:t>/Professional Member, IEEE</w:t>
            </w:r>
            <w:r w:rsidR="00813465">
              <w:t xml:space="preserve"> </w:t>
            </w:r>
          </w:p>
        </w:tc>
        <w:tc>
          <w:tcPr>
            <w:tcW w:w="698" w:type="pct"/>
          </w:tcPr>
          <w:p w14:paraId="6C0D6E09" w14:textId="7726D79D" w:rsidR="00074A35" w:rsidRDefault="00074A35" w:rsidP="001C2DA7">
            <w:pPr>
              <w:pStyle w:val="CompanyName1"/>
              <w:spacing w:after="60"/>
            </w:pPr>
            <w:r>
              <w:t xml:space="preserve">2009 – Present </w:t>
            </w:r>
          </w:p>
        </w:tc>
      </w:tr>
      <w:tr w:rsidR="007A61DB" w14:paraId="47064C10" w14:textId="1E6180B7" w:rsidTr="007A61DB">
        <w:tc>
          <w:tcPr>
            <w:tcW w:w="5000" w:type="pct"/>
            <w:gridSpan w:val="3"/>
          </w:tcPr>
          <w:p w14:paraId="1D93B58A" w14:textId="6B03D330" w:rsidR="007A61DB" w:rsidRDefault="00E44BFC" w:rsidP="00BB2EBC">
            <w:pPr>
              <w:pStyle w:val="SectionTitle"/>
              <w:tabs>
                <w:tab w:val="left" w:pos="2100"/>
              </w:tabs>
            </w:pPr>
            <w:r>
              <w:t>R</w:t>
            </w:r>
            <w:r w:rsidR="007A61DB">
              <w:t>eferences</w:t>
            </w:r>
            <w:r w:rsidR="00BB2EBC">
              <w:t xml:space="preserve"> </w:t>
            </w:r>
          </w:p>
        </w:tc>
      </w:tr>
      <w:tr w:rsidR="0076139F" w14:paraId="02953BF6" w14:textId="47CFFDC8" w:rsidTr="00432E20">
        <w:tc>
          <w:tcPr>
            <w:tcW w:w="458" w:type="pct"/>
          </w:tcPr>
          <w:p w14:paraId="4C0D94F5" w14:textId="77777777" w:rsidR="007A61DB" w:rsidRDefault="007A61DB" w:rsidP="003304FE"/>
        </w:tc>
        <w:tc>
          <w:tcPr>
            <w:tcW w:w="3844" w:type="pct"/>
          </w:tcPr>
          <w:p w14:paraId="401862DB" w14:textId="28C770A3" w:rsidR="007A61DB" w:rsidRDefault="007A61DB" w:rsidP="00BE14ED">
            <w:pPr>
              <w:spacing w:after="120"/>
            </w:pPr>
            <w:r>
              <w:t>Available upon request.</w:t>
            </w:r>
            <w:r w:rsidR="00942D01">
              <w:t xml:space="preserve"> </w:t>
            </w:r>
          </w:p>
        </w:tc>
        <w:tc>
          <w:tcPr>
            <w:tcW w:w="698" w:type="pct"/>
          </w:tcPr>
          <w:p w14:paraId="1147C2FE" w14:textId="77777777" w:rsidR="007A61DB" w:rsidRDefault="007A61DB" w:rsidP="00095B9A"/>
        </w:tc>
      </w:tr>
    </w:tbl>
    <w:p w14:paraId="36F01FCA" w14:textId="2598AA7F" w:rsidR="00CA7C59" w:rsidRDefault="00CA7C59" w:rsidP="00B16B42"/>
    <w:sectPr w:rsidR="00CA7C59" w:rsidSect="009A7E6C">
      <w:headerReference w:type="default" r:id="rId9"/>
      <w:pgSz w:w="12240" w:h="15840"/>
      <w:pgMar w:top="432" w:right="576" w:bottom="432" w:left="576" w:header="432" w:footer="8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CDC2BB" w14:textId="77777777" w:rsidR="001956E2" w:rsidRDefault="001956E2">
      <w:r>
        <w:separator/>
      </w:r>
    </w:p>
  </w:endnote>
  <w:endnote w:type="continuationSeparator" w:id="0">
    <w:p w14:paraId="38F5E651" w14:textId="77777777" w:rsidR="001956E2" w:rsidRDefault="0019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F5FDB7" w14:textId="77777777" w:rsidR="001956E2" w:rsidRDefault="001956E2">
      <w:r>
        <w:separator/>
      </w:r>
    </w:p>
  </w:footnote>
  <w:footnote w:type="continuationSeparator" w:id="0">
    <w:p w14:paraId="76BC8D0A" w14:textId="77777777" w:rsidR="001956E2" w:rsidRDefault="001956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5CFA45" w14:textId="497CA1A5" w:rsidR="00095B9A" w:rsidRDefault="00095B9A">
    <w:pPr>
      <w:spacing w:line="240" w:lineRule="atLeast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2" w15:restartNumberingAfterBreak="0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3" w15:restartNumberingAfterBreak="0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4" w15:restartNumberingAfterBreak="0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6" w15:restartNumberingAfterBreak="0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num w:numId="1">
    <w:abstractNumId w:val="0"/>
    <w:lvlOverride w:ilvl="0">
      <w:lvl w:ilvl="0">
        <w:start w:val="1"/>
        <w:numFmt w:val="bullet"/>
        <w:pStyle w:val="Achievemen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  <w:sz w:val="16"/>
          <w:szCs w:val="16"/>
        </w:rPr>
      </w:lvl>
    </w:lvlOverride>
  </w:num>
  <w:num w:numId="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Achievemen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3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4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5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6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7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8">
    <w:abstractNumId w:val="2"/>
  </w:num>
  <w:num w:numId="19">
    <w:abstractNumId w:val="7"/>
  </w:num>
  <w:num w:numId="20">
    <w:abstractNumId w:val="1"/>
  </w:num>
  <w:num w:numId="21">
    <w:abstractNumId w:val="3"/>
  </w:num>
  <w:num w:numId="22">
    <w:abstractNumId w:val="5"/>
  </w:num>
  <w:num w:numId="23">
    <w:abstractNumId w:val="6"/>
  </w:num>
  <w:num w:numId="24">
    <w:abstractNumId w:val="4"/>
  </w:num>
  <w:num w:numId="25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7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hideSpellingErrors/>
  <w:hideGrammaticalErrors/>
  <w:activeWritingStyle w:appName="MSWord" w:lang="en-US" w:vendorID="8" w:dllVersion="513" w:checkStyle="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360"/>
  <w:doNotHyphenateCaps/>
  <w:drawingGridHorizontalSpacing w:val="187"/>
  <w:drawingGridVerticalSpacing w:val="187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CC"/>
    <w:rsid w:val="000044A2"/>
    <w:rsid w:val="00005E44"/>
    <w:rsid w:val="00006A3E"/>
    <w:rsid w:val="00007DC9"/>
    <w:rsid w:val="00011B01"/>
    <w:rsid w:val="00025D2F"/>
    <w:rsid w:val="000357B9"/>
    <w:rsid w:val="00044A2B"/>
    <w:rsid w:val="00050D5C"/>
    <w:rsid w:val="0005208C"/>
    <w:rsid w:val="000532CF"/>
    <w:rsid w:val="0005514B"/>
    <w:rsid w:val="000654F8"/>
    <w:rsid w:val="000701CE"/>
    <w:rsid w:val="000745CC"/>
    <w:rsid w:val="00074A35"/>
    <w:rsid w:val="00077C9F"/>
    <w:rsid w:val="00081EBC"/>
    <w:rsid w:val="00087394"/>
    <w:rsid w:val="00094606"/>
    <w:rsid w:val="00095B9A"/>
    <w:rsid w:val="00096506"/>
    <w:rsid w:val="00097CDD"/>
    <w:rsid w:val="000A13CB"/>
    <w:rsid w:val="000A3F3C"/>
    <w:rsid w:val="000A5625"/>
    <w:rsid w:val="000A784E"/>
    <w:rsid w:val="000B491B"/>
    <w:rsid w:val="000C7A33"/>
    <w:rsid w:val="000D0468"/>
    <w:rsid w:val="000D119D"/>
    <w:rsid w:val="000E0658"/>
    <w:rsid w:val="000E0D29"/>
    <w:rsid w:val="000E287E"/>
    <w:rsid w:val="000E4D12"/>
    <w:rsid w:val="000F2FDE"/>
    <w:rsid w:val="000F7121"/>
    <w:rsid w:val="001010BA"/>
    <w:rsid w:val="00104A48"/>
    <w:rsid w:val="00106201"/>
    <w:rsid w:val="001076A2"/>
    <w:rsid w:val="00111414"/>
    <w:rsid w:val="00116448"/>
    <w:rsid w:val="00125A6F"/>
    <w:rsid w:val="00144399"/>
    <w:rsid w:val="0014592A"/>
    <w:rsid w:val="001513E7"/>
    <w:rsid w:val="00154612"/>
    <w:rsid w:val="00161173"/>
    <w:rsid w:val="00163806"/>
    <w:rsid w:val="00172CCE"/>
    <w:rsid w:val="00172DF1"/>
    <w:rsid w:val="001741AF"/>
    <w:rsid w:val="00176E9F"/>
    <w:rsid w:val="00191689"/>
    <w:rsid w:val="001921E0"/>
    <w:rsid w:val="001956E2"/>
    <w:rsid w:val="001A0FB3"/>
    <w:rsid w:val="001A149F"/>
    <w:rsid w:val="001A50A4"/>
    <w:rsid w:val="001A67E6"/>
    <w:rsid w:val="001B0561"/>
    <w:rsid w:val="001C18C7"/>
    <w:rsid w:val="001C2DA7"/>
    <w:rsid w:val="001E21B3"/>
    <w:rsid w:val="001E5E3F"/>
    <w:rsid w:val="0020465B"/>
    <w:rsid w:val="00215353"/>
    <w:rsid w:val="00216962"/>
    <w:rsid w:val="002209B7"/>
    <w:rsid w:val="002309C3"/>
    <w:rsid w:val="00234DF1"/>
    <w:rsid w:val="0024120D"/>
    <w:rsid w:val="00247435"/>
    <w:rsid w:val="00252205"/>
    <w:rsid w:val="00256AAD"/>
    <w:rsid w:val="0028039F"/>
    <w:rsid w:val="00281913"/>
    <w:rsid w:val="00293EFA"/>
    <w:rsid w:val="002A5849"/>
    <w:rsid w:val="002A741D"/>
    <w:rsid w:val="002B7535"/>
    <w:rsid w:val="002D1DBE"/>
    <w:rsid w:val="002D446A"/>
    <w:rsid w:val="002D6D5F"/>
    <w:rsid w:val="002E11A0"/>
    <w:rsid w:val="002F01C1"/>
    <w:rsid w:val="002F5731"/>
    <w:rsid w:val="003042D7"/>
    <w:rsid w:val="00320AFA"/>
    <w:rsid w:val="003304FE"/>
    <w:rsid w:val="00333888"/>
    <w:rsid w:val="003343BA"/>
    <w:rsid w:val="00334F20"/>
    <w:rsid w:val="00341849"/>
    <w:rsid w:val="00344892"/>
    <w:rsid w:val="00355F65"/>
    <w:rsid w:val="003666A3"/>
    <w:rsid w:val="00370D0A"/>
    <w:rsid w:val="00380139"/>
    <w:rsid w:val="00381D6F"/>
    <w:rsid w:val="0038235B"/>
    <w:rsid w:val="0038519D"/>
    <w:rsid w:val="00390EF3"/>
    <w:rsid w:val="0039397A"/>
    <w:rsid w:val="003A3522"/>
    <w:rsid w:val="003A4C5B"/>
    <w:rsid w:val="003A7F8A"/>
    <w:rsid w:val="003B072B"/>
    <w:rsid w:val="003B1A8F"/>
    <w:rsid w:val="003C15DA"/>
    <w:rsid w:val="003C74B5"/>
    <w:rsid w:val="003E5431"/>
    <w:rsid w:val="003F30B2"/>
    <w:rsid w:val="00405B25"/>
    <w:rsid w:val="004223C8"/>
    <w:rsid w:val="00432E20"/>
    <w:rsid w:val="004362E4"/>
    <w:rsid w:val="00440DDC"/>
    <w:rsid w:val="00441AB0"/>
    <w:rsid w:val="004557B4"/>
    <w:rsid w:val="00482935"/>
    <w:rsid w:val="00484683"/>
    <w:rsid w:val="0049009F"/>
    <w:rsid w:val="00496498"/>
    <w:rsid w:val="004B67B3"/>
    <w:rsid w:val="004C7256"/>
    <w:rsid w:val="004D1E57"/>
    <w:rsid w:val="004D46E8"/>
    <w:rsid w:val="004D775E"/>
    <w:rsid w:val="00510D41"/>
    <w:rsid w:val="00513D53"/>
    <w:rsid w:val="00515341"/>
    <w:rsid w:val="00520181"/>
    <w:rsid w:val="0053070D"/>
    <w:rsid w:val="0053195F"/>
    <w:rsid w:val="005407C5"/>
    <w:rsid w:val="0054587D"/>
    <w:rsid w:val="00550C8D"/>
    <w:rsid w:val="00556A86"/>
    <w:rsid w:val="005618E3"/>
    <w:rsid w:val="00577007"/>
    <w:rsid w:val="005770D7"/>
    <w:rsid w:val="00580602"/>
    <w:rsid w:val="0058480F"/>
    <w:rsid w:val="0058530C"/>
    <w:rsid w:val="00590BCF"/>
    <w:rsid w:val="00592901"/>
    <w:rsid w:val="00594201"/>
    <w:rsid w:val="005A4E6A"/>
    <w:rsid w:val="005B0962"/>
    <w:rsid w:val="005B5F85"/>
    <w:rsid w:val="005C0283"/>
    <w:rsid w:val="005C3ECA"/>
    <w:rsid w:val="005C4E67"/>
    <w:rsid w:val="005C5B8B"/>
    <w:rsid w:val="005D3C74"/>
    <w:rsid w:val="005D5D37"/>
    <w:rsid w:val="005F587D"/>
    <w:rsid w:val="00604005"/>
    <w:rsid w:val="006052BC"/>
    <w:rsid w:val="00610E52"/>
    <w:rsid w:val="00611FDE"/>
    <w:rsid w:val="00615099"/>
    <w:rsid w:val="006207C8"/>
    <w:rsid w:val="00625661"/>
    <w:rsid w:val="006262FB"/>
    <w:rsid w:val="0063235B"/>
    <w:rsid w:val="006545D7"/>
    <w:rsid w:val="006558B9"/>
    <w:rsid w:val="006572F4"/>
    <w:rsid w:val="00664031"/>
    <w:rsid w:val="0066488F"/>
    <w:rsid w:val="00666D0C"/>
    <w:rsid w:val="006677C6"/>
    <w:rsid w:val="00672525"/>
    <w:rsid w:val="00674117"/>
    <w:rsid w:val="00677CB3"/>
    <w:rsid w:val="00680803"/>
    <w:rsid w:val="006834CC"/>
    <w:rsid w:val="00694733"/>
    <w:rsid w:val="00694AC7"/>
    <w:rsid w:val="0069609D"/>
    <w:rsid w:val="006C5318"/>
    <w:rsid w:val="006D00C4"/>
    <w:rsid w:val="006D01DA"/>
    <w:rsid w:val="006D4D62"/>
    <w:rsid w:val="006E5784"/>
    <w:rsid w:val="006E580B"/>
    <w:rsid w:val="00703D27"/>
    <w:rsid w:val="007045C7"/>
    <w:rsid w:val="00706667"/>
    <w:rsid w:val="007341AF"/>
    <w:rsid w:val="00746A64"/>
    <w:rsid w:val="00756660"/>
    <w:rsid w:val="0076139F"/>
    <w:rsid w:val="007748BA"/>
    <w:rsid w:val="0078378C"/>
    <w:rsid w:val="00794892"/>
    <w:rsid w:val="00796EB8"/>
    <w:rsid w:val="007A61DB"/>
    <w:rsid w:val="007B2B63"/>
    <w:rsid w:val="007B3F13"/>
    <w:rsid w:val="007C304C"/>
    <w:rsid w:val="007C387A"/>
    <w:rsid w:val="007C78D5"/>
    <w:rsid w:val="007D1C9A"/>
    <w:rsid w:val="007D48EE"/>
    <w:rsid w:val="007D522F"/>
    <w:rsid w:val="007E2224"/>
    <w:rsid w:val="007F5AF5"/>
    <w:rsid w:val="007F69FB"/>
    <w:rsid w:val="00804481"/>
    <w:rsid w:val="00813465"/>
    <w:rsid w:val="0081410B"/>
    <w:rsid w:val="00814E39"/>
    <w:rsid w:val="00817931"/>
    <w:rsid w:val="00817987"/>
    <w:rsid w:val="00831611"/>
    <w:rsid w:val="00832F5C"/>
    <w:rsid w:val="00833B21"/>
    <w:rsid w:val="00836A46"/>
    <w:rsid w:val="00837537"/>
    <w:rsid w:val="00841896"/>
    <w:rsid w:val="008562B0"/>
    <w:rsid w:val="008616BC"/>
    <w:rsid w:val="008A2FE3"/>
    <w:rsid w:val="008B3972"/>
    <w:rsid w:val="008B5048"/>
    <w:rsid w:val="008C6A1F"/>
    <w:rsid w:val="008D0214"/>
    <w:rsid w:val="008D1C9D"/>
    <w:rsid w:val="008D5B35"/>
    <w:rsid w:val="008D72E7"/>
    <w:rsid w:val="008E59AD"/>
    <w:rsid w:val="00914528"/>
    <w:rsid w:val="00914760"/>
    <w:rsid w:val="00921667"/>
    <w:rsid w:val="00926F59"/>
    <w:rsid w:val="00941A6E"/>
    <w:rsid w:val="00942D01"/>
    <w:rsid w:val="00944153"/>
    <w:rsid w:val="00953DA3"/>
    <w:rsid w:val="00954958"/>
    <w:rsid w:val="00961F4F"/>
    <w:rsid w:val="009656C6"/>
    <w:rsid w:val="00967C8D"/>
    <w:rsid w:val="00967D26"/>
    <w:rsid w:val="00971927"/>
    <w:rsid w:val="00983EBC"/>
    <w:rsid w:val="00986892"/>
    <w:rsid w:val="0098693D"/>
    <w:rsid w:val="009A0A8A"/>
    <w:rsid w:val="009A1042"/>
    <w:rsid w:val="009A7E6C"/>
    <w:rsid w:val="009B1783"/>
    <w:rsid w:val="009B3D5D"/>
    <w:rsid w:val="009B7CCA"/>
    <w:rsid w:val="009D0CF1"/>
    <w:rsid w:val="009E3991"/>
    <w:rsid w:val="00A01512"/>
    <w:rsid w:val="00A023AE"/>
    <w:rsid w:val="00A11E36"/>
    <w:rsid w:val="00A169A6"/>
    <w:rsid w:val="00A17435"/>
    <w:rsid w:val="00A20958"/>
    <w:rsid w:val="00A40E51"/>
    <w:rsid w:val="00A42CF1"/>
    <w:rsid w:val="00A4424A"/>
    <w:rsid w:val="00A51A67"/>
    <w:rsid w:val="00A5451D"/>
    <w:rsid w:val="00A54A04"/>
    <w:rsid w:val="00A55EC1"/>
    <w:rsid w:val="00A70D96"/>
    <w:rsid w:val="00A72621"/>
    <w:rsid w:val="00A7524D"/>
    <w:rsid w:val="00A90F8A"/>
    <w:rsid w:val="00A915F9"/>
    <w:rsid w:val="00AA65B7"/>
    <w:rsid w:val="00AB0416"/>
    <w:rsid w:val="00AB0AA5"/>
    <w:rsid w:val="00AB6938"/>
    <w:rsid w:val="00AB7B7E"/>
    <w:rsid w:val="00AC6929"/>
    <w:rsid w:val="00AD6256"/>
    <w:rsid w:val="00AF1738"/>
    <w:rsid w:val="00AF396E"/>
    <w:rsid w:val="00B023B1"/>
    <w:rsid w:val="00B02E70"/>
    <w:rsid w:val="00B04EBD"/>
    <w:rsid w:val="00B113E2"/>
    <w:rsid w:val="00B16B42"/>
    <w:rsid w:val="00B20F9C"/>
    <w:rsid w:val="00B231E3"/>
    <w:rsid w:val="00B2597C"/>
    <w:rsid w:val="00B35EBC"/>
    <w:rsid w:val="00B4291D"/>
    <w:rsid w:val="00B437F6"/>
    <w:rsid w:val="00B43FF6"/>
    <w:rsid w:val="00B44B00"/>
    <w:rsid w:val="00B455FC"/>
    <w:rsid w:val="00B4563E"/>
    <w:rsid w:val="00B477BC"/>
    <w:rsid w:val="00B47C4A"/>
    <w:rsid w:val="00B52206"/>
    <w:rsid w:val="00B53CC2"/>
    <w:rsid w:val="00B636C6"/>
    <w:rsid w:val="00B67635"/>
    <w:rsid w:val="00B75A84"/>
    <w:rsid w:val="00B84226"/>
    <w:rsid w:val="00BA4CD9"/>
    <w:rsid w:val="00BA6DFF"/>
    <w:rsid w:val="00BB2EBC"/>
    <w:rsid w:val="00BB6D6A"/>
    <w:rsid w:val="00BD0345"/>
    <w:rsid w:val="00BD4E02"/>
    <w:rsid w:val="00BD4EA9"/>
    <w:rsid w:val="00BD5CB2"/>
    <w:rsid w:val="00BE14ED"/>
    <w:rsid w:val="00BF3B4A"/>
    <w:rsid w:val="00BF58FC"/>
    <w:rsid w:val="00C01C5C"/>
    <w:rsid w:val="00C32D88"/>
    <w:rsid w:val="00C343AC"/>
    <w:rsid w:val="00C428C7"/>
    <w:rsid w:val="00C42F2A"/>
    <w:rsid w:val="00C4482D"/>
    <w:rsid w:val="00C45298"/>
    <w:rsid w:val="00C50428"/>
    <w:rsid w:val="00C713DD"/>
    <w:rsid w:val="00C71725"/>
    <w:rsid w:val="00C773A2"/>
    <w:rsid w:val="00C876DF"/>
    <w:rsid w:val="00C90B43"/>
    <w:rsid w:val="00C95A0C"/>
    <w:rsid w:val="00C97733"/>
    <w:rsid w:val="00CA2564"/>
    <w:rsid w:val="00CA5AC4"/>
    <w:rsid w:val="00CA7868"/>
    <w:rsid w:val="00CA7C59"/>
    <w:rsid w:val="00CB58B6"/>
    <w:rsid w:val="00CB6DA7"/>
    <w:rsid w:val="00CC1A76"/>
    <w:rsid w:val="00D04142"/>
    <w:rsid w:val="00D05D62"/>
    <w:rsid w:val="00D10AC2"/>
    <w:rsid w:val="00D1419E"/>
    <w:rsid w:val="00D17827"/>
    <w:rsid w:val="00D22C3A"/>
    <w:rsid w:val="00D22EE1"/>
    <w:rsid w:val="00D304FE"/>
    <w:rsid w:val="00D3648F"/>
    <w:rsid w:val="00D406F4"/>
    <w:rsid w:val="00D45995"/>
    <w:rsid w:val="00D5107F"/>
    <w:rsid w:val="00D545E4"/>
    <w:rsid w:val="00D64DC5"/>
    <w:rsid w:val="00D65038"/>
    <w:rsid w:val="00D66932"/>
    <w:rsid w:val="00D71418"/>
    <w:rsid w:val="00D72324"/>
    <w:rsid w:val="00D92C1A"/>
    <w:rsid w:val="00D9467D"/>
    <w:rsid w:val="00DA19C8"/>
    <w:rsid w:val="00DB1940"/>
    <w:rsid w:val="00DB5B8D"/>
    <w:rsid w:val="00DC0A1C"/>
    <w:rsid w:val="00DE476D"/>
    <w:rsid w:val="00DE646C"/>
    <w:rsid w:val="00DF281D"/>
    <w:rsid w:val="00DF394A"/>
    <w:rsid w:val="00DF4198"/>
    <w:rsid w:val="00E04B43"/>
    <w:rsid w:val="00E0648F"/>
    <w:rsid w:val="00E1053C"/>
    <w:rsid w:val="00E14FCD"/>
    <w:rsid w:val="00E16731"/>
    <w:rsid w:val="00E1702F"/>
    <w:rsid w:val="00E2153E"/>
    <w:rsid w:val="00E24F96"/>
    <w:rsid w:val="00E36E80"/>
    <w:rsid w:val="00E44BFC"/>
    <w:rsid w:val="00E47162"/>
    <w:rsid w:val="00E4749C"/>
    <w:rsid w:val="00E52D51"/>
    <w:rsid w:val="00E54BF4"/>
    <w:rsid w:val="00E66C45"/>
    <w:rsid w:val="00E81BA8"/>
    <w:rsid w:val="00E8392B"/>
    <w:rsid w:val="00E908E4"/>
    <w:rsid w:val="00E91CC8"/>
    <w:rsid w:val="00E945AA"/>
    <w:rsid w:val="00EA078D"/>
    <w:rsid w:val="00EB0E42"/>
    <w:rsid w:val="00EB3B55"/>
    <w:rsid w:val="00EE58E0"/>
    <w:rsid w:val="00F10C39"/>
    <w:rsid w:val="00F165AF"/>
    <w:rsid w:val="00F16C6E"/>
    <w:rsid w:val="00F3380E"/>
    <w:rsid w:val="00F43C40"/>
    <w:rsid w:val="00F528F8"/>
    <w:rsid w:val="00F56DBC"/>
    <w:rsid w:val="00F8610F"/>
    <w:rsid w:val="00F9129B"/>
    <w:rsid w:val="00FB327B"/>
    <w:rsid w:val="00FB70A1"/>
    <w:rsid w:val="00FC0372"/>
    <w:rsid w:val="00FC2F70"/>
    <w:rsid w:val="00FD1964"/>
    <w:rsid w:val="00FD4E6B"/>
    <w:rsid w:val="00FE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D81C35"/>
  <w15:docId w15:val="{47CE37CB-FFB6-4317-9AE7-943EC4C2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8EE"/>
    <w:pPr>
      <w:spacing w:before="60" w:after="220"/>
      <w:jc w:val="both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rsid w:val="003C15DA"/>
    <w:pPr>
      <w:ind w:left="-2160"/>
      <w:jc w:val="left"/>
      <w:outlineLvl w:val="0"/>
    </w:pPr>
    <w:rPr>
      <w:rFonts w:asciiTheme="majorHAnsi" w:hAnsiTheme="majorHAnsi"/>
      <w:spacing w:val="20"/>
      <w:kern w:val="28"/>
      <w:sz w:val="23"/>
    </w:rPr>
  </w:style>
  <w:style w:type="paragraph" w:styleId="Heading2">
    <w:name w:val="heading 2"/>
    <w:basedOn w:val="HeadingBase"/>
    <w:next w:val="Normal"/>
    <w:semiHidden/>
    <w:unhideWhenUsed/>
    <w:qFormat/>
    <w:rsid w:val="006572F4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Normal"/>
    <w:semiHidden/>
    <w:unhideWhenUsed/>
    <w:qFormat/>
    <w:rsid w:val="006572F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Normal"/>
    <w:semiHidden/>
    <w:unhideWhenUsed/>
    <w:qFormat/>
    <w:rsid w:val="006572F4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Normal"/>
    <w:semiHidden/>
    <w:unhideWhenUsed/>
    <w:qFormat/>
    <w:rsid w:val="006572F4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semiHidden/>
    <w:unhideWhenUsed/>
    <w:qFormat/>
    <w:rsid w:val="006572F4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paragraph" w:customStyle="1" w:styleId="SectionTitle">
    <w:name w:val="Section Title"/>
    <w:basedOn w:val="Normal"/>
    <w:next w:val="Normal"/>
    <w:unhideWhenUsed/>
    <w:qFormat/>
    <w:rsid w:val="003C15DA"/>
    <w:pPr>
      <w:pBdr>
        <w:bottom w:val="single" w:sz="6" w:space="1" w:color="808080" w:themeColor="background1" w:themeShade="80"/>
      </w:pBdr>
      <w:spacing w:before="220" w:after="0" w:line="220" w:lineRule="atLeast"/>
      <w:jc w:val="left"/>
    </w:pPr>
    <w:rPr>
      <w:rFonts w:asciiTheme="majorHAnsi" w:hAnsiTheme="majorHAnsi"/>
      <w:caps/>
      <w:spacing w:val="15"/>
      <w:sz w:val="20"/>
    </w:rPr>
  </w:style>
  <w:style w:type="paragraph" w:customStyle="1" w:styleId="CompanyName">
    <w:name w:val="Company Name"/>
    <w:basedOn w:val="Normal"/>
    <w:next w:val="JobTitle"/>
    <w:qFormat/>
    <w:rsid w:val="006572F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qFormat/>
    <w:rsid w:val="007D48EE"/>
    <w:pPr>
      <w:spacing w:before="40" w:after="40" w:line="220" w:lineRule="atLeast"/>
    </w:pPr>
    <w:rPr>
      <w:rFonts w:asciiTheme="minorHAnsi" w:hAnsiTheme="minorHAnsi"/>
      <w:i/>
      <w:spacing w:val="5"/>
      <w:sz w:val="23"/>
    </w:rPr>
  </w:style>
  <w:style w:type="paragraph" w:customStyle="1" w:styleId="Achievement">
    <w:name w:val="Achievement"/>
    <w:basedOn w:val="Normal"/>
    <w:unhideWhenUsed/>
    <w:qFormat/>
    <w:rsid w:val="00006A3E"/>
    <w:pPr>
      <w:numPr>
        <w:numId w:val="1"/>
      </w:numPr>
      <w:spacing w:after="60" w:line="240" w:lineRule="atLeast"/>
    </w:pPr>
  </w:style>
  <w:style w:type="paragraph" w:customStyle="1" w:styleId="Name">
    <w:name w:val="Name"/>
    <w:basedOn w:val="Normal"/>
    <w:next w:val="Normal"/>
    <w:qFormat/>
    <w:rsid w:val="003C15DA"/>
    <w:pPr>
      <w:spacing w:after="440" w:line="240" w:lineRule="atLeast"/>
      <w:jc w:val="center"/>
    </w:pPr>
    <w:rPr>
      <w:caps/>
      <w:spacing w:val="80"/>
      <w:sz w:val="44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qFormat/>
    <w:rsid w:val="006572F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1">
    <w:name w:val="Company Name 1"/>
    <w:basedOn w:val="CompanyName"/>
    <w:next w:val="JobTitle"/>
    <w:qFormat/>
    <w:rsid w:val="006572F4"/>
    <w:pPr>
      <w:spacing w:before="60"/>
    </w:pPr>
  </w:style>
  <w:style w:type="character" w:styleId="PlaceholderText">
    <w:name w:val="Placeholder Text"/>
    <w:basedOn w:val="DefaultParagraphFont"/>
    <w:uiPriority w:val="99"/>
    <w:semiHidden/>
    <w:rsid w:val="00095B9A"/>
    <w:rPr>
      <w:color w:val="808080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5C3ECA"/>
    <w:pPr>
      <w:ind w:left="720"/>
      <w:contextualSpacing/>
    </w:pPr>
  </w:style>
  <w:style w:type="character" w:styleId="Hyperlink">
    <w:name w:val="Hyperlink"/>
    <w:basedOn w:val="DefaultParagraphFont"/>
    <w:unhideWhenUsed/>
    <w:rsid w:val="006558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81410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81410B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nhideWhenUsed/>
    <w:rsid w:val="0081410B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81410B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il\AppData\Roaming\Microsoft\Templates\Sales%20manager%20resume%20(elega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0F1832BCF474798B6C9EA9DA3580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EACE2-36CB-4276-AB34-C9F9C773EF0F}"/>
      </w:docPartPr>
      <w:docPartBody>
        <w:p w:rsidR="00CE4267" w:rsidRDefault="00CE4267" w:rsidP="00CE4267">
          <w:pPr>
            <w:pStyle w:val="20F1832BCF474798B6C9EA9DA3580F67"/>
          </w:pPr>
          <w:r>
            <w:t>[Interests]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267"/>
    <w:rsid w:val="00900559"/>
    <w:rsid w:val="00CE4267"/>
    <w:rsid w:val="00E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6856C53227414BB3AFD0DA05A68A0C">
    <w:name w:val="1E6856C53227414BB3AFD0DA05A68A0C"/>
  </w:style>
  <w:style w:type="paragraph" w:customStyle="1" w:styleId="7B1B249BB2FA41A58492C70A1FF2B134">
    <w:name w:val="7B1B249BB2FA41A58492C70A1FF2B134"/>
  </w:style>
  <w:style w:type="paragraph" w:customStyle="1" w:styleId="9927E49E75E043F7866F5E738D5C581F">
    <w:name w:val="9927E49E75E043F7866F5E738D5C581F"/>
  </w:style>
  <w:style w:type="paragraph" w:customStyle="1" w:styleId="D987E8056BDD4A88B6ECDA11127D1683">
    <w:name w:val="D987E8056BDD4A88B6ECDA11127D1683"/>
  </w:style>
  <w:style w:type="paragraph" w:customStyle="1" w:styleId="70575D7977F64B98B2B952864EB24E16">
    <w:name w:val="70575D7977F64B98B2B952864EB24E16"/>
  </w:style>
  <w:style w:type="paragraph" w:customStyle="1" w:styleId="8CC9BAE05B684F208F229CF547A596B3">
    <w:name w:val="8CC9BAE05B684F208F229CF547A596B3"/>
  </w:style>
  <w:style w:type="paragraph" w:customStyle="1" w:styleId="4CC6DB8E90254EDF90D8F0DA324DC1AE">
    <w:name w:val="4CC6DB8E90254EDF90D8F0DA324DC1AE"/>
  </w:style>
  <w:style w:type="paragraph" w:customStyle="1" w:styleId="8FC92896B34B419399B1AFDAA1B277D3">
    <w:name w:val="8FC92896B34B419399B1AFDAA1B277D3"/>
  </w:style>
  <w:style w:type="paragraph" w:customStyle="1" w:styleId="BA9AA83DE1D6442DB975FE01ABAA27B9">
    <w:name w:val="BA9AA83DE1D6442DB975FE01ABAA27B9"/>
  </w:style>
  <w:style w:type="paragraph" w:customStyle="1" w:styleId="6C8CB55E954E40B48DD110E53615ADA2">
    <w:name w:val="6C8CB55E954E40B48DD110E53615ADA2"/>
  </w:style>
  <w:style w:type="paragraph" w:customStyle="1" w:styleId="22E71552C4174C08B742A8AB752047F1">
    <w:name w:val="22E71552C4174C08B742A8AB752047F1"/>
  </w:style>
  <w:style w:type="paragraph" w:customStyle="1" w:styleId="1037644EBFA843EA90E2D8EC52F23F24">
    <w:name w:val="1037644EBFA843EA90E2D8EC52F23F24"/>
  </w:style>
  <w:style w:type="paragraph" w:customStyle="1" w:styleId="67632DD5D55C412AAFA66F1D1BBBBB5F">
    <w:name w:val="67632DD5D55C412AAFA66F1D1BBBBB5F"/>
  </w:style>
  <w:style w:type="paragraph" w:customStyle="1" w:styleId="B0F5A4F7BA8246BBB6A0DF41874008FF">
    <w:name w:val="B0F5A4F7BA8246BBB6A0DF41874008FF"/>
  </w:style>
  <w:style w:type="paragraph" w:customStyle="1" w:styleId="1F8D7B120799453FB585EBC171528DD1">
    <w:name w:val="1F8D7B120799453FB585EBC171528DD1"/>
  </w:style>
  <w:style w:type="paragraph" w:customStyle="1" w:styleId="254B56FDE9CE4CDC898B899744B74352">
    <w:name w:val="254B56FDE9CE4CDC898B899744B74352"/>
  </w:style>
  <w:style w:type="paragraph" w:customStyle="1" w:styleId="EE2F4C5314BC477F88E06138BC64472A">
    <w:name w:val="EE2F4C5314BC477F88E06138BC64472A"/>
  </w:style>
  <w:style w:type="paragraph" w:customStyle="1" w:styleId="D85682180116462195F236F742F6CACD">
    <w:name w:val="D85682180116462195F236F742F6CACD"/>
  </w:style>
  <w:style w:type="paragraph" w:customStyle="1" w:styleId="6C466BEF9B114A1E884E430DECAD2480">
    <w:name w:val="6C466BEF9B114A1E884E430DECAD2480"/>
  </w:style>
  <w:style w:type="paragraph" w:customStyle="1" w:styleId="F384A5FF79884F93AB3B6D9869531CB6">
    <w:name w:val="F384A5FF79884F93AB3B6D9869531CB6"/>
  </w:style>
  <w:style w:type="paragraph" w:customStyle="1" w:styleId="21AC8469A7154666845999689FCC507D">
    <w:name w:val="21AC8469A7154666845999689FCC507D"/>
  </w:style>
  <w:style w:type="paragraph" w:customStyle="1" w:styleId="47DEC21C798249B7B33383958293E70A">
    <w:name w:val="47DEC21C798249B7B33383958293E70A"/>
  </w:style>
  <w:style w:type="paragraph" w:customStyle="1" w:styleId="6C2838FBEE3148EBAB2C01F7987426DE">
    <w:name w:val="6C2838FBEE3148EBAB2C01F7987426DE"/>
  </w:style>
  <w:style w:type="paragraph" w:customStyle="1" w:styleId="13160B7946354960B8699BD58756A85E">
    <w:name w:val="13160B7946354960B8699BD58756A85E"/>
  </w:style>
  <w:style w:type="paragraph" w:customStyle="1" w:styleId="2B0F8FD27B23485F86231DEE927B1617">
    <w:name w:val="2B0F8FD27B23485F86231DEE927B1617"/>
  </w:style>
  <w:style w:type="paragraph" w:customStyle="1" w:styleId="0CB7047E9CB6445481A562D6CAAA37E4">
    <w:name w:val="0CB7047E9CB6445481A562D6CAAA37E4"/>
  </w:style>
  <w:style w:type="paragraph" w:customStyle="1" w:styleId="E2C685B457E04CA39899FCF564960540">
    <w:name w:val="E2C685B457E04CA39899FCF564960540"/>
  </w:style>
  <w:style w:type="paragraph" w:customStyle="1" w:styleId="BA0CD089C43D453590FFD1790FF75925">
    <w:name w:val="BA0CD089C43D453590FFD1790FF75925"/>
  </w:style>
  <w:style w:type="paragraph" w:customStyle="1" w:styleId="B3A712F143C940C9B4BF54F7A66D2308">
    <w:name w:val="B3A712F143C940C9B4BF54F7A66D2308"/>
  </w:style>
  <w:style w:type="paragraph" w:customStyle="1" w:styleId="EF11F20F2B3B479D9F600C437450117B">
    <w:name w:val="EF11F20F2B3B479D9F600C437450117B"/>
  </w:style>
  <w:style w:type="paragraph" w:customStyle="1" w:styleId="76630692D7F347D098323EE1D6A417B4">
    <w:name w:val="76630692D7F347D098323EE1D6A417B4"/>
  </w:style>
  <w:style w:type="paragraph" w:customStyle="1" w:styleId="CCDEBC00A0D9425E9F03A1CEED847546">
    <w:name w:val="CCDEBC00A0D9425E9F03A1CEED847546"/>
  </w:style>
  <w:style w:type="paragraph" w:customStyle="1" w:styleId="285BE4B4FF57484C8481E8482BCA15B3">
    <w:name w:val="285BE4B4FF57484C8481E8482BCA15B3"/>
  </w:style>
  <w:style w:type="paragraph" w:customStyle="1" w:styleId="2139BEC40EF441459819144F4B973EF1">
    <w:name w:val="2139BEC40EF441459819144F4B973EF1"/>
  </w:style>
  <w:style w:type="paragraph" w:customStyle="1" w:styleId="991FB284F606417AB10EB246DAEB9B62">
    <w:name w:val="991FB284F606417AB10EB246DAEB9B62"/>
    <w:rsid w:val="00CE4267"/>
  </w:style>
  <w:style w:type="paragraph" w:customStyle="1" w:styleId="C8D3FD170F30400CAC38F08AA0194522">
    <w:name w:val="C8D3FD170F30400CAC38F08AA0194522"/>
    <w:rsid w:val="00CE4267"/>
  </w:style>
  <w:style w:type="paragraph" w:customStyle="1" w:styleId="9DBC027FBD2C4ADEA305E1CCBD1026E5">
    <w:name w:val="9DBC027FBD2C4ADEA305E1CCBD1026E5"/>
    <w:rsid w:val="00CE4267"/>
  </w:style>
  <w:style w:type="paragraph" w:customStyle="1" w:styleId="52D40A71034C4F49A567A9FBD8069750">
    <w:name w:val="52D40A71034C4F49A567A9FBD8069750"/>
    <w:rsid w:val="00CE4267"/>
  </w:style>
  <w:style w:type="paragraph" w:customStyle="1" w:styleId="D4601284F5FB463BAA2A8908F9905FCC">
    <w:name w:val="D4601284F5FB463BAA2A8908F9905FCC"/>
    <w:rsid w:val="00CE4267"/>
  </w:style>
  <w:style w:type="paragraph" w:customStyle="1" w:styleId="CE68009691E4429FAAFC126B7961F8F2">
    <w:name w:val="CE68009691E4429FAAFC126B7961F8F2"/>
    <w:rsid w:val="00CE4267"/>
  </w:style>
  <w:style w:type="paragraph" w:customStyle="1" w:styleId="DDB173F7C2B84993A50483CAF38EFFB2">
    <w:name w:val="DDB173F7C2B84993A50483CAF38EFFB2"/>
    <w:rsid w:val="00CE4267"/>
  </w:style>
  <w:style w:type="paragraph" w:customStyle="1" w:styleId="50660F6D84984730A439DA19015EE2AA">
    <w:name w:val="50660F6D84984730A439DA19015EE2AA"/>
    <w:rsid w:val="00CE4267"/>
  </w:style>
  <w:style w:type="paragraph" w:customStyle="1" w:styleId="41B0FF46D7B243EE94ED2EFFC7E1D38A">
    <w:name w:val="41B0FF46D7B243EE94ED2EFFC7E1D38A"/>
    <w:rsid w:val="00CE4267"/>
  </w:style>
  <w:style w:type="paragraph" w:customStyle="1" w:styleId="E47CCF19F49642DE98948C4CEB5D720F">
    <w:name w:val="E47CCF19F49642DE98948C4CEB5D720F"/>
    <w:rsid w:val="00CE4267"/>
  </w:style>
  <w:style w:type="paragraph" w:customStyle="1" w:styleId="32EA158DCC594CF2A780F2C45712F67E">
    <w:name w:val="32EA158DCC594CF2A780F2C45712F67E"/>
    <w:rsid w:val="00CE4267"/>
  </w:style>
  <w:style w:type="paragraph" w:customStyle="1" w:styleId="23131779639F417D96BE6A1E0006E38F">
    <w:name w:val="23131779639F417D96BE6A1E0006E38F"/>
    <w:rsid w:val="00CE4267"/>
  </w:style>
  <w:style w:type="paragraph" w:customStyle="1" w:styleId="C43E5FED13F94C7D9A53D518345B91B7">
    <w:name w:val="C43E5FED13F94C7D9A53D518345B91B7"/>
    <w:rsid w:val="00CE4267"/>
  </w:style>
  <w:style w:type="paragraph" w:customStyle="1" w:styleId="3CEBE52B101D403A8503C69F62AC4D5B">
    <w:name w:val="3CEBE52B101D403A8503C69F62AC4D5B"/>
    <w:rsid w:val="00CE4267"/>
  </w:style>
  <w:style w:type="paragraph" w:customStyle="1" w:styleId="D4138062BD7E47A3B1304407CC189BF7">
    <w:name w:val="D4138062BD7E47A3B1304407CC189BF7"/>
    <w:rsid w:val="00CE4267"/>
  </w:style>
  <w:style w:type="paragraph" w:customStyle="1" w:styleId="5302508E83CE4C98ABE285B91E49FA86">
    <w:name w:val="5302508E83CE4C98ABE285B91E49FA86"/>
    <w:rsid w:val="00CE4267"/>
  </w:style>
  <w:style w:type="paragraph" w:customStyle="1" w:styleId="78F5FD1433B74E50ADF2F8EE2D493D30">
    <w:name w:val="78F5FD1433B74E50ADF2F8EE2D493D30"/>
    <w:rsid w:val="00CE4267"/>
  </w:style>
  <w:style w:type="paragraph" w:customStyle="1" w:styleId="FC4C8710CCAC46D0BAF019DAC083F938">
    <w:name w:val="FC4C8710CCAC46D0BAF019DAC083F938"/>
    <w:rsid w:val="00CE4267"/>
  </w:style>
  <w:style w:type="paragraph" w:customStyle="1" w:styleId="8BB5813B2AA84092A6C137717CEECC56">
    <w:name w:val="8BB5813B2AA84092A6C137717CEECC56"/>
    <w:rsid w:val="00CE4267"/>
  </w:style>
  <w:style w:type="paragraph" w:customStyle="1" w:styleId="FD6CA15A2BC34145ACF3B6B251F26A7B">
    <w:name w:val="FD6CA15A2BC34145ACF3B6B251F26A7B"/>
    <w:rsid w:val="00CE4267"/>
  </w:style>
  <w:style w:type="paragraph" w:customStyle="1" w:styleId="45129953C9DE48D5A2C8D4B3FBD38EC4">
    <w:name w:val="45129953C9DE48D5A2C8D4B3FBD38EC4"/>
    <w:rsid w:val="00CE4267"/>
  </w:style>
  <w:style w:type="paragraph" w:customStyle="1" w:styleId="771D48A69C934D289A19EE2E526277D0">
    <w:name w:val="771D48A69C934D289A19EE2E526277D0"/>
    <w:rsid w:val="00CE4267"/>
  </w:style>
  <w:style w:type="paragraph" w:customStyle="1" w:styleId="3C61C0A1FBC24B50B79BDB0F25534074">
    <w:name w:val="3C61C0A1FBC24B50B79BDB0F25534074"/>
    <w:rsid w:val="00CE4267"/>
  </w:style>
  <w:style w:type="paragraph" w:customStyle="1" w:styleId="F5EBE40AEA6848289A234D01CC21BF2C">
    <w:name w:val="F5EBE40AEA6848289A234D01CC21BF2C"/>
    <w:rsid w:val="00CE4267"/>
  </w:style>
  <w:style w:type="paragraph" w:customStyle="1" w:styleId="746D2A8E38894C95868B5DD76ADBC720">
    <w:name w:val="746D2A8E38894C95868B5DD76ADBC720"/>
    <w:rsid w:val="00CE4267"/>
  </w:style>
  <w:style w:type="paragraph" w:customStyle="1" w:styleId="35C33D09BC7141E2AFDED694035EF3CC">
    <w:name w:val="35C33D09BC7141E2AFDED694035EF3CC"/>
    <w:rsid w:val="00CE4267"/>
  </w:style>
  <w:style w:type="paragraph" w:customStyle="1" w:styleId="CDE625D237E345E9B44DDCB2867DA0F0">
    <w:name w:val="CDE625D237E345E9B44DDCB2867DA0F0"/>
    <w:rsid w:val="00CE4267"/>
  </w:style>
  <w:style w:type="paragraph" w:customStyle="1" w:styleId="20F1832BCF474798B6C9EA9DA3580F67">
    <w:name w:val="20F1832BCF474798B6C9EA9DA3580F67"/>
    <w:rsid w:val="00CE4267"/>
  </w:style>
  <w:style w:type="paragraph" w:customStyle="1" w:styleId="82FE315C99D1467F9B3752B3A656390B">
    <w:name w:val="82FE315C99D1467F9B3752B3A656390B"/>
    <w:rsid w:val="00CE4267"/>
  </w:style>
  <w:style w:type="paragraph" w:customStyle="1" w:styleId="995E6ABCCB004ED8A3428BFEA7152085">
    <w:name w:val="995E6ABCCB004ED8A3428BFEA7152085"/>
    <w:rsid w:val="00CE4267"/>
  </w:style>
  <w:style w:type="paragraph" w:customStyle="1" w:styleId="08C34FD6A233415A8F602AD90F78592F">
    <w:name w:val="08C34FD6A233415A8F602AD90F78592F"/>
    <w:rsid w:val="00CE4267"/>
  </w:style>
  <w:style w:type="paragraph" w:customStyle="1" w:styleId="24BFE813B11041C098BCDD7868EDCB3B">
    <w:name w:val="24BFE813B11041C098BCDD7868EDCB3B"/>
    <w:rsid w:val="00CE4267"/>
  </w:style>
  <w:style w:type="paragraph" w:customStyle="1" w:styleId="4E81B6F8D2804350A647D16A5F344B13">
    <w:name w:val="4E81B6F8D2804350A647D16A5F344B13"/>
    <w:rsid w:val="00CE4267"/>
  </w:style>
  <w:style w:type="paragraph" w:customStyle="1" w:styleId="6E3FDD2C5FBC4B1DA10F71C1323424E4">
    <w:name w:val="6E3FDD2C5FBC4B1DA10F71C1323424E4"/>
    <w:rsid w:val="00CE4267"/>
  </w:style>
  <w:style w:type="paragraph" w:customStyle="1" w:styleId="08E5DD189D034AD492C3CAB8F59EBF23">
    <w:name w:val="08E5DD189D034AD492C3CAB8F59EBF23"/>
    <w:rsid w:val="00CE4267"/>
  </w:style>
  <w:style w:type="paragraph" w:customStyle="1" w:styleId="A91A4ED01773461EAE6E3386B692102D">
    <w:name w:val="A91A4ED01773461EAE6E3386B692102D"/>
    <w:rsid w:val="00CE4267"/>
  </w:style>
  <w:style w:type="paragraph" w:customStyle="1" w:styleId="4DFE6BB055EE4A3FA73188EB38D3C79A">
    <w:name w:val="4DFE6BB055EE4A3FA73188EB38D3C79A"/>
    <w:rsid w:val="00CE42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Garamond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34344-EF32-4D1A-8487-837ED7C80C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6BAB66-CF02-4F28-A8F4-D25C96938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Sales manager resume (elegant)</Template>
  <TotalTime>2</TotalTime>
  <Pages>2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manager resume (Elegant design)</vt:lpstr>
    </vt:vector>
  </TitlesOfParts>
  <Company/>
  <LinksUpToDate>false</LinksUpToDate>
  <CharactersWithSpaces>5917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manager resume (Elegant design)</dc:title>
  <dc:subject/>
  <dc:creator>Samantha Luber</dc:creator>
  <cp:keywords/>
  <dc:description/>
  <cp:lastModifiedBy>Samantha Lüber</cp:lastModifiedBy>
  <cp:revision>3</cp:revision>
  <cp:lastPrinted>2015-08-23T14:16:00Z</cp:lastPrinted>
  <dcterms:created xsi:type="dcterms:W3CDTF">2015-08-23T14:16:00Z</dcterms:created>
  <dcterms:modified xsi:type="dcterms:W3CDTF">2015-08-23T14:18:00Z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TC063695071033</vt:lpwstr>
  </property>
</Properties>
</file>