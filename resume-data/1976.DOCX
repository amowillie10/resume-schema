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tbl>
      <w:tblPr>
        <w:tblW w:w="10170" w:type="dxa"/>
        <w:tblInd w:w="-1062" w:type="dxa"/>
        <w:tblLayout w:type="fixed"/>
        <w:tblLook w:val="0000" w:firstRow="0" w:lastRow="0" w:firstColumn="0" w:lastColumn="0" w:noHBand="0" w:noVBand="0"/>
      </w:tblPr>
      <w:tblGrid>
        <w:gridCol w:w="1350"/>
        <w:gridCol w:w="8820"/>
      </w:tblGrid>
      <w:tr w:rsidR="00C02102" w14:paraId="2441D29C" w14:textId="77777777" w:rsidTr="008F4D17">
        <w:trPr>
          <w:cantSplit/>
          <w:trHeight w:val="459"/>
        </w:trPr>
        <w:tc>
          <w:tcPr>
            <w:tcW w:w="1350" w:type="dxa"/>
            <w:shd w:val="clear" w:color="auto" w:fill="auto"/>
          </w:tcPr>
          <w:p w14:paraId="3EB1A2F8" w14:textId="77777777" w:rsidR="00C02102" w:rsidRDefault="00C02102">
            <w:pPr>
              <w:pStyle w:val="SectionTitle"/>
              <w:snapToGrid w:val="0"/>
            </w:pPr>
            <w:r>
              <w:t>Objective</w:t>
            </w:r>
          </w:p>
        </w:tc>
        <w:tc>
          <w:tcPr>
            <w:tcW w:w="8820" w:type="dxa"/>
            <w:tcBorders>
              <w:bottom w:val="single" w:sz="4" w:space="0" w:color="000000"/>
            </w:tcBorders>
            <w:shd w:val="clear" w:color="auto" w:fill="auto"/>
          </w:tcPr>
          <w:p w14:paraId="3FC5D9D0" w14:textId="113A8C15" w:rsidR="00C02102" w:rsidRDefault="00827808">
            <w:pPr>
              <w:pStyle w:val="Objective"/>
              <w:snapToGrid w:val="0"/>
            </w:pPr>
            <w:r w:rsidRPr="00827808">
              <w:t>Produce enterprise software applications that are critical to a company’s monetization efforts. More specifically, I want to fulfill a prominent senior role [architect, technical lead, sr. software engineer, or mentor] in the production of software applications. I am also open to continuing my work as a remote developer, consultant, or full-time employee.</w:t>
            </w:r>
          </w:p>
        </w:tc>
      </w:tr>
      <w:tr w:rsidR="008F4D17" w14:paraId="48250AE5" w14:textId="77777777" w:rsidTr="008F4D17">
        <w:trPr>
          <w:cantSplit/>
          <w:trHeight w:val="756"/>
        </w:trPr>
        <w:tc>
          <w:tcPr>
            <w:tcW w:w="1350" w:type="dxa"/>
            <w:vMerge w:val="restart"/>
            <w:shd w:val="clear" w:color="auto" w:fill="auto"/>
          </w:tcPr>
          <w:p w14:paraId="0C39808B" w14:textId="77777777" w:rsidR="008F4D17" w:rsidRDefault="008F4D17">
            <w:pPr>
              <w:pStyle w:val="SectionTitle"/>
              <w:snapToGrid w:val="0"/>
            </w:pPr>
            <w:r>
              <w:t>Experience</w:t>
            </w:r>
          </w:p>
        </w:tc>
        <w:tc>
          <w:tcPr>
            <w:tcW w:w="882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15050E1E" w14:textId="77777777" w:rsidR="008F4D17" w:rsidRDefault="008F4D17" w:rsidP="008F4D17">
            <w:pPr>
              <w:pStyle w:val="CompanyName"/>
              <w:snapToGrid w:val="0"/>
            </w:pPr>
            <w:r>
              <w:t>Overstock.com</w:t>
            </w:r>
          </w:p>
          <w:p w14:paraId="7DFB6285" w14:textId="77777777" w:rsidR="008F4D17" w:rsidRDefault="008F4D17" w:rsidP="008F4D17">
            <w:pPr>
              <w:pStyle w:val="TitleDivision"/>
              <w:tabs>
                <w:tab w:val="right" w:pos="8532"/>
              </w:tabs>
            </w:pPr>
            <w:r>
              <w:t xml:space="preserve">Sr. Software Engineer / </w:t>
            </w:r>
            <w:proofErr w:type="spellStart"/>
            <w:r>
              <w:t>eCommerce</w:t>
            </w:r>
            <w:proofErr w:type="spellEnd"/>
            <w:r>
              <w:tab/>
              <w:t xml:space="preserve">Consultant </w:t>
            </w:r>
          </w:p>
          <w:p w14:paraId="2FFF8F6A" w14:textId="77777777" w:rsidR="008F4D17" w:rsidRDefault="008F4D17" w:rsidP="008F4D17">
            <w:pPr>
              <w:pStyle w:val="DateLocation"/>
              <w:tabs>
                <w:tab w:val="clear" w:pos="2952"/>
                <w:tab w:val="clear" w:pos="6480"/>
                <w:tab w:val="right" w:pos="8532"/>
              </w:tabs>
            </w:pPr>
            <w:r>
              <w:t>October 2012- Present</w:t>
            </w:r>
            <w:r>
              <w:tab/>
              <w:t>South Pasadena, CA</w:t>
            </w:r>
          </w:p>
          <w:p w14:paraId="7A2D9C29" w14:textId="77777777" w:rsidR="008F4D17" w:rsidRDefault="008F4D17" w:rsidP="008F4D17"/>
          <w:p w14:paraId="2472A917" w14:textId="77777777" w:rsidR="00827808" w:rsidRPr="00827808" w:rsidRDefault="00ED324F" w:rsidP="00827808">
            <w:pPr>
              <w:snapToGrid w:val="0"/>
            </w:pPr>
            <w:r>
              <w:t>Currently w</w:t>
            </w:r>
            <w:r w:rsidR="008F4D17">
              <w:t xml:space="preserve">ork remotely as a consultant in the role of a Sr. Software Engineer on a variety of back office projects.  This </w:t>
            </w:r>
            <w:r>
              <w:t>includes</w:t>
            </w:r>
            <w:r w:rsidR="008F4D17">
              <w:t xml:space="preserve"> </w:t>
            </w:r>
            <w:r>
              <w:t xml:space="preserve">developing and </w:t>
            </w:r>
            <w:r w:rsidR="008F4D17">
              <w:t>maintain</w:t>
            </w:r>
            <w:r>
              <w:t>ing</w:t>
            </w:r>
            <w:r w:rsidR="008F4D17">
              <w:t xml:space="preserve"> REST Web Services, batch processing systems, </w:t>
            </w:r>
            <w:r>
              <w:t xml:space="preserve">and </w:t>
            </w:r>
            <w:r w:rsidR="008F4D17">
              <w:t>web application development.</w:t>
            </w:r>
            <w:r w:rsidR="00827808">
              <w:t xml:space="preserve"> </w:t>
            </w:r>
            <w:r w:rsidR="00827808" w:rsidRPr="00827808">
              <w:t>Some of the more interesting tasks that I have accomplished include the following:</w:t>
            </w:r>
          </w:p>
          <w:p w14:paraId="459F19A2" w14:textId="3F6D9F5E" w:rsidR="00827808" w:rsidRPr="00827808" w:rsidRDefault="00827808" w:rsidP="00827808">
            <w:pPr>
              <w:pStyle w:val="Achievement"/>
            </w:pPr>
            <w:r w:rsidRPr="00827808">
              <w:t>I helped our team develop custom SOA solutions, and also Mule SOA solutions</w:t>
            </w:r>
            <w:r>
              <w:t>.</w:t>
            </w:r>
          </w:p>
          <w:p w14:paraId="4C7FE8E8" w14:textId="62E433D8" w:rsidR="008F4D17" w:rsidRDefault="00827808" w:rsidP="00827808">
            <w:pPr>
              <w:pStyle w:val="Achievement"/>
            </w:pPr>
            <w:r w:rsidRPr="00827808">
              <w:t>I developed stateless client facades for HTTP REST, SFTP, and FTP.</w:t>
            </w:r>
          </w:p>
          <w:p w14:paraId="7FA86341" w14:textId="77777777" w:rsidR="00827808" w:rsidRDefault="00827808" w:rsidP="00827808">
            <w:pPr>
              <w:pStyle w:val="Achievement"/>
            </w:pPr>
            <w:r w:rsidRPr="00827808">
              <w:t xml:space="preserve">I developed </w:t>
            </w:r>
            <w:proofErr w:type="spellStart"/>
            <w:r w:rsidRPr="00827808">
              <w:t>Docker</w:t>
            </w:r>
            <w:proofErr w:type="spellEnd"/>
            <w:r w:rsidRPr="00827808">
              <w:t xml:space="preserve"> containers for the purpose of integration testing.</w:t>
            </w:r>
          </w:p>
          <w:p w14:paraId="42CCDC1D" w14:textId="609BA3EC" w:rsidR="00827808" w:rsidRDefault="00827808" w:rsidP="00827808">
            <w:pPr>
              <w:pStyle w:val="Achievement"/>
            </w:pPr>
            <w:r w:rsidRPr="00827808">
              <w:t xml:space="preserve">I developed a </w:t>
            </w:r>
            <w:proofErr w:type="spellStart"/>
            <w:r w:rsidRPr="00827808">
              <w:t>Netty</w:t>
            </w:r>
            <w:proofErr w:type="spellEnd"/>
            <w:r w:rsidRPr="00827808">
              <w:t xml:space="preserve"> HTTP REST service that interfaced with Cassandra.</w:t>
            </w:r>
          </w:p>
        </w:tc>
      </w:tr>
      <w:tr w:rsidR="008F4D17" w14:paraId="650080E3" w14:textId="77777777" w:rsidTr="008F4D17">
        <w:trPr>
          <w:cantSplit/>
          <w:trHeight w:val="756"/>
        </w:trPr>
        <w:tc>
          <w:tcPr>
            <w:tcW w:w="1350" w:type="dxa"/>
            <w:vMerge/>
            <w:shd w:val="clear" w:color="auto" w:fill="auto"/>
          </w:tcPr>
          <w:p w14:paraId="501FBC2C" w14:textId="77777777" w:rsidR="008F4D17" w:rsidRDefault="008F4D17">
            <w:pPr>
              <w:pStyle w:val="SectionTitle"/>
              <w:snapToGrid w:val="0"/>
            </w:pPr>
          </w:p>
        </w:tc>
        <w:tc>
          <w:tcPr>
            <w:tcW w:w="882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6C82BAAD" w14:textId="77777777" w:rsidR="008F4D17" w:rsidRDefault="008F4D17" w:rsidP="008F4D17">
            <w:pPr>
              <w:pStyle w:val="CompanyName"/>
              <w:snapToGrid w:val="0"/>
            </w:pPr>
            <w:proofErr w:type="spellStart"/>
            <w:r>
              <w:t>SupplyFrame</w:t>
            </w:r>
            <w:proofErr w:type="spellEnd"/>
            <w:r>
              <w:t xml:space="preserve"> Media</w:t>
            </w:r>
          </w:p>
          <w:p w14:paraId="6E405EC1" w14:textId="77777777" w:rsidR="008F4D17" w:rsidRDefault="008F4D17" w:rsidP="008F4D17">
            <w:pPr>
              <w:pStyle w:val="TitleDivision"/>
              <w:tabs>
                <w:tab w:val="right" w:pos="8532"/>
              </w:tabs>
            </w:pPr>
            <w:r>
              <w:t xml:space="preserve">Lead Software Engineer / </w:t>
            </w:r>
            <w:proofErr w:type="spellStart"/>
            <w:r>
              <w:t>eCommerce</w:t>
            </w:r>
            <w:proofErr w:type="spellEnd"/>
            <w:r>
              <w:tab/>
              <w:t xml:space="preserve">Technology </w:t>
            </w:r>
          </w:p>
          <w:p w14:paraId="367FFF23" w14:textId="77777777" w:rsidR="008F4D17" w:rsidRDefault="008F4D17" w:rsidP="008F4D17">
            <w:pPr>
              <w:pStyle w:val="DateLocation"/>
              <w:tabs>
                <w:tab w:val="clear" w:pos="2952"/>
                <w:tab w:val="clear" w:pos="6480"/>
                <w:tab w:val="right" w:pos="8532"/>
              </w:tabs>
            </w:pPr>
            <w:r>
              <w:t>April 2011- September 2012</w:t>
            </w:r>
            <w:r>
              <w:tab/>
              <w:t>Los Angeles, CA</w:t>
            </w:r>
          </w:p>
          <w:p w14:paraId="676BA047" w14:textId="77777777" w:rsidR="008F4D17" w:rsidRDefault="008F4D17" w:rsidP="008F4D17"/>
          <w:p w14:paraId="26F0B756" w14:textId="77777777" w:rsidR="008F4D17" w:rsidRDefault="008F4D17" w:rsidP="008F4D17">
            <w:pPr>
              <w:snapToGrid w:val="0"/>
            </w:pPr>
            <w:r>
              <w:t xml:space="preserve">I was Lead Developer of </w:t>
            </w:r>
            <w:proofErr w:type="spellStart"/>
            <w:r>
              <w:t>SupplyFrame</w:t>
            </w:r>
            <w:proofErr w:type="spellEnd"/>
            <w:r>
              <w:t xml:space="preserve"> Media's flagship e-commerce platform. This involves supervising a small development team.  Our team accomplished the following:</w:t>
            </w:r>
          </w:p>
          <w:p w14:paraId="7BB61529" w14:textId="3D9EAEB4" w:rsidR="008F4D17" w:rsidRDefault="00827808" w:rsidP="008F4D17">
            <w:pPr>
              <w:pStyle w:val="Achievement"/>
            </w:pPr>
            <w:r>
              <w:t xml:space="preserve">Our team </w:t>
            </w:r>
            <w:r w:rsidR="008F4D17">
              <w:t xml:space="preserve">integrated a similar </w:t>
            </w:r>
            <w:proofErr w:type="spellStart"/>
            <w:r w:rsidR="008F4D17">
              <w:t>eCommerce</w:t>
            </w:r>
            <w:proofErr w:type="spellEnd"/>
            <w:r w:rsidR="008F4D17">
              <w:t xml:space="preserve"> site “</w:t>
            </w:r>
            <w:proofErr w:type="spellStart"/>
            <w:r w:rsidR="008F4D17">
              <w:t>OEMSTrade</w:t>
            </w:r>
            <w:proofErr w:type="spellEnd"/>
            <w:r w:rsidR="008F4D17">
              <w:t xml:space="preserve">” into our e-commerce platform.  </w:t>
            </w:r>
          </w:p>
          <w:p w14:paraId="1356CB92" w14:textId="3D339F5D" w:rsidR="008F4D17" w:rsidRDefault="00827808" w:rsidP="008F4D17">
            <w:pPr>
              <w:pStyle w:val="Achievement"/>
            </w:pPr>
            <w:r>
              <w:t>Our team</w:t>
            </w:r>
            <w:r w:rsidR="008F4D17">
              <w:t xml:space="preserve"> developed full-text search capabilities with </w:t>
            </w:r>
            <w:proofErr w:type="spellStart"/>
            <w:r w:rsidR="008F4D17">
              <w:t>Lucene</w:t>
            </w:r>
            <w:proofErr w:type="spellEnd"/>
            <w:r w:rsidR="008F4D17">
              <w:t>.</w:t>
            </w:r>
          </w:p>
          <w:p w14:paraId="03CC5551" w14:textId="77777777" w:rsidR="008F4D17" w:rsidRDefault="008F4D17" w:rsidP="008F4D17">
            <w:pPr>
              <w:pStyle w:val="Achievement"/>
              <w:snapToGrid w:val="0"/>
            </w:pPr>
            <w:r>
              <w:t xml:space="preserve">I converted an existing statically called API into a </w:t>
            </w:r>
            <w:proofErr w:type="spellStart"/>
            <w:r>
              <w:t>RESTFul</w:t>
            </w:r>
            <w:proofErr w:type="spellEnd"/>
            <w:r>
              <w:t xml:space="preserve"> Web Service.</w:t>
            </w:r>
          </w:p>
          <w:p w14:paraId="4DEC6F66" w14:textId="62DCAB6C" w:rsidR="00827808" w:rsidRDefault="00242A03" w:rsidP="008F4D17">
            <w:pPr>
              <w:pStyle w:val="Achievement"/>
              <w:snapToGrid w:val="0"/>
            </w:pPr>
            <w:r w:rsidRPr="00242A03">
              <w:t xml:space="preserve">I wrote client server system with NIO, </w:t>
            </w:r>
            <w:proofErr w:type="spellStart"/>
            <w:r w:rsidRPr="00242A03">
              <w:t>Netty</w:t>
            </w:r>
            <w:proofErr w:type="spellEnd"/>
            <w:r w:rsidRPr="00242A03">
              <w:t>, and Protocol Buffers.</w:t>
            </w:r>
          </w:p>
          <w:p w14:paraId="50F1BD85" w14:textId="77777777" w:rsidR="008F4D17" w:rsidRDefault="008F4D17" w:rsidP="008F4D17">
            <w:pPr>
              <w:pStyle w:val="CompanyName"/>
              <w:snapToGrid w:val="0"/>
            </w:pPr>
          </w:p>
        </w:tc>
      </w:tr>
      <w:tr w:rsidR="008F4D17" w14:paraId="56E88EB5" w14:textId="77777777" w:rsidTr="008F4D17">
        <w:trPr>
          <w:cantSplit/>
          <w:trHeight w:val="756"/>
        </w:trPr>
        <w:tc>
          <w:tcPr>
            <w:tcW w:w="1350" w:type="dxa"/>
            <w:vMerge/>
            <w:shd w:val="clear" w:color="auto" w:fill="auto"/>
          </w:tcPr>
          <w:p w14:paraId="5F5D820B" w14:textId="77777777" w:rsidR="008F4D17" w:rsidRDefault="008F4D17">
            <w:pPr>
              <w:pStyle w:val="SectionTitle"/>
              <w:snapToGrid w:val="0"/>
            </w:pPr>
          </w:p>
        </w:tc>
        <w:tc>
          <w:tcPr>
            <w:tcW w:w="8820" w:type="dxa"/>
            <w:tcBorders>
              <w:bottom w:val="single" w:sz="4" w:space="0" w:color="000000"/>
            </w:tcBorders>
            <w:shd w:val="clear" w:color="auto" w:fill="auto"/>
          </w:tcPr>
          <w:p w14:paraId="2152CA52" w14:textId="77777777" w:rsidR="008F4D17" w:rsidRDefault="008F4D17" w:rsidP="008F4D17">
            <w:pPr>
              <w:pStyle w:val="CompanyName"/>
              <w:snapToGrid w:val="0"/>
            </w:pPr>
            <w:r>
              <w:t>The Rubicon Project</w:t>
            </w:r>
          </w:p>
          <w:p w14:paraId="00287BF7" w14:textId="77777777" w:rsidR="008F4D17" w:rsidRDefault="008F4D17" w:rsidP="008F4D17">
            <w:pPr>
              <w:pStyle w:val="TitleDivision"/>
              <w:tabs>
                <w:tab w:val="right" w:pos="8532"/>
              </w:tabs>
            </w:pPr>
            <w:r>
              <w:t>Senior Software Engineer / Display Ad Serving</w:t>
            </w:r>
            <w:r>
              <w:tab/>
              <w:t xml:space="preserve">Technology </w:t>
            </w:r>
          </w:p>
          <w:p w14:paraId="2C2873D8" w14:textId="77777777" w:rsidR="008F4D17" w:rsidRDefault="008F4D17" w:rsidP="008F4D17">
            <w:pPr>
              <w:pStyle w:val="DateLocation"/>
              <w:tabs>
                <w:tab w:val="clear" w:pos="2952"/>
                <w:tab w:val="clear" w:pos="6480"/>
                <w:tab w:val="right" w:pos="8532"/>
              </w:tabs>
            </w:pPr>
            <w:r>
              <w:t>November 2010-April 2011</w:t>
            </w:r>
            <w:r>
              <w:tab/>
              <w:t>Los Angeles, CA</w:t>
            </w:r>
          </w:p>
          <w:p w14:paraId="26F0F964" w14:textId="77777777" w:rsidR="008F4D17" w:rsidRDefault="008F4D17" w:rsidP="008F4D17"/>
          <w:p w14:paraId="059C43FA" w14:textId="77777777" w:rsidR="008F4D17" w:rsidRDefault="008F4D17" w:rsidP="008F4D17">
            <w:pPr>
              <w:snapToGrid w:val="0"/>
            </w:pPr>
            <w:r>
              <w:t xml:space="preserve">I assisted in the technology transfer of the Fox Audience Network (FAN) Ad Server following the Rubicon Project's acquisition of FAN.  I also was lead developer to create an "agile" technology for creating </w:t>
            </w:r>
            <w:proofErr w:type="spellStart"/>
            <w:r>
              <w:t>RESTFul</w:t>
            </w:r>
            <w:proofErr w:type="spellEnd"/>
            <w:r>
              <w:t xml:space="preserve"> integration services.  We developed a Maven plugin that create </w:t>
            </w:r>
            <w:proofErr w:type="spellStart"/>
            <w:r>
              <w:t>RESTFul</w:t>
            </w:r>
            <w:proofErr w:type="spellEnd"/>
            <w:r>
              <w:t xml:space="preserve"> web services with only SQL queries as input.</w:t>
            </w:r>
          </w:p>
        </w:tc>
      </w:tr>
      <w:tr w:rsidR="008F4D17" w14:paraId="6DD91AC5" w14:textId="77777777" w:rsidTr="008F4D17">
        <w:trPr>
          <w:cantSplit/>
          <w:trHeight w:val="756"/>
        </w:trPr>
        <w:tc>
          <w:tcPr>
            <w:tcW w:w="1350" w:type="dxa"/>
            <w:vMerge/>
            <w:shd w:val="clear" w:color="auto" w:fill="auto"/>
          </w:tcPr>
          <w:p w14:paraId="32B79B22" w14:textId="77777777" w:rsidR="008F4D17" w:rsidRDefault="008F4D17">
            <w:pPr>
              <w:pStyle w:val="SectionTitle"/>
              <w:snapToGrid w:val="0"/>
            </w:pPr>
          </w:p>
        </w:tc>
        <w:tc>
          <w:tcPr>
            <w:tcW w:w="8820" w:type="dxa"/>
            <w:tcBorders>
              <w:bottom w:val="single" w:sz="4" w:space="0" w:color="000000"/>
            </w:tcBorders>
            <w:shd w:val="clear" w:color="auto" w:fill="auto"/>
          </w:tcPr>
          <w:p w14:paraId="48C737F9" w14:textId="77777777" w:rsidR="008F4D17" w:rsidRDefault="008F4D17">
            <w:pPr>
              <w:pStyle w:val="CompanyName"/>
              <w:snapToGrid w:val="0"/>
            </w:pPr>
            <w:proofErr w:type="spellStart"/>
            <w:r>
              <w:t>NewsCorp</w:t>
            </w:r>
            <w:proofErr w:type="spellEnd"/>
          </w:p>
          <w:p w14:paraId="1DBB3662" w14:textId="77777777" w:rsidR="008F4D17" w:rsidRDefault="008F4D17">
            <w:pPr>
              <w:pStyle w:val="TitleDivision"/>
              <w:tabs>
                <w:tab w:val="right" w:pos="8532"/>
              </w:tabs>
            </w:pPr>
            <w:r>
              <w:rPr>
                <w:bCs/>
              </w:rPr>
              <w:t>Senior Java Software Engineer / Display Ad Serving</w:t>
            </w:r>
            <w:r>
              <w:t xml:space="preserve"> </w:t>
            </w:r>
            <w:r>
              <w:tab/>
              <w:t>Monetization Group / Fox Audience Network</w:t>
            </w:r>
          </w:p>
          <w:p w14:paraId="322208CC" w14:textId="77777777" w:rsidR="008F4D17" w:rsidRDefault="008F4D17">
            <w:pPr>
              <w:pStyle w:val="DateLocation"/>
              <w:tabs>
                <w:tab w:val="clear" w:pos="2952"/>
                <w:tab w:val="clear" w:pos="6480"/>
                <w:tab w:val="right" w:pos="8532"/>
              </w:tabs>
            </w:pPr>
            <w:r>
              <w:t>June 2007-October 2010</w:t>
            </w:r>
            <w:r>
              <w:tab/>
              <w:t>Santa Monica, CA</w:t>
            </w:r>
          </w:p>
          <w:p w14:paraId="5EB8409E" w14:textId="77777777" w:rsidR="008F4D17" w:rsidRDefault="008F4D17"/>
          <w:p w14:paraId="5D93C450" w14:textId="77777777" w:rsidR="008F4D17" w:rsidRDefault="008F4D17">
            <w:r>
              <w:t>I was on a small team that developed and maintained a high-performance, optimizing display ad server that displayed at its peak 7 billion impressions per day.  Highlights of my accomplishments include the following:</w:t>
            </w:r>
          </w:p>
          <w:p w14:paraId="08DF25E1" w14:textId="77777777" w:rsidR="008F4D17" w:rsidRDefault="008F4D17">
            <w:pPr>
              <w:pStyle w:val="Achievement"/>
            </w:pPr>
            <w:r>
              <w:t>Under the guidance of the system's architect and a performance developer, I lead the implementation, and supported a robust, mission-critical high-performance extract-driven data-import process responsible for aggregating all display ad impressions.  Using concurrency programming and database batch programming techniques we were able to achieve approximately 2000 transactions per second.</w:t>
            </w:r>
          </w:p>
          <w:p w14:paraId="73BCE308" w14:textId="77777777" w:rsidR="008F4D17" w:rsidRDefault="008F4D17">
            <w:pPr>
              <w:pStyle w:val="Achievement"/>
            </w:pPr>
            <w:r>
              <w:t>I assisted our team on our Ad Server (the most important and demanding component in our system) to implement 2nd Price Auction, and cookie encryption / decryption routines.</w:t>
            </w:r>
          </w:p>
          <w:p w14:paraId="305E8FE3" w14:textId="77777777" w:rsidR="008F4D17" w:rsidRDefault="008F4D17">
            <w:pPr>
              <w:pStyle w:val="Achievement"/>
            </w:pPr>
            <w:r>
              <w:t xml:space="preserve">I developed and supported the integration-web services that allowed for the </w:t>
            </w:r>
            <w:proofErr w:type="spellStart"/>
            <w:r>
              <w:t>MyAds</w:t>
            </w:r>
            <w:proofErr w:type="spellEnd"/>
            <w:r>
              <w:t xml:space="preserve"> and Publisher Network Portal products to traffic and manage ad campaigns on the FAN Ad Server.</w:t>
            </w:r>
          </w:p>
          <w:p w14:paraId="36C2B32F" w14:textId="77777777" w:rsidR="008F4D17" w:rsidRDefault="008F4D17">
            <w:pPr>
              <w:pStyle w:val="Achievement"/>
              <w:snapToGrid w:val="0"/>
            </w:pPr>
            <w:r>
              <w:t xml:space="preserve">I lead the development, with an additional team member, of an XML data-import process that automated the creation of display ads.  Using a combination of DOM, </w:t>
            </w:r>
            <w:proofErr w:type="spellStart"/>
            <w:r>
              <w:t>StAX</w:t>
            </w:r>
            <w:proofErr w:type="spellEnd"/>
            <w:r>
              <w:t>, and JDBC batch programming, I was able to process 1 GB XML files in under a minute.</w:t>
            </w:r>
          </w:p>
          <w:p w14:paraId="6660E2FF" w14:textId="77777777" w:rsidR="008F4D17" w:rsidRDefault="008F4D17"/>
          <w:p w14:paraId="2DF13112" w14:textId="77777777" w:rsidR="008F4D17" w:rsidRDefault="008F4D17">
            <w:pPr>
              <w:pStyle w:val="TitleDivision"/>
              <w:tabs>
                <w:tab w:val="right" w:pos="8532"/>
              </w:tabs>
            </w:pPr>
            <w:r>
              <w:t>Senior Software Engineer / Social Networking Applications</w:t>
            </w:r>
            <w:r>
              <w:tab/>
              <w:t>Karaoke / MySpace</w:t>
            </w:r>
          </w:p>
          <w:p w14:paraId="18F4509D" w14:textId="77777777" w:rsidR="008F4D17" w:rsidRDefault="008F4D17">
            <w:pPr>
              <w:pStyle w:val="DateLocation"/>
              <w:tabs>
                <w:tab w:val="clear" w:pos="2952"/>
                <w:tab w:val="clear" w:pos="6480"/>
                <w:tab w:val="right" w:pos="8532"/>
              </w:tabs>
            </w:pPr>
            <w:r>
              <w:t>October 2006-June 2007</w:t>
            </w:r>
            <w:r>
              <w:tab/>
              <w:t>Beverly Hills, CA</w:t>
            </w:r>
          </w:p>
          <w:p w14:paraId="6FC55F0A" w14:textId="77777777" w:rsidR="008F4D17" w:rsidRDefault="008F4D17"/>
          <w:p w14:paraId="01DBF1D5" w14:textId="77777777" w:rsidR="008F4D17" w:rsidRDefault="008F4D17">
            <w:pPr>
              <w:snapToGrid w:val="0"/>
            </w:pPr>
            <w:r>
              <w:t xml:space="preserve">I was on a small team that maintained an MVC web application with Social Networking and Karaoke as its distinguishing features.  My most significant accomplishment on this system was integrating full-text search capabilities with </w:t>
            </w:r>
            <w:proofErr w:type="spellStart"/>
            <w:r>
              <w:t>Lucene</w:t>
            </w:r>
            <w:proofErr w:type="spellEnd"/>
            <w:r>
              <w:t xml:space="preserve"> so that users could easily find a song or artist.</w:t>
            </w:r>
          </w:p>
        </w:tc>
      </w:tr>
      <w:tr w:rsidR="008F4D17" w14:paraId="22DBD82A" w14:textId="77777777" w:rsidTr="008F4D17">
        <w:trPr>
          <w:cantSplit/>
          <w:trHeight w:val="756"/>
        </w:trPr>
        <w:tc>
          <w:tcPr>
            <w:tcW w:w="1350" w:type="dxa"/>
            <w:vMerge/>
            <w:shd w:val="clear" w:color="auto" w:fill="auto"/>
          </w:tcPr>
          <w:p w14:paraId="3CE4DFB8" w14:textId="77777777" w:rsidR="008F4D17" w:rsidRDefault="008F4D17">
            <w:pPr>
              <w:pStyle w:val="SectionTitle"/>
              <w:snapToGrid w:val="0"/>
              <w:rPr>
                <w:b/>
                <w:bCs/>
              </w:rPr>
            </w:pPr>
          </w:p>
        </w:tc>
        <w:tc>
          <w:tcPr>
            <w:tcW w:w="882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336772D5" w14:textId="77777777" w:rsidR="008F4D17" w:rsidRDefault="008F4D17">
            <w:pPr>
              <w:pStyle w:val="DateLocation"/>
              <w:tabs>
                <w:tab w:val="clear" w:pos="2952"/>
                <w:tab w:val="clear" w:pos="6480"/>
                <w:tab w:val="right" w:pos="8532"/>
              </w:tabs>
              <w:snapToGrid w:val="0"/>
              <w:rPr>
                <w:i w:val="0"/>
              </w:rPr>
            </w:pPr>
            <w:proofErr w:type="spellStart"/>
            <w:r>
              <w:rPr>
                <w:rStyle w:val="CompanyNameChar"/>
              </w:rPr>
              <w:t>Infospace</w:t>
            </w:r>
            <w:proofErr w:type="spellEnd"/>
            <w:r>
              <w:rPr>
                <w:i w:val="0"/>
              </w:rPr>
              <w:tab/>
              <w:t xml:space="preserve"> [Office Closed]</w:t>
            </w:r>
          </w:p>
          <w:p w14:paraId="22AD18D1" w14:textId="77777777" w:rsidR="008F4D17" w:rsidRDefault="008F4D17">
            <w:pPr>
              <w:pStyle w:val="DateLocation"/>
              <w:tabs>
                <w:tab w:val="clear" w:pos="2952"/>
                <w:tab w:val="clear" w:pos="6480"/>
                <w:tab w:val="right" w:pos="8532"/>
              </w:tabs>
              <w:rPr>
                <w:rStyle w:val="TitleDivisionCharChar"/>
              </w:rPr>
            </w:pPr>
            <w:r>
              <w:rPr>
                <w:rStyle w:val="TitleDivisionCharChar"/>
              </w:rPr>
              <w:t>Senior Software Engineer Consultant / Mobile Content Delivery</w:t>
            </w:r>
            <w:r>
              <w:tab/>
            </w:r>
            <w:proofErr w:type="spellStart"/>
            <w:r>
              <w:rPr>
                <w:rStyle w:val="TitleDivisionCharChar"/>
              </w:rPr>
              <w:t>MoViSo</w:t>
            </w:r>
            <w:proofErr w:type="spellEnd"/>
          </w:p>
          <w:p w14:paraId="659DCFAF" w14:textId="77777777" w:rsidR="008F4D17" w:rsidRDefault="008F4D17">
            <w:pPr>
              <w:pStyle w:val="DateLocation"/>
              <w:tabs>
                <w:tab w:val="clear" w:pos="2952"/>
                <w:tab w:val="clear" w:pos="6480"/>
                <w:tab w:val="right" w:pos="8532"/>
              </w:tabs>
            </w:pPr>
            <w:r>
              <w:t>April 2006-October 2006</w:t>
            </w:r>
            <w:r>
              <w:tab/>
              <w:t>Los Angeles, CA</w:t>
            </w:r>
          </w:p>
          <w:p w14:paraId="72354A88" w14:textId="77777777" w:rsidR="008F4D17" w:rsidRDefault="008F4D17"/>
          <w:p w14:paraId="01793B12" w14:textId="77777777" w:rsidR="008F4D17" w:rsidRDefault="008F4D17">
            <w:r>
              <w:t xml:space="preserve">I was on a medium sized team that focused on a media purchasing (mostly ringtones) and delivery platform for mobile phones.  My favorite accomplishment there was implementing the user provisioning system that helped users share content on T-Mobile's </w:t>
            </w:r>
            <w:proofErr w:type="spellStart"/>
            <w:r>
              <w:t>MyFaves</w:t>
            </w:r>
            <w:proofErr w:type="spellEnd"/>
            <w:r>
              <w:t xml:space="preserve"> product.  Although the system was relatively profitable, it was common to assist in very high-pressure situations that required fixing critical production errors.</w:t>
            </w:r>
          </w:p>
        </w:tc>
      </w:tr>
      <w:tr w:rsidR="008F4D17" w14:paraId="6FE8CB53" w14:textId="77777777" w:rsidTr="008F4D17">
        <w:trPr>
          <w:cantSplit/>
          <w:trHeight w:val="756"/>
        </w:trPr>
        <w:tc>
          <w:tcPr>
            <w:tcW w:w="1350" w:type="dxa"/>
            <w:vMerge/>
            <w:shd w:val="clear" w:color="auto" w:fill="auto"/>
          </w:tcPr>
          <w:p w14:paraId="670086B1" w14:textId="77777777" w:rsidR="008F4D17" w:rsidRDefault="008F4D17">
            <w:pPr>
              <w:pStyle w:val="SectionTitle"/>
              <w:snapToGrid w:val="0"/>
            </w:pPr>
          </w:p>
        </w:tc>
        <w:tc>
          <w:tcPr>
            <w:tcW w:w="882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1A3C2BED" w14:textId="77777777" w:rsidR="008F4D17" w:rsidRDefault="008F4D17">
            <w:pPr>
              <w:pStyle w:val="CompanyName"/>
              <w:snapToGrid w:val="0"/>
            </w:pPr>
            <w:r>
              <w:t>Robert Half International</w:t>
            </w:r>
          </w:p>
          <w:p w14:paraId="116DE962" w14:textId="77777777" w:rsidR="008F4D17" w:rsidRDefault="008F4D17">
            <w:pPr>
              <w:pStyle w:val="TitleDivision"/>
              <w:tabs>
                <w:tab w:val="right" w:pos="8532"/>
              </w:tabs>
            </w:pPr>
            <w:r>
              <w:t>Senior Web Developer Consultant</w:t>
            </w:r>
            <w:r>
              <w:tab/>
              <w:t>Kaiser Permanente</w:t>
            </w:r>
          </w:p>
          <w:p w14:paraId="409F169D" w14:textId="77777777" w:rsidR="008F4D17" w:rsidRDefault="008F4D17">
            <w:pPr>
              <w:pStyle w:val="DateLocation"/>
              <w:tabs>
                <w:tab w:val="clear" w:pos="2952"/>
                <w:tab w:val="clear" w:pos="6480"/>
                <w:tab w:val="right" w:pos="8532"/>
              </w:tabs>
            </w:pPr>
            <w:r>
              <w:t>Oct 2005-Feb 2006</w:t>
            </w:r>
            <w:r>
              <w:tab/>
              <w:t>Pasadena, CA</w:t>
            </w:r>
          </w:p>
          <w:p w14:paraId="32335FD9" w14:textId="77777777" w:rsidR="008F4D17" w:rsidRDefault="008F4D17"/>
          <w:p w14:paraId="77F0E75D" w14:textId="77777777" w:rsidR="008F4D17" w:rsidRDefault="008F4D17">
            <w:r>
              <w:t>I was given maintenance task on an MVC web application system.</w:t>
            </w:r>
          </w:p>
        </w:tc>
      </w:tr>
      <w:tr w:rsidR="008F4D17" w14:paraId="4C283757" w14:textId="77777777" w:rsidTr="008F4D17">
        <w:trPr>
          <w:cantSplit/>
          <w:trHeight w:val="756"/>
        </w:trPr>
        <w:tc>
          <w:tcPr>
            <w:tcW w:w="1350" w:type="dxa"/>
            <w:vMerge/>
            <w:shd w:val="clear" w:color="auto" w:fill="auto"/>
          </w:tcPr>
          <w:p w14:paraId="50CD28C3" w14:textId="77777777" w:rsidR="008F4D17" w:rsidRDefault="008F4D17">
            <w:pPr>
              <w:pStyle w:val="SectionTitle"/>
              <w:snapToGrid w:val="0"/>
            </w:pPr>
          </w:p>
        </w:tc>
        <w:tc>
          <w:tcPr>
            <w:tcW w:w="882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69A1932F" w14:textId="77777777" w:rsidR="008F4D17" w:rsidRDefault="008F4D17">
            <w:pPr>
              <w:pStyle w:val="CompanyName"/>
              <w:snapToGrid w:val="0"/>
            </w:pPr>
            <w:r>
              <w:t>Oracle Corporation</w:t>
            </w:r>
          </w:p>
          <w:p w14:paraId="769863D0" w14:textId="77777777" w:rsidR="008F4D17" w:rsidRDefault="008F4D17">
            <w:pPr>
              <w:pStyle w:val="TitleDivision"/>
              <w:tabs>
                <w:tab w:val="right" w:pos="8532"/>
              </w:tabs>
            </w:pPr>
            <w:r>
              <w:t>Senior Principal Consultant</w:t>
            </w:r>
            <w:r>
              <w:tab/>
              <w:t>Staff Consultant</w:t>
            </w:r>
          </w:p>
          <w:p w14:paraId="4F3A186D" w14:textId="77777777" w:rsidR="008F4D17" w:rsidRDefault="008F4D17">
            <w:pPr>
              <w:pStyle w:val="DateLocation"/>
              <w:tabs>
                <w:tab w:val="clear" w:pos="2952"/>
                <w:tab w:val="clear" w:pos="6480"/>
                <w:tab w:val="right" w:pos="8532"/>
              </w:tabs>
            </w:pPr>
            <w:r>
              <w:t>Aug 2005-Oct 2005</w:t>
            </w:r>
            <w:r>
              <w:tab/>
              <w:t>El Segundo, CA</w:t>
            </w:r>
          </w:p>
          <w:p w14:paraId="02C7DCCD" w14:textId="77777777" w:rsidR="008F4D17" w:rsidRDefault="008F4D17"/>
          <w:p w14:paraId="486E57B9" w14:textId="77777777" w:rsidR="008F4D17" w:rsidRDefault="008F4D17">
            <w:r>
              <w:t xml:space="preserve">I was on a small consulting team that performed on-site engagements.  I stayed for the duration of just one engagement, in which I assisted our client's team re-architect under </w:t>
            </w:r>
            <w:proofErr w:type="gramStart"/>
            <w:r>
              <w:t>a Service</w:t>
            </w:r>
            <w:proofErr w:type="gramEnd"/>
            <w:r>
              <w:t xml:space="preserve"> Oriented Architecture.</w:t>
            </w:r>
          </w:p>
        </w:tc>
      </w:tr>
      <w:tr w:rsidR="008F4D17" w14:paraId="66EBDA45" w14:textId="77777777" w:rsidTr="008F4D17">
        <w:trPr>
          <w:cantSplit/>
          <w:trHeight w:val="756"/>
        </w:trPr>
        <w:tc>
          <w:tcPr>
            <w:tcW w:w="1350" w:type="dxa"/>
            <w:vMerge/>
            <w:shd w:val="clear" w:color="auto" w:fill="auto"/>
          </w:tcPr>
          <w:p w14:paraId="3DDFDB00" w14:textId="77777777" w:rsidR="008F4D17" w:rsidRDefault="008F4D17">
            <w:pPr>
              <w:pStyle w:val="SectionTitle"/>
              <w:snapToGrid w:val="0"/>
            </w:pPr>
          </w:p>
        </w:tc>
        <w:tc>
          <w:tcPr>
            <w:tcW w:w="882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4FE15309" w14:textId="77777777" w:rsidR="008F4D17" w:rsidRDefault="008F4D17">
            <w:pPr>
              <w:pStyle w:val="CompanyName"/>
              <w:snapToGrid w:val="0"/>
            </w:pPr>
            <w:r>
              <w:t>BT</w:t>
            </w:r>
          </w:p>
          <w:p w14:paraId="123B576A" w14:textId="77777777" w:rsidR="008F4D17" w:rsidRDefault="008F4D17">
            <w:pPr>
              <w:pStyle w:val="TitleDivision"/>
              <w:tabs>
                <w:tab w:val="right" w:pos="8532"/>
              </w:tabs>
            </w:pPr>
            <w:r>
              <w:t>Senior J2EE Software Engineer / Consultant</w:t>
            </w:r>
            <w:r>
              <w:tab/>
            </w:r>
            <w:proofErr w:type="spellStart"/>
            <w:r>
              <w:t>Infonet</w:t>
            </w:r>
            <w:proofErr w:type="spellEnd"/>
          </w:p>
          <w:p w14:paraId="09953A81" w14:textId="77777777" w:rsidR="008F4D17" w:rsidRDefault="008F4D17">
            <w:pPr>
              <w:pStyle w:val="DateLocation"/>
              <w:tabs>
                <w:tab w:val="clear" w:pos="2952"/>
                <w:tab w:val="clear" w:pos="6480"/>
                <w:tab w:val="right" w:pos="8532"/>
              </w:tabs>
            </w:pPr>
            <w:r>
              <w:t>May 2004-July 2005</w:t>
            </w:r>
            <w:r>
              <w:tab/>
              <w:t>El Segundo, CA</w:t>
            </w:r>
          </w:p>
          <w:p w14:paraId="3CF214CB" w14:textId="77777777" w:rsidR="008F4D17" w:rsidRDefault="008F4D17"/>
          <w:p w14:paraId="2E1496D9" w14:textId="77777777" w:rsidR="008F4D17" w:rsidRDefault="008F4D17">
            <w:r>
              <w:t xml:space="preserve">I helped the staff learn to utilize open-source software to solve enterprise class problems.  I lead the development of distributed software systems that used the following open-source technologies: </w:t>
            </w:r>
            <w:proofErr w:type="spellStart"/>
            <w:r>
              <w:t>JBoss</w:t>
            </w:r>
            <w:proofErr w:type="spellEnd"/>
            <w:r>
              <w:t xml:space="preserve"> J2EE Application Server, </w:t>
            </w:r>
            <w:proofErr w:type="spellStart"/>
            <w:r>
              <w:t>MySql</w:t>
            </w:r>
            <w:proofErr w:type="spellEnd"/>
            <w:r>
              <w:t xml:space="preserve">, Linux, CVS, </w:t>
            </w:r>
            <w:proofErr w:type="gramStart"/>
            <w:r>
              <w:t>ANT</w:t>
            </w:r>
            <w:proofErr w:type="gramEnd"/>
            <w:r>
              <w:t xml:space="preserve">.  These </w:t>
            </w:r>
            <w:proofErr w:type="gramStart"/>
            <w:r>
              <w:t>application</w:t>
            </w:r>
            <w:proofErr w:type="gramEnd"/>
            <w:r>
              <w:t xml:space="preserve"> were back-office MVC applications that used JSF.</w:t>
            </w:r>
          </w:p>
        </w:tc>
      </w:tr>
      <w:tr w:rsidR="008F4D17" w14:paraId="1054FD48" w14:textId="77777777" w:rsidTr="008F4D17">
        <w:trPr>
          <w:cantSplit/>
          <w:trHeight w:val="807"/>
        </w:trPr>
        <w:tc>
          <w:tcPr>
            <w:tcW w:w="1350" w:type="dxa"/>
            <w:vMerge/>
            <w:shd w:val="clear" w:color="auto" w:fill="auto"/>
          </w:tcPr>
          <w:p w14:paraId="0121884C" w14:textId="77777777" w:rsidR="008F4D17" w:rsidRDefault="008F4D17">
            <w:pPr>
              <w:pStyle w:val="SectionTitle"/>
              <w:snapToGrid w:val="0"/>
            </w:pPr>
          </w:p>
        </w:tc>
        <w:tc>
          <w:tcPr>
            <w:tcW w:w="882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7E768F6A" w14:textId="77777777" w:rsidR="008F4D17" w:rsidRDefault="008F4D17">
            <w:pPr>
              <w:pStyle w:val="CompanyName"/>
              <w:snapToGrid w:val="0"/>
            </w:pPr>
            <w:r>
              <w:t>VFT, Incorporated</w:t>
            </w:r>
          </w:p>
          <w:p w14:paraId="2568E479" w14:textId="77777777" w:rsidR="008F4D17" w:rsidRDefault="008F4D17">
            <w:pPr>
              <w:pStyle w:val="TitleDivision"/>
              <w:tabs>
                <w:tab w:val="right" w:pos="8532"/>
              </w:tabs>
            </w:pPr>
            <w:r>
              <w:t>Marketing and Web Development</w:t>
            </w:r>
            <w:r>
              <w:tab/>
              <w:t>Independent Consultant</w:t>
            </w:r>
          </w:p>
          <w:p w14:paraId="4411CADA" w14:textId="77777777" w:rsidR="008F4D17" w:rsidRDefault="008F4D17">
            <w:pPr>
              <w:pStyle w:val="DateLocation"/>
              <w:tabs>
                <w:tab w:val="clear" w:pos="2952"/>
                <w:tab w:val="clear" w:pos="6480"/>
                <w:tab w:val="right" w:pos="8532"/>
              </w:tabs>
            </w:pPr>
            <w:r>
              <w:t>April 2003-October 2003</w:t>
            </w:r>
            <w:r>
              <w:tab/>
              <w:t>Montebello, CA</w:t>
            </w:r>
          </w:p>
          <w:p w14:paraId="799FDF50" w14:textId="77777777" w:rsidR="008F4D17" w:rsidRDefault="008F4D17"/>
          <w:p w14:paraId="05470344" w14:textId="77777777" w:rsidR="008F4D17" w:rsidRDefault="008F4D17">
            <w:r>
              <w:t>I wrote the user-interface prototypes for an e-commerce site for linen products.</w:t>
            </w:r>
          </w:p>
        </w:tc>
      </w:tr>
      <w:tr w:rsidR="008F4D17" w14:paraId="6D5FF40F" w14:textId="77777777" w:rsidTr="008F4D17">
        <w:trPr>
          <w:cantSplit/>
          <w:trHeight w:val="756"/>
        </w:trPr>
        <w:tc>
          <w:tcPr>
            <w:tcW w:w="1350" w:type="dxa"/>
            <w:vMerge/>
            <w:shd w:val="clear" w:color="auto" w:fill="auto"/>
          </w:tcPr>
          <w:p w14:paraId="278561C3" w14:textId="77777777" w:rsidR="008F4D17" w:rsidRDefault="008F4D17">
            <w:pPr>
              <w:pStyle w:val="SectionTitle"/>
              <w:snapToGrid w:val="0"/>
            </w:pPr>
          </w:p>
        </w:tc>
        <w:tc>
          <w:tcPr>
            <w:tcW w:w="882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43044EEE" w14:textId="77777777" w:rsidR="008F4D17" w:rsidRDefault="008F4D17">
            <w:pPr>
              <w:pStyle w:val="CompanyName"/>
              <w:snapToGrid w:val="0"/>
            </w:pPr>
            <w:r>
              <w:t>Med Exec International</w:t>
            </w:r>
          </w:p>
          <w:p w14:paraId="1754D92E" w14:textId="77777777" w:rsidR="008F4D17" w:rsidRDefault="008F4D17">
            <w:pPr>
              <w:pStyle w:val="TitleDivision"/>
              <w:tabs>
                <w:tab w:val="right" w:pos="8532"/>
              </w:tabs>
            </w:pPr>
            <w:r>
              <w:t>IT Consultant/Analyst</w:t>
            </w:r>
            <w:r>
              <w:tab/>
              <w:t>Independent Consultant</w:t>
            </w:r>
          </w:p>
          <w:p w14:paraId="2D1C6F96" w14:textId="77777777" w:rsidR="008F4D17" w:rsidRDefault="008F4D17">
            <w:pPr>
              <w:pStyle w:val="DateLocation"/>
              <w:tabs>
                <w:tab w:val="clear" w:pos="2952"/>
                <w:tab w:val="clear" w:pos="6480"/>
                <w:tab w:val="right" w:pos="8532"/>
              </w:tabs>
            </w:pPr>
            <w:r>
              <w:t>November 2002–May 2003</w:t>
            </w:r>
            <w:r>
              <w:tab/>
              <w:t>Glendale, CA</w:t>
            </w:r>
            <w:r>
              <w:br/>
            </w:r>
          </w:p>
          <w:p w14:paraId="36F197F9" w14:textId="77777777" w:rsidR="008F4D17" w:rsidRDefault="008F4D17">
            <w:pPr>
              <w:tabs>
                <w:tab w:val="right" w:pos="8532"/>
              </w:tabs>
            </w:pPr>
            <w:r>
              <w:t>As a consultant tasked to write a Job Board, I only went so far as to write the requirements specification, which included a complete set of Use Cases, functional requirements, non-functional requirements, and user-interface prototypes.  I also helped around with miscellaneous technical needs.</w:t>
            </w:r>
          </w:p>
        </w:tc>
      </w:tr>
      <w:tr w:rsidR="008F4D17" w14:paraId="4B3CBEC6" w14:textId="77777777" w:rsidTr="008F4D17">
        <w:trPr>
          <w:cantSplit/>
          <w:trHeight w:val="773"/>
        </w:trPr>
        <w:tc>
          <w:tcPr>
            <w:tcW w:w="1350" w:type="dxa"/>
            <w:vMerge/>
            <w:shd w:val="clear" w:color="auto" w:fill="auto"/>
          </w:tcPr>
          <w:p w14:paraId="1522E407" w14:textId="77777777" w:rsidR="008F4D17" w:rsidRDefault="008F4D17">
            <w:pPr>
              <w:pStyle w:val="SectionTitle"/>
              <w:snapToGrid w:val="0"/>
            </w:pPr>
          </w:p>
        </w:tc>
        <w:tc>
          <w:tcPr>
            <w:tcW w:w="882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7692AEB1" w14:textId="77777777" w:rsidR="008F4D17" w:rsidRDefault="008F4D17">
            <w:pPr>
              <w:pStyle w:val="CompanyName"/>
              <w:snapToGrid w:val="0"/>
            </w:pPr>
            <w:r>
              <w:t xml:space="preserve">Gauss </w:t>
            </w:r>
            <w:proofErr w:type="spellStart"/>
            <w:r>
              <w:t>Interprise</w:t>
            </w:r>
            <w:proofErr w:type="spellEnd"/>
          </w:p>
          <w:p w14:paraId="7444A772" w14:textId="77777777" w:rsidR="008F4D17" w:rsidRDefault="008F4D17">
            <w:pPr>
              <w:pStyle w:val="TitleDivision"/>
              <w:tabs>
                <w:tab w:val="right" w:pos="8532"/>
              </w:tabs>
            </w:pPr>
            <w:r>
              <w:t>Java Web Developer</w:t>
            </w:r>
            <w:r>
              <w:tab/>
              <w:t>Magellan / Open-Text</w:t>
            </w:r>
          </w:p>
          <w:p w14:paraId="08D8B707" w14:textId="77777777" w:rsidR="008F4D17" w:rsidRDefault="008F4D17">
            <w:pPr>
              <w:pStyle w:val="DateLocation"/>
              <w:tabs>
                <w:tab w:val="clear" w:pos="2952"/>
                <w:tab w:val="clear" w:pos="6480"/>
                <w:tab w:val="right" w:pos="8532"/>
              </w:tabs>
            </w:pPr>
            <w:r>
              <w:t>June 2000–October 2001</w:t>
            </w:r>
            <w:r>
              <w:tab/>
              <w:t>Irvine, CA</w:t>
            </w:r>
          </w:p>
          <w:p w14:paraId="7CF24FB2" w14:textId="77777777" w:rsidR="008F4D17" w:rsidRDefault="008F4D17"/>
          <w:p w14:paraId="76E85CCB" w14:textId="77777777" w:rsidR="008F4D17" w:rsidRDefault="008F4D17">
            <w:r>
              <w:t xml:space="preserve">I lead the development of two Java Applet clients that were part of a complete Document Management solution.  I did this using AWT, and socket programming.  I joined during a </w:t>
            </w:r>
            <w:proofErr w:type="spellStart"/>
            <w:r>
              <w:t>transitionary</w:t>
            </w:r>
            <w:proofErr w:type="spellEnd"/>
            <w:r>
              <w:t xml:space="preserve"> period in which teams were just learning to leverage the Java technology stack.  </w:t>
            </w:r>
          </w:p>
        </w:tc>
      </w:tr>
      <w:tr w:rsidR="008F4D17" w14:paraId="3821AA46" w14:textId="77777777" w:rsidTr="008F4D17">
        <w:trPr>
          <w:cantSplit/>
          <w:trHeight w:val="531"/>
        </w:trPr>
        <w:tc>
          <w:tcPr>
            <w:tcW w:w="1350" w:type="dxa"/>
            <w:vMerge/>
            <w:shd w:val="clear" w:color="auto" w:fill="auto"/>
          </w:tcPr>
          <w:p w14:paraId="746F827A" w14:textId="77777777" w:rsidR="008F4D17" w:rsidRDefault="008F4D17">
            <w:pPr>
              <w:pStyle w:val="SectionTitle"/>
              <w:snapToGrid w:val="0"/>
            </w:pPr>
          </w:p>
        </w:tc>
        <w:tc>
          <w:tcPr>
            <w:tcW w:w="882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74ED6646" w14:textId="77777777" w:rsidR="008F4D17" w:rsidRDefault="008F4D17">
            <w:pPr>
              <w:tabs>
                <w:tab w:val="right" w:pos="8532"/>
              </w:tabs>
              <w:snapToGrid w:val="0"/>
            </w:pPr>
            <w:r>
              <w:rPr>
                <w:rStyle w:val="CompanyNameChar"/>
              </w:rPr>
              <w:t>Exist Corporation</w:t>
            </w:r>
            <w:r>
              <w:tab/>
              <w:t xml:space="preserve"> [Company Out of Business]</w:t>
            </w:r>
          </w:p>
          <w:p w14:paraId="52797142" w14:textId="77777777" w:rsidR="008F4D17" w:rsidRDefault="008F4D17">
            <w:pPr>
              <w:pStyle w:val="TitleDivision"/>
            </w:pPr>
            <w:r>
              <w:t>Software Engineer</w:t>
            </w:r>
          </w:p>
          <w:p w14:paraId="17FAC520" w14:textId="77777777" w:rsidR="008F4D17" w:rsidRDefault="008F4D17">
            <w:pPr>
              <w:pStyle w:val="DateLocation"/>
              <w:tabs>
                <w:tab w:val="clear" w:pos="2952"/>
                <w:tab w:val="clear" w:pos="6480"/>
                <w:tab w:val="right" w:pos="8442"/>
              </w:tabs>
            </w:pPr>
            <w:r>
              <w:t>January 2000–June 2000</w:t>
            </w:r>
            <w:r>
              <w:tab/>
              <w:t>Santa Monica, CA</w:t>
            </w:r>
          </w:p>
          <w:p w14:paraId="0A690F6E" w14:textId="77777777" w:rsidR="008F4D17" w:rsidRDefault="008F4D17">
            <w:pPr>
              <w:tabs>
                <w:tab w:val="right" w:pos="8442"/>
              </w:tabs>
            </w:pPr>
          </w:p>
          <w:p w14:paraId="7B81A847" w14:textId="77777777" w:rsidR="008F4D17" w:rsidRDefault="008F4D17">
            <w:pPr>
              <w:tabs>
                <w:tab w:val="right" w:pos="8442"/>
              </w:tabs>
            </w:pPr>
            <w:r>
              <w:t>Maintenance and development of an e-commerce system utilizing JSP, Servlet, and JDBC.</w:t>
            </w:r>
          </w:p>
        </w:tc>
      </w:tr>
      <w:tr w:rsidR="008F4D17" w14:paraId="7E201FD4" w14:textId="77777777" w:rsidTr="008F4D17">
        <w:trPr>
          <w:cantSplit/>
          <w:trHeight w:val="116"/>
        </w:trPr>
        <w:tc>
          <w:tcPr>
            <w:tcW w:w="1350" w:type="dxa"/>
            <w:vMerge/>
            <w:shd w:val="clear" w:color="auto" w:fill="auto"/>
          </w:tcPr>
          <w:p w14:paraId="7E8E0A48" w14:textId="77777777" w:rsidR="008F4D17" w:rsidRDefault="008F4D17">
            <w:pPr>
              <w:pStyle w:val="SectionTitle"/>
              <w:snapToGrid w:val="0"/>
            </w:pPr>
          </w:p>
        </w:tc>
        <w:tc>
          <w:tcPr>
            <w:tcW w:w="882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2A2D579B" w14:textId="77777777" w:rsidR="008F4D17" w:rsidRDefault="008F4D17">
            <w:pPr>
              <w:pStyle w:val="CompanyName"/>
              <w:snapToGrid w:val="0"/>
            </w:pPr>
            <w:r>
              <w:t>Sarnoff Legal Technologies</w:t>
            </w:r>
          </w:p>
          <w:p w14:paraId="28869B12" w14:textId="77777777" w:rsidR="008F4D17" w:rsidRDefault="008F4D17">
            <w:pPr>
              <w:pStyle w:val="TitleDivision"/>
              <w:tabs>
                <w:tab w:val="right" w:pos="8532"/>
              </w:tabs>
            </w:pPr>
            <w:r>
              <w:t>Java Developer Consultant</w:t>
            </w:r>
            <w:r>
              <w:tab/>
              <w:t>Independent Consultant</w:t>
            </w:r>
          </w:p>
          <w:p w14:paraId="4EF7B923" w14:textId="77777777" w:rsidR="008F4D17" w:rsidRDefault="008F4D17">
            <w:pPr>
              <w:pStyle w:val="DateLocation"/>
              <w:tabs>
                <w:tab w:val="clear" w:pos="2952"/>
                <w:tab w:val="clear" w:pos="6480"/>
                <w:tab w:val="right" w:pos="8532"/>
              </w:tabs>
            </w:pPr>
            <w:r>
              <w:t>November 1999–January 2000</w:t>
            </w:r>
            <w:r>
              <w:tab/>
              <w:t>Irvine, CA</w:t>
            </w:r>
          </w:p>
          <w:p w14:paraId="10864504" w14:textId="77777777" w:rsidR="008F4D17" w:rsidRDefault="008F4D17">
            <w:pPr>
              <w:tabs>
                <w:tab w:val="right" w:pos="8532"/>
              </w:tabs>
            </w:pPr>
          </w:p>
          <w:p w14:paraId="0A126101" w14:textId="77777777" w:rsidR="008F4D17" w:rsidRDefault="008F4D17">
            <w:pPr>
              <w:tabs>
                <w:tab w:val="right" w:pos="8532"/>
              </w:tabs>
            </w:pPr>
            <w:r>
              <w:t>Wrote a legal-services time-tracking system with a Java applet, JDBC, and MS SQL Server.</w:t>
            </w:r>
          </w:p>
        </w:tc>
      </w:tr>
      <w:tr w:rsidR="008F4D17" w14:paraId="3ADC9B09" w14:textId="77777777" w:rsidTr="008F4D17">
        <w:trPr>
          <w:cantSplit/>
          <w:trHeight w:val="809"/>
        </w:trPr>
        <w:tc>
          <w:tcPr>
            <w:tcW w:w="1350" w:type="dxa"/>
            <w:vMerge w:val="restart"/>
            <w:shd w:val="clear" w:color="auto" w:fill="auto"/>
          </w:tcPr>
          <w:p w14:paraId="3171F842" w14:textId="77777777" w:rsidR="008F4D17" w:rsidRDefault="008F4D17">
            <w:pPr>
              <w:snapToGrid w:val="0"/>
            </w:pPr>
          </w:p>
        </w:tc>
        <w:tc>
          <w:tcPr>
            <w:tcW w:w="882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7C4DD9B5" w14:textId="77777777" w:rsidR="008F4D17" w:rsidRDefault="008F4D17">
            <w:pPr>
              <w:pStyle w:val="CompanyName"/>
              <w:snapToGrid w:val="0"/>
            </w:pPr>
            <w:proofErr w:type="spellStart"/>
            <w:r>
              <w:t>NexGen</w:t>
            </w:r>
            <w:proofErr w:type="spellEnd"/>
            <w:r>
              <w:t xml:space="preserve"> SI</w:t>
            </w:r>
          </w:p>
          <w:p w14:paraId="51A5FDDF" w14:textId="77777777" w:rsidR="008F4D17" w:rsidRDefault="008F4D17">
            <w:pPr>
              <w:pStyle w:val="TitleDivision"/>
              <w:tabs>
                <w:tab w:val="right" w:pos="8532"/>
              </w:tabs>
            </w:pPr>
            <w:r>
              <w:t>Associate Client Server Developer</w:t>
            </w:r>
            <w:r>
              <w:tab/>
              <w:t>Staff Consultant</w:t>
            </w:r>
          </w:p>
          <w:p w14:paraId="68093D6F" w14:textId="77777777" w:rsidR="008F4D17" w:rsidRDefault="008F4D17">
            <w:pPr>
              <w:pStyle w:val="DateLocation"/>
              <w:tabs>
                <w:tab w:val="clear" w:pos="2952"/>
                <w:tab w:val="clear" w:pos="6480"/>
                <w:tab w:val="right" w:pos="8532"/>
              </w:tabs>
            </w:pPr>
            <w:r>
              <w:t>April 1999–August 1999</w:t>
            </w:r>
            <w:r>
              <w:tab/>
              <w:t>Irvine, CA</w:t>
            </w:r>
          </w:p>
          <w:p w14:paraId="4586BAF8" w14:textId="77777777" w:rsidR="008F4D17" w:rsidRDefault="008F4D17">
            <w:pPr>
              <w:tabs>
                <w:tab w:val="right" w:pos="8532"/>
              </w:tabs>
            </w:pPr>
          </w:p>
          <w:p w14:paraId="5CBF884B" w14:textId="77777777" w:rsidR="008F4D17" w:rsidRDefault="008F4D17">
            <w:pPr>
              <w:tabs>
                <w:tab w:val="right" w:pos="8532"/>
              </w:tabs>
            </w:pPr>
            <w:r>
              <w:t>Trained as a consultant and developed Visual Basic prototypes.</w:t>
            </w:r>
          </w:p>
        </w:tc>
      </w:tr>
      <w:tr w:rsidR="008F4D17" w14:paraId="28155888" w14:textId="77777777" w:rsidTr="008F4D17">
        <w:trPr>
          <w:cantSplit/>
          <w:trHeight w:val="422"/>
        </w:trPr>
        <w:tc>
          <w:tcPr>
            <w:tcW w:w="1350" w:type="dxa"/>
            <w:vMerge/>
            <w:shd w:val="clear" w:color="auto" w:fill="auto"/>
          </w:tcPr>
          <w:p w14:paraId="3C34706D" w14:textId="77777777" w:rsidR="008F4D17" w:rsidRDefault="008F4D17">
            <w:pPr>
              <w:snapToGrid w:val="0"/>
            </w:pPr>
          </w:p>
        </w:tc>
        <w:tc>
          <w:tcPr>
            <w:tcW w:w="8820" w:type="dxa"/>
            <w:tcBorders>
              <w:top w:val="single" w:sz="4" w:space="0" w:color="000000"/>
            </w:tcBorders>
            <w:shd w:val="clear" w:color="auto" w:fill="auto"/>
          </w:tcPr>
          <w:p w14:paraId="42C9DC5D" w14:textId="77777777" w:rsidR="008F4D17" w:rsidRDefault="008F4D17">
            <w:pPr>
              <w:pStyle w:val="CompanyName"/>
              <w:snapToGrid w:val="0"/>
            </w:pPr>
            <w:r>
              <w:t>Unisys Corporation</w:t>
            </w:r>
          </w:p>
          <w:p w14:paraId="5517C2A9" w14:textId="77777777" w:rsidR="008F4D17" w:rsidRDefault="008F4D17">
            <w:pPr>
              <w:pStyle w:val="TitleDivision"/>
              <w:tabs>
                <w:tab w:val="right" w:pos="8532"/>
              </w:tabs>
            </w:pPr>
            <w:r>
              <w:t>Software Co-op</w:t>
            </w:r>
            <w:r>
              <w:tab/>
              <w:t>Staff Intern</w:t>
            </w:r>
          </w:p>
          <w:p w14:paraId="0B93B64C" w14:textId="77777777" w:rsidR="008F4D17" w:rsidRDefault="008F4D17">
            <w:pPr>
              <w:pStyle w:val="DateLocation"/>
              <w:tabs>
                <w:tab w:val="clear" w:pos="2952"/>
                <w:tab w:val="clear" w:pos="6480"/>
                <w:tab w:val="right" w:pos="8532"/>
              </w:tabs>
            </w:pPr>
            <w:r>
              <w:t>May 1998–April 1999</w:t>
            </w:r>
            <w:r>
              <w:tab/>
              <w:t>Mission Viejo, CA</w:t>
            </w:r>
          </w:p>
          <w:p w14:paraId="3CC5407A" w14:textId="77777777" w:rsidR="008F4D17" w:rsidRDefault="008F4D17">
            <w:pPr>
              <w:tabs>
                <w:tab w:val="right" w:pos="8532"/>
              </w:tabs>
            </w:pPr>
          </w:p>
          <w:p w14:paraId="76474B01" w14:textId="77777777" w:rsidR="008F4D17" w:rsidRDefault="008F4D17">
            <w:pPr>
              <w:tabs>
                <w:tab w:val="right" w:pos="8532"/>
              </w:tabs>
            </w:pPr>
            <w:r>
              <w:t>I was an intern developing web applications with Cold Fusion.</w:t>
            </w:r>
          </w:p>
        </w:tc>
      </w:tr>
      <w:tr w:rsidR="008F4D17" w14:paraId="0A437F14" w14:textId="77777777" w:rsidTr="008F4D17">
        <w:trPr>
          <w:cantSplit/>
          <w:trHeight w:val="323"/>
        </w:trPr>
        <w:tc>
          <w:tcPr>
            <w:tcW w:w="1350" w:type="dxa"/>
            <w:shd w:val="clear" w:color="auto" w:fill="auto"/>
          </w:tcPr>
          <w:p w14:paraId="55F213ED" w14:textId="77777777" w:rsidR="008F4D17" w:rsidRDefault="008F4D17">
            <w:pPr>
              <w:pStyle w:val="SectionTitle"/>
              <w:snapToGrid w:val="0"/>
            </w:pPr>
            <w:r>
              <w:t>Education</w:t>
            </w:r>
          </w:p>
        </w:tc>
        <w:tc>
          <w:tcPr>
            <w:tcW w:w="8820" w:type="dxa"/>
            <w:tcBorders>
              <w:top w:val="single" w:sz="4" w:space="0" w:color="000000"/>
            </w:tcBorders>
            <w:shd w:val="clear" w:color="auto" w:fill="auto"/>
          </w:tcPr>
          <w:p w14:paraId="42F33F9E" w14:textId="77777777" w:rsidR="008F4D17" w:rsidRDefault="008F4D17">
            <w:pPr>
              <w:pStyle w:val="Objective"/>
              <w:snapToGrid w:val="0"/>
            </w:pPr>
            <w:r>
              <w:t>1996–1999</w:t>
            </w:r>
            <w:r>
              <w:tab/>
            </w:r>
            <w:r>
              <w:tab/>
              <w:t>University of California Irvine</w:t>
            </w:r>
            <w:r>
              <w:tab/>
              <w:t>B.S., Information and Computer Science</w:t>
            </w:r>
          </w:p>
          <w:p w14:paraId="08DC660C" w14:textId="77777777" w:rsidR="008F4D17" w:rsidRDefault="008F4D17">
            <w:pPr>
              <w:pStyle w:val="Objective"/>
            </w:pPr>
            <w:r>
              <w:t>1992–1995</w:t>
            </w:r>
            <w:r>
              <w:tab/>
            </w:r>
            <w:r>
              <w:tab/>
              <w:t>Pasadena City College</w:t>
            </w:r>
            <w:r>
              <w:tab/>
            </w:r>
            <w:r>
              <w:tab/>
              <w:t>Associates of Arts</w:t>
            </w:r>
          </w:p>
        </w:tc>
      </w:tr>
      <w:tr w:rsidR="008F4D17" w14:paraId="3F01D7A8" w14:textId="77777777" w:rsidTr="008F4D17">
        <w:trPr>
          <w:cantSplit/>
          <w:trHeight w:val="1287"/>
        </w:trPr>
        <w:tc>
          <w:tcPr>
            <w:tcW w:w="1350" w:type="dxa"/>
            <w:shd w:val="clear" w:color="auto" w:fill="auto"/>
          </w:tcPr>
          <w:p w14:paraId="5A6ED5E4" w14:textId="77777777" w:rsidR="008F4D17" w:rsidRDefault="008F4D17">
            <w:pPr>
              <w:pStyle w:val="SectionTitle"/>
              <w:snapToGrid w:val="0"/>
            </w:pPr>
            <w:r>
              <w:lastRenderedPageBreak/>
              <w:t>Skills</w:t>
            </w:r>
          </w:p>
        </w:tc>
        <w:tc>
          <w:tcPr>
            <w:tcW w:w="8820" w:type="dxa"/>
            <w:tcBorders>
              <w:top w:val="single" w:sz="4" w:space="0" w:color="000000"/>
            </w:tcBorders>
            <w:shd w:val="clear" w:color="auto" w:fill="auto"/>
          </w:tcPr>
          <w:p w14:paraId="69106B6F" w14:textId="15D8CDF7" w:rsidR="004D64BC" w:rsidRDefault="004D64BC" w:rsidP="004D64BC">
            <w:pPr>
              <w:pStyle w:val="Skills"/>
              <w:snapToGrid w:val="0"/>
            </w:pPr>
            <w:r>
              <w:t xml:space="preserve">Java, EJB, JDBC, JPA, JSP, Servlet, JAX-RS, JAX-WS, Web Services, REST, Jersey, Jackson, Spring, JAAS, Concurrency, </w:t>
            </w:r>
            <w:r w:rsidR="00242A03">
              <w:t xml:space="preserve">and </w:t>
            </w:r>
            <w:r>
              <w:t>JavaScript</w:t>
            </w:r>
            <w:r w:rsidR="00242A03">
              <w:t>.</w:t>
            </w:r>
          </w:p>
          <w:p w14:paraId="35F678D6" w14:textId="77777777" w:rsidR="004D64BC" w:rsidRDefault="004D64BC" w:rsidP="004D64BC">
            <w:pPr>
              <w:pStyle w:val="Skills"/>
              <w:snapToGrid w:val="0"/>
            </w:pPr>
          </w:p>
          <w:p w14:paraId="4B8678B7" w14:textId="632DEEBB" w:rsidR="004D64BC" w:rsidRDefault="004D64BC" w:rsidP="004D64BC">
            <w:pPr>
              <w:pStyle w:val="Skills"/>
              <w:snapToGrid w:val="0"/>
            </w:pPr>
            <w:proofErr w:type="spellStart"/>
            <w:r>
              <w:t>Hadoop</w:t>
            </w:r>
            <w:proofErr w:type="spellEnd"/>
            <w:r>
              <w:t xml:space="preserve">, Cassandra, </w:t>
            </w:r>
            <w:proofErr w:type="spellStart"/>
            <w:r>
              <w:t>HBase</w:t>
            </w:r>
            <w:proofErr w:type="spellEnd"/>
            <w:r>
              <w:t>, Map Reduce</w:t>
            </w:r>
            <w:r w:rsidR="00242A03">
              <w:t xml:space="preserve">, and </w:t>
            </w:r>
            <w:proofErr w:type="spellStart"/>
            <w:r w:rsidR="00242A03">
              <w:t>DynamoDB</w:t>
            </w:r>
            <w:proofErr w:type="spellEnd"/>
            <w:r w:rsidR="00242A03">
              <w:t>.</w:t>
            </w:r>
          </w:p>
          <w:p w14:paraId="00D1EF8F" w14:textId="77777777" w:rsidR="004D64BC" w:rsidRDefault="004D64BC" w:rsidP="004D64BC">
            <w:pPr>
              <w:pStyle w:val="Skills"/>
              <w:snapToGrid w:val="0"/>
            </w:pPr>
          </w:p>
          <w:p w14:paraId="10DFE3B8" w14:textId="7053BA99" w:rsidR="004D64BC" w:rsidRDefault="004D64BC" w:rsidP="004D64BC">
            <w:pPr>
              <w:pStyle w:val="Skills"/>
              <w:snapToGrid w:val="0"/>
            </w:pPr>
            <w:r>
              <w:t xml:space="preserve">SQL, Oracle, DB2, MySQL, </w:t>
            </w:r>
            <w:r w:rsidR="00242A03">
              <w:t xml:space="preserve">and </w:t>
            </w:r>
            <w:proofErr w:type="spellStart"/>
            <w:r>
              <w:t>Postgres</w:t>
            </w:r>
            <w:proofErr w:type="spellEnd"/>
            <w:r w:rsidR="00242A03">
              <w:t>.</w:t>
            </w:r>
          </w:p>
          <w:p w14:paraId="782FC81B" w14:textId="77777777" w:rsidR="004D64BC" w:rsidRDefault="004D64BC" w:rsidP="004D64BC">
            <w:pPr>
              <w:pStyle w:val="Skills"/>
              <w:snapToGrid w:val="0"/>
            </w:pPr>
          </w:p>
          <w:p w14:paraId="5C1CBD57" w14:textId="46A93CD4" w:rsidR="004D64BC" w:rsidRDefault="004D64BC" w:rsidP="004D64BC">
            <w:pPr>
              <w:pStyle w:val="Skills"/>
              <w:snapToGrid w:val="0"/>
            </w:pPr>
            <w:r>
              <w:t>Cloud Computing, Distributed Computing, EC2</w:t>
            </w:r>
            <w:r w:rsidR="00242A03">
              <w:t xml:space="preserve">, and </w:t>
            </w:r>
            <w:proofErr w:type="spellStart"/>
            <w:r w:rsidR="00242A03">
              <w:t>Docker</w:t>
            </w:r>
            <w:proofErr w:type="spellEnd"/>
            <w:r w:rsidR="00242A03">
              <w:t>.</w:t>
            </w:r>
          </w:p>
          <w:p w14:paraId="559888B2" w14:textId="77777777" w:rsidR="004D64BC" w:rsidRDefault="004D64BC" w:rsidP="004D64BC">
            <w:pPr>
              <w:pStyle w:val="Skills"/>
              <w:snapToGrid w:val="0"/>
            </w:pPr>
          </w:p>
          <w:p w14:paraId="57C1098D" w14:textId="5FF16AB4" w:rsidR="004D64BC" w:rsidRDefault="00242A03" w:rsidP="004D64BC">
            <w:pPr>
              <w:pStyle w:val="Skills"/>
              <w:snapToGrid w:val="0"/>
            </w:pPr>
            <w:r w:rsidRPr="00242A03">
              <w:t xml:space="preserve">Linux, bash, </w:t>
            </w:r>
            <w:proofErr w:type="spellStart"/>
            <w:r w:rsidRPr="00242A03">
              <w:t>awk</w:t>
            </w:r>
            <w:proofErr w:type="spellEnd"/>
            <w:r w:rsidRPr="00242A03">
              <w:t>, and I occasionally write with PERL, Ruby, and Ruby on Rails</w:t>
            </w:r>
            <w:r>
              <w:t>.</w:t>
            </w:r>
          </w:p>
          <w:p w14:paraId="23984DDA" w14:textId="77777777" w:rsidR="004D64BC" w:rsidRDefault="004D64BC" w:rsidP="004D64BC">
            <w:pPr>
              <w:pStyle w:val="Skills"/>
              <w:snapToGrid w:val="0"/>
            </w:pPr>
          </w:p>
          <w:p w14:paraId="24EF5FB1" w14:textId="77777777" w:rsidR="004D64BC" w:rsidRDefault="004D64BC" w:rsidP="004D64BC">
            <w:pPr>
              <w:pStyle w:val="Skills"/>
              <w:snapToGrid w:val="0"/>
            </w:pPr>
            <w:r>
              <w:t>Requirements capture with Use Cases, UML modeling, and Software Engineering.</w:t>
            </w:r>
          </w:p>
          <w:p w14:paraId="742C5DB6" w14:textId="77777777" w:rsidR="00242A03" w:rsidRDefault="00242A03" w:rsidP="004D64BC">
            <w:pPr>
              <w:pStyle w:val="Skills"/>
              <w:snapToGrid w:val="0"/>
            </w:pPr>
          </w:p>
          <w:p w14:paraId="651410E4" w14:textId="39622C76" w:rsidR="00242A03" w:rsidRDefault="00242A03" w:rsidP="004D64BC">
            <w:pPr>
              <w:pStyle w:val="Skills"/>
              <w:snapToGrid w:val="0"/>
            </w:pPr>
            <w:r>
              <w:t>Agile, Scrum, and Stories.</w:t>
            </w:r>
          </w:p>
          <w:p w14:paraId="0E36C552" w14:textId="77777777" w:rsidR="004D64BC" w:rsidRDefault="004D64BC" w:rsidP="004D64BC">
            <w:pPr>
              <w:pStyle w:val="Skills"/>
              <w:snapToGrid w:val="0"/>
            </w:pPr>
          </w:p>
          <w:p w14:paraId="663CA138" w14:textId="77777777" w:rsidR="008F4D17" w:rsidRDefault="004D64BC" w:rsidP="004D64BC">
            <w:pPr>
              <w:pStyle w:val="Skills"/>
              <w:snapToGrid w:val="0"/>
            </w:pPr>
            <w:r>
              <w:t>Verbal, written, and group presentations.</w:t>
            </w:r>
          </w:p>
        </w:tc>
      </w:tr>
      <w:tr w:rsidR="008F4D17" w14:paraId="17A277C9" w14:textId="77777777" w:rsidTr="00242A03">
        <w:trPr>
          <w:cantSplit/>
          <w:trHeight w:val="62"/>
        </w:trPr>
        <w:tc>
          <w:tcPr>
            <w:tcW w:w="1350" w:type="dxa"/>
            <w:shd w:val="clear" w:color="auto" w:fill="auto"/>
          </w:tcPr>
          <w:p w14:paraId="44BB1A9A" w14:textId="77777777" w:rsidR="008F4D17" w:rsidRDefault="008F4D17">
            <w:pPr>
              <w:pStyle w:val="SectionTitle"/>
              <w:snapToGrid w:val="0"/>
            </w:pPr>
            <w:r>
              <w:t>Affiliations</w:t>
            </w:r>
          </w:p>
        </w:tc>
        <w:tc>
          <w:tcPr>
            <w:tcW w:w="882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F8663A" w14:textId="77777777" w:rsidR="004D64BC" w:rsidRDefault="004D64BC" w:rsidP="004D64BC">
            <w:pPr>
              <w:tabs>
                <w:tab w:val="right" w:pos="8532"/>
              </w:tabs>
              <w:snapToGrid w:val="0"/>
            </w:pPr>
            <w:r>
              <w:rPr>
                <w:rStyle w:val="CompanyNameChar"/>
              </w:rPr>
              <w:t>Los Angeles Java Users’ Group</w:t>
            </w:r>
            <w:r>
              <w:tab/>
              <w:t>[Volunteer]</w:t>
            </w:r>
          </w:p>
          <w:p w14:paraId="4C76A892" w14:textId="77777777" w:rsidR="004D64BC" w:rsidRDefault="004D64BC" w:rsidP="004D64BC">
            <w:pPr>
              <w:pStyle w:val="TitleDivision"/>
              <w:tabs>
                <w:tab w:val="right" w:pos="8532"/>
              </w:tabs>
            </w:pPr>
            <w:r>
              <w:t>President</w:t>
            </w:r>
            <w:r>
              <w:tab/>
              <w:t>Non-Profit Organization</w:t>
            </w:r>
          </w:p>
          <w:p w14:paraId="7F2DB949" w14:textId="77777777" w:rsidR="004D64BC" w:rsidRDefault="004D64BC" w:rsidP="004D64BC">
            <w:pPr>
              <w:pStyle w:val="DateLocation"/>
              <w:tabs>
                <w:tab w:val="clear" w:pos="2952"/>
                <w:tab w:val="clear" w:pos="6480"/>
                <w:tab w:val="right" w:pos="8532"/>
              </w:tabs>
              <w:snapToGrid w:val="0"/>
            </w:pPr>
            <w:r>
              <w:t>May 2004-Present</w:t>
            </w:r>
            <w:r>
              <w:tab/>
              <w:t>Los Angeles, CA</w:t>
            </w:r>
          </w:p>
          <w:p w14:paraId="182A13F7" w14:textId="77777777" w:rsidR="004D64BC" w:rsidRDefault="004D64BC" w:rsidP="004D64BC">
            <w:pPr>
              <w:tabs>
                <w:tab w:val="right" w:pos="8532"/>
              </w:tabs>
              <w:snapToGrid w:val="0"/>
            </w:pPr>
          </w:p>
          <w:p w14:paraId="214CBAAE" w14:textId="4898EC84" w:rsidR="008F4D17" w:rsidRDefault="004D64BC" w:rsidP="00242A03">
            <w:pPr>
              <w:pStyle w:val="Skills"/>
            </w:pPr>
            <w:r>
              <w:t>I have kept the Los Angeles Java Users' Group running since 2004.  This involves choosing relevant technical topics, finding presenters, assuring that we have a meeting location, hosting and moderating the meeting, promoting relationships between attendees and recruiters, and maintaining the website.  My proudest accomplishment in this position has been consistently</w:t>
            </w:r>
            <w:r w:rsidR="00242A03">
              <w:t xml:space="preserve"> holding a meeting every month.</w:t>
            </w:r>
          </w:p>
        </w:tc>
      </w:tr>
      <w:tr w:rsidR="00242A03" w14:paraId="05C866CA" w14:textId="77777777" w:rsidTr="008F4D17">
        <w:trPr>
          <w:cantSplit/>
          <w:trHeight w:val="62"/>
        </w:trPr>
        <w:tc>
          <w:tcPr>
            <w:tcW w:w="1350" w:type="dxa"/>
            <w:shd w:val="clear" w:color="auto" w:fill="auto"/>
          </w:tcPr>
          <w:p w14:paraId="4A4EB699" w14:textId="741BFD44" w:rsidR="00242A03" w:rsidRDefault="00242A03">
            <w:pPr>
              <w:pStyle w:val="SectionTitle"/>
              <w:snapToGrid w:val="0"/>
            </w:pPr>
            <w:r>
              <w:t>Presentations</w:t>
            </w:r>
          </w:p>
        </w:tc>
        <w:tc>
          <w:tcPr>
            <w:tcW w:w="8820" w:type="dxa"/>
            <w:tcBorders>
              <w:top w:val="single" w:sz="4" w:space="0" w:color="000000"/>
            </w:tcBorders>
            <w:shd w:val="clear" w:color="auto" w:fill="auto"/>
          </w:tcPr>
          <w:p w14:paraId="6C5DB211" w14:textId="57A63521" w:rsidR="00242A03" w:rsidRPr="00242A03" w:rsidRDefault="00242A03" w:rsidP="00242A03">
            <w:pPr>
              <w:pStyle w:val="Achievement"/>
            </w:pPr>
            <w:r w:rsidRPr="00242A03">
              <w:t>Delivering Quality Software with Modern Unit Testing Techni</w:t>
            </w:r>
            <w:bookmarkStart w:id="0" w:name="_GoBack"/>
            <w:bookmarkEnd w:id="0"/>
            <w:r w:rsidRPr="00242A03">
              <w:t>ques</w:t>
            </w:r>
          </w:p>
          <w:p w14:paraId="4D3C47BA" w14:textId="0D25028B" w:rsidR="00242A03" w:rsidRPr="00242A03" w:rsidRDefault="00242A03" w:rsidP="00242A03">
            <w:pPr>
              <w:pStyle w:val="Achievement"/>
            </w:pPr>
            <w:r w:rsidRPr="00242A03">
              <w:t>Tips in Concurrency</w:t>
            </w:r>
          </w:p>
          <w:p w14:paraId="2480C646" w14:textId="69C321BB" w:rsidR="00242A03" w:rsidRPr="00242A03" w:rsidRDefault="00242A03" w:rsidP="00242A03">
            <w:pPr>
              <w:pStyle w:val="Achievement"/>
            </w:pPr>
            <w:r w:rsidRPr="00242A03">
              <w:t>Persistence with JPA 2.1</w:t>
            </w:r>
          </w:p>
          <w:p w14:paraId="59A394D7" w14:textId="3E010C44" w:rsidR="00242A03" w:rsidRPr="00242A03" w:rsidRDefault="00242A03" w:rsidP="00242A03">
            <w:pPr>
              <w:pStyle w:val="Achievement"/>
            </w:pPr>
            <w:r w:rsidRPr="00242A03">
              <w:t xml:space="preserve">Get there Faster with </w:t>
            </w:r>
            <w:proofErr w:type="spellStart"/>
            <w:r w:rsidRPr="00242A03">
              <w:t>JRuby</w:t>
            </w:r>
            <w:proofErr w:type="spellEnd"/>
            <w:r w:rsidRPr="00242A03">
              <w:t xml:space="preserve"> and </w:t>
            </w:r>
            <w:proofErr w:type="spellStart"/>
            <w:r w:rsidRPr="00242A03">
              <w:t>JRuby</w:t>
            </w:r>
            <w:proofErr w:type="spellEnd"/>
            <w:r w:rsidRPr="00242A03">
              <w:t xml:space="preserve"> on Rails</w:t>
            </w:r>
          </w:p>
          <w:p w14:paraId="3D423128" w14:textId="08BF805A" w:rsidR="00242A03" w:rsidRPr="00242A03" w:rsidRDefault="00242A03" w:rsidP="00242A03">
            <w:pPr>
              <w:pStyle w:val="Achievement"/>
            </w:pPr>
            <w:proofErr w:type="spellStart"/>
            <w:r w:rsidRPr="00242A03">
              <w:t>RESTFul</w:t>
            </w:r>
            <w:proofErr w:type="spellEnd"/>
            <w:r w:rsidRPr="00242A03">
              <w:t xml:space="preserve"> JSON Web Services with Jersey &amp; Jackson</w:t>
            </w:r>
          </w:p>
          <w:p w14:paraId="48BFEBDD" w14:textId="2F64914A" w:rsidR="00242A03" w:rsidRDefault="00242A03" w:rsidP="00242A03">
            <w:pPr>
              <w:pStyle w:val="Achievement"/>
              <w:rPr>
                <w:rStyle w:val="CompanyNameChar"/>
              </w:rPr>
            </w:pPr>
            <w:r w:rsidRPr="00242A03">
              <w:t>Java Concurrency</w:t>
            </w:r>
          </w:p>
        </w:tc>
      </w:tr>
    </w:tbl>
    <w:p w14:paraId="4EDA13F0" w14:textId="77777777" w:rsidR="00C02102" w:rsidRDefault="00C02102" w:rsidP="00242A03"/>
    <w:sectPr w:rsidR="00C0210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720" w:footer="122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CD03189" w14:textId="77777777" w:rsidR="00827808" w:rsidRDefault="00827808">
      <w:r>
        <w:separator/>
      </w:r>
    </w:p>
  </w:endnote>
  <w:endnote w:type="continuationSeparator" w:id="0">
    <w:p w14:paraId="69C19135" w14:textId="77777777" w:rsidR="00827808" w:rsidRDefault="008278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2">
    <w:panose1 w:val="050201020105070707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98650C" w14:textId="77777777" w:rsidR="00827808" w:rsidRDefault="00827808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EF399E2" w14:textId="77777777" w:rsidR="00827808" w:rsidRDefault="00827808">
    <w:pPr>
      <w:pStyle w:val="Footer"/>
      <w:pBdr>
        <w:bottom w:val="single" w:sz="4" w:space="1" w:color="000000"/>
      </w:pBdr>
    </w:pPr>
  </w:p>
  <w:p w14:paraId="3263345E" w14:textId="77777777" w:rsidR="00827808" w:rsidRDefault="00827808">
    <w:pPr>
      <w:pStyle w:val="Footer"/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646C9C">
      <w:rPr>
        <w:noProof/>
      </w:rPr>
      <w:t>1</w:t>
    </w:r>
    <w:r>
      <w:fldChar w:fldCharType="end"/>
    </w:r>
    <w:r>
      <w:t xml:space="preserve"> of </w:t>
    </w:r>
    <w:fldSimple w:instr=" NUMPAGES \*Arabic ">
      <w:r w:rsidR="00646C9C">
        <w:rPr>
          <w:noProof/>
        </w:rPr>
        <w:t>4</w:t>
      </w:r>
    </w:fldSimple>
  </w:p>
  <w:p w14:paraId="22DCB5A5" w14:textId="77777777" w:rsidR="00827808" w:rsidRDefault="00827808"/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99372CF" w14:textId="77777777" w:rsidR="00827808" w:rsidRDefault="00827808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F3BC7B0" w14:textId="77777777" w:rsidR="00827808" w:rsidRDefault="00827808">
      <w:r>
        <w:separator/>
      </w:r>
    </w:p>
  </w:footnote>
  <w:footnote w:type="continuationSeparator" w:id="0">
    <w:p w14:paraId="6A4AA884" w14:textId="77777777" w:rsidR="00827808" w:rsidRDefault="00827808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D260493" w14:textId="77777777" w:rsidR="00827808" w:rsidRDefault="00827808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-1116" w:type="dxa"/>
      <w:tblLayout w:type="fixed"/>
      <w:tblCellMar>
        <w:left w:w="115" w:type="dxa"/>
        <w:right w:w="115" w:type="dxa"/>
      </w:tblCellMar>
      <w:tblLook w:val="0000" w:firstRow="0" w:lastRow="0" w:firstColumn="0" w:lastColumn="0" w:noHBand="0" w:noVBand="0"/>
    </w:tblPr>
    <w:tblGrid>
      <w:gridCol w:w="4320"/>
      <w:gridCol w:w="2700"/>
      <w:gridCol w:w="3870"/>
    </w:tblGrid>
    <w:tr w:rsidR="00827808" w14:paraId="12B50C6C" w14:textId="77777777">
      <w:tc>
        <w:tcPr>
          <w:tcW w:w="4320" w:type="dxa"/>
          <w:shd w:val="clear" w:color="auto" w:fill="auto"/>
        </w:tcPr>
        <w:p w14:paraId="21E414FE" w14:textId="77777777" w:rsidR="00827808" w:rsidRDefault="00827808">
          <w:pPr>
            <w:pStyle w:val="Heading7"/>
            <w:snapToGrid w:val="0"/>
            <w:rPr>
              <w:lang w:val="pt-BR"/>
            </w:rPr>
          </w:pPr>
          <w:r>
            <w:rPr>
              <w:lang w:val="pt-BR"/>
            </w:rPr>
            <w:t xml:space="preserve">Marco </w:t>
          </w:r>
          <w:proofErr w:type="spellStart"/>
          <w:r>
            <w:rPr>
              <w:lang w:val="pt-BR"/>
            </w:rPr>
            <w:t>Villalobos</w:t>
          </w:r>
          <w:proofErr w:type="spellEnd"/>
        </w:p>
      </w:tc>
      <w:tc>
        <w:tcPr>
          <w:tcW w:w="2700" w:type="dxa"/>
          <w:shd w:val="clear" w:color="auto" w:fill="auto"/>
        </w:tcPr>
        <w:p w14:paraId="460624AC" w14:textId="77777777" w:rsidR="00827808" w:rsidRDefault="00827808">
          <w:pPr>
            <w:pStyle w:val="Address2"/>
            <w:snapToGrid w:val="0"/>
          </w:pPr>
        </w:p>
      </w:tc>
      <w:tc>
        <w:tcPr>
          <w:tcW w:w="3870" w:type="dxa"/>
          <w:shd w:val="clear" w:color="auto" w:fill="auto"/>
        </w:tcPr>
        <w:p w14:paraId="74B9B080" w14:textId="77777777" w:rsidR="00827808" w:rsidRDefault="00827808">
          <w:pPr>
            <w:pStyle w:val="Address1"/>
            <w:snapToGrid w:val="0"/>
          </w:pPr>
          <w:proofErr w:type="gramStart"/>
          <w:r>
            <w:t>email</w:t>
          </w:r>
          <w:proofErr w:type="gramEnd"/>
          <w:r>
            <w:t xml:space="preserve"> address: mvillalobos@kineteque.com</w:t>
          </w:r>
        </w:p>
      </w:tc>
    </w:tr>
  </w:tbl>
  <w:p w14:paraId="46AA50B1" w14:textId="77777777" w:rsidR="00827808" w:rsidRDefault="00827808">
    <w:pPr>
      <w:pStyle w:val="Header"/>
    </w:pPr>
  </w:p>
  <w:p w14:paraId="0EE67EC1" w14:textId="77777777" w:rsidR="00827808" w:rsidRDefault="00827808">
    <w:pPr>
      <w:pStyle w:val="Header"/>
      <w:pBdr>
        <w:bottom w:val="single" w:sz="4" w:space="1" w:color="000000"/>
      </w:pBd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F2C124E" wp14:editId="78C7026A">
              <wp:simplePos x="0" y="0"/>
              <wp:positionH relativeFrom="column">
                <wp:posOffset>114300</wp:posOffset>
              </wp:positionH>
              <wp:positionV relativeFrom="paragraph">
                <wp:posOffset>635</wp:posOffset>
              </wp:positionV>
              <wp:extent cx="5437505" cy="130175"/>
              <wp:effectExtent l="0" t="0" r="0" b="0"/>
              <wp:wrapSquare wrapText="largest"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7505" cy="13017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108" w:type="dxa"/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8568"/>
                          </w:tblGrid>
                          <w:tr w:rsidR="00827808" w14:paraId="7B6B9531" w14:textId="77777777">
                            <w:trPr>
                              <w:trHeight w:val="76"/>
                            </w:trPr>
                            <w:tc>
                              <w:tcPr>
                                <w:tcW w:w="8568" w:type="dxa"/>
                                <w:shd w:val="clear" w:color="auto" w:fill="auto"/>
                              </w:tcPr>
                              <w:p w14:paraId="05B492AC" w14:textId="77777777" w:rsidR="00827808" w:rsidRDefault="00827808">
                                <w:pPr>
                                  <w:snapToGrid w:val="0"/>
                                </w:pPr>
                                <w:r>
                                  <w:rPr>
                                    <w:rStyle w:val="Heading2Char"/>
                                  </w:rPr>
                                  <w:t>Work History:  Page</w:t>
                                </w:r>
                                <w:r>
                                  <w:t xml:space="preserve"> </w:t>
                                </w:r>
                                <w:r>
                                  <w:rPr>
                                    <w:rStyle w:val="PageNumber"/>
                                  </w:rPr>
                                  <w:fldChar w:fldCharType="begin"/>
                                </w:r>
                                <w:r>
                                  <w:rPr>
                                    <w:rStyle w:val="PageNumber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Style w:val="PageNumber"/>
                                  </w:rPr>
                                  <w:fldChar w:fldCharType="separate"/>
                                </w:r>
                                <w:r w:rsidR="00646C9C">
                                  <w:rPr>
                                    <w:rStyle w:val="PageNumber"/>
                                    <w:noProof/>
                                  </w:rPr>
                                  <w:t>1</w:t>
                                </w:r>
                                <w:r>
                                  <w:rPr>
                                    <w:rStyle w:val="PageNumber"/>
                                  </w:rPr>
                                  <w:fldChar w:fldCharType="end"/>
                                </w:r>
                                <w:r>
                                  <w:rPr>
                                    <w:rStyle w:val="PageNumber"/>
                                  </w:rPr>
                                  <w:t xml:space="preserve"> </w:t>
                                </w:r>
                                <w:r>
                                  <w:rPr>
                                    <w:rStyle w:val="Heading2Char"/>
                                  </w:rPr>
                                  <w:t>of</w:t>
                                </w:r>
                                <w:r>
                                  <w:rPr>
                                    <w:rStyle w:val="PageNumber"/>
                                  </w:rPr>
                                  <w:t xml:space="preserve"> </w:t>
                                </w:r>
                                <w:r>
                                  <w:rPr>
                                    <w:rStyle w:val="PageNumber"/>
                                  </w:rPr>
                                  <w:fldChar w:fldCharType="begin"/>
                                </w:r>
                                <w:r>
                                  <w:rPr>
                                    <w:rStyle w:val="PageNumber"/>
                                  </w:rPr>
                                  <w:instrText xml:space="preserve"> NUMPAGES \*Arabic </w:instrText>
                                </w:r>
                                <w:r>
                                  <w:rPr>
                                    <w:rStyle w:val="PageNumber"/>
                                  </w:rPr>
                                  <w:fldChar w:fldCharType="separate"/>
                                </w:r>
                                <w:r w:rsidR="00646C9C">
                                  <w:rPr>
                                    <w:rStyle w:val="PageNumber"/>
                                    <w:noProof/>
                                  </w:rPr>
                                  <w:t>4</w:t>
                                </w:r>
                                <w:r>
                                  <w:rPr>
                                    <w:rStyle w:val="PageNumber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6947684B" w14:textId="77777777" w:rsidR="00827808" w:rsidRDefault="00827808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0,0l0,21600,21600,21600,21600,0xe">
              <v:stroke joinstyle="miter"/>
              <v:path gradientshapeok="t" o:connecttype="rect"/>
            </v:shapetype>
            <v:shape id="Text Box 1" o:spid="_x0000_s1026" type="#_x0000_t202" style="position:absolute;margin-left:9pt;margin-top:.05pt;width:428.15pt;height:10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" stroked="f">
              <v:fill opacity="0"/>
              <v:textbox inset="0,0,0,0">
                <w:txbxContent>
                  <w:tbl>
                    <w:tblPr>
                      <w:tblW w:w="0" w:type="auto"/>
                      <w:tblInd w:w="108" w:type="dxa"/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8568"/>
                    </w:tblGrid>
                    <w:tr w:rsidR="00827808" w14:paraId="7B6B9531" w14:textId="77777777">
                      <w:trPr>
                        <w:trHeight w:val="76"/>
                      </w:trPr>
                      <w:tc>
                        <w:tcPr>
                          <w:tcW w:w="8568" w:type="dxa"/>
                          <w:shd w:val="clear" w:color="auto" w:fill="auto"/>
                        </w:tcPr>
                        <w:p w14:paraId="05B492AC" w14:textId="77777777" w:rsidR="00827808" w:rsidRDefault="00827808">
                          <w:pPr>
                            <w:snapToGrid w:val="0"/>
                          </w:pPr>
                          <w:r>
                            <w:rPr>
                              <w:rStyle w:val="Heading2Char"/>
                            </w:rPr>
                            <w:t>Work History:  Page</w:t>
                          </w:r>
                          <w:r>
                            <w:t xml:space="preserve"> </w:t>
                          </w: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 w:rsidR="00646C9C">
                            <w:rPr>
                              <w:rStyle w:val="PageNumber"/>
                              <w:noProof/>
                            </w:rPr>
                            <w:t>1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  <w:r>
                            <w:rPr>
                              <w:rStyle w:val="PageNumber"/>
                            </w:rPr>
                            <w:t xml:space="preserve"> </w:t>
                          </w:r>
                          <w:r>
                            <w:rPr>
                              <w:rStyle w:val="Heading2Char"/>
                            </w:rPr>
                            <w:t>of</w:t>
                          </w:r>
                          <w:r>
                            <w:rPr>
                              <w:rStyle w:val="PageNumber"/>
                            </w:rPr>
                            <w:t xml:space="preserve"> </w:t>
                          </w: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NUMPAGES \*Arabic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 w:rsidR="00646C9C">
                            <w:rPr>
                              <w:rStyle w:val="PageNumber"/>
                              <w:noProof/>
                            </w:rPr>
                            <w:t>4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6947684B" w14:textId="77777777" w:rsidR="00827808" w:rsidRDefault="00827808">
                    <w:r>
                      <w:t xml:space="preserve"> </w:t>
                    </w:r>
                  </w:p>
                </w:txbxContent>
              </v:textbox>
              <w10:wrap type="square" side="largest"/>
            </v:shape>
          </w:pict>
        </mc:Fallback>
      </mc:AlternateContent>
    </w:r>
  </w:p>
  <w:p w14:paraId="3B996D88" w14:textId="77777777" w:rsidR="00827808" w:rsidRDefault="00827808">
    <w:pPr>
      <w:pStyle w:val="Header"/>
    </w:pPr>
  </w:p>
  <w:p w14:paraId="080BD5D3" w14:textId="77777777" w:rsidR="00827808" w:rsidRDefault="00827808">
    <w:pPr>
      <w:pStyle w:val="Header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31641CC" w14:textId="77777777" w:rsidR="00827808" w:rsidRDefault="00827808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>
    <w:nsid w:val="00000002"/>
    <w:multiLevelType w:val="singleLevel"/>
    <w:tmpl w:val="00000002"/>
    <w:name w:val="WW8Num2"/>
    <w:lvl w:ilvl="0">
      <w:start w:val="1"/>
      <w:numFmt w:val="bullet"/>
      <w:lvlText w:val=""/>
      <w:lvlJc w:val="left"/>
      <w:pPr>
        <w:tabs>
          <w:tab w:val="num" w:pos="360"/>
        </w:tabs>
        <w:ind w:left="360" w:hanging="360"/>
      </w:pPr>
      <w:rPr>
        <w:rFonts w:ascii="Wingdings 2" w:hAnsi="Wingdings 2"/>
        <w:sz w:val="18"/>
        <w:szCs w:val="18"/>
      </w:rPr>
    </w:lvl>
  </w:abstractNum>
  <w:abstractNum w:abstractNumId="2">
    <w:nsid w:val="434165EA"/>
    <w:multiLevelType w:val="multilevel"/>
    <w:tmpl w:val="2D1E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244"/>
  <w:displayBackgroundShape/>
  <w:embedSystemFonts/>
  <w:proofState w:spelling="clean" w:grammar="clean"/>
  <w:attachedTemplate r:id="rId1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6E65"/>
    <w:rsid w:val="00174D51"/>
    <w:rsid w:val="00242A03"/>
    <w:rsid w:val="002769D4"/>
    <w:rsid w:val="004D64BC"/>
    <w:rsid w:val="00646C9C"/>
    <w:rsid w:val="00651569"/>
    <w:rsid w:val="006C6E65"/>
    <w:rsid w:val="006F5708"/>
    <w:rsid w:val="007A3DDC"/>
    <w:rsid w:val="00827808"/>
    <w:rsid w:val="008F4D17"/>
    <w:rsid w:val="00A44DD2"/>
    <w:rsid w:val="00BE1AFE"/>
    <w:rsid w:val="00C02102"/>
    <w:rsid w:val="00ED3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47E7A3F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</w:pPr>
    <w:rPr>
      <w:rFonts w:ascii="Verdana" w:hAnsi="Verdana"/>
      <w:sz w:val="16"/>
      <w:lang w:eastAsia="ar-SA"/>
    </w:rPr>
  </w:style>
  <w:style w:type="paragraph" w:styleId="Heading1">
    <w:name w:val="heading 1"/>
    <w:basedOn w:val="HeadingBase"/>
    <w:next w:val="BodyText"/>
    <w:qFormat/>
    <w:pPr>
      <w:numPr>
        <w:numId w:val="1"/>
      </w:numPr>
      <w:spacing w:before="220" w:after="220"/>
      <w:ind w:left="-2520" w:firstLine="0"/>
      <w:outlineLvl w:val="0"/>
    </w:pPr>
    <w:rPr>
      <w:spacing w:val="-5"/>
      <w:kern w:val="1"/>
      <w:sz w:val="22"/>
    </w:rPr>
  </w:style>
  <w:style w:type="paragraph" w:styleId="Heading2">
    <w:name w:val="heading 2"/>
    <w:basedOn w:val="HeadingBase"/>
    <w:next w:val="BodyText"/>
    <w:qFormat/>
    <w:pPr>
      <w:numPr>
        <w:ilvl w:val="1"/>
        <w:numId w:val="1"/>
      </w:numPr>
      <w:spacing w:before="220"/>
      <w:outlineLvl w:val="1"/>
    </w:pPr>
    <w:rPr>
      <w:b/>
    </w:rPr>
  </w:style>
  <w:style w:type="paragraph" w:styleId="Heading3">
    <w:name w:val="heading 3"/>
    <w:basedOn w:val="HeadingBase"/>
    <w:next w:val="BodyText"/>
    <w:qFormat/>
    <w:pPr>
      <w:numPr>
        <w:ilvl w:val="2"/>
        <w:numId w:val="1"/>
      </w:numPr>
      <w:spacing w:after="220"/>
      <w:outlineLvl w:val="2"/>
    </w:pPr>
    <w:rPr>
      <w:rFonts w:ascii="Times New Roman" w:hAnsi="Times New Roman"/>
      <w:i/>
      <w:spacing w:val="-2"/>
      <w:sz w:val="20"/>
    </w:rPr>
  </w:style>
  <w:style w:type="paragraph" w:styleId="Heading4">
    <w:name w:val="heading 4"/>
    <w:basedOn w:val="HeadingBase"/>
    <w:next w:val="BodyText"/>
    <w:qFormat/>
    <w:pPr>
      <w:numPr>
        <w:ilvl w:val="3"/>
        <w:numId w:val="1"/>
      </w:numPr>
      <w:spacing w:after="220"/>
      <w:outlineLvl w:val="3"/>
    </w:pPr>
    <w:rPr>
      <w:sz w:val="20"/>
    </w:rPr>
  </w:style>
  <w:style w:type="paragraph" w:styleId="Heading5">
    <w:name w:val="heading 5"/>
    <w:basedOn w:val="HeadingBase"/>
    <w:next w:val="BodyText"/>
    <w:qFormat/>
    <w:pPr>
      <w:numPr>
        <w:ilvl w:val="4"/>
        <w:numId w:val="1"/>
      </w:numPr>
      <w:outlineLvl w:val="4"/>
    </w:p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0" w:right="-360" w:firstLine="0"/>
      <w:outlineLvl w:val="5"/>
    </w:pPr>
    <w:rPr>
      <w:rFonts w:ascii="Arial" w:hAnsi="Arial"/>
      <w:i/>
      <w:sz w:val="22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outlineLvl w:val="6"/>
    </w:pPr>
    <w:rPr>
      <w:b/>
      <w:bCs/>
      <w:sz w:val="4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Pr>
      <w:rFonts w:ascii="Wingdings 2" w:hAnsi="Wingdings 2"/>
      <w:sz w:val="18"/>
      <w:szCs w:val="18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8Num1z0">
    <w:name w:val="WW8Num1z0"/>
    <w:rPr>
      <w:rFonts w:ascii="Wingdings 2" w:hAnsi="Wingdings 2"/>
      <w:sz w:val="18"/>
      <w:szCs w:val="18"/>
    </w:rPr>
  </w:style>
  <w:style w:type="character" w:customStyle="1" w:styleId="CompanyNameChar">
    <w:name w:val="Company Name Char"/>
    <w:rPr>
      <w:rFonts w:ascii="Verdana" w:hAnsi="Verdana"/>
      <w:b/>
      <w:bCs/>
      <w:sz w:val="18"/>
      <w:szCs w:val="18"/>
      <w:lang w:val="en-US" w:eastAsia="ar-SA" w:bidi="ar-SA"/>
    </w:rPr>
  </w:style>
  <w:style w:type="character" w:styleId="Emphasis">
    <w:name w:val="Emphasis"/>
    <w:qFormat/>
    <w:rPr>
      <w:rFonts w:ascii="Arial" w:hAnsi="Arial"/>
      <w:b/>
      <w:spacing w:val="-8"/>
      <w:sz w:val="18"/>
    </w:rPr>
  </w:style>
  <w:style w:type="character" w:customStyle="1" w:styleId="Job">
    <w:name w:val="Job"/>
    <w:basedOn w:val="DefaultParagraphFont"/>
  </w:style>
  <w:style w:type="character" w:customStyle="1" w:styleId="FunctionalAreaChar">
    <w:name w:val="Functional Area Char"/>
    <w:rPr>
      <w:rFonts w:ascii="Verdana" w:hAnsi="Verdana"/>
      <w:b/>
      <w:spacing w:val="-20"/>
      <w:sz w:val="16"/>
      <w:lang w:val="en-US" w:eastAsia="ar-SA" w:bidi="ar-SA"/>
    </w:rPr>
  </w:style>
  <w:style w:type="character" w:customStyle="1" w:styleId="Lead-inEmphasis">
    <w:name w:val="Lead-in Emphasis"/>
    <w:rPr>
      <w:rFonts w:ascii="Arial" w:hAnsi="Arial"/>
      <w:b/>
      <w:spacing w:val="-8"/>
      <w:sz w:val="18"/>
    </w:rPr>
  </w:style>
  <w:style w:type="character" w:styleId="PageNumber">
    <w:name w:val="page number"/>
    <w:rPr>
      <w:rFonts w:ascii="Arial" w:hAnsi="Arial"/>
      <w:b/>
      <w:sz w:val="18"/>
    </w:rPr>
  </w:style>
  <w:style w:type="character" w:styleId="Hyperlink">
    <w:name w:val="Hyperlink"/>
    <w:rPr>
      <w:color w:val="0000FF"/>
      <w:u w:val="single"/>
    </w:rPr>
  </w:style>
  <w:style w:type="character" w:customStyle="1" w:styleId="BodyTextChar">
    <w:name w:val="Body Text Char"/>
    <w:rPr>
      <w:rFonts w:ascii="Verdana" w:hAnsi="Verdana"/>
      <w:sz w:val="16"/>
      <w:lang w:val="en-US" w:eastAsia="ar-SA" w:bidi="ar-SA"/>
    </w:rPr>
  </w:style>
  <w:style w:type="character" w:customStyle="1" w:styleId="HeadingBaseChar">
    <w:name w:val="Heading Base Char"/>
    <w:rPr>
      <w:rFonts w:ascii="Arial" w:hAnsi="Arial"/>
      <w:spacing w:val="-4"/>
      <w:sz w:val="18"/>
      <w:lang w:val="en-US" w:eastAsia="ar-SA" w:bidi="ar-SA"/>
    </w:rPr>
  </w:style>
  <w:style w:type="character" w:customStyle="1" w:styleId="Heading2Char">
    <w:name w:val="Heading 2 Char"/>
    <w:rPr>
      <w:rFonts w:ascii="Arial" w:hAnsi="Arial"/>
      <w:b/>
      <w:spacing w:val="-4"/>
      <w:sz w:val="18"/>
      <w:lang w:val="en-US" w:eastAsia="ar-SA" w:bidi="ar-SA"/>
    </w:rPr>
  </w:style>
  <w:style w:type="character" w:customStyle="1" w:styleId="TitleDivisionCharChar">
    <w:name w:val="Title / Division Char Char"/>
    <w:rPr>
      <w:rFonts w:ascii="Verdana" w:hAnsi="Verdana"/>
      <w:b/>
      <w:i/>
      <w:spacing w:val="-10"/>
      <w:sz w:val="16"/>
      <w:lang w:val="en-US" w:eastAsia="ar-SA" w:bidi="ar-SA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Arial Unicode MS"/>
      <w:sz w:val="28"/>
      <w:szCs w:val="28"/>
    </w:rPr>
  </w:style>
  <w:style w:type="paragraph" w:styleId="BodyText">
    <w:name w:val="Body Text"/>
    <w:basedOn w:val="Normal"/>
    <w:pPr>
      <w:spacing w:after="220" w:line="220" w:lineRule="atLeast"/>
      <w:ind w:right="-36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HeadingBase">
    <w:name w:val="Heading Base"/>
    <w:basedOn w:val="BodyText"/>
    <w:next w:val="BodyText"/>
    <w:pPr>
      <w:keepNext/>
      <w:keepLines/>
      <w:spacing w:after="0"/>
    </w:pPr>
    <w:rPr>
      <w:rFonts w:ascii="Arial" w:hAnsi="Arial"/>
      <w:spacing w:val="-4"/>
      <w:sz w:val="18"/>
    </w:rPr>
  </w:style>
  <w:style w:type="paragraph" w:customStyle="1" w:styleId="Achievement">
    <w:name w:val="Achievement"/>
    <w:basedOn w:val="BodyText"/>
    <w:pPr>
      <w:numPr>
        <w:numId w:val="2"/>
      </w:numPr>
      <w:spacing w:after="0"/>
    </w:pPr>
    <w:rPr>
      <w:szCs w:val="16"/>
    </w:rPr>
  </w:style>
  <w:style w:type="paragraph" w:customStyle="1" w:styleId="Address1">
    <w:name w:val="Address 1"/>
    <w:basedOn w:val="Normal"/>
    <w:pPr>
      <w:spacing w:line="200" w:lineRule="atLeast"/>
    </w:pPr>
  </w:style>
  <w:style w:type="paragraph" w:customStyle="1" w:styleId="Address2">
    <w:name w:val="Address 2"/>
    <w:basedOn w:val="Normal"/>
    <w:pPr>
      <w:spacing w:line="200" w:lineRule="atLeast"/>
    </w:pPr>
  </w:style>
  <w:style w:type="paragraph" w:styleId="BodyTextIndent">
    <w:name w:val="Body Text Indent"/>
    <w:basedOn w:val="BodyText"/>
    <w:pPr>
      <w:ind w:left="720"/>
    </w:pPr>
  </w:style>
  <w:style w:type="paragraph" w:customStyle="1" w:styleId="CityState">
    <w:name w:val="City/State"/>
    <w:basedOn w:val="BodyText"/>
    <w:next w:val="BodyText"/>
    <w:pPr>
      <w:keepNext/>
    </w:pPr>
  </w:style>
  <w:style w:type="paragraph" w:customStyle="1" w:styleId="CompanyName">
    <w:name w:val="Company Name"/>
    <w:basedOn w:val="Normal"/>
    <w:rPr>
      <w:b/>
      <w:bCs/>
      <w:sz w:val="18"/>
      <w:szCs w:val="18"/>
    </w:rPr>
  </w:style>
  <w:style w:type="paragraph" w:customStyle="1" w:styleId="DateLocation">
    <w:name w:val="Date Location"/>
    <w:basedOn w:val="Normal"/>
    <w:next w:val="Normal"/>
    <w:pPr>
      <w:tabs>
        <w:tab w:val="left" w:pos="2952"/>
        <w:tab w:val="right" w:pos="6480"/>
      </w:tabs>
      <w:spacing w:line="220" w:lineRule="atLeast"/>
      <w:ind w:right="-360"/>
    </w:pPr>
    <w:rPr>
      <w:bCs/>
      <w:i/>
      <w:szCs w:val="18"/>
    </w:rPr>
  </w:style>
  <w:style w:type="paragraph" w:styleId="Date">
    <w:name w:val="Date"/>
    <w:basedOn w:val="BodyText"/>
    <w:pPr>
      <w:keepNext/>
    </w:pPr>
  </w:style>
  <w:style w:type="paragraph" w:customStyle="1" w:styleId="DocumentLabel">
    <w:name w:val="Document Label"/>
    <w:basedOn w:val="Normal"/>
    <w:next w:val="Normal"/>
    <w:pPr>
      <w:spacing w:after="220"/>
      <w:ind w:right="-360"/>
    </w:pPr>
    <w:rPr>
      <w:spacing w:val="-20"/>
      <w:sz w:val="48"/>
    </w:rPr>
  </w:style>
  <w:style w:type="paragraph" w:customStyle="1" w:styleId="HeaderBase">
    <w:name w:val="Header Base"/>
    <w:basedOn w:val="Normal"/>
    <w:pPr>
      <w:ind w:right="-360"/>
    </w:pPr>
  </w:style>
  <w:style w:type="paragraph" w:styleId="Footer">
    <w:name w:val="footer"/>
    <w:basedOn w:val="HeaderBase"/>
    <w:pPr>
      <w:tabs>
        <w:tab w:val="right" w:pos="6840"/>
      </w:tabs>
      <w:spacing w:line="220" w:lineRule="atLeast"/>
    </w:pPr>
    <w:rPr>
      <w:rFonts w:ascii="Arial" w:hAnsi="Arial"/>
      <w:b/>
      <w:sz w:val="18"/>
    </w:rPr>
  </w:style>
  <w:style w:type="paragraph" w:styleId="Header">
    <w:name w:val="header"/>
    <w:basedOn w:val="HeaderBase"/>
    <w:pPr>
      <w:spacing w:line="220" w:lineRule="atLeast"/>
    </w:pPr>
  </w:style>
  <w:style w:type="paragraph" w:customStyle="1" w:styleId="Institution">
    <w:name w:val="Institution"/>
    <w:basedOn w:val="Normal"/>
    <w:next w:val="Achievement"/>
    <w:pPr>
      <w:tabs>
        <w:tab w:val="left" w:pos="2160"/>
        <w:tab w:val="right" w:pos="6480"/>
      </w:tabs>
      <w:spacing w:before="220" w:after="60" w:line="220" w:lineRule="atLeast"/>
      <w:ind w:right="-360"/>
    </w:pPr>
  </w:style>
  <w:style w:type="paragraph" w:customStyle="1" w:styleId="FunctionalArea">
    <w:name w:val="Functional Area"/>
    <w:basedOn w:val="Normal"/>
    <w:rPr>
      <w:b/>
      <w:spacing w:val="-20"/>
    </w:rPr>
  </w:style>
  <w:style w:type="paragraph" w:customStyle="1" w:styleId="Name">
    <w:name w:val="Name"/>
    <w:basedOn w:val="Normal"/>
    <w:next w:val="Normal"/>
    <w:pPr>
      <w:spacing w:before="360" w:after="440" w:line="240" w:lineRule="atLeast"/>
      <w:ind w:left="2160"/>
    </w:pPr>
    <w:rPr>
      <w:spacing w:val="-20"/>
      <w:sz w:val="48"/>
    </w:rPr>
  </w:style>
  <w:style w:type="paragraph" w:customStyle="1" w:styleId="NoTitle">
    <w:name w:val="No Title"/>
    <w:basedOn w:val="Normal"/>
    <w:pPr>
      <w:pBdr>
        <w:top w:val="single" w:sz="4" w:space="2" w:color="FFFFFF"/>
        <w:left w:val="single" w:sz="4" w:space="2" w:color="FFFFFF"/>
        <w:bottom w:val="single" w:sz="4" w:space="2" w:color="FFFFFF"/>
        <w:right w:val="single" w:sz="4" w:space="2" w:color="FFFFFF"/>
      </w:pBdr>
      <w:spacing w:before="120" w:line="280" w:lineRule="atLeast"/>
    </w:pPr>
    <w:rPr>
      <w:rFonts w:ascii="Arial" w:hAnsi="Arial"/>
      <w:b/>
      <w:spacing w:val="-10"/>
      <w:position w:val="7"/>
    </w:rPr>
  </w:style>
  <w:style w:type="paragraph" w:customStyle="1" w:styleId="Objective">
    <w:name w:val="Objective"/>
    <w:basedOn w:val="Normal"/>
    <w:next w:val="BodyText"/>
    <w:pPr>
      <w:spacing w:line="220" w:lineRule="atLeast"/>
    </w:pPr>
  </w:style>
  <w:style w:type="paragraph" w:customStyle="1" w:styleId="SectionTitle">
    <w:name w:val="Section Title"/>
    <w:basedOn w:val="Normal"/>
    <w:next w:val="Normal"/>
    <w:pPr>
      <w:pBdr>
        <w:top w:val="single" w:sz="4" w:space="2" w:color="FFFFFF"/>
        <w:left w:val="single" w:sz="4" w:space="2" w:color="FFFFFF"/>
        <w:bottom w:val="single" w:sz="4" w:space="2" w:color="FFFFFF"/>
        <w:right w:val="single" w:sz="4" w:space="2" w:color="FFFFFF"/>
      </w:pBdr>
      <w:shd w:val="clear" w:color="auto" w:fill="E5E5E5"/>
      <w:spacing w:before="120" w:line="280" w:lineRule="atLeast"/>
    </w:pPr>
    <w:rPr>
      <w:spacing w:val="-20"/>
      <w:szCs w:val="18"/>
    </w:rPr>
  </w:style>
  <w:style w:type="paragraph" w:customStyle="1" w:styleId="SectionSubtitle">
    <w:name w:val="Section Subtitle"/>
    <w:basedOn w:val="SectionTitle"/>
    <w:next w:val="Normal"/>
    <w:pPr>
      <w:pBdr>
        <w:top w:val="none" w:sz="0" w:space="0" w:color="auto"/>
        <w:left w:val="single" w:sz="4" w:space="0" w:color="FFFFFF"/>
        <w:bottom w:val="single" w:sz="4" w:space="0" w:color="FFFFFF"/>
        <w:right w:val="single" w:sz="4" w:space="0" w:color="FFFFFF"/>
      </w:pBdr>
    </w:pPr>
    <w:rPr>
      <w:b/>
      <w:spacing w:val="0"/>
      <w:position w:val="6"/>
    </w:rPr>
  </w:style>
  <w:style w:type="paragraph" w:customStyle="1" w:styleId="PersonalInfo">
    <w:name w:val="Personal Info"/>
    <w:basedOn w:val="Achievement"/>
    <w:pPr>
      <w:spacing w:before="220"/>
    </w:pPr>
  </w:style>
  <w:style w:type="paragraph" w:customStyle="1" w:styleId="Skills">
    <w:name w:val="Skills"/>
    <w:basedOn w:val="Objective"/>
    <w:rPr>
      <w:szCs w:val="16"/>
    </w:rPr>
  </w:style>
  <w:style w:type="paragraph" w:customStyle="1" w:styleId="TitleDivision">
    <w:name w:val="Title / Division"/>
    <w:basedOn w:val="Normal"/>
    <w:next w:val="Achievement"/>
    <w:pPr>
      <w:spacing w:line="220" w:lineRule="atLeast"/>
    </w:pPr>
    <w:rPr>
      <w:b/>
      <w:i/>
      <w:spacing w:val="-10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BodyText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</w:pPr>
    <w:rPr>
      <w:rFonts w:ascii="Verdana" w:hAnsi="Verdana"/>
      <w:sz w:val="16"/>
      <w:lang w:eastAsia="ar-SA"/>
    </w:rPr>
  </w:style>
  <w:style w:type="paragraph" w:styleId="Heading1">
    <w:name w:val="heading 1"/>
    <w:basedOn w:val="HeadingBase"/>
    <w:next w:val="BodyText"/>
    <w:qFormat/>
    <w:pPr>
      <w:numPr>
        <w:numId w:val="1"/>
      </w:numPr>
      <w:spacing w:before="220" w:after="220"/>
      <w:ind w:left="-2520" w:firstLine="0"/>
      <w:outlineLvl w:val="0"/>
    </w:pPr>
    <w:rPr>
      <w:spacing w:val="-5"/>
      <w:kern w:val="1"/>
      <w:sz w:val="22"/>
    </w:rPr>
  </w:style>
  <w:style w:type="paragraph" w:styleId="Heading2">
    <w:name w:val="heading 2"/>
    <w:basedOn w:val="HeadingBase"/>
    <w:next w:val="BodyText"/>
    <w:qFormat/>
    <w:pPr>
      <w:numPr>
        <w:ilvl w:val="1"/>
        <w:numId w:val="1"/>
      </w:numPr>
      <w:spacing w:before="220"/>
      <w:outlineLvl w:val="1"/>
    </w:pPr>
    <w:rPr>
      <w:b/>
    </w:rPr>
  </w:style>
  <w:style w:type="paragraph" w:styleId="Heading3">
    <w:name w:val="heading 3"/>
    <w:basedOn w:val="HeadingBase"/>
    <w:next w:val="BodyText"/>
    <w:qFormat/>
    <w:pPr>
      <w:numPr>
        <w:ilvl w:val="2"/>
        <w:numId w:val="1"/>
      </w:numPr>
      <w:spacing w:after="220"/>
      <w:outlineLvl w:val="2"/>
    </w:pPr>
    <w:rPr>
      <w:rFonts w:ascii="Times New Roman" w:hAnsi="Times New Roman"/>
      <w:i/>
      <w:spacing w:val="-2"/>
      <w:sz w:val="20"/>
    </w:rPr>
  </w:style>
  <w:style w:type="paragraph" w:styleId="Heading4">
    <w:name w:val="heading 4"/>
    <w:basedOn w:val="HeadingBase"/>
    <w:next w:val="BodyText"/>
    <w:qFormat/>
    <w:pPr>
      <w:numPr>
        <w:ilvl w:val="3"/>
        <w:numId w:val="1"/>
      </w:numPr>
      <w:spacing w:after="220"/>
      <w:outlineLvl w:val="3"/>
    </w:pPr>
    <w:rPr>
      <w:sz w:val="20"/>
    </w:rPr>
  </w:style>
  <w:style w:type="paragraph" w:styleId="Heading5">
    <w:name w:val="heading 5"/>
    <w:basedOn w:val="HeadingBase"/>
    <w:next w:val="BodyText"/>
    <w:qFormat/>
    <w:pPr>
      <w:numPr>
        <w:ilvl w:val="4"/>
        <w:numId w:val="1"/>
      </w:numPr>
      <w:outlineLvl w:val="4"/>
    </w:p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0" w:right="-360" w:firstLine="0"/>
      <w:outlineLvl w:val="5"/>
    </w:pPr>
    <w:rPr>
      <w:rFonts w:ascii="Arial" w:hAnsi="Arial"/>
      <w:i/>
      <w:sz w:val="22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outlineLvl w:val="6"/>
    </w:pPr>
    <w:rPr>
      <w:b/>
      <w:bCs/>
      <w:sz w:val="4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Pr>
      <w:rFonts w:ascii="Wingdings 2" w:hAnsi="Wingdings 2"/>
      <w:sz w:val="18"/>
      <w:szCs w:val="18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8Num1z0">
    <w:name w:val="WW8Num1z0"/>
    <w:rPr>
      <w:rFonts w:ascii="Wingdings 2" w:hAnsi="Wingdings 2"/>
      <w:sz w:val="18"/>
      <w:szCs w:val="18"/>
    </w:rPr>
  </w:style>
  <w:style w:type="character" w:customStyle="1" w:styleId="CompanyNameChar">
    <w:name w:val="Company Name Char"/>
    <w:rPr>
      <w:rFonts w:ascii="Verdana" w:hAnsi="Verdana"/>
      <w:b/>
      <w:bCs/>
      <w:sz w:val="18"/>
      <w:szCs w:val="18"/>
      <w:lang w:val="en-US" w:eastAsia="ar-SA" w:bidi="ar-SA"/>
    </w:rPr>
  </w:style>
  <w:style w:type="character" w:styleId="Emphasis">
    <w:name w:val="Emphasis"/>
    <w:qFormat/>
    <w:rPr>
      <w:rFonts w:ascii="Arial" w:hAnsi="Arial"/>
      <w:b/>
      <w:spacing w:val="-8"/>
      <w:sz w:val="18"/>
    </w:rPr>
  </w:style>
  <w:style w:type="character" w:customStyle="1" w:styleId="Job">
    <w:name w:val="Job"/>
    <w:basedOn w:val="DefaultParagraphFont"/>
  </w:style>
  <w:style w:type="character" w:customStyle="1" w:styleId="FunctionalAreaChar">
    <w:name w:val="Functional Area Char"/>
    <w:rPr>
      <w:rFonts w:ascii="Verdana" w:hAnsi="Verdana"/>
      <w:b/>
      <w:spacing w:val="-20"/>
      <w:sz w:val="16"/>
      <w:lang w:val="en-US" w:eastAsia="ar-SA" w:bidi="ar-SA"/>
    </w:rPr>
  </w:style>
  <w:style w:type="character" w:customStyle="1" w:styleId="Lead-inEmphasis">
    <w:name w:val="Lead-in Emphasis"/>
    <w:rPr>
      <w:rFonts w:ascii="Arial" w:hAnsi="Arial"/>
      <w:b/>
      <w:spacing w:val="-8"/>
      <w:sz w:val="18"/>
    </w:rPr>
  </w:style>
  <w:style w:type="character" w:styleId="PageNumber">
    <w:name w:val="page number"/>
    <w:rPr>
      <w:rFonts w:ascii="Arial" w:hAnsi="Arial"/>
      <w:b/>
      <w:sz w:val="18"/>
    </w:rPr>
  </w:style>
  <w:style w:type="character" w:styleId="Hyperlink">
    <w:name w:val="Hyperlink"/>
    <w:rPr>
      <w:color w:val="0000FF"/>
      <w:u w:val="single"/>
    </w:rPr>
  </w:style>
  <w:style w:type="character" w:customStyle="1" w:styleId="BodyTextChar">
    <w:name w:val="Body Text Char"/>
    <w:rPr>
      <w:rFonts w:ascii="Verdana" w:hAnsi="Verdana"/>
      <w:sz w:val="16"/>
      <w:lang w:val="en-US" w:eastAsia="ar-SA" w:bidi="ar-SA"/>
    </w:rPr>
  </w:style>
  <w:style w:type="character" w:customStyle="1" w:styleId="HeadingBaseChar">
    <w:name w:val="Heading Base Char"/>
    <w:rPr>
      <w:rFonts w:ascii="Arial" w:hAnsi="Arial"/>
      <w:spacing w:val="-4"/>
      <w:sz w:val="18"/>
      <w:lang w:val="en-US" w:eastAsia="ar-SA" w:bidi="ar-SA"/>
    </w:rPr>
  </w:style>
  <w:style w:type="character" w:customStyle="1" w:styleId="Heading2Char">
    <w:name w:val="Heading 2 Char"/>
    <w:rPr>
      <w:rFonts w:ascii="Arial" w:hAnsi="Arial"/>
      <w:b/>
      <w:spacing w:val="-4"/>
      <w:sz w:val="18"/>
      <w:lang w:val="en-US" w:eastAsia="ar-SA" w:bidi="ar-SA"/>
    </w:rPr>
  </w:style>
  <w:style w:type="character" w:customStyle="1" w:styleId="TitleDivisionCharChar">
    <w:name w:val="Title / Division Char Char"/>
    <w:rPr>
      <w:rFonts w:ascii="Verdana" w:hAnsi="Verdana"/>
      <w:b/>
      <w:i/>
      <w:spacing w:val="-10"/>
      <w:sz w:val="16"/>
      <w:lang w:val="en-US" w:eastAsia="ar-SA" w:bidi="ar-SA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Arial Unicode MS"/>
      <w:sz w:val="28"/>
      <w:szCs w:val="28"/>
    </w:rPr>
  </w:style>
  <w:style w:type="paragraph" w:styleId="BodyText">
    <w:name w:val="Body Text"/>
    <w:basedOn w:val="Normal"/>
    <w:pPr>
      <w:spacing w:after="220" w:line="220" w:lineRule="atLeast"/>
      <w:ind w:right="-36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HeadingBase">
    <w:name w:val="Heading Base"/>
    <w:basedOn w:val="BodyText"/>
    <w:next w:val="BodyText"/>
    <w:pPr>
      <w:keepNext/>
      <w:keepLines/>
      <w:spacing w:after="0"/>
    </w:pPr>
    <w:rPr>
      <w:rFonts w:ascii="Arial" w:hAnsi="Arial"/>
      <w:spacing w:val="-4"/>
      <w:sz w:val="18"/>
    </w:rPr>
  </w:style>
  <w:style w:type="paragraph" w:customStyle="1" w:styleId="Achievement">
    <w:name w:val="Achievement"/>
    <w:basedOn w:val="BodyText"/>
    <w:pPr>
      <w:numPr>
        <w:numId w:val="2"/>
      </w:numPr>
      <w:spacing w:after="0"/>
    </w:pPr>
    <w:rPr>
      <w:szCs w:val="16"/>
    </w:rPr>
  </w:style>
  <w:style w:type="paragraph" w:customStyle="1" w:styleId="Address1">
    <w:name w:val="Address 1"/>
    <w:basedOn w:val="Normal"/>
    <w:pPr>
      <w:spacing w:line="200" w:lineRule="atLeast"/>
    </w:pPr>
  </w:style>
  <w:style w:type="paragraph" w:customStyle="1" w:styleId="Address2">
    <w:name w:val="Address 2"/>
    <w:basedOn w:val="Normal"/>
    <w:pPr>
      <w:spacing w:line="200" w:lineRule="atLeast"/>
    </w:pPr>
  </w:style>
  <w:style w:type="paragraph" w:styleId="BodyTextIndent">
    <w:name w:val="Body Text Indent"/>
    <w:basedOn w:val="BodyText"/>
    <w:pPr>
      <w:ind w:left="720"/>
    </w:pPr>
  </w:style>
  <w:style w:type="paragraph" w:customStyle="1" w:styleId="CityState">
    <w:name w:val="City/State"/>
    <w:basedOn w:val="BodyText"/>
    <w:next w:val="BodyText"/>
    <w:pPr>
      <w:keepNext/>
    </w:pPr>
  </w:style>
  <w:style w:type="paragraph" w:customStyle="1" w:styleId="CompanyName">
    <w:name w:val="Company Name"/>
    <w:basedOn w:val="Normal"/>
    <w:rPr>
      <w:b/>
      <w:bCs/>
      <w:sz w:val="18"/>
      <w:szCs w:val="18"/>
    </w:rPr>
  </w:style>
  <w:style w:type="paragraph" w:customStyle="1" w:styleId="DateLocation">
    <w:name w:val="Date Location"/>
    <w:basedOn w:val="Normal"/>
    <w:next w:val="Normal"/>
    <w:pPr>
      <w:tabs>
        <w:tab w:val="left" w:pos="2952"/>
        <w:tab w:val="right" w:pos="6480"/>
      </w:tabs>
      <w:spacing w:line="220" w:lineRule="atLeast"/>
      <w:ind w:right="-360"/>
    </w:pPr>
    <w:rPr>
      <w:bCs/>
      <w:i/>
      <w:szCs w:val="18"/>
    </w:rPr>
  </w:style>
  <w:style w:type="paragraph" w:styleId="Date">
    <w:name w:val="Date"/>
    <w:basedOn w:val="BodyText"/>
    <w:pPr>
      <w:keepNext/>
    </w:pPr>
  </w:style>
  <w:style w:type="paragraph" w:customStyle="1" w:styleId="DocumentLabel">
    <w:name w:val="Document Label"/>
    <w:basedOn w:val="Normal"/>
    <w:next w:val="Normal"/>
    <w:pPr>
      <w:spacing w:after="220"/>
      <w:ind w:right="-360"/>
    </w:pPr>
    <w:rPr>
      <w:spacing w:val="-20"/>
      <w:sz w:val="48"/>
    </w:rPr>
  </w:style>
  <w:style w:type="paragraph" w:customStyle="1" w:styleId="HeaderBase">
    <w:name w:val="Header Base"/>
    <w:basedOn w:val="Normal"/>
    <w:pPr>
      <w:ind w:right="-360"/>
    </w:pPr>
  </w:style>
  <w:style w:type="paragraph" w:styleId="Footer">
    <w:name w:val="footer"/>
    <w:basedOn w:val="HeaderBase"/>
    <w:pPr>
      <w:tabs>
        <w:tab w:val="right" w:pos="6840"/>
      </w:tabs>
      <w:spacing w:line="220" w:lineRule="atLeast"/>
    </w:pPr>
    <w:rPr>
      <w:rFonts w:ascii="Arial" w:hAnsi="Arial"/>
      <w:b/>
      <w:sz w:val="18"/>
    </w:rPr>
  </w:style>
  <w:style w:type="paragraph" w:styleId="Header">
    <w:name w:val="header"/>
    <w:basedOn w:val="HeaderBase"/>
    <w:pPr>
      <w:spacing w:line="220" w:lineRule="atLeast"/>
    </w:pPr>
  </w:style>
  <w:style w:type="paragraph" w:customStyle="1" w:styleId="Institution">
    <w:name w:val="Institution"/>
    <w:basedOn w:val="Normal"/>
    <w:next w:val="Achievement"/>
    <w:pPr>
      <w:tabs>
        <w:tab w:val="left" w:pos="2160"/>
        <w:tab w:val="right" w:pos="6480"/>
      </w:tabs>
      <w:spacing w:before="220" w:after="60" w:line="220" w:lineRule="atLeast"/>
      <w:ind w:right="-360"/>
    </w:pPr>
  </w:style>
  <w:style w:type="paragraph" w:customStyle="1" w:styleId="FunctionalArea">
    <w:name w:val="Functional Area"/>
    <w:basedOn w:val="Normal"/>
    <w:rPr>
      <w:b/>
      <w:spacing w:val="-20"/>
    </w:rPr>
  </w:style>
  <w:style w:type="paragraph" w:customStyle="1" w:styleId="Name">
    <w:name w:val="Name"/>
    <w:basedOn w:val="Normal"/>
    <w:next w:val="Normal"/>
    <w:pPr>
      <w:spacing w:before="360" w:after="440" w:line="240" w:lineRule="atLeast"/>
      <w:ind w:left="2160"/>
    </w:pPr>
    <w:rPr>
      <w:spacing w:val="-20"/>
      <w:sz w:val="48"/>
    </w:rPr>
  </w:style>
  <w:style w:type="paragraph" w:customStyle="1" w:styleId="NoTitle">
    <w:name w:val="No Title"/>
    <w:basedOn w:val="Normal"/>
    <w:pPr>
      <w:pBdr>
        <w:top w:val="single" w:sz="4" w:space="2" w:color="FFFFFF"/>
        <w:left w:val="single" w:sz="4" w:space="2" w:color="FFFFFF"/>
        <w:bottom w:val="single" w:sz="4" w:space="2" w:color="FFFFFF"/>
        <w:right w:val="single" w:sz="4" w:space="2" w:color="FFFFFF"/>
      </w:pBdr>
      <w:spacing w:before="120" w:line="280" w:lineRule="atLeast"/>
    </w:pPr>
    <w:rPr>
      <w:rFonts w:ascii="Arial" w:hAnsi="Arial"/>
      <w:b/>
      <w:spacing w:val="-10"/>
      <w:position w:val="7"/>
    </w:rPr>
  </w:style>
  <w:style w:type="paragraph" w:customStyle="1" w:styleId="Objective">
    <w:name w:val="Objective"/>
    <w:basedOn w:val="Normal"/>
    <w:next w:val="BodyText"/>
    <w:pPr>
      <w:spacing w:line="220" w:lineRule="atLeast"/>
    </w:pPr>
  </w:style>
  <w:style w:type="paragraph" w:customStyle="1" w:styleId="SectionTitle">
    <w:name w:val="Section Title"/>
    <w:basedOn w:val="Normal"/>
    <w:next w:val="Normal"/>
    <w:pPr>
      <w:pBdr>
        <w:top w:val="single" w:sz="4" w:space="2" w:color="FFFFFF"/>
        <w:left w:val="single" w:sz="4" w:space="2" w:color="FFFFFF"/>
        <w:bottom w:val="single" w:sz="4" w:space="2" w:color="FFFFFF"/>
        <w:right w:val="single" w:sz="4" w:space="2" w:color="FFFFFF"/>
      </w:pBdr>
      <w:shd w:val="clear" w:color="auto" w:fill="E5E5E5"/>
      <w:spacing w:before="120" w:line="280" w:lineRule="atLeast"/>
    </w:pPr>
    <w:rPr>
      <w:spacing w:val="-20"/>
      <w:szCs w:val="18"/>
    </w:rPr>
  </w:style>
  <w:style w:type="paragraph" w:customStyle="1" w:styleId="SectionSubtitle">
    <w:name w:val="Section Subtitle"/>
    <w:basedOn w:val="SectionTitle"/>
    <w:next w:val="Normal"/>
    <w:pPr>
      <w:pBdr>
        <w:top w:val="none" w:sz="0" w:space="0" w:color="auto"/>
        <w:left w:val="single" w:sz="4" w:space="0" w:color="FFFFFF"/>
        <w:bottom w:val="single" w:sz="4" w:space="0" w:color="FFFFFF"/>
        <w:right w:val="single" w:sz="4" w:space="0" w:color="FFFFFF"/>
      </w:pBdr>
    </w:pPr>
    <w:rPr>
      <w:b/>
      <w:spacing w:val="0"/>
      <w:position w:val="6"/>
    </w:rPr>
  </w:style>
  <w:style w:type="paragraph" w:customStyle="1" w:styleId="PersonalInfo">
    <w:name w:val="Personal Info"/>
    <w:basedOn w:val="Achievement"/>
    <w:pPr>
      <w:spacing w:before="220"/>
    </w:pPr>
  </w:style>
  <w:style w:type="paragraph" w:customStyle="1" w:styleId="Skills">
    <w:name w:val="Skills"/>
    <w:basedOn w:val="Objective"/>
    <w:rPr>
      <w:szCs w:val="16"/>
    </w:rPr>
  </w:style>
  <w:style w:type="paragraph" w:customStyle="1" w:styleId="TitleDivision">
    <w:name w:val="Title / Division"/>
    <w:basedOn w:val="Normal"/>
    <w:next w:val="Achievement"/>
    <w:pPr>
      <w:spacing w:line="220" w:lineRule="atLeast"/>
    </w:pPr>
    <w:rPr>
      <w:b/>
      <w:i/>
      <w:spacing w:val="-10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BodyTex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82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7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1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3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fontTable" Target="fontTable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3\Contemporary%20Resum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5CA9F23-79DE-6542-BD43-FF09485FDD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\Program Files\Microsoft Office\Templates\1033\Contemporary Resume.dot</Template>
  <TotalTime>7</TotalTime>
  <Pages>4</Pages>
  <Words>1256</Words>
  <Characters>7163</Characters>
  <Application>Microsoft Macintosh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Tokaido Media, Inc.</Company>
  <LinksUpToDate>false</LinksUpToDate>
  <CharactersWithSpaces>8403</CharactersWithSpaces>
  <SharedDoc>false</SharedDoc>
  <HLinks>
    <vt:vector size="6" baseType="variant">
      <vt:variant>
        <vt:i4>4325431</vt:i4>
      </vt:variant>
      <vt:variant>
        <vt:i4>0</vt:i4>
      </vt:variant>
      <vt:variant>
        <vt:i4>0</vt:i4>
      </vt:variant>
      <vt:variant>
        <vt:i4>5</vt:i4>
      </vt:variant>
      <vt:variant>
        <vt:lpwstr>http://www.lajug.org/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Marco Antonio Villalobos, Jr.</dc:creator>
  <cp:keywords/>
  <cp:lastModifiedBy>Marco Villalobos</cp:lastModifiedBy>
  <cp:revision>7</cp:revision>
  <cp:lastPrinted>2015-03-11T17:15:00Z</cp:lastPrinted>
  <dcterms:created xsi:type="dcterms:W3CDTF">2014-03-22T03:58:00Z</dcterms:created>
  <dcterms:modified xsi:type="dcterms:W3CDTF">2015-03-11T17:17:00Z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CID">
    <vt:i4>1033</vt:i4>
  </property>
  <property fmtid="{D5CDD505-2E9C-101B-9397-08002B2CF9AE}" pid="3" name="UseDefaultLanguage">
    <vt:bool>true</vt:bool>
  </property>
  <property fmtid="{D5CDD505-2E9C-101B-9397-08002B2CF9AE}" pid="4" name="Version">
    <vt:i4>99022200</vt:i4>
  </property>
</Properties>
</file>