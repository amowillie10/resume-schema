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color w:val="auto"/>
          <w:sz w:val="23"/>
        </w:rPr>
        <w:alias w:val="Resume Name"/>
        <w:tag w:val="Resume Name"/>
        <w:id w:val="809426422"/>
        <w:placeholder>
          <w:docPart w:val="5D2F970284374815BF4245FC49533BCB"/>
        </w:placeholder>
        <w:docPartList>
          <w:docPartGallery w:val="Quick Parts"/>
          <w:docPartCategory w:val=" Resume Name"/>
        </w:docPartList>
      </w:sdtPr>
      <w:sdtContent>
        <w:tbl>
          <w:tblPr>
            <w:tblStyle w:val="TableGrid"/>
            <w:tblW w:w="5000" w:type="pct"/>
            <w:tblLook w:val="04A0"/>
          </w:tblPr>
          <w:tblGrid>
            <w:gridCol w:w="2380"/>
            <w:gridCol w:w="7916"/>
          </w:tblGrid>
          <w:tr w:rsidR="002A35A1">
            <w:trPr>
              <w:trHeight w:val="648"/>
            </w:trPr>
            <w:tc>
              <w:tcPr>
                <w:tcW w:w="2047" w:type="dxa"/>
                <w:tcBorders>
                  <w:top w:val="nil"/>
                  <w:left w:val="nil"/>
                  <w:bottom w:val="single" w:sz="36" w:space="0" w:color="FFFFFF" w:themeColor="background1"/>
                  <w:right w:val="nil"/>
                </w:tcBorders>
                <w:shd w:val="clear" w:color="auto" w:fill="775F55" w:themeFill="text2"/>
                <w:vAlign w:val="center"/>
              </w:tcPr>
              <w:p w:rsidR="002A35A1" w:rsidRDefault="002A35A1">
                <w:pPr>
                  <w:pStyle w:val="PersonalName"/>
                </w:pPr>
              </w:p>
            </w:tc>
            <w:tc>
              <w:tcPr>
                <w:tcW w:w="6809" w:type="dxa"/>
                <w:tcBorders>
                  <w:top w:val="nil"/>
                  <w:left w:val="nil"/>
                  <w:bottom w:val="single" w:sz="36" w:space="0" w:color="FFFFFF" w:themeColor="background1"/>
                  <w:right w:val="nil"/>
                </w:tcBorders>
                <w:shd w:val="clear" w:color="auto" w:fill="775F55" w:themeFill="text2"/>
                <w:vAlign w:val="center"/>
              </w:tcPr>
              <w:p w:rsidR="002A35A1" w:rsidRDefault="001C76CC">
                <w:pPr>
                  <w:pStyle w:val="PersonalName"/>
                </w:pPr>
                <w:sdt>
                  <w:sdtPr>
                    <w:id w:val="809184597"/>
                    <w:placeholder>
                      <w:docPart w:val="3A4BBE9120A24CC68513B9677BDC26B4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2A35A1">
                      <w:rPr>
                        <w:lang w:val="en-GB"/>
                      </w:rPr>
                      <w:t>Victor Carlos Barros Pereira</w:t>
                    </w:r>
                  </w:sdtContent>
                </w:sdt>
              </w:p>
            </w:tc>
          </w:tr>
          <w:tr w:rsidR="002A35A1">
            <w:trPr>
              <w:trHeight w:val="144"/>
            </w:trPr>
            <w:tc>
              <w:tcPr>
                <w:tcW w:w="2047" w:type="dxa"/>
                <w:tcBorders>
                  <w:top w:val="single" w:sz="36" w:space="0" w:color="FFFFFF" w:themeColor="background1"/>
                  <w:left w:val="nil"/>
                  <w:bottom w:val="nil"/>
                  <w:right w:val="single" w:sz="36" w:space="0" w:color="FFFFFF" w:themeColor="background1"/>
                </w:tcBorders>
                <w:shd w:val="clear" w:color="auto" w:fill="DD8047" w:themeFill="accent2"/>
                <w:tcMar>
                  <w:top w:w="29" w:type="dxa"/>
                  <w:left w:w="115" w:type="dxa"/>
                  <w:bottom w:w="29" w:type="dxa"/>
                  <w:right w:w="115" w:type="dxa"/>
                </w:tcMar>
                <w:vAlign w:val="center"/>
              </w:tcPr>
              <w:sdt>
                <w:sdtPr>
                  <w:alias w:val="Date"/>
                  <w:id w:val="809184598"/>
                  <w:placeholder>
                    <w:docPart w:val="C657A41B651E40F28A24A24C14C49FD7"/>
                  </w:placeholder>
                  <w:date w:fullDate="1982-02-23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2A35A1" w:rsidRDefault="002062DC" w:rsidP="002062DC">
                    <w:pPr>
                      <w:pStyle w:val="Date"/>
                      <w:framePr w:wrap="auto" w:hAnchor="text" w:xAlign="left" w:yAlign="inline"/>
                      <w:suppressOverlap w:val="0"/>
                    </w:pPr>
                    <w:r>
                      <w:t>2/23/1982</w:t>
                    </w:r>
                  </w:p>
                </w:sdtContent>
              </w:sdt>
            </w:tc>
            <w:tc>
              <w:tcPr>
                <w:tcW w:w="6809" w:type="dxa"/>
                <w:tcBorders>
                  <w:top w:val="single" w:sz="36" w:space="0" w:color="FFFFFF" w:themeColor="background1"/>
                  <w:left w:val="single" w:sz="36" w:space="0" w:color="FFFFFF" w:themeColor="background1"/>
                  <w:bottom w:val="nil"/>
                  <w:right w:val="nil"/>
                </w:tcBorders>
                <w:shd w:val="clear" w:color="auto" w:fill="94B6D2" w:themeFill="accent1"/>
                <w:tcMar>
                  <w:top w:w="29" w:type="dxa"/>
                  <w:left w:w="115" w:type="dxa"/>
                  <w:bottom w:w="29" w:type="dxa"/>
                  <w:right w:w="115" w:type="dxa"/>
                </w:tcMar>
              </w:tcPr>
              <w:p w:rsidR="002A35A1" w:rsidRDefault="002A35A1"/>
            </w:tc>
          </w:tr>
          <w:tr w:rsidR="002A35A1">
            <w:trPr>
              <w:trHeight w:val="257"/>
            </w:trPr>
            <w:tc>
              <w:tcPr>
                <w:tcW w:w="204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2A35A1" w:rsidRDefault="002A35A1">
                <w:pPr>
                  <w:jc w:val="center"/>
                </w:pPr>
              </w:p>
            </w:tc>
            <w:tc>
              <w:tcPr>
                <w:tcW w:w="680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:rsidR="002A35A1" w:rsidRDefault="002A35A1">
                <w:pPr>
                  <w:pStyle w:val="SenderAddress"/>
                </w:pPr>
                <w:r>
                  <w:t>1 Walnut Street Brackendowns Alberton South Africa</w:t>
                </w:r>
                <w:r>
                  <w:br/>
                  <w:t>+27 72 985 2274</w:t>
                </w:r>
                <w:r>
                  <w:br/>
                </w:r>
                <w:hyperlink r:id="rId9" w:history="1">
                  <w:r w:rsidR="00D91EE9" w:rsidRPr="007523AC">
                    <w:rPr>
                      <w:rStyle w:val="Hyperlink"/>
                    </w:rPr>
                    <w:t>fourmaddogs@mweb.co.za</w:t>
                  </w:r>
                </w:hyperlink>
              </w:p>
              <w:p w:rsidR="00D91EE9" w:rsidRDefault="00D91EE9">
                <w:pPr>
                  <w:pStyle w:val="SenderAddress"/>
                </w:pPr>
                <w:r>
                  <w:t>23 February 1982</w:t>
                </w:r>
              </w:p>
              <w:p w:rsidR="00F43215" w:rsidRDefault="00F43215">
                <w:pPr>
                  <w:pStyle w:val="SenderAddress"/>
                </w:pPr>
                <w:r>
                  <w:t>Available for Skype Interviews</w:t>
                </w:r>
              </w:p>
              <w:p w:rsidR="00F43215" w:rsidRDefault="00F43215">
                <w:pPr>
                  <w:pStyle w:val="SenderAddress"/>
                </w:pPr>
                <w:r>
                  <w:t>User name: Dapora08</w:t>
                </w:r>
              </w:p>
              <w:p w:rsidR="002A35A1" w:rsidRDefault="002A35A1" w:rsidP="00874657">
                <w:pPr>
                  <w:pStyle w:val="SenderAddress"/>
                </w:pPr>
              </w:p>
            </w:tc>
          </w:tr>
        </w:tbl>
        <w:p w:rsidR="00C3415F" w:rsidRDefault="001C76CC"/>
      </w:sdtContent>
    </w:sdt>
    <w:tbl>
      <w:tblPr>
        <w:tblStyle w:val="TableGrid"/>
        <w:tblW w:w="4996" w:type="pct"/>
        <w:jc w:val="center"/>
        <w:tblLook w:val="04A0"/>
      </w:tblPr>
      <w:tblGrid>
        <w:gridCol w:w="2412"/>
        <w:gridCol w:w="7883"/>
      </w:tblGrid>
      <w:tr w:rsidR="00A77467">
        <w:trPr>
          <w:trHeight w:val="288"/>
          <w:jc w:val="center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3415F" w:rsidRDefault="00C3415F">
            <w:pPr>
              <w:rPr>
                <w:b/>
                <w:color w:val="FFFFFF" w:themeColor="background1"/>
                <w:szCs w:val="23"/>
              </w:rPr>
            </w:pP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C3415F" w:rsidRDefault="00E51E14">
            <w:pPr>
              <w:pStyle w:val="Section"/>
            </w:pPr>
            <w:r>
              <w:t>Objectives</w:t>
            </w:r>
          </w:p>
          <w:p w:rsidR="00C3415F" w:rsidRDefault="004A686C">
            <w:r>
              <w:t>My Objective is to work hard and work my way up to senior management. I would also like to become well known as I currently am known in the Insurance and Auto body repairers industry.</w:t>
            </w:r>
            <w:r w:rsidR="00667C64">
              <w:t xml:space="preserve"> I am determined to grow within a company and to make my company the most reputable, productive and quality driven company. </w:t>
            </w:r>
          </w:p>
          <w:p w:rsidR="00C3415F" w:rsidRDefault="00E51E14">
            <w:pPr>
              <w:pStyle w:val="Section"/>
            </w:pPr>
            <w:r>
              <w:t>Education</w:t>
            </w:r>
          </w:p>
          <w:p w:rsidR="00C3415F" w:rsidRDefault="00874657">
            <w:pPr>
              <w:pStyle w:val="Subsection"/>
            </w:pPr>
            <w:r>
              <w:t>Germiston Technical College</w:t>
            </w:r>
          </w:p>
          <w:p w:rsidR="00C3415F" w:rsidRDefault="00874657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t>2001</w:t>
            </w:r>
          </w:p>
          <w:p w:rsidR="00C3415F" w:rsidRDefault="00874657">
            <w:pPr>
              <w:pStyle w:val="ListBullet"/>
              <w:numPr>
                <w:ilvl w:val="0"/>
                <w:numId w:val="0"/>
              </w:numPr>
            </w:pPr>
            <w:r>
              <w:t>NIC 2 ( Grade 12 Equivalent)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>Java Programming for Windows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>HTML 4 Programming for Windows with top Student Award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 xml:space="preserve">Audatex </w:t>
            </w:r>
            <w:r w:rsidR="004A686C">
              <w:t xml:space="preserve">(Electronic Quoting) </w:t>
            </w:r>
            <w:r>
              <w:t>(2004-2010)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 xml:space="preserve">Aubuntex </w:t>
            </w:r>
            <w:r w:rsidR="004A686C">
              <w:t xml:space="preserve">(Electronic Quoting) </w:t>
            </w:r>
            <w:r>
              <w:t>(2010-2014)</w:t>
            </w:r>
            <w:r w:rsidR="004A686C">
              <w:t xml:space="preserve"> 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 xml:space="preserve">IAG (Ground works </w:t>
            </w:r>
            <w:r w:rsidR="00D91EE9">
              <w:t>Program</w:t>
            </w:r>
            <w:r>
              <w:t>)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>Bravo Award for Most calls in Corporate Partners Division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>Mercedes Benz (Technical Training)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 xml:space="preserve">TMS </w:t>
            </w:r>
            <w:r w:rsidR="004A686C">
              <w:t xml:space="preserve">(Manual </w:t>
            </w:r>
            <w:r>
              <w:t xml:space="preserve">Quoting System) 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>Vantage (</w:t>
            </w:r>
            <w:r w:rsidR="004A686C">
              <w:t xml:space="preserve">Manual </w:t>
            </w:r>
            <w:r>
              <w:t>Quoting System)</w:t>
            </w:r>
          </w:p>
          <w:p w:rsidR="00874657" w:rsidRDefault="00874657">
            <w:pPr>
              <w:pStyle w:val="ListBullet"/>
              <w:numPr>
                <w:ilvl w:val="0"/>
                <w:numId w:val="0"/>
              </w:numPr>
            </w:pPr>
            <w:r>
              <w:t xml:space="preserve">Outsurance Assessor training </w:t>
            </w:r>
            <w:r w:rsidR="00D91EE9">
              <w:t>program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lastRenderedPageBreak/>
              <w:t>Bmw (Technical Training)</w:t>
            </w:r>
          </w:p>
          <w:p w:rsidR="004F4C3C" w:rsidRDefault="004F4C3C">
            <w:pPr>
              <w:pStyle w:val="ListBullet"/>
              <w:numPr>
                <w:ilvl w:val="0"/>
                <w:numId w:val="0"/>
              </w:numPr>
            </w:pPr>
            <w:r>
              <w:t>Project Management ( Currently Studying)</w:t>
            </w:r>
          </w:p>
          <w:p w:rsidR="00D32172" w:rsidRDefault="00D32172">
            <w:pPr>
              <w:pStyle w:val="Section"/>
            </w:pPr>
          </w:p>
          <w:p w:rsidR="00D32172" w:rsidRDefault="00D32172">
            <w:pPr>
              <w:pStyle w:val="Section"/>
            </w:pPr>
          </w:p>
          <w:p w:rsidR="00C3415F" w:rsidRDefault="00E51E14">
            <w:pPr>
              <w:pStyle w:val="Section"/>
            </w:pPr>
            <w:r>
              <w:t>experience</w:t>
            </w:r>
          </w:p>
          <w:p w:rsidR="00C3415F" w:rsidRDefault="00874657">
            <w:pPr>
              <w:pStyle w:val="Subsection"/>
              <w:rPr>
                <w:color w:val="auto"/>
                <w:spacing w:val="0"/>
                <w:sz w:val="23"/>
              </w:rPr>
            </w:pPr>
            <w:r>
              <w:rPr>
                <w:b w:val="0"/>
                <w:color w:val="auto"/>
                <w:spacing w:val="0"/>
                <w:sz w:val="23"/>
              </w:rPr>
              <w:t>Panel</w:t>
            </w:r>
            <w:r w:rsidR="005554F9">
              <w:rPr>
                <w:b w:val="0"/>
                <w:color w:val="auto"/>
                <w:spacing w:val="0"/>
                <w:sz w:val="23"/>
              </w:rPr>
              <w:t xml:space="preserve"> </w:t>
            </w:r>
            <w:r>
              <w:rPr>
                <w:b w:val="0"/>
                <w:color w:val="auto"/>
                <w:spacing w:val="0"/>
                <w:sz w:val="23"/>
              </w:rPr>
              <w:t>beating Assistant</w:t>
            </w:r>
            <w:r w:rsidR="00E51E14">
              <w:t>|</w:t>
            </w:r>
            <w:r w:rsidR="00E51E14">
              <w:rPr>
                <w:b w:val="0"/>
              </w:rPr>
              <w:t xml:space="preserve"> </w:t>
            </w:r>
            <w:sdt>
              <w:sdtPr>
                <w:id w:val="326177524"/>
                <w:placeholder>
                  <w:docPart w:val="5739DE9F475F4B999B303D750BCDB29B"/>
                </w:placeholder>
              </w:sdtPr>
              <w:sdtContent>
                <w:r>
                  <w:t>Eagle Panelbeaters</w:t>
                </w:r>
              </w:sdtContent>
            </w:sdt>
          </w:p>
          <w:p w:rsidR="00C3415F" w:rsidRDefault="00D32172">
            <w:r>
              <w:t>2000</w:t>
            </w:r>
            <w:r w:rsidR="00874657">
              <w:t>/02/01</w:t>
            </w:r>
            <w:r w:rsidR="00E51E14">
              <w:t xml:space="preserve"> </w:t>
            </w:r>
            <w:r w:rsidR="005554F9">
              <w:t>–</w:t>
            </w:r>
            <w:r w:rsidR="00E51E14">
              <w:t xml:space="preserve"> </w:t>
            </w:r>
            <w:r w:rsidR="005554F9">
              <w:t>2002/12/13</w:t>
            </w:r>
          </w:p>
          <w:p w:rsidR="00C3415F" w:rsidRDefault="005554F9">
            <w:pPr>
              <w:pStyle w:val="ListBullet"/>
              <w:numPr>
                <w:ilvl w:val="0"/>
                <w:numId w:val="0"/>
              </w:numPr>
            </w:pPr>
            <w:r>
              <w:t>Stripping of Motor Vehicle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 xml:space="preserve">Cutting and welding of Panels under supervision 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Assembling of motor Vehicle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Repairing of minor damage without supervision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Setting vehicle on Chassis Straightening machine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Replacement of Suspensions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Minor Services to Vehicles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Replacing welded panels under supervision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Replacing damage Bolt On-Bolt off panels</w:t>
            </w:r>
          </w:p>
          <w:p w:rsidR="005554F9" w:rsidRDefault="005554F9">
            <w:pPr>
              <w:pStyle w:val="ListBullet"/>
              <w:numPr>
                <w:ilvl w:val="0"/>
                <w:numId w:val="0"/>
              </w:numPr>
            </w:pPr>
            <w:r>
              <w:t>Realigning of body panels to fit correctly</w:t>
            </w:r>
          </w:p>
          <w:p w:rsidR="00D32172" w:rsidRDefault="00D32172">
            <w:pPr>
              <w:pStyle w:val="ListBullet"/>
              <w:numPr>
                <w:ilvl w:val="0"/>
                <w:numId w:val="0"/>
              </w:numPr>
            </w:pPr>
            <w:r>
              <w:t>Assisting Journey man with all aspects of repairs to motor vehicles</w:t>
            </w:r>
          </w:p>
          <w:p w:rsidR="005554F9" w:rsidRDefault="00D32172">
            <w:pPr>
              <w:pStyle w:val="ListBullet"/>
              <w:numPr>
                <w:ilvl w:val="0"/>
                <w:numId w:val="0"/>
              </w:numPr>
            </w:pPr>
            <w:r>
              <w:t xml:space="preserve">I </w:t>
            </w:r>
            <w:r w:rsidR="004A686C">
              <w:t>Started with My apprenticeship</w:t>
            </w:r>
            <w:r w:rsidR="005554F9">
              <w:t xml:space="preserve"> but could not finish as company closed down</w:t>
            </w:r>
          </w:p>
          <w:p w:rsidR="00D32172" w:rsidRDefault="00D32172">
            <w:pPr>
              <w:pStyle w:val="ListBullet"/>
              <w:numPr>
                <w:ilvl w:val="0"/>
                <w:numId w:val="0"/>
              </w:numPr>
            </w:pPr>
          </w:p>
          <w:p w:rsidR="00D32172" w:rsidRDefault="00D32172" w:rsidP="00D32172">
            <w:pPr>
              <w:pStyle w:val="Subsection"/>
              <w:rPr>
                <w:b w:val="0"/>
              </w:rPr>
            </w:pPr>
            <w:r>
              <w:rPr>
                <w:b w:val="0"/>
                <w:color w:val="auto"/>
                <w:spacing w:val="0"/>
                <w:sz w:val="23"/>
              </w:rPr>
              <w:t>Junior Management</w:t>
            </w:r>
            <w:r>
              <w:rPr>
                <w:b w:val="0"/>
              </w:rPr>
              <w:t xml:space="preserve"> </w:t>
            </w:r>
            <w:r>
              <w:t>|</w:t>
            </w:r>
            <w:r>
              <w:rPr>
                <w:b w:val="0"/>
              </w:rPr>
              <w:t xml:space="preserve"> A.M.G </w:t>
            </w:r>
            <w:r w:rsidR="00D91EE9">
              <w:rPr>
                <w:b w:val="0"/>
              </w:rPr>
              <w:t>Auto body</w:t>
            </w:r>
            <w:r>
              <w:rPr>
                <w:b w:val="0"/>
              </w:rPr>
              <w:t>.</w:t>
            </w:r>
          </w:p>
          <w:p w:rsidR="00D32172" w:rsidRDefault="00C407ED" w:rsidP="00D32172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  <w:r>
              <w:rPr>
                <w:b w:val="0"/>
                <w:color w:val="auto"/>
                <w:spacing w:val="0"/>
                <w:sz w:val="23"/>
              </w:rPr>
              <w:t>2003/01/19 – 2003/07/01</w:t>
            </w:r>
          </w:p>
          <w:p w:rsidR="00C407ED" w:rsidRDefault="00C407ED" w:rsidP="00D32172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</w:p>
          <w:p w:rsidR="00D32172" w:rsidRDefault="00D32172" w:rsidP="00D32172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  <w:r>
              <w:rPr>
                <w:b w:val="0"/>
                <w:color w:val="auto"/>
                <w:spacing w:val="0"/>
                <w:sz w:val="23"/>
              </w:rPr>
              <w:t>Quotations</w:t>
            </w:r>
          </w:p>
          <w:p w:rsidR="00D32172" w:rsidRDefault="00D32172" w:rsidP="00D32172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  <w:r>
              <w:rPr>
                <w:b w:val="0"/>
                <w:color w:val="auto"/>
                <w:spacing w:val="0"/>
                <w:sz w:val="23"/>
              </w:rPr>
              <w:t>Final Repair Calculations</w:t>
            </w:r>
          </w:p>
          <w:p w:rsidR="00D32172" w:rsidRDefault="00C407ED" w:rsidP="00D32172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  <w:r>
              <w:rPr>
                <w:b w:val="0"/>
                <w:color w:val="auto"/>
                <w:spacing w:val="0"/>
                <w:sz w:val="23"/>
              </w:rPr>
              <w:t>Dealing with insurance Assessors</w:t>
            </w:r>
          </w:p>
          <w:p w:rsidR="00C407ED" w:rsidRDefault="00C407ED" w:rsidP="00D32172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  <w:r>
              <w:rPr>
                <w:b w:val="0"/>
                <w:color w:val="auto"/>
                <w:spacing w:val="0"/>
                <w:sz w:val="23"/>
              </w:rPr>
              <w:lastRenderedPageBreak/>
              <w:t>Dealing with Insurance Companies</w:t>
            </w:r>
          </w:p>
          <w:p w:rsidR="00C407ED" w:rsidRPr="00D32172" w:rsidRDefault="00C407ED" w:rsidP="00D32172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</w:p>
          <w:p w:rsidR="00C407ED" w:rsidRDefault="00C407ED" w:rsidP="00C407ED">
            <w:pPr>
              <w:pStyle w:val="Subsection"/>
            </w:pPr>
            <w:r>
              <w:rPr>
                <w:b w:val="0"/>
                <w:color w:val="auto"/>
              </w:rPr>
              <w:t>Corporate Partnerships</w:t>
            </w:r>
            <w:r>
              <w:rPr>
                <w:b w:val="0"/>
              </w:rPr>
              <w:t xml:space="preserve"> </w:t>
            </w:r>
            <w:r>
              <w:t>|</w:t>
            </w:r>
            <w:r>
              <w:rPr>
                <w:b w:val="0"/>
              </w:rPr>
              <w:t xml:space="preserve"> </w:t>
            </w:r>
            <w:r>
              <w:t>IAG New Zealand</w:t>
            </w:r>
          </w:p>
          <w:p w:rsidR="00C407ED" w:rsidRPr="00C15592" w:rsidRDefault="00C155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 w:rsidRPr="00C15592">
              <w:rPr>
                <w:b w:val="0"/>
                <w:color w:val="auto"/>
                <w:sz w:val="23"/>
                <w:szCs w:val="23"/>
              </w:rPr>
              <w:t>2003/09/29 – 2004/02/10</w:t>
            </w:r>
          </w:p>
          <w:p w:rsidR="00C407ED" w:rsidRPr="00C407ED" w:rsidRDefault="00C407ED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 w:rsidRPr="00C407ED">
              <w:rPr>
                <w:b w:val="0"/>
                <w:color w:val="auto"/>
                <w:sz w:val="23"/>
                <w:szCs w:val="23"/>
              </w:rPr>
              <w:t>Underwriting of New Policies</w:t>
            </w:r>
          </w:p>
          <w:p w:rsidR="00C407ED" w:rsidRPr="00C407ED" w:rsidRDefault="00C407ED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 w:rsidRPr="00C407ED">
              <w:rPr>
                <w:b w:val="0"/>
                <w:color w:val="auto"/>
                <w:sz w:val="23"/>
                <w:szCs w:val="23"/>
              </w:rPr>
              <w:t>Assessing risk before approving Policies</w:t>
            </w:r>
          </w:p>
          <w:p w:rsidR="00C407ED" w:rsidRDefault="00C407ED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 w:rsidRPr="00C407ED">
              <w:rPr>
                <w:b w:val="0"/>
                <w:color w:val="auto"/>
                <w:sz w:val="23"/>
                <w:szCs w:val="23"/>
              </w:rPr>
              <w:t>Dealing with Corporate partners</w:t>
            </w:r>
          </w:p>
          <w:p w:rsidR="00C407ED" w:rsidRDefault="00C407ED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Applying Penalty Excess where applicable </w:t>
            </w:r>
          </w:p>
          <w:p w:rsidR="0089686A" w:rsidRDefault="0089686A" w:rsidP="00C407ED">
            <w:pPr>
              <w:pStyle w:val="Subsection"/>
              <w:rPr>
                <w:b w:val="0"/>
                <w:color w:val="auto"/>
                <w:spacing w:val="0"/>
                <w:sz w:val="23"/>
              </w:rPr>
            </w:pPr>
          </w:p>
          <w:p w:rsidR="00C407ED" w:rsidRDefault="00C407ED" w:rsidP="00C407ED">
            <w:pPr>
              <w:pStyle w:val="Subsection"/>
            </w:pPr>
            <w:r>
              <w:rPr>
                <w:b w:val="0"/>
                <w:color w:val="auto"/>
                <w:spacing w:val="0"/>
                <w:sz w:val="23"/>
              </w:rPr>
              <w:t>Assessor</w:t>
            </w:r>
            <w:r>
              <w:rPr>
                <w:b w:val="0"/>
              </w:rPr>
              <w:t xml:space="preserve"> </w:t>
            </w:r>
            <w:r>
              <w:t>|</w:t>
            </w:r>
            <w:r>
              <w:rPr>
                <w:b w:val="0"/>
              </w:rPr>
              <w:t xml:space="preserve"> </w:t>
            </w:r>
            <w:proofErr w:type="spellStart"/>
            <w:r>
              <w:t>Sias</w:t>
            </w:r>
            <w:proofErr w:type="spellEnd"/>
            <w:r>
              <w:t xml:space="preserve"> ( Outsurance)</w:t>
            </w:r>
          </w:p>
          <w:p w:rsidR="00C155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2004/02/16 </w:t>
            </w:r>
            <w:r w:rsidR="00C15592">
              <w:rPr>
                <w:b w:val="0"/>
                <w:color w:val="auto"/>
                <w:sz w:val="23"/>
                <w:szCs w:val="23"/>
              </w:rPr>
              <w:t>-</w:t>
            </w:r>
            <w:r>
              <w:rPr>
                <w:b w:val="0"/>
                <w:color w:val="auto"/>
                <w:sz w:val="23"/>
                <w:szCs w:val="23"/>
              </w:rPr>
              <w:t xml:space="preserve"> 2004/05/28</w:t>
            </w:r>
          </w:p>
          <w:p w:rsidR="00C15592" w:rsidRDefault="00C155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C15592" w:rsidRDefault="00C155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Assessing of Motor Insurance Claims</w:t>
            </w:r>
          </w:p>
          <w:p w:rsidR="00C155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Final repair Calculations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Maintaining a reasonable cost per claim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Running of assessment centre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Dealing with customer complaints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Responding to claims in a timely manner 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Investigate Liability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Prepare detailed damage reports for Insurer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Negotiation of repair cost with service providers</w:t>
            </w: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0A3292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0A3292" w:rsidRDefault="000A3292" w:rsidP="00C407ED">
            <w:pPr>
              <w:pStyle w:val="Subsection"/>
              <w:rPr>
                <w:b w:val="0"/>
              </w:rPr>
            </w:pPr>
            <w:r>
              <w:rPr>
                <w:b w:val="0"/>
                <w:color w:val="auto"/>
                <w:spacing w:val="0"/>
                <w:sz w:val="23"/>
              </w:rPr>
              <w:t>Management</w:t>
            </w:r>
            <w:r>
              <w:rPr>
                <w:b w:val="0"/>
              </w:rPr>
              <w:t xml:space="preserve"> </w:t>
            </w:r>
            <w:r>
              <w:t>|</w:t>
            </w:r>
            <w:r>
              <w:rPr>
                <w:b w:val="0"/>
              </w:rPr>
              <w:t xml:space="preserve"> Danmar Auto-</w:t>
            </w:r>
            <w:r w:rsidR="00D91EE9">
              <w:rPr>
                <w:b w:val="0"/>
              </w:rPr>
              <w:t>Refurbishes</w:t>
            </w:r>
          </w:p>
          <w:p w:rsidR="00DD60D0" w:rsidRDefault="00DD60D0" w:rsidP="00C407ED">
            <w:pPr>
              <w:pStyle w:val="Subsection"/>
              <w:rPr>
                <w:b w:val="0"/>
              </w:rPr>
            </w:pPr>
            <w:r>
              <w:rPr>
                <w:b w:val="0"/>
              </w:rPr>
              <w:t xml:space="preserve">                (Largest Independent Mercedes Benz Repairer</w:t>
            </w:r>
          </w:p>
          <w:p w:rsidR="00DD60D0" w:rsidRDefault="00DD60D0" w:rsidP="00C407ED">
            <w:pPr>
              <w:pStyle w:val="Subsection"/>
              <w:rPr>
                <w:b w:val="0"/>
              </w:rPr>
            </w:pPr>
            <w:r>
              <w:rPr>
                <w:b w:val="0"/>
              </w:rPr>
              <w:t xml:space="preserve">                 In the southern Hemisphere)                  </w:t>
            </w:r>
          </w:p>
          <w:p w:rsidR="00C407ED" w:rsidRDefault="000A329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2004/05/31 </w:t>
            </w:r>
            <w:r w:rsidR="002B3E12">
              <w:rPr>
                <w:b w:val="0"/>
                <w:color w:val="auto"/>
                <w:sz w:val="23"/>
                <w:szCs w:val="23"/>
              </w:rPr>
              <w:t>–</w:t>
            </w:r>
            <w:r>
              <w:rPr>
                <w:b w:val="0"/>
                <w:color w:val="auto"/>
                <w:sz w:val="23"/>
                <w:szCs w:val="23"/>
              </w:rPr>
              <w:t xml:space="preserve"> </w:t>
            </w:r>
            <w:r w:rsidR="00254320">
              <w:rPr>
                <w:b w:val="0"/>
                <w:color w:val="auto"/>
                <w:sz w:val="23"/>
                <w:szCs w:val="23"/>
              </w:rPr>
              <w:t>2012</w:t>
            </w:r>
            <w:r w:rsidR="002B3E12">
              <w:rPr>
                <w:b w:val="0"/>
                <w:color w:val="auto"/>
                <w:sz w:val="23"/>
                <w:szCs w:val="23"/>
              </w:rPr>
              <w:t>/</w:t>
            </w:r>
            <w:r w:rsidR="00254320">
              <w:rPr>
                <w:b w:val="0"/>
                <w:color w:val="auto"/>
                <w:sz w:val="23"/>
                <w:szCs w:val="23"/>
              </w:rPr>
              <w:t>12</w:t>
            </w:r>
            <w:r w:rsidR="002B3E12">
              <w:rPr>
                <w:b w:val="0"/>
                <w:color w:val="auto"/>
                <w:sz w:val="23"/>
                <w:szCs w:val="23"/>
              </w:rPr>
              <w:t>/14</w:t>
            </w:r>
          </w:p>
          <w:p w:rsidR="002B3E12" w:rsidRDefault="002B3E1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2B3E12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Damage Estimates on </w:t>
            </w:r>
            <w:r w:rsidR="00D91EE9">
              <w:rPr>
                <w:b w:val="0"/>
                <w:color w:val="auto"/>
                <w:sz w:val="23"/>
                <w:szCs w:val="23"/>
              </w:rPr>
              <w:t>drivable</w:t>
            </w:r>
            <w:r>
              <w:rPr>
                <w:b w:val="0"/>
                <w:color w:val="auto"/>
                <w:sz w:val="23"/>
                <w:szCs w:val="23"/>
              </w:rPr>
              <w:t xml:space="preserve"> and </w:t>
            </w:r>
            <w:r w:rsidR="00D91EE9">
              <w:rPr>
                <w:b w:val="0"/>
                <w:color w:val="auto"/>
                <w:sz w:val="23"/>
                <w:szCs w:val="23"/>
              </w:rPr>
              <w:t>non-drivable</w:t>
            </w:r>
            <w:r>
              <w:rPr>
                <w:b w:val="0"/>
                <w:color w:val="auto"/>
                <w:sz w:val="23"/>
                <w:szCs w:val="23"/>
              </w:rPr>
              <w:t xml:space="preserve"> vehicles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Final repair calculations.</w:t>
            </w:r>
          </w:p>
          <w:p w:rsidR="00CC15B0" w:rsidRDefault="00D91EE9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Liaising</w:t>
            </w:r>
            <w:r w:rsidR="00CC15B0">
              <w:rPr>
                <w:b w:val="0"/>
                <w:color w:val="auto"/>
                <w:sz w:val="23"/>
                <w:szCs w:val="23"/>
              </w:rPr>
              <w:t xml:space="preserve"> with work providers (towing contractors, fleet companies).</w:t>
            </w:r>
          </w:p>
          <w:p w:rsidR="00CC15B0" w:rsidRDefault="00D91EE9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Liaising</w:t>
            </w:r>
            <w:r w:rsidR="00CC15B0">
              <w:rPr>
                <w:b w:val="0"/>
                <w:color w:val="auto"/>
                <w:sz w:val="23"/>
                <w:szCs w:val="23"/>
              </w:rPr>
              <w:t xml:space="preserve"> with insurance companies including negotiating of </w:t>
            </w:r>
            <w:r>
              <w:rPr>
                <w:b w:val="0"/>
                <w:color w:val="auto"/>
                <w:sz w:val="23"/>
                <w:szCs w:val="23"/>
              </w:rPr>
              <w:t>labour</w:t>
            </w:r>
            <w:r w:rsidR="00CC15B0">
              <w:rPr>
                <w:b w:val="0"/>
                <w:color w:val="auto"/>
                <w:sz w:val="23"/>
                <w:szCs w:val="23"/>
              </w:rPr>
              <w:t xml:space="preserve"> rates etc.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Delegation of work to the workshop.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Client </w:t>
            </w:r>
            <w:r w:rsidR="00D91EE9">
              <w:rPr>
                <w:b w:val="0"/>
                <w:color w:val="auto"/>
                <w:sz w:val="23"/>
                <w:szCs w:val="23"/>
              </w:rPr>
              <w:t>Liaison</w:t>
            </w:r>
            <w:r>
              <w:rPr>
                <w:b w:val="0"/>
                <w:color w:val="auto"/>
                <w:sz w:val="23"/>
                <w:szCs w:val="23"/>
              </w:rPr>
              <w:t>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Customer service.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Managing of the office staff </w:t>
            </w:r>
            <w:r w:rsidR="001158F0">
              <w:rPr>
                <w:b w:val="0"/>
                <w:color w:val="auto"/>
                <w:sz w:val="23"/>
                <w:szCs w:val="23"/>
              </w:rPr>
              <w:t>10</w:t>
            </w:r>
            <w:r>
              <w:rPr>
                <w:b w:val="0"/>
                <w:color w:val="auto"/>
                <w:sz w:val="23"/>
                <w:szCs w:val="23"/>
              </w:rPr>
              <w:t xml:space="preserve"> staff members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lastRenderedPageBreak/>
              <w:t>Closing off for month end.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Ensuring cost of repair is profitable of every estimate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Managing of towing facility.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Quarterly meeting with the directors.</w:t>
            </w:r>
          </w:p>
          <w:p w:rsidR="00CC15B0" w:rsidRDefault="00D91EE9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Liaising</w:t>
            </w:r>
            <w:r w:rsidR="00CC15B0">
              <w:rPr>
                <w:b w:val="0"/>
                <w:color w:val="auto"/>
                <w:sz w:val="23"/>
                <w:szCs w:val="23"/>
              </w:rPr>
              <w:t xml:space="preserve"> with Insurance Major companies and brokers.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Training of Junior staff in Damage estimates and final repair</w:t>
            </w:r>
            <w:r w:rsidR="001158F0">
              <w:rPr>
                <w:b w:val="0"/>
                <w:color w:val="auto"/>
                <w:sz w:val="23"/>
                <w:szCs w:val="23"/>
              </w:rPr>
              <w:t xml:space="preserve"> </w:t>
            </w:r>
            <w:r>
              <w:rPr>
                <w:b w:val="0"/>
                <w:color w:val="auto"/>
                <w:sz w:val="23"/>
                <w:szCs w:val="23"/>
              </w:rPr>
              <w:t>calculations.</w:t>
            </w:r>
            <w:r w:rsidR="001158F0">
              <w:rPr>
                <w:b w:val="0"/>
                <w:color w:val="auto"/>
                <w:sz w:val="23"/>
                <w:szCs w:val="23"/>
              </w:rPr>
              <w:t xml:space="preserve"> 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Running of daily office </w:t>
            </w:r>
            <w:r w:rsidR="00D91EE9">
              <w:rPr>
                <w:b w:val="0"/>
                <w:color w:val="auto"/>
                <w:sz w:val="23"/>
                <w:szCs w:val="23"/>
              </w:rPr>
              <w:t>Administration</w:t>
            </w:r>
            <w:r>
              <w:rPr>
                <w:b w:val="0"/>
                <w:color w:val="auto"/>
                <w:sz w:val="23"/>
                <w:szCs w:val="23"/>
              </w:rPr>
              <w:t>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Running of Diagnostics on motor vehicles.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Chassis electronic measurements.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Assisting clients with claim forms.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Ensuring Panelbeaters are working with the correct labour times allowed for on quotations and not exceeding.</w:t>
            </w:r>
          </w:p>
          <w:p w:rsidR="00CC15B0" w:rsidRDefault="00CC15B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Daily running of the Workshop.</w:t>
            </w:r>
          </w:p>
          <w:p w:rsidR="001158F0" w:rsidRDefault="001158F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Assisting with Quality control.</w:t>
            </w:r>
          </w:p>
          <w:p w:rsidR="00A122E2" w:rsidRDefault="00A122E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Work in Progress Audits.</w:t>
            </w:r>
          </w:p>
          <w:p w:rsidR="004F4C3C" w:rsidRDefault="004F4C3C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Managing Workshop Procedures</w:t>
            </w:r>
            <w:r w:rsidR="00DD60D0">
              <w:rPr>
                <w:b w:val="0"/>
                <w:color w:val="auto"/>
                <w:sz w:val="23"/>
                <w:szCs w:val="23"/>
              </w:rPr>
              <w:t>.</w:t>
            </w:r>
          </w:p>
          <w:p w:rsidR="00DD60D0" w:rsidRDefault="00DD60D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Parts Ordering.</w:t>
            </w:r>
          </w:p>
          <w:p w:rsidR="0089686A" w:rsidRDefault="0089686A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Running of Insurance Drive in Assessment Centre</w:t>
            </w:r>
          </w:p>
          <w:p w:rsidR="004A5BC7" w:rsidRDefault="004A5BC7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4A5BC7" w:rsidRDefault="004A5BC7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4A5BC7" w:rsidRDefault="004A5BC7" w:rsidP="004A5BC7">
            <w:pPr>
              <w:pStyle w:val="Subsection"/>
            </w:pPr>
            <w:r>
              <w:rPr>
                <w:b w:val="0"/>
                <w:color w:val="auto"/>
                <w:spacing w:val="0"/>
                <w:sz w:val="23"/>
              </w:rPr>
              <w:t>Operations Manager/Member</w:t>
            </w:r>
            <w:r>
              <w:rPr>
                <w:b w:val="0"/>
              </w:rPr>
              <w:t xml:space="preserve"> </w:t>
            </w:r>
            <w:r>
              <w:t>|</w:t>
            </w:r>
            <w:r>
              <w:rPr>
                <w:b w:val="0"/>
              </w:rPr>
              <w:t xml:space="preserve"> </w:t>
            </w:r>
            <w:r>
              <w:t>BS Auto Assessors</w:t>
            </w:r>
          </w:p>
          <w:p w:rsidR="004A5BC7" w:rsidRPr="003D33C6" w:rsidRDefault="003D33C6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2013/</w:t>
            </w:r>
            <w:r w:rsidR="00254320">
              <w:rPr>
                <w:b w:val="0"/>
                <w:color w:val="auto"/>
                <w:sz w:val="23"/>
                <w:szCs w:val="23"/>
              </w:rPr>
              <w:t>01/14 – 2013/12/14</w:t>
            </w:r>
          </w:p>
          <w:p w:rsidR="004A5BC7" w:rsidRDefault="004A5BC7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Daily Assessments of Insurance claims (motor related)</w:t>
            </w:r>
          </w:p>
          <w:p w:rsidR="004A5BC7" w:rsidRDefault="004A5BC7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Final repair calculations</w:t>
            </w:r>
          </w:p>
          <w:p w:rsidR="004A5BC7" w:rsidRDefault="004A5BC7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Negotiating of new contracts for the Business</w:t>
            </w:r>
          </w:p>
          <w:p w:rsidR="004A5BC7" w:rsidRDefault="004A5BC7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Running of all office </w:t>
            </w:r>
            <w:r w:rsidR="00D91EE9">
              <w:rPr>
                <w:b w:val="0"/>
                <w:color w:val="auto"/>
                <w:sz w:val="23"/>
                <w:szCs w:val="23"/>
              </w:rPr>
              <w:t>procedures</w:t>
            </w:r>
          </w:p>
          <w:p w:rsidR="004A5BC7" w:rsidRDefault="004A5BC7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Training of Junior staff ( new Assessors) +/- 4 Assessors</w:t>
            </w:r>
          </w:p>
          <w:p w:rsidR="004A5BC7" w:rsidRDefault="004A5BC7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Maintaining a low cost per claim and a low additional ratio</w:t>
            </w:r>
          </w:p>
          <w:p w:rsidR="004A5BC7" w:rsidRDefault="00D16ECB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Investigate Circumstances on claim. (not vey In-depth)</w:t>
            </w:r>
          </w:p>
          <w:p w:rsidR="00D16ECB" w:rsidRDefault="00D16ECB" w:rsidP="004A5BC7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Prepare Assessment reports for insurer. </w:t>
            </w:r>
          </w:p>
          <w:p w:rsidR="00D16ECB" w:rsidRPr="004A5BC7" w:rsidRDefault="00D16ECB" w:rsidP="004A5BC7">
            <w:pPr>
              <w:pStyle w:val="Subsection"/>
              <w:rPr>
                <w:b w:val="0"/>
                <w:color w:val="auto"/>
                <w:spacing w:val="0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Negotiating of repair cost with repairers.</w:t>
            </w:r>
          </w:p>
          <w:p w:rsidR="004A5BC7" w:rsidRDefault="00D16ECB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Managing monthly meetings with the staff to improve on service and general meetings.</w:t>
            </w:r>
          </w:p>
          <w:p w:rsidR="00D16ECB" w:rsidRDefault="00D16ECB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Dealing with customer complaints.</w:t>
            </w:r>
          </w:p>
          <w:p w:rsidR="00D16ECB" w:rsidRDefault="00D16ECB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Running of the Assessment Centre.</w:t>
            </w:r>
          </w:p>
          <w:p w:rsidR="006D5568" w:rsidRDefault="006D5568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Ensuring claims are done within 24Hrs.</w:t>
            </w:r>
          </w:p>
          <w:p w:rsidR="00EA3A28" w:rsidRDefault="00EA3A28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Assessing for all major Insurance Companies including Zurich, </w:t>
            </w:r>
            <w:r>
              <w:rPr>
                <w:b w:val="0"/>
                <w:color w:val="auto"/>
                <w:sz w:val="23"/>
                <w:szCs w:val="23"/>
              </w:rPr>
              <w:lastRenderedPageBreak/>
              <w:t>AON, Mutual and Federal, Reef Insurance, Hollard Insurance, Execuline, Swazi Royal Insurance Company and Santam.</w:t>
            </w:r>
          </w:p>
          <w:p w:rsidR="00EA3A28" w:rsidRDefault="00EA3A28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254320" w:rsidRDefault="0025432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254320" w:rsidRDefault="0025432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254320" w:rsidRDefault="00254320" w:rsidP="00C407ED">
            <w:pPr>
              <w:pStyle w:val="Subsection"/>
              <w:rPr>
                <w:b w:val="0"/>
              </w:rPr>
            </w:pPr>
            <w:r>
              <w:rPr>
                <w:b w:val="0"/>
                <w:color w:val="auto"/>
                <w:spacing w:val="0"/>
                <w:sz w:val="23"/>
              </w:rPr>
              <w:t xml:space="preserve"> </w:t>
            </w:r>
            <w:r w:rsidR="00F43215">
              <w:rPr>
                <w:b w:val="0"/>
                <w:color w:val="auto"/>
                <w:spacing w:val="0"/>
                <w:sz w:val="23"/>
              </w:rPr>
              <w:t xml:space="preserve">Operations </w:t>
            </w:r>
            <w:r>
              <w:rPr>
                <w:b w:val="0"/>
                <w:color w:val="auto"/>
                <w:spacing w:val="0"/>
                <w:sz w:val="23"/>
              </w:rPr>
              <w:t>Manage</w:t>
            </w:r>
            <w:r w:rsidR="00F43215">
              <w:rPr>
                <w:b w:val="0"/>
                <w:color w:val="auto"/>
                <w:spacing w:val="0"/>
                <w:sz w:val="23"/>
              </w:rPr>
              <w:t>r</w:t>
            </w:r>
            <w:r>
              <w:rPr>
                <w:b w:val="0"/>
              </w:rPr>
              <w:t xml:space="preserve"> </w:t>
            </w:r>
            <w:r>
              <w:t>|</w:t>
            </w:r>
            <w:r>
              <w:rPr>
                <w:b w:val="0"/>
              </w:rPr>
              <w:t xml:space="preserve"> Trojan Panelbeaters</w:t>
            </w:r>
          </w:p>
          <w:p w:rsidR="00254320" w:rsidRDefault="0025432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2014/01/07 – Present</w:t>
            </w:r>
          </w:p>
          <w:p w:rsidR="00254320" w:rsidRDefault="0025432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1158F0" w:rsidRDefault="001158F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Damage estimates on </w:t>
            </w:r>
            <w:r w:rsidR="006F2AA4">
              <w:rPr>
                <w:b w:val="0"/>
                <w:color w:val="auto"/>
                <w:sz w:val="23"/>
                <w:szCs w:val="23"/>
              </w:rPr>
              <w:t>drivable</w:t>
            </w:r>
            <w:r>
              <w:rPr>
                <w:b w:val="0"/>
                <w:color w:val="auto"/>
                <w:sz w:val="23"/>
                <w:szCs w:val="23"/>
              </w:rPr>
              <w:t xml:space="preserve"> and non-</w:t>
            </w:r>
            <w:r w:rsidR="006F2AA4">
              <w:rPr>
                <w:b w:val="0"/>
                <w:color w:val="auto"/>
                <w:sz w:val="23"/>
                <w:szCs w:val="23"/>
              </w:rPr>
              <w:t>drivable</w:t>
            </w:r>
            <w:r>
              <w:rPr>
                <w:b w:val="0"/>
                <w:color w:val="auto"/>
                <w:sz w:val="23"/>
                <w:szCs w:val="23"/>
              </w:rPr>
              <w:t xml:space="preserve"> vehicles</w:t>
            </w:r>
          </w:p>
          <w:p w:rsidR="001158F0" w:rsidRDefault="001158F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Final Repair Calculations </w:t>
            </w:r>
          </w:p>
          <w:p w:rsidR="001158F0" w:rsidRDefault="006F2AA4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Liaising</w:t>
            </w:r>
            <w:r w:rsidR="001158F0">
              <w:rPr>
                <w:b w:val="0"/>
                <w:color w:val="auto"/>
                <w:sz w:val="23"/>
                <w:szCs w:val="23"/>
              </w:rPr>
              <w:t xml:space="preserve"> with Work providers Brokers, Insurance companies towing contactors and fleet management companies</w:t>
            </w:r>
          </w:p>
          <w:p w:rsidR="001158F0" w:rsidRDefault="001158F0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Delegation of work to the workshop</w:t>
            </w:r>
            <w:r w:rsidR="00A122E2">
              <w:rPr>
                <w:b w:val="0"/>
                <w:color w:val="auto"/>
                <w:sz w:val="23"/>
                <w:szCs w:val="23"/>
              </w:rPr>
              <w:t>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Client Liaison.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Customer service.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Managing of the office staff 5 staff members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Closing off for month end.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Ensuring cost of repair is profitable of every estimate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Managing of towing facility.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 xml:space="preserve">Training of Junior staff in Damage estimates and final repair calculations. 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Running of daily office Administration.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Monthly meeting with directors.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Weekly stats report given to directors.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Daily running of the Workshop.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Assisting with Quality control.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Audits.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Work in Progress Audits.</w:t>
            </w:r>
          </w:p>
          <w:p w:rsidR="00A122E2" w:rsidRDefault="00A122E2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Workshop Approval Audits.</w:t>
            </w:r>
          </w:p>
          <w:p w:rsidR="004F4C3C" w:rsidRDefault="00F43215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Managing Daily Operations</w:t>
            </w:r>
            <w:r w:rsidR="004F4C3C">
              <w:rPr>
                <w:b w:val="0"/>
                <w:color w:val="auto"/>
                <w:sz w:val="23"/>
                <w:szCs w:val="23"/>
              </w:rPr>
              <w:t>.</w:t>
            </w:r>
          </w:p>
          <w:p w:rsidR="0089686A" w:rsidRDefault="0089686A" w:rsidP="00A122E2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  <w:r>
              <w:rPr>
                <w:b w:val="0"/>
                <w:color w:val="auto"/>
                <w:sz w:val="23"/>
                <w:szCs w:val="23"/>
              </w:rPr>
              <w:t>Daily running of insurance Drive in centre Assessments.</w:t>
            </w:r>
          </w:p>
          <w:p w:rsidR="00A122E2" w:rsidRDefault="00A122E2" w:rsidP="00C407ED">
            <w:pPr>
              <w:pStyle w:val="Subsection"/>
              <w:rPr>
                <w:b w:val="0"/>
                <w:color w:val="auto"/>
                <w:sz w:val="23"/>
                <w:szCs w:val="23"/>
              </w:rPr>
            </w:pPr>
          </w:p>
          <w:p w:rsidR="00C3415F" w:rsidRDefault="00E51E14">
            <w:pPr>
              <w:pStyle w:val="Section"/>
            </w:pPr>
            <w:r>
              <w:t>skills</w:t>
            </w:r>
          </w:p>
          <w:p w:rsidR="006D5568" w:rsidRDefault="006D5568">
            <w:pPr>
              <w:pStyle w:val="ListBullet"/>
            </w:pPr>
            <w:r>
              <w:t>Quick Learner</w:t>
            </w:r>
          </w:p>
          <w:p w:rsidR="006D5568" w:rsidRDefault="00D91EE9">
            <w:pPr>
              <w:pStyle w:val="ListBullet"/>
            </w:pPr>
            <w:r>
              <w:t>Interact</w:t>
            </w:r>
            <w:r w:rsidR="006D5568">
              <w:t xml:space="preserve"> with people</w:t>
            </w:r>
          </w:p>
          <w:p w:rsidR="006D5568" w:rsidRDefault="006D5568">
            <w:pPr>
              <w:pStyle w:val="ListBullet"/>
            </w:pPr>
            <w:r>
              <w:lastRenderedPageBreak/>
              <w:t xml:space="preserve">Adapt Very easy to any situation </w:t>
            </w:r>
          </w:p>
          <w:p w:rsidR="006D5568" w:rsidRDefault="006D5568">
            <w:pPr>
              <w:pStyle w:val="ListBullet"/>
            </w:pPr>
            <w:r>
              <w:t xml:space="preserve">Idealistic </w:t>
            </w:r>
          </w:p>
          <w:p w:rsidR="006D5568" w:rsidRDefault="006D5568">
            <w:pPr>
              <w:pStyle w:val="ListBullet"/>
            </w:pPr>
            <w:r>
              <w:t>Work well with my hands</w:t>
            </w:r>
          </w:p>
          <w:p w:rsidR="006D5568" w:rsidRDefault="006D5568">
            <w:pPr>
              <w:pStyle w:val="ListBullet"/>
            </w:pPr>
            <w:r>
              <w:t xml:space="preserve">Team player </w:t>
            </w:r>
          </w:p>
          <w:p w:rsidR="006D5568" w:rsidRDefault="006D5568">
            <w:pPr>
              <w:pStyle w:val="ListBullet"/>
            </w:pPr>
            <w:r>
              <w:t xml:space="preserve">Conflict resolution </w:t>
            </w:r>
          </w:p>
          <w:p w:rsidR="006D5568" w:rsidRDefault="006D5568">
            <w:pPr>
              <w:pStyle w:val="ListBullet"/>
            </w:pPr>
            <w:r>
              <w:t>Computer skills</w:t>
            </w:r>
          </w:p>
          <w:p w:rsidR="006D5568" w:rsidRDefault="006D5568">
            <w:pPr>
              <w:pStyle w:val="ListBullet"/>
            </w:pPr>
            <w:r>
              <w:t>Customer service skill</w:t>
            </w:r>
          </w:p>
          <w:p w:rsidR="006D5568" w:rsidRDefault="003765D3">
            <w:pPr>
              <w:pStyle w:val="ListBullet"/>
            </w:pPr>
            <w:r>
              <w:t>Leadership</w:t>
            </w:r>
          </w:p>
          <w:p w:rsidR="003765D3" w:rsidRDefault="003765D3">
            <w:pPr>
              <w:pStyle w:val="ListBullet"/>
            </w:pPr>
            <w:r>
              <w:t>Management</w:t>
            </w:r>
          </w:p>
          <w:p w:rsidR="003765D3" w:rsidRDefault="00D91EE9">
            <w:pPr>
              <w:pStyle w:val="ListBullet"/>
            </w:pPr>
            <w:r>
              <w:t>Organization</w:t>
            </w:r>
          </w:p>
          <w:p w:rsidR="003765D3" w:rsidRDefault="00D91EE9">
            <w:pPr>
              <w:pStyle w:val="ListBullet"/>
            </w:pPr>
            <w:r>
              <w:t>Positivity</w:t>
            </w:r>
            <w:r w:rsidR="003765D3">
              <w:t xml:space="preserve"> </w:t>
            </w:r>
          </w:p>
          <w:p w:rsidR="003765D3" w:rsidRDefault="003765D3">
            <w:pPr>
              <w:pStyle w:val="ListBullet"/>
            </w:pPr>
            <w:r>
              <w:t xml:space="preserve">Humor </w:t>
            </w:r>
          </w:p>
          <w:p w:rsidR="003765D3" w:rsidRDefault="003765D3">
            <w:pPr>
              <w:pStyle w:val="ListBullet"/>
            </w:pPr>
            <w:r>
              <w:t xml:space="preserve">Listening </w:t>
            </w:r>
          </w:p>
          <w:p w:rsidR="003765D3" w:rsidRDefault="003765D3">
            <w:pPr>
              <w:pStyle w:val="ListBullet"/>
            </w:pPr>
            <w:r>
              <w:t>Self Motivated</w:t>
            </w: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rPr>
                <w:b/>
              </w:rPr>
              <w:t>Hobbies</w:t>
            </w: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-Golf</w:t>
            </w: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-Gym</w:t>
            </w: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-DIY Projects</w:t>
            </w: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-Model building</w:t>
            </w: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-Mountain Biking</w:t>
            </w: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-The outdoors</w:t>
            </w:r>
          </w:p>
          <w:p w:rsidR="00A122E2" w:rsidRDefault="00A122E2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Indoor soccer</w:t>
            </w:r>
          </w:p>
          <w:p w:rsidR="00A122E2" w:rsidRDefault="00A122E2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Outdoor Soccer</w:t>
            </w:r>
          </w:p>
          <w:p w:rsidR="00A122E2" w:rsidRDefault="00A122E2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Indoor cricket</w:t>
            </w:r>
          </w:p>
          <w:p w:rsidR="008C4C46" w:rsidRDefault="008C4C46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Community Policing assisting South African police service with crime prevention</w:t>
            </w:r>
          </w:p>
          <w:p w:rsidR="00F43215" w:rsidRDefault="00F43215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</w:p>
          <w:p w:rsidR="00F43215" w:rsidRPr="003765D3" w:rsidRDefault="00F43215" w:rsidP="003765D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3"/>
                <w:szCs w:val="23"/>
              </w:rPr>
            </w:pPr>
          </w:p>
          <w:p w:rsidR="003765D3" w:rsidRDefault="003765D3" w:rsidP="003765D3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:rsidR="00C3415F" w:rsidRDefault="00C3415F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874657">
        <w:trPr>
          <w:trHeight w:val="288"/>
          <w:jc w:val="center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74657" w:rsidRDefault="00874657">
            <w:pPr>
              <w:rPr>
                <w:b/>
                <w:color w:val="FFFFFF" w:themeColor="background1"/>
                <w:szCs w:val="23"/>
              </w:rPr>
            </w:pP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874657" w:rsidRDefault="00874657">
            <w:pPr>
              <w:pStyle w:val="Section"/>
            </w:pPr>
          </w:p>
        </w:tc>
      </w:tr>
    </w:tbl>
    <w:p w:rsidR="00C3415F" w:rsidRDefault="00C3415F">
      <w:pPr>
        <w:spacing w:after="200" w:line="276" w:lineRule="auto"/>
      </w:pPr>
    </w:p>
    <w:sectPr w:rsidR="00C3415F" w:rsidSect="00A77467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B79" w:rsidRDefault="00F74B79">
      <w:pPr>
        <w:spacing w:after="0" w:line="240" w:lineRule="auto"/>
      </w:pPr>
      <w:r>
        <w:separator/>
      </w:r>
    </w:p>
  </w:endnote>
  <w:endnote w:type="continuationSeparator" w:id="0">
    <w:p w:rsidR="00F74B79" w:rsidRDefault="00F7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415F" w:rsidRDefault="00C3415F"/>
  <w:p w:rsidR="00C3415F" w:rsidRDefault="00E51E14">
    <w:pPr>
      <w:pStyle w:val="FooterEven"/>
    </w:pPr>
    <w:r>
      <w:t xml:space="preserve">Page </w:t>
    </w:r>
    <w:fldSimple w:instr=" PAGE   \* MERGEFORMAT ">
      <w:r>
        <w:rPr>
          <w:noProof/>
          <w:sz w:val="24"/>
          <w:szCs w:val="24"/>
        </w:rPr>
        <w:t>2</w:t>
      </w:r>
    </w:fldSimple>
  </w:p>
  <w:p w:rsidR="00C3415F" w:rsidRDefault="00C3415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415F" w:rsidRDefault="00C3415F"/>
  <w:p w:rsidR="00C3415F" w:rsidRDefault="00E51E14">
    <w:pPr>
      <w:pStyle w:val="FooterOdd"/>
    </w:pPr>
    <w:r>
      <w:t xml:space="preserve">Page </w:t>
    </w:r>
    <w:fldSimple w:instr=" PAGE   \* MERGEFORMAT ">
      <w:r w:rsidR="00BA29EE" w:rsidRPr="00BA29EE">
        <w:rPr>
          <w:noProof/>
          <w:sz w:val="24"/>
          <w:szCs w:val="24"/>
        </w:rPr>
        <w:t>5</w:t>
      </w:r>
    </w:fldSimple>
  </w:p>
  <w:p w:rsidR="00C3415F" w:rsidRDefault="00C3415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B79" w:rsidRDefault="00F74B79">
      <w:pPr>
        <w:spacing w:after="0" w:line="240" w:lineRule="auto"/>
      </w:pPr>
      <w:r>
        <w:separator/>
      </w:r>
    </w:p>
  </w:footnote>
  <w:footnote w:type="continuationSeparator" w:id="0">
    <w:p w:rsidR="00F74B79" w:rsidRDefault="00F74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27404"/>
      <w:placeholder>
        <w:docPart w:val="AA1196D4B48E4E25B8B99544E9BB8640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C3415F" w:rsidRDefault="002A35A1">
        <w:pPr>
          <w:pStyle w:val="HeaderEven"/>
        </w:pPr>
        <w:r>
          <w:rPr>
            <w:lang w:val="en-GB"/>
          </w:rPr>
          <w:t>Victor Carlos Barros Pereira</w:t>
        </w:r>
      </w:p>
    </w:sdtContent>
  </w:sdt>
  <w:p w:rsidR="00C3415F" w:rsidRDefault="00C3415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alias w:val="Author"/>
      <w:id w:val="5384246"/>
      <w:placeholder>
        <w:docPart w:val="0A5C10455D47420BBE9ADB9BB64AEE77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C3415F" w:rsidRDefault="002A35A1">
        <w:pPr>
          <w:pStyle w:val="HeaderOdd"/>
        </w:pPr>
        <w:r>
          <w:rPr>
            <w:lang w:val="en-GB"/>
          </w:rPr>
          <w:t>Victor Carlos Barros Pereira</w:t>
        </w:r>
      </w:p>
    </w:sdtContent>
  </w:sdt>
  <w:p w:rsidR="00C3415F" w:rsidRDefault="00C3415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C880799"/>
    <w:multiLevelType w:val="hybridMultilevel"/>
    <w:tmpl w:val="67A4916E"/>
    <w:lvl w:ilvl="0" w:tplc="CB423BDA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46F573C6"/>
    <w:multiLevelType w:val="hybridMultilevel"/>
    <w:tmpl w:val="4D32FDD8"/>
    <w:lvl w:ilvl="0" w:tplc="D19E5B8A">
      <w:start w:val="1"/>
      <w:numFmt w:val="bullet"/>
      <w:pStyle w:val="NormalIndent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5"/>
  </w:num>
  <w:num w:numId="12">
    <w:abstractNumId w:val="7"/>
  </w:num>
  <w:num w:numId="13">
    <w:abstractNumId w:val="4"/>
  </w:num>
  <w:num w:numId="14">
    <w:abstractNumId w:val="6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5"/>
  </w:num>
  <w:num w:numId="20">
    <w:abstractNumId w:val="7"/>
  </w:num>
  <w:num w:numId="21">
    <w:abstractNumId w:val="6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5"/>
  </w:num>
  <w:num w:numId="2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20"/>
  <w:drawingGridHorizontalSpacing w:val="11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874657"/>
    <w:rsid w:val="0007766E"/>
    <w:rsid w:val="000A3292"/>
    <w:rsid w:val="000A49DD"/>
    <w:rsid w:val="001158F0"/>
    <w:rsid w:val="001C76CC"/>
    <w:rsid w:val="002062DC"/>
    <w:rsid w:val="00254320"/>
    <w:rsid w:val="002A35A1"/>
    <w:rsid w:val="002B3E12"/>
    <w:rsid w:val="002B4726"/>
    <w:rsid w:val="003765D3"/>
    <w:rsid w:val="003D33C6"/>
    <w:rsid w:val="004A5BC7"/>
    <w:rsid w:val="004A686C"/>
    <w:rsid w:val="004F4C3C"/>
    <w:rsid w:val="005554F9"/>
    <w:rsid w:val="00573C50"/>
    <w:rsid w:val="006350C1"/>
    <w:rsid w:val="0064228B"/>
    <w:rsid w:val="00667C64"/>
    <w:rsid w:val="006D5568"/>
    <w:rsid w:val="006E27CB"/>
    <w:rsid w:val="006F2AA4"/>
    <w:rsid w:val="00814852"/>
    <w:rsid w:val="00832631"/>
    <w:rsid w:val="00843B15"/>
    <w:rsid w:val="00874657"/>
    <w:rsid w:val="0089686A"/>
    <w:rsid w:val="008C4C46"/>
    <w:rsid w:val="0091451C"/>
    <w:rsid w:val="00A122E2"/>
    <w:rsid w:val="00A32772"/>
    <w:rsid w:val="00A77467"/>
    <w:rsid w:val="00AB5944"/>
    <w:rsid w:val="00AD27C3"/>
    <w:rsid w:val="00B14838"/>
    <w:rsid w:val="00B5018F"/>
    <w:rsid w:val="00B6590C"/>
    <w:rsid w:val="00BA29EE"/>
    <w:rsid w:val="00C15592"/>
    <w:rsid w:val="00C1742F"/>
    <w:rsid w:val="00C3415F"/>
    <w:rsid w:val="00C407ED"/>
    <w:rsid w:val="00CB3B97"/>
    <w:rsid w:val="00CC15B0"/>
    <w:rsid w:val="00CF014E"/>
    <w:rsid w:val="00D16ECB"/>
    <w:rsid w:val="00D32172"/>
    <w:rsid w:val="00D91EE9"/>
    <w:rsid w:val="00DD60D0"/>
    <w:rsid w:val="00E04E0A"/>
    <w:rsid w:val="00E21C35"/>
    <w:rsid w:val="00E45E2B"/>
    <w:rsid w:val="00E51E14"/>
    <w:rsid w:val="00E938C1"/>
    <w:rsid w:val="00EA3A28"/>
    <w:rsid w:val="00F43215"/>
    <w:rsid w:val="00F50063"/>
    <w:rsid w:val="00F74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Closing" w:uiPriority="5" w:qFormat="1"/>
    <w:lsdException w:name="Default Paragraph Font" w:uiPriority="1"/>
    <w:lsdException w:name="Subtitle" w:semiHidden="0" w:uiPriority="11" w:unhideWhenUsed="0" w:qFormat="1"/>
    <w:lsdException w:name="Salutation" w:uiPriority="4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467"/>
    <w:pPr>
      <w:spacing w:after="180" w:line="264" w:lineRule="auto"/>
    </w:pPr>
    <w:rPr>
      <w:rFonts w:cs="Times New Roman"/>
      <w:sz w:val="23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A77467"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77467"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A77467"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77467"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77467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A77467"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A77467"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77467"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77467"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A77467"/>
    <w:pPr>
      <w:spacing w:after="0" w:line="240" w:lineRule="auto"/>
    </w:pPr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link w:val="QuoteChar"/>
    <w:uiPriority w:val="29"/>
    <w:qFormat/>
    <w:rsid w:val="00A77467"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sid w:val="00A77467"/>
    <w:rPr>
      <w:rFonts w:cs="Times New Roman"/>
      <w:i/>
      <w:smallCaps/>
      <w:color w:val="775F55" w:themeColor="text2"/>
      <w:spacing w:val="6"/>
      <w:sz w:val="23"/>
      <w:szCs w:val="20"/>
      <w:lang w:eastAsia="ja-JP"/>
    </w:rPr>
  </w:style>
  <w:style w:type="paragraph" w:customStyle="1" w:styleId="Section">
    <w:name w:val="Section"/>
    <w:basedOn w:val="Normal"/>
    <w:uiPriority w:val="2"/>
    <w:qFormat/>
    <w:rsid w:val="00A77467"/>
    <w:pPr>
      <w:spacing w:before="480" w:after="40" w:line="240" w:lineRule="auto"/>
    </w:pPr>
    <w:rPr>
      <w:b/>
      <w:caps/>
      <w:color w:val="DD8047" w:themeColor="accent2"/>
      <w:spacing w:val="60"/>
      <w:sz w:val="24"/>
    </w:rPr>
  </w:style>
  <w:style w:type="paragraph" w:customStyle="1" w:styleId="Subsection">
    <w:name w:val="Subsection"/>
    <w:basedOn w:val="Normal"/>
    <w:uiPriority w:val="3"/>
    <w:qFormat/>
    <w:rsid w:val="00A77467"/>
    <w:pPr>
      <w:spacing w:after="40"/>
    </w:pPr>
    <w:rPr>
      <w:b/>
      <w:color w:val="94B6D2" w:themeColor="accent1"/>
      <w:spacing w:val="30"/>
      <w:sz w:val="24"/>
    </w:rPr>
  </w:style>
  <w:style w:type="paragraph" w:styleId="ListBullet">
    <w:name w:val="List Bullet"/>
    <w:basedOn w:val="Normal"/>
    <w:uiPriority w:val="36"/>
    <w:unhideWhenUsed/>
    <w:qFormat/>
    <w:rsid w:val="00A77467"/>
    <w:pPr>
      <w:numPr>
        <w:numId w:val="21"/>
      </w:numPr>
    </w:pPr>
    <w:rPr>
      <w:sz w:val="24"/>
    </w:rPr>
  </w:style>
  <w:style w:type="character" w:styleId="PlaceholderText">
    <w:name w:val="Placeholder Text"/>
    <w:basedOn w:val="DefaultParagraphFont"/>
    <w:uiPriority w:val="99"/>
    <w:unhideWhenUsed/>
    <w:rsid w:val="00A7746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4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467"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rsid w:val="00A77467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sid w:val="00A77467"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sid w:val="00A77467"/>
    <w:rPr>
      <w:b/>
      <w:bCs/>
      <w:caps/>
      <w:sz w:val="16"/>
      <w:szCs w:val="18"/>
    </w:rPr>
  </w:style>
  <w:style w:type="character" w:styleId="Emphasis">
    <w:name w:val="Emphasis"/>
    <w:uiPriority w:val="20"/>
    <w:qFormat/>
    <w:rsid w:val="00A77467"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Footer">
    <w:name w:val="footer"/>
    <w:basedOn w:val="Normal"/>
    <w:link w:val="FooterChar"/>
    <w:uiPriority w:val="99"/>
    <w:semiHidden/>
    <w:unhideWhenUsed/>
    <w:rsid w:val="00A7746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7467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semiHidden/>
    <w:unhideWhenUsed/>
    <w:rsid w:val="00A7746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7467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77467"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67"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67"/>
    <w:rPr>
      <w:rFonts w:cs="Times New Roman"/>
      <w:b/>
      <w:color w:val="000000" w:themeColor="text1"/>
      <w:spacing w:val="10"/>
      <w:sz w:val="23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67"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67"/>
    <w:rPr>
      <w:rFonts w:cs="Times New Roman"/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67"/>
    <w:rPr>
      <w:rFonts w:cs="Times New Roman"/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67"/>
    <w:rPr>
      <w:rFonts w:cs="Times New Roman"/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67"/>
    <w:rPr>
      <w:rFonts w:cs="Times New Roman"/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67"/>
    <w:rPr>
      <w:rFonts w:cs="Times New Roman"/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A77467"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A77467"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rsid w:val="00A77467"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67"/>
    <w:rPr>
      <w:rFonts w:cs="Times New Roman"/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77467"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unhideWhenUsed/>
    <w:rsid w:val="00A77467"/>
    <w:pPr>
      <w:ind w:left="360" w:hanging="360"/>
    </w:pPr>
  </w:style>
  <w:style w:type="paragraph" w:styleId="List2">
    <w:name w:val="List 2"/>
    <w:basedOn w:val="Normal"/>
    <w:uiPriority w:val="99"/>
    <w:unhideWhenUsed/>
    <w:rsid w:val="00A77467"/>
    <w:pPr>
      <w:ind w:left="720" w:hanging="360"/>
    </w:pPr>
  </w:style>
  <w:style w:type="paragraph" w:styleId="ListBullet2">
    <w:name w:val="List Bullet 2"/>
    <w:basedOn w:val="Normal"/>
    <w:uiPriority w:val="36"/>
    <w:unhideWhenUsed/>
    <w:qFormat/>
    <w:rsid w:val="00A77467"/>
    <w:pPr>
      <w:numPr>
        <w:numId w:val="22"/>
      </w:numPr>
    </w:pPr>
    <w:rPr>
      <w:color w:val="94B6D2" w:themeColor="accent1"/>
    </w:rPr>
  </w:style>
  <w:style w:type="paragraph" w:styleId="ListBullet3">
    <w:name w:val="List Bullet 3"/>
    <w:basedOn w:val="Normal"/>
    <w:uiPriority w:val="36"/>
    <w:unhideWhenUsed/>
    <w:qFormat/>
    <w:rsid w:val="00A77467"/>
    <w:pPr>
      <w:numPr>
        <w:numId w:val="23"/>
      </w:numPr>
    </w:pPr>
    <w:rPr>
      <w:color w:val="DD8047" w:themeColor="accent2"/>
    </w:rPr>
  </w:style>
  <w:style w:type="paragraph" w:styleId="ListBullet4">
    <w:name w:val="List Bullet 4"/>
    <w:basedOn w:val="Normal"/>
    <w:uiPriority w:val="36"/>
    <w:unhideWhenUsed/>
    <w:qFormat/>
    <w:rsid w:val="00A77467"/>
    <w:pPr>
      <w:numPr>
        <w:numId w:val="24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rsid w:val="00A77467"/>
    <w:pPr>
      <w:numPr>
        <w:numId w:val="25"/>
      </w:numPr>
    </w:pPr>
  </w:style>
  <w:style w:type="paragraph" w:styleId="ListParagraph">
    <w:name w:val="List Paragraph"/>
    <w:basedOn w:val="Normal"/>
    <w:uiPriority w:val="34"/>
    <w:unhideWhenUsed/>
    <w:qFormat/>
    <w:rsid w:val="00A77467"/>
    <w:pPr>
      <w:ind w:left="720"/>
      <w:contextualSpacing/>
    </w:pPr>
  </w:style>
  <w:style w:type="numbering" w:customStyle="1" w:styleId="MedianListStyle">
    <w:name w:val="Median List Style"/>
    <w:uiPriority w:val="99"/>
    <w:rsid w:val="00A77467"/>
    <w:pPr>
      <w:numPr>
        <w:numId w:val="11"/>
      </w:numPr>
    </w:pPr>
  </w:style>
  <w:style w:type="paragraph" w:styleId="NoSpacing">
    <w:name w:val="No Spacing"/>
    <w:basedOn w:val="Normal"/>
    <w:uiPriority w:val="99"/>
    <w:qFormat/>
    <w:rsid w:val="00A77467"/>
    <w:pPr>
      <w:spacing w:after="0" w:line="240" w:lineRule="auto"/>
    </w:pPr>
  </w:style>
  <w:style w:type="paragraph" w:styleId="NormalIndent">
    <w:name w:val="Normal Indent"/>
    <w:basedOn w:val="Normal"/>
    <w:uiPriority w:val="99"/>
    <w:unhideWhenUsed/>
    <w:rsid w:val="00A77467"/>
    <w:pPr>
      <w:numPr>
        <w:numId w:val="27"/>
      </w:numPr>
      <w:spacing w:line="300" w:lineRule="auto"/>
      <w:contextualSpacing/>
    </w:pPr>
  </w:style>
  <w:style w:type="paragraph" w:customStyle="1" w:styleId="PersonalName">
    <w:name w:val="Personal Name"/>
    <w:basedOn w:val="Normal"/>
    <w:uiPriority w:val="1"/>
    <w:qFormat/>
    <w:rsid w:val="00A77467"/>
    <w:pPr>
      <w:spacing w:after="0"/>
    </w:pPr>
    <w:rPr>
      <w:color w:val="FFFFFF" w:themeColor="background1"/>
      <w:sz w:val="40"/>
    </w:rPr>
  </w:style>
  <w:style w:type="paragraph" w:customStyle="1" w:styleId="SendersAddress">
    <w:name w:val="Sender's Address"/>
    <w:basedOn w:val="NoSpacing"/>
    <w:uiPriority w:val="4"/>
    <w:qFormat/>
    <w:rsid w:val="00A77467"/>
    <w:pPr>
      <w:spacing w:before="240"/>
      <w:contextualSpacing/>
    </w:pPr>
    <w:rPr>
      <w:color w:val="775F55" w:themeColor="text2"/>
    </w:rPr>
  </w:style>
  <w:style w:type="character" w:styleId="Strong">
    <w:name w:val="Strong"/>
    <w:uiPriority w:val="22"/>
    <w:qFormat/>
    <w:rsid w:val="00A77467"/>
    <w:rPr>
      <w:rFonts w:asciiTheme="minorHAnsi" w:hAnsiTheme="minorHAnsi"/>
      <w:b/>
      <w:color w:val="DD8047" w:themeColor="accent2"/>
    </w:rPr>
  </w:style>
  <w:style w:type="paragraph" w:styleId="Subtitle">
    <w:name w:val="Subtitle"/>
    <w:basedOn w:val="Normal"/>
    <w:link w:val="SubtitleChar"/>
    <w:uiPriority w:val="11"/>
    <w:rsid w:val="00A77467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77467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character" w:styleId="SubtleEmphasis">
    <w:name w:val="Subtle Emphasis"/>
    <w:basedOn w:val="DefaultParagraphFont"/>
    <w:uiPriority w:val="19"/>
    <w:qFormat/>
    <w:rsid w:val="00A77467"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sid w:val="00A77467"/>
    <w:rPr>
      <w:rFonts w:asciiTheme="minorHAnsi" w:hAnsiTheme="minorHAnsi"/>
      <w:b/>
      <w:i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77467"/>
    <w:pPr>
      <w:ind w:left="220" w:hanging="220"/>
    </w:pPr>
  </w:style>
  <w:style w:type="paragraph" w:styleId="Title">
    <w:name w:val="Title"/>
    <w:basedOn w:val="Normal"/>
    <w:link w:val="TitleChar"/>
    <w:uiPriority w:val="10"/>
    <w:rsid w:val="00A77467"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77467"/>
    <w:rPr>
      <w:rFonts w:cs="Times New Roman"/>
      <w:color w:val="775F55" w:themeColor="text2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Date">
    <w:name w:val="Date"/>
    <w:basedOn w:val="NoSpacing"/>
    <w:next w:val="Normal"/>
    <w:link w:val="DateChar"/>
    <w:uiPriority w:val="99"/>
    <w:unhideWhenUsed/>
    <w:rsid w:val="00A77467"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A77467"/>
    <w:rPr>
      <w:rFonts w:cs="Times New Roman"/>
      <w:b/>
      <w:color w:val="FFFFFF" w:themeColor="background1"/>
      <w:sz w:val="23"/>
      <w:szCs w:val="20"/>
      <w:lang w:eastAsia="ja-JP"/>
    </w:rPr>
  </w:style>
  <w:style w:type="paragraph" w:customStyle="1" w:styleId="FooterEven">
    <w:name w:val="Footer Even"/>
    <w:basedOn w:val="Normal"/>
    <w:unhideWhenUsed/>
    <w:qFormat/>
    <w:rsid w:val="00A77467"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FooterOdd">
    <w:name w:val="Footer Odd"/>
    <w:basedOn w:val="Normal"/>
    <w:unhideWhenUsed/>
    <w:qFormat/>
    <w:rsid w:val="00A77467"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HeaderEven">
    <w:name w:val="Header Even"/>
    <w:basedOn w:val="NoSpacing"/>
    <w:unhideWhenUsed/>
    <w:qFormat/>
    <w:rsid w:val="00A77467"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HeaderOdd">
    <w:name w:val="Header Odd"/>
    <w:basedOn w:val="NoSpacing"/>
    <w:unhideWhenUsed/>
    <w:qFormat/>
    <w:rsid w:val="00A77467"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SenderAddress">
    <w:name w:val="Sender Address"/>
    <w:basedOn w:val="NoSpacing"/>
    <w:uiPriority w:val="2"/>
    <w:unhideWhenUsed/>
    <w:qFormat/>
    <w:rsid w:val="00A77467"/>
    <w:pPr>
      <w:spacing w:after="200"/>
    </w:pPr>
    <w:rPr>
      <w:color w:val="775F55" w:themeColor="text2"/>
    </w:rPr>
  </w:style>
  <w:style w:type="paragraph" w:customStyle="1" w:styleId="CompanyName">
    <w:name w:val="Company Name"/>
    <w:basedOn w:val="Normal"/>
    <w:qFormat/>
    <w:rsid w:val="00A77467"/>
    <w:pPr>
      <w:spacing w:after="0"/>
    </w:pPr>
    <w:rPr>
      <w:b/>
      <w:color w:val="775F55" w:themeColor="text2"/>
      <w:sz w:val="36"/>
      <w:szCs w:val="36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A77467"/>
    <w:pPr>
      <w:spacing w:before="400" w:after="320" w:line="240" w:lineRule="auto"/>
    </w:pPr>
    <w:rPr>
      <w:b/>
    </w:rPr>
  </w:style>
  <w:style w:type="character" w:customStyle="1" w:styleId="SalutationChar">
    <w:name w:val="Salutation Char"/>
    <w:basedOn w:val="DefaultParagraphFont"/>
    <w:link w:val="Salutation"/>
    <w:uiPriority w:val="4"/>
    <w:rsid w:val="00A77467"/>
    <w:rPr>
      <w:rFonts w:cs="Times New Roman"/>
      <w:b/>
      <w:sz w:val="23"/>
      <w:szCs w:val="20"/>
      <w:lang w:eastAsia="ja-JP"/>
    </w:rPr>
  </w:style>
  <w:style w:type="paragraph" w:customStyle="1" w:styleId="RecipientAddress">
    <w:name w:val="Recipient Address"/>
    <w:basedOn w:val="NoSpacing"/>
    <w:uiPriority w:val="3"/>
    <w:qFormat/>
    <w:rsid w:val="00A77467"/>
    <w:pPr>
      <w:spacing w:before="240"/>
      <w:contextualSpacing/>
    </w:pPr>
    <w:rPr>
      <w:color w:val="775F55" w:themeColor="text2"/>
    </w:rPr>
  </w:style>
  <w:style w:type="paragraph" w:styleId="Closing">
    <w:name w:val="Closing"/>
    <w:basedOn w:val="Normal"/>
    <w:link w:val="ClosingChar"/>
    <w:uiPriority w:val="5"/>
    <w:unhideWhenUsed/>
    <w:qFormat/>
    <w:rsid w:val="00A77467"/>
    <w:pPr>
      <w:spacing w:before="960" w:after="960"/>
      <w:contextualSpacing/>
    </w:pPr>
  </w:style>
  <w:style w:type="character" w:customStyle="1" w:styleId="ClosingChar">
    <w:name w:val="Closing Char"/>
    <w:basedOn w:val="DefaultParagraphFont"/>
    <w:link w:val="Closing"/>
    <w:uiPriority w:val="5"/>
    <w:rsid w:val="00A77467"/>
    <w:rPr>
      <w:rFonts w:cs="Times New Roman"/>
      <w:sz w:val="23"/>
      <w:szCs w:val="20"/>
      <w:lang w:eastAsia="ja-JP"/>
    </w:rPr>
  </w:style>
  <w:style w:type="paragraph" w:styleId="Signature">
    <w:name w:val="Signature"/>
    <w:basedOn w:val="Normal"/>
    <w:link w:val="SignatureChar"/>
    <w:uiPriority w:val="99"/>
    <w:unhideWhenUsed/>
    <w:rsid w:val="00A77467"/>
    <w:rPr>
      <w:b/>
    </w:rPr>
  </w:style>
  <w:style w:type="character" w:customStyle="1" w:styleId="SignatureChar">
    <w:name w:val="Signature Char"/>
    <w:basedOn w:val="DefaultParagraphFont"/>
    <w:link w:val="Signature"/>
    <w:uiPriority w:val="99"/>
    <w:rsid w:val="00A77467"/>
    <w:rPr>
      <w:rFonts w:cs="Times New Roman"/>
      <w:b/>
      <w:sz w:val="23"/>
      <w:szCs w:val="20"/>
      <w:lang w:eastAsia="ja-JP"/>
    </w:rPr>
  </w:style>
  <w:style w:type="paragraph" w:customStyle="1" w:styleId="Category">
    <w:name w:val="Category"/>
    <w:basedOn w:val="Normal"/>
    <w:link w:val="CategoryChar"/>
    <w:qFormat/>
    <w:rsid w:val="00A77467"/>
    <w:pPr>
      <w:spacing w:after="0"/>
    </w:pPr>
    <w:rPr>
      <w:b/>
      <w:sz w:val="24"/>
      <w:szCs w:val="24"/>
    </w:rPr>
  </w:style>
  <w:style w:type="character" w:customStyle="1" w:styleId="CategoryChar">
    <w:name w:val="Category Char"/>
    <w:basedOn w:val="DefaultParagraphFont"/>
    <w:link w:val="Category"/>
    <w:rsid w:val="00A77467"/>
    <w:rPr>
      <w:rFonts w:cs="Times New Roman"/>
      <w:b/>
      <w:sz w:val="24"/>
      <w:szCs w:val="24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fourmaddogs@mweb.co.za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c%20Pereira\AppData\Roaming\Microsoft\Templates\Medi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2F970284374815BF4245FC49533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AB2C3-C83C-4AF6-9646-1DE8DE9DA0F0}"/>
      </w:docPartPr>
      <w:docPartBody>
        <w:p w:rsidR="00EE1B8C" w:rsidRDefault="008B64E9">
          <w:pPr>
            <w:pStyle w:val="5D2F970284374815BF4245FC49533BC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5739DE9F475F4B999B303D750BCDB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9C298-CE72-4FBF-9947-697D12500696}"/>
      </w:docPartPr>
      <w:docPartBody>
        <w:p w:rsidR="00EE1B8C" w:rsidRDefault="008B64E9">
          <w:pPr>
            <w:pStyle w:val="5739DE9F475F4B999B303D750BCDB29B"/>
          </w:pPr>
          <w:r>
            <w:rPr>
              <w:rStyle w:val="subsectiondatechar"/>
              <w:sz w:val="18"/>
              <w:szCs w:val="20"/>
            </w:rPr>
            <w:t>[Type the company name]</w:t>
          </w:r>
        </w:p>
      </w:docPartBody>
    </w:docPart>
    <w:docPart>
      <w:docPartPr>
        <w:name w:val="AA1196D4B48E4E25B8B99544E9BB8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26EBA-BE36-4DA0-9BE4-6CC7B2684622}"/>
      </w:docPartPr>
      <w:docPartBody>
        <w:p w:rsidR="00EE1B8C" w:rsidRDefault="008B64E9">
          <w:pPr>
            <w:pStyle w:val="AA1196D4B48E4E25B8B99544E9BB8640"/>
          </w:pPr>
          <w:r>
            <w:t>[Type the author name]</w:t>
          </w:r>
        </w:p>
      </w:docPartBody>
    </w:docPart>
    <w:docPart>
      <w:docPartPr>
        <w:name w:val="0A5C10455D47420BBE9ADB9BB64AE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2421E-A87F-4572-A831-1BAC815A2BC6}"/>
      </w:docPartPr>
      <w:docPartBody>
        <w:p w:rsidR="00EE1B8C" w:rsidRDefault="008B64E9">
          <w:pPr>
            <w:pStyle w:val="0A5C10455D47420BBE9ADB9BB64AEE77"/>
          </w:pPr>
          <w:r>
            <w:t>[Type the author name]</w:t>
          </w:r>
        </w:p>
      </w:docPartBody>
    </w:docPart>
    <w:docPart>
      <w:docPartPr>
        <w:name w:val="3A4BBE9120A24CC68513B9677BDC2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018CA-CCAF-49D9-B95E-D7845085BB1A}"/>
      </w:docPartPr>
      <w:docPartBody>
        <w:p w:rsidR="00EE1B8C" w:rsidRDefault="00D01B97" w:rsidP="00D01B97">
          <w:pPr>
            <w:pStyle w:val="3A4BBE9120A24CC68513B9677BDC26B4"/>
          </w:pPr>
          <w:r>
            <w:t>[Type your name]</w:t>
          </w:r>
        </w:p>
      </w:docPartBody>
    </w:docPart>
    <w:docPart>
      <w:docPartPr>
        <w:name w:val="C657A41B651E40F28A24A24C14C49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1B760-82EF-4BD1-8695-D63AEA612A06}"/>
      </w:docPartPr>
      <w:docPartBody>
        <w:p w:rsidR="00EE1B8C" w:rsidRDefault="00D01B97" w:rsidP="00D01B97">
          <w:pPr>
            <w:pStyle w:val="C657A41B651E40F28A24A24C14C49FD7"/>
          </w:pPr>
          <w:r>
            <w:rPr>
              <w:rStyle w:val="PlaceholderText"/>
              <w:rFonts w:asciiTheme="majorHAnsi" w:hAnsiTheme="majorHAnsi"/>
              <w:b/>
              <w:sz w:val="36"/>
              <w:szCs w:val="36"/>
            </w:rPr>
            <w:t>[TYPE THE SENDER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01B97"/>
    <w:rsid w:val="00066E3B"/>
    <w:rsid w:val="0024083B"/>
    <w:rsid w:val="006F22E5"/>
    <w:rsid w:val="007B0FE1"/>
    <w:rsid w:val="008B64E9"/>
    <w:rsid w:val="00B553B2"/>
    <w:rsid w:val="00CE0651"/>
    <w:rsid w:val="00D01B97"/>
    <w:rsid w:val="00EE1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B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D01B97"/>
    <w:rPr>
      <w:color w:val="808080"/>
    </w:rPr>
  </w:style>
  <w:style w:type="paragraph" w:customStyle="1" w:styleId="5D2F970284374815BF4245FC49533BCB">
    <w:name w:val="5D2F970284374815BF4245FC49533BCB"/>
    <w:rsid w:val="00EE1B8C"/>
  </w:style>
  <w:style w:type="paragraph" w:customStyle="1" w:styleId="F5A2D0D0DA594F019AB1EB18EF1F9BC1">
    <w:name w:val="F5A2D0D0DA594F019AB1EB18EF1F9BC1"/>
    <w:rsid w:val="00EE1B8C"/>
  </w:style>
  <w:style w:type="paragraph" w:customStyle="1" w:styleId="D259228830DF4B06BFE8C24E3C97C3E3">
    <w:name w:val="D259228830DF4B06BFE8C24E3C97C3E3"/>
    <w:rsid w:val="00EE1B8C"/>
  </w:style>
  <w:style w:type="paragraph" w:customStyle="1" w:styleId="6B2B198366FD45DE973926B854CF45F5">
    <w:name w:val="6B2B198366FD45DE973926B854CF45F5"/>
    <w:rsid w:val="00EE1B8C"/>
  </w:style>
  <w:style w:type="paragraph" w:customStyle="1" w:styleId="B66F0BF1E14044CABDEAEBD2F8732973">
    <w:name w:val="B66F0BF1E14044CABDEAEBD2F8732973"/>
    <w:rsid w:val="00EE1B8C"/>
  </w:style>
  <w:style w:type="paragraph" w:customStyle="1" w:styleId="17024DBDF5B64D42AA41B4C3DCA39E76">
    <w:name w:val="17024DBDF5B64D42AA41B4C3DCA39E76"/>
    <w:rsid w:val="00EE1B8C"/>
  </w:style>
  <w:style w:type="paragraph" w:customStyle="1" w:styleId="3315E7698BBF4AC49F352ED6203A234B">
    <w:name w:val="3315E7698BBF4AC49F352ED6203A234B"/>
    <w:rsid w:val="00EE1B8C"/>
  </w:style>
  <w:style w:type="paragraph" w:customStyle="1" w:styleId="D4FE8C0DA6DC430CA6DDA6F105D1F6B3">
    <w:name w:val="D4FE8C0DA6DC430CA6DDA6F105D1F6B3"/>
    <w:rsid w:val="00EE1B8C"/>
  </w:style>
  <w:style w:type="paragraph" w:customStyle="1" w:styleId="CEFAB67C971241ADA9C009DA128ACE63">
    <w:name w:val="CEFAB67C971241ADA9C009DA128ACE63"/>
    <w:rsid w:val="00EE1B8C"/>
  </w:style>
  <w:style w:type="paragraph" w:customStyle="1" w:styleId="D310CD47F64C4EC1A45179C153B13991">
    <w:name w:val="D310CD47F64C4EC1A45179C153B13991"/>
    <w:rsid w:val="00EE1B8C"/>
  </w:style>
  <w:style w:type="paragraph" w:customStyle="1" w:styleId="86F6AFAA22A24AEEA9A39CA70B3D7F6C">
    <w:name w:val="86F6AFAA22A24AEEA9A39CA70B3D7F6C"/>
    <w:rsid w:val="00EE1B8C"/>
  </w:style>
  <w:style w:type="paragraph" w:customStyle="1" w:styleId="3931467B244141CDA72DFFA7BD85B651">
    <w:name w:val="3931467B244141CDA72DFFA7BD85B651"/>
    <w:rsid w:val="00EE1B8C"/>
  </w:style>
  <w:style w:type="character" w:customStyle="1" w:styleId="subsectiondatechar">
    <w:name w:val="subsectiondatechar"/>
    <w:basedOn w:val="DefaultParagraphFont"/>
    <w:rsid w:val="00D01B97"/>
  </w:style>
  <w:style w:type="paragraph" w:customStyle="1" w:styleId="5739DE9F475F4B999B303D750BCDB29B">
    <w:name w:val="5739DE9F475F4B999B303D750BCDB29B"/>
    <w:rsid w:val="00EE1B8C"/>
  </w:style>
  <w:style w:type="paragraph" w:customStyle="1" w:styleId="6494BC94954F4507A039D27565ECC268">
    <w:name w:val="6494BC94954F4507A039D27565ECC268"/>
    <w:rsid w:val="00EE1B8C"/>
  </w:style>
  <w:style w:type="paragraph" w:customStyle="1" w:styleId="6CF8BC900EA0449A88CE0AC5DEA9FBD9">
    <w:name w:val="6CF8BC900EA0449A88CE0AC5DEA9FBD9"/>
    <w:rsid w:val="00EE1B8C"/>
  </w:style>
  <w:style w:type="paragraph" w:customStyle="1" w:styleId="B45847D8162F4DA88FA24FE160263185">
    <w:name w:val="B45847D8162F4DA88FA24FE160263185"/>
    <w:rsid w:val="00EE1B8C"/>
  </w:style>
  <w:style w:type="paragraph" w:customStyle="1" w:styleId="783C6438D5D04C24B65DFFC3C8E7CCA0">
    <w:name w:val="783C6438D5D04C24B65DFFC3C8E7CCA0"/>
    <w:rsid w:val="00EE1B8C"/>
  </w:style>
  <w:style w:type="paragraph" w:customStyle="1" w:styleId="AA1196D4B48E4E25B8B99544E9BB8640">
    <w:name w:val="AA1196D4B48E4E25B8B99544E9BB8640"/>
    <w:rsid w:val="00EE1B8C"/>
  </w:style>
  <w:style w:type="paragraph" w:customStyle="1" w:styleId="0A5C10455D47420BBE9ADB9BB64AEE77">
    <w:name w:val="0A5C10455D47420BBE9ADB9BB64AEE77"/>
    <w:rsid w:val="00EE1B8C"/>
  </w:style>
  <w:style w:type="paragraph" w:customStyle="1" w:styleId="3A4BBE9120A24CC68513B9677BDC26B4">
    <w:name w:val="3A4BBE9120A24CC68513B9677BDC26B4"/>
    <w:rsid w:val="00D01B97"/>
  </w:style>
  <w:style w:type="paragraph" w:customStyle="1" w:styleId="C657A41B651E40F28A24A24C14C49FD7">
    <w:name w:val="C657A41B651E40F28A24A24C14C49FD7"/>
    <w:rsid w:val="00D01B97"/>
  </w:style>
  <w:style w:type="paragraph" w:customStyle="1" w:styleId="33BFE553A8EC4A9AABB680F69A85F717">
    <w:name w:val="33BFE553A8EC4A9AABB680F69A85F717"/>
    <w:rsid w:val="00D01B97"/>
  </w:style>
  <w:style w:type="paragraph" w:customStyle="1" w:styleId="B1E5DFE5F6244FB9930C9CE0238FEDD8">
    <w:name w:val="B1E5DFE5F6244FB9930C9CE0238FEDD8"/>
    <w:rsid w:val="00D01B97"/>
  </w:style>
  <w:style w:type="paragraph" w:customStyle="1" w:styleId="815AF2556FB24F72BBEBEC97E376D3BC">
    <w:name w:val="815AF2556FB24F72BBEBEC97E376D3BC"/>
    <w:rsid w:val="00D01B97"/>
  </w:style>
  <w:style w:type="paragraph" w:customStyle="1" w:styleId="BD8F4A8E8C184C7D8B6D11499A0943A5">
    <w:name w:val="BD8F4A8E8C184C7D8B6D11499A0943A5"/>
    <w:rsid w:val="00D01B97"/>
  </w:style>
  <w:style w:type="paragraph" w:customStyle="1" w:styleId="5D76DC40D0BB4472854F97C33EB4271C">
    <w:name w:val="5D76DC40D0BB4472854F97C33EB4271C"/>
    <w:rsid w:val="00D01B97"/>
  </w:style>
  <w:style w:type="paragraph" w:customStyle="1" w:styleId="B4C327190F0746DCBE8426E7597D085B">
    <w:name w:val="B4C327190F0746DCBE8426E7597D085B"/>
    <w:rsid w:val="00D01B97"/>
  </w:style>
  <w:style w:type="paragraph" w:customStyle="1" w:styleId="375EBC2537014E46A06ED7E14B963D72">
    <w:name w:val="375EBC2537014E46A06ED7E14B963D72"/>
    <w:rsid w:val="00D01B97"/>
  </w:style>
  <w:style w:type="paragraph" w:customStyle="1" w:styleId="88916B0178504F29B260750A1EF21CFA">
    <w:name w:val="88916B0178504F29B260750A1EF21CFA"/>
    <w:rsid w:val="00D01B97"/>
  </w:style>
  <w:style w:type="paragraph" w:customStyle="1" w:styleId="F4FFC4918DCB41F5B8BCE8D46B6EE00E">
    <w:name w:val="F4FFC4918DCB41F5B8BCE8D46B6EE00E"/>
    <w:rsid w:val="00D01B97"/>
  </w:style>
  <w:style w:type="paragraph" w:customStyle="1" w:styleId="084EF67FF208454BA3AE06834A01CC5A">
    <w:name w:val="084EF67FF208454BA3AE06834A01CC5A"/>
    <w:rsid w:val="00D01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9F6C70B-A206-4A5B-BD55-7939016A46D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28EF5ED2-FBA1-491F-BC22-8E0060A957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MedianResume</Template>
  <TotalTime>28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(Median design)</vt:lpstr>
    </vt:vector>
  </TitlesOfParts>
  <Company/>
  <LinksUpToDate>false</LinksUpToDate>
  <CharactersWithSpaces>5919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(Median design)</dc:title>
  <dc:creator>Victor Carlos Barros Pereira</dc:creator>
  <cp:lastModifiedBy>Vic Pereira</cp:lastModifiedBy>
  <cp:revision>2</cp:revision>
  <cp:lastPrinted>2014-08-17T19:01:00Z</cp:lastPrinted>
  <dcterms:created xsi:type="dcterms:W3CDTF">2014-10-23T19:21:00Z</dcterms:created>
  <dcterms:modified xsi:type="dcterms:W3CDTF">2014-10-23T19:21:00Z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TC101927469990</vt:lpwstr>
  </property>
</Properties>
</file>