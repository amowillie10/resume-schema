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44"/>
        <w:gridCol w:w="22"/>
        <w:gridCol w:w="6250"/>
        <w:gridCol w:w="52"/>
        <w:gridCol w:w="2088"/>
      </w:tblGrid>
      <w:tr w:rsidR="008E18D5" w:rsidRPr="00E273D1" w:rsidTr="00AC26FD">
        <w:tc>
          <w:tcPr>
            <w:tcW w:w="8856" w:type="dxa"/>
            <w:gridSpan w:val="5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:rsidR="00075E73" w:rsidRPr="00E273D1" w:rsidRDefault="00146933" w:rsidP="00116379">
            <w:pPr>
              <w:pStyle w:val="ContactInfo"/>
              <w:rPr>
                <w:b/>
                <w:sz w:val="18"/>
                <w:szCs w:val="18"/>
              </w:rPr>
            </w:pPr>
            <w:r w:rsidRPr="00E273D1">
              <w:rPr>
                <w:b/>
                <w:sz w:val="18"/>
                <w:szCs w:val="18"/>
              </w:rPr>
              <w:t>Victoria Nguyen</w:t>
            </w:r>
          </w:p>
          <w:p w:rsidR="008E18D5" w:rsidRPr="00E273D1" w:rsidRDefault="00735129" w:rsidP="00116379">
            <w:pPr>
              <w:pStyle w:val="ContactInfo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43124 Tall Pines Ct. Ashburn, VA 20147</w:t>
            </w:r>
          </w:p>
          <w:p w:rsidR="008E18D5" w:rsidRPr="00E273D1" w:rsidRDefault="00146933" w:rsidP="00116379">
            <w:pPr>
              <w:pStyle w:val="ContactInfo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(703)615-0403</w:t>
            </w:r>
          </w:p>
          <w:p w:rsidR="00C069B4" w:rsidRPr="00E273D1" w:rsidRDefault="00146933" w:rsidP="00146933">
            <w:pPr>
              <w:pStyle w:val="ContactInfo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vtknguyen3@gmail.com</w:t>
            </w:r>
          </w:p>
        </w:tc>
      </w:tr>
      <w:tr w:rsidR="00DE7766" w:rsidRPr="00E273D1" w:rsidTr="00AC26FD">
        <w:trPr>
          <w:trHeight w:val="360"/>
        </w:trPr>
        <w:tc>
          <w:tcPr>
            <w:tcW w:w="8856" w:type="dxa"/>
            <w:gridSpan w:val="5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DE7766" w:rsidRPr="00E273D1" w:rsidRDefault="00146933" w:rsidP="00DE7766">
            <w:pPr>
              <w:pStyle w:val="Heading1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Objective</w:t>
            </w:r>
          </w:p>
        </w:tc>
      </w:tr>
      <w:tr w:rsidR="00DE7766" w:rsidRPr="00E273D1" w:rsidTr="00AC26FD">
        <w:trPr>
          <w:trHeight w:val="504"/>
        </w:trPr>
        <w:tc>
          <w:tcPr>
            <w:tcW w:w="444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center"/>
          </w:tcPr>
          <w:p w:rsidR="00DE7766" w:rsidRPr="00E273D1" w:rsidRDefault="00DE7766" w:rsidP="00116379">
            <w:pPr>
              <w:pStyle w:val="Heading1"/>
              <w:rPr>
                <w:sz w:val="15"/>
                <w:szCs w:val="15"/>
              </w:rPr>
            </w:pPr>
          </w:p>
        </w:tc>
        <w:tc>
          <w:tcPr>
            <w:tcW w:w="8412" w:type="dxa"/>
            <w:gridSpan w:val="4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center"/>
          </w:tcPr>
          <w:p w:rsidR="00A84E65" w:rsidRPr="00E273D1" w:rsidRDefault="00BB59EB" w:rsidP="00146933">
            <w:pPr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To seek a computer-related internship</w:t>
            </w:r>
            <w:r w:rsidR="006664BF" w:rsidRPr="00E273D1">
              <w:rPr>
                <w:sz w:val="15"/>
                <w:szCs w:val="15"/>
              </w:rPr>
              <w:t xml:space="preserve"> where I can further develop my programming skills</w:t>
            </w:r>
          </w:p>
        </w:tc>
      </w:tr>
      <w:tr w:rsidR="00CA5949" w:rsidRPr="00E273D1" w:rsidTr="007629EC">
        <w:trPr>
          <w:trHeight w:val="360"/>
        </w:trPr>
        <w:tc>
          <w:tcPr>
            <w:tcW w:w="8856" w:type="dxa"/>
            <w:gridSpan w:val="5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CA5949" w:rsidRPr="00E273D1" w:rsidRDefault="00CA5949" w:rsidP="007629EC">
            <w:pPr>
              <w:pStyle w:val="Heading1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Education</w:t>
            </w:r>
          </w:p>
        </w:tc>
      </w:tr>
      <w:tr w:rsidR="00CA5949" w:rsidRPr="00E273D1" w:rsidTr="007629EC">
        <w:trPr>
          <w:trHeight w:val="216"/>
        </w:trPr>
        <w:tc>
          <w:tcPr>
            <w:tcW w:w="466" w:type="dxa"/>
            <w:gridSpan w:val="2"/>
            <w:tcBorders>
              <w:top w:val="single" w:sz="4" w:space="0" w:color="7F7F7F" w:themeColor="text1" w:themeTint="80"/>
              <w:left w:val="nil"/>
              <w:right w:val="nil"/>
            </w:tcBorders>
          </w:tcPr>
          <w:p w:rsidR="00CA5949" w:rsidRPr="00E273D1" w:rsidRDefault="00CA5949" w:rsidP="007629EC">
            <w:pPr>
              <w:rPr>
                <w:sz w:val="15"/>
                <w:szCs w:val="15"/>
              </w:rPr>
            </w:pPr>
          </w:p>
        </w:tc>
        <w:tc>
          <w:tcPr>
            <w:tcW w:w="6302" w:type="dxa"/>
            <w:gridSpan w:val="2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:rsidR="00CA5949" w:rsidRPr="00E273D1" w:rsidRDefault="00CA5949" w:rsidP="007629EC">
            <w:pPr>
              <w:pStyle w:val="Heading2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University of Mary Washington</w:t>
            </w:r>
          </w:p>
        </w:tc>
        <w:tc>
          <w:tcPr>
            <w:tcW w:w="2088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:rsidR="00CA5949" w:rsidRPr="00E273D1" w:rsidRDefault="00CA5949" w:rsidP="007629EC">
            <w:pPr>
              <w:pStyle w:val="Dates"/>
              <w:rPr>
                <w:sz w:val="15"/>
                <w:szCs w:val="15"/>
              </w:rPr>
            </w:pPr>
          </w:p>
        </w:tc>
      </w:tr>
      <w:tr w:rsidR="00CA5949" w:rsidRPr="00E273D1" w:rsidTr="007629EC">
        <w:trPr>
          <w:trHeight w:val="255"/>
        </w:trPr>
        <w:tc>
          <w:tcPr>
            <w:tcW w:w="466" w:type="dxa"/>
            <w:gridSpan w:val="2"/>
            <w:tcBorders>
              <w:left w:val="nil"/>
              <w:right w:val="nil"/>
            </w:tcBorders>
          </w:tcPr>
          <w:p w:rsidR="00CA5949" w:rsidRPr="00E273D1" w:rsidRDefault="00CA5949" w:rsidP="007629EC">
            <w:pPr>
              <w:rPr>
                <w:sz w:val="15"/>
                <w:szCs w:val="15"/>
              </w:rPr>
            </w:pPr>
          </w:p>
        </w:tc>
        <w:tc>
          <w:tcPr>
            <w:tcW w:w="8390" w:type="dxa"/>
            <w:gridSpan w:val="3"/>
            <w:tcBorders>
              <w:top w:val="nil"/>
              <w:left w:val="nil"/>
              <w:right w:val="nil"/>
            </w:tcBorders>
          </w:tcPr>
          <w:p w:rsidR="00CA5949" w:rsidRPr="00E273D1" w:rsidRDefault="00CA5949" w:rsidP="007629EC">
            <w:pPr>
              <w:pStyle w:val="Location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Fredericksburg, VA</w:t>
            </w:r>
          </w:p>
          <w:p w:rsidR="00693C94" w:rsidRPr="00E273D1" w:rsidRDefault="00693C94" w:rsidP="00693C94">
            <w:pPr>
              <w:pStyle w:val="ListParagraph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Major: Computer Science</w:t>
            </w:r>
          </w:p>
          <w:p w:rsidR="00693C94" w:rsidRPr="00E273D1" w:rsidRDefault="00693C94" w:rsidP="00693C94">
            <w:pPr>
              <w:pStyle w:val="ListParagraph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Minor: Business</w:t>
            </w:r>
          </w:p>
          <w:p w:rsidR="00BB59EB" w:rsidRPr="00E273D1" w:rsidRDefault="00693C94" w:rsidP="007629EC">
            <w:pPr>
              <w:pStyle w:val="ListParagraph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 xml:space="preserve">Cumulative </w:t>
            </w:r>
            <w:r w:rsidR="00BB59EB" w:rsidRPr="00E273D1">
              <w:rPr>
                <w:sz w:val="15"/>
                <w:szCs w:val="15"/>
              </w:rPr>
              <w:t xml:space="preserve">G.P.A. </w:t>
            </w:r>
            <w:r w:rsidR="00735129" w:rsidRPr="00E273D1">
              <w:rPr>
                <w:sz w:val="15"/>
                <w:szCs w:val="15"/>
              </w:rPr>
              <w:t>3.45</w:t>
            </w:r>
          </w:p>
          <w:p w:rsidR="005D6B40" w:rsidRPr="00E273D1" w:rsidRDefault="005D6B40" w:rsidP="007629EC">
            <w:pPr>
              <w:pStyle w:val="ListParagraph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Expected to graduate in May 2015</w:t>
            </w:r>
          </w:p>
          <w:p w:rsidR="005D6B40" w:rsidRPr="00E273D1" w:rsidRDefault="005D6B40" w:rsidP="007629EC">
            <w:pPr>
              <w:pStyle w:val="ListParagraph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Fall 2011 - Present</w:t>
            </w:r>
          </w:p>
        </w:tc>
      </w:tr>
      <w:tr w:rsidR="00C07267" w:rsidRPr="00E273D1" w:rsidTr="00854A53">
        <w:trPr>
          <w:trHeight w:val="360"/>
        </w:trPr>
        <w:tc>
          <w:tcPr>
            <w:tcW w:w="8856" w:type="dxa"/>
            <w:gridSpan w:val="5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C07267" w:rsidRPr="00E273D1" w:rsidRDefault="00C07267" w:rsidP="00854A53">
            <w:pPr>
              <w:pStyle w:val="Heading1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Computer skills</w:t>
            </w:r>
          </w:p>
        </w:tc>
      </w:tr>
      <w:tr w:rsidR="00C07267" w:rsidRPr="00E273D1" w:rsidTr="00854A53">
        <w:trPr>
          <w:trHeight w:val="152"/>
        </w:trPr>
        <w:tc>
          <w:tcPr>
            <w:tcW w:w="444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C07267" w:rsidRPr="00E273D1" w:rsidRDefault="00C07267" w:rsidP="00854A53">
            <w:pPr>
              <w:pStyle w:val="Heading1"/>
              <w:rPr>
                <w:sz w:val="15"/>
                <w:szCs w:val="15"/>
              </w:rPr>
            </w:pPr>
          </w:p>
        </w:tc>
        <w:tc>
          <w:tcPr>
            <w:tcW w:w="8412" w:type="dxa"/>
            <w:gridSpan w:val="4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C07267" w:rsidRPr="00E273D1" w:rsidRDefault="00C07267" w:rsidP="00854A53">
            <w:pPr>
              <w:pStyle w:val="Heading2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Languages</w:t>
            </w:r>
          </w:p>
          <w:p w:rsidR="00C07267" w:rsidRPr="00E273D1" w:rsidRDefault="00C07267" w:rsidP="00854A53">
            <w:pPr>
              <w:pStyle w:val="ListParagraph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 xml:space="preserve">Proficient in: Java, C++, </w:t>
            </w:r>
            <w:proofErr w:type="spellStart"/>
            <w:r w:rsidRPr="00E273D1">
              <w:rPr>
                <w:sz w:val="15"/>
                <w:szCs w:val="15"/>
              </w:rPr>
              <w:t>Javascript</w:t>
            </w:r>
            <w:proofErr w:type="spellEnd"/>
            <w:r w:rsidR="00582304" w:rsidRPr="00E273D1">
              <w:rPr>
                <w:sz w:val="15"/>
                <w:szCs w:val="15"/>
              </w:rPr>
              <w:t>, JSP</w:t>
            </w:r>
          </w:p>
          <w:p w:rsidR="00C07267" w:rsidRPr="00E273D1" w:rsidRDefault="00C07267" w:rsidP="00854A53">
            <w:pPr>
              <w:pStyle w:val="ListParagraph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Familiar with: C, Python</w:t>
            </w:r>
            <w:r w:rsidR="00B02040" w:rsidRPr="00E273D1">
              <w:rPr>
                <w:sz w:val="15"/>
                <w:szCs w:val="15"/>
              </w:rPr>
              <w:t xml:space="preserve">, </w:t>
            </w:r>
            <w:proofErr w:type="spellStart"/>
            <w:r w:rsidR="00B02040" w:rsidRPr="00E273D1">
              <w:rPr>
                <w:sz w:val="15"/>
                <w:szCs w:val="15"/>
              </w:rPr>
              <w:t>AngularJS</w:t>
            </w:r>
            <w:proofErr w:type="spellEnd"/>
          </w:p>
          <w:p w:rsidR="00C07267" w:rsidRPr="00E273D1" w:rsidRDefault="00C07267" w:rsidP="00854A53">
            <w:pPr>
              <w:pStyle w:val="Heading2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Software</w:t>
            </w:r>
          </w:p>
          <w:p w:rsidR="00C07267" w:rsidRPr="00E273D1" w:rsidRDefault="00C07267" w:rsidP="00854A53">
            <w:pPr>
              <w:pStyle w:val="ListParagraph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Applications: VIM, MS Visual Studios, Eclipse</w:t>
            </w:r>
            <w:r w:rsidR="007F30F3" w:rsidRPr="00E273D1">
              <w:rPr>
                <w:sz w:val="15"/>
                <w:szCs w:val="15"/>
              </w:rPr>
              <w:t>, Microsoft Excel</w:t>
            </w:r>
          </w:p>
          <w:p w:rsidR="00C07267" w:rsidRPr="00E273D1" w:rsidRDefault="00C07267" w:rsidP="00854A53">
            <w:pPr>
              <w:pStyle w:val="ListParagraph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Application Server: Tomcat</w:t>
            </w:r>
          </w:p>
          <w:p w:rsidR="00C07267" w:rsidRPr="00E273D1" w:rsidRDefault="00C07267" w:rsidP="00854A53">
            <w:pPr>
              <w:pStyle w:val="ListParagraph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Database: Microsoft Access</w:t>
            </w:r>
          </w:p>
          <w:p w:rsidR="00C07267" w:rsidRPr="00E273D1" w:rsidRDefault="00C07267" w:rsidP="00C07267">
            <w:pPr>
              <w:pStyle w:val="ListParagraph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Platforms: Unix, Windows</w:t>
            </w:r>
          </w:p>
        </w:tc>
      </w:tr>
      <w:tr w:rsidR="00DE7766" w:rsidRPr="00E273D1" w:rsidTr="00AC26FD">
        <w:trPr>
          <w:trHeight w:val="360"/>
        </w:trPr>
        <w:tc>
          <w:tcPr>
            <w:tcW w:w="8856" w:type="dxa"/>
            <w:gridSpan w:val="5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DE7766" w:rsidRPr="00E273D1" w:rsidRDefault="006664BF" w:rsidP="002911C8">
            <w:pPr>
              <w:pStyle w:val="Heading1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COURSEWORK</w:t>
            </w:r>
          </w:p>
        </w:tc>
      </w:tr>
      <w:tr w:rsidR="006664BF" w:rsidRPr="00E273D1" w:rsidTr="00AC26FD">
        <w:trPr>
          <w:trHeight w:val="216"/>
        </w:trPr>
        <w:tc>
          <w:tcPr>
            <w:tcW w:w="466" w:type="dxa"/>
            <w:gridSpan w:val="2"/>
            <w:tcBorders>
              <w:top w:val="single" w:sz="4" w:space="0" w:color="7F7F7F" w:themeColor="text1" w:themeTint="80"/>
              <w:left w:val="nil"/>
              <w:right w:val="nil"/>
            </w:tcBorders>
          </w:tcPr>
          <w:p w:rsidR="006664BF" w:rsidRPr="00E273D1" w:rsidRDefault="006664BF" w:rsidP="00DE7766">
            <w:pPr>
              <w:rPr>
                <w:sz w:val="15"/>
                <w:szCs w:val="15"/>
              </w:rPr>
            </w:pPr>
          </w:p>
        </w:tc>
        <w:tc>
          <w:tcPr>
            <w:tcW w:w="6250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:rsidR="006664BF" w:rsidRPr="00E273D1" w:rsidRDefault="006664BF" w:rsidP="00937124">
            <w:pPr>
              <w:pStyle w:val="Heading2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Courses</w:t>
            </w:r>
          </w:p>
        </w:tc>
        <w:tc>
          <w:tcPr>
            <w:tcW w:w="2140" w:type="dxa"/>
            <w:gridSpan w:val="2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:rsidR="006664BF" w:rsidRPr="00E273D1" w:rsidRDefault="006664BF" w:rsidP="00D50EC2">
            <w:pPr>
              <w:pStyle w:val="Dates"/>
              <w:rPr>
                <w:sz w:val="15"/>
                <w:szCs w:val="15"/>
              </w:rPr>
            </w:pPr>
          </w:p>
        </w:tc>
      </w:tr>
      <w:tr w:rsidR="006664BF" w:rsidRPr="00E273D1" w:rsidTr="00AC26FD">
        <w:trPr>
          <w:trHeight w:val="1098"/>
        </w:trPr>
        <w:tc>
          <w:tcPr>
            <w:tcW w:w="466" w:type="dxa"/>
            <w:gridSpan w:val="2"/>
            <w:tcBorders>
              <w:left w:val="nil"/>
              <w:right w:val="nil"/>
            </w:tcBorders>
          </w:tcPr>
          <w:p w:rsidR="006664BF" w:rsidRPr="00E273D1" w:rsidRDefault="006664BF" w:rsidP="00DE7766">
            <w:pPr>
              <w:rPr>
                <w:sz w:val="15"/>
                <w:szCs w:val="15"/>
              </w:rPr>
            </w:pPr>
          </w:p>
        </w:tc>
        <w:tc>
          <w:tcPr>
            <w:tcW w:w="83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664BF" w:rsidRPr="00E273D1" w:rsidRDefault="006664BF" w:rsidP="006664BF">
            <w:pPr>
              <w:pStyle w:val="ListParagraph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  <w:u w:val="single"/>
              </w:rPr>
              <w:t>Data Structures</w:t>
            </w:r>
            <w:r w:rsidRPr="00E273D1">
              <w:rPr>
                <w:sz w:val="15"/>
                <w:szCs w:val="15"/>
              </w:rPr>
              <w:t>(Programmed in C++, studied runtime complexity of abstract data</w:t>
            </w:r>
          </w:p>
          <w:p w:rsidR="006664BF" w:rsidRPr="00E273D1" w:rsidRDefault="006664BF" w:rsidP="006664BF">
            <w:pPr>
              <w:pStyle w:val="ListParagraph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  <w:u w:val="single"/>
              </w:rPr>
              <w:t>Object Oriented Analysis and Design</w:t>
            </w:r>
            <w:r w:rsidRPr="00E273D1">
              <w:rPr>
                <w:sz w:val="15"/>
                <w:szCs w:val="15"/>
              </w:rPr>
              <w:t xml:space="preserve">(Worked in a team to create our own website using Tomcat, used UML to create a blueprint, </w:t>
            </w:r>
            <w:r w:rsidR="00592380" w:rsidRPr="00E273D1">
              <w:rPr>
                <w:rStyle w:val="null"/>
                <w:sz w:val="15"/>
                <w:szCs w:val="15"/>
              </w:rPr>
              <w:t>developed the model using Java which stored user info and utilized object oriented programs</w:t>
            </w:r>
            <w:r w:rsidRPr="00E273D1">
              <w:rPr>
                <w:sz w:val="15"/>
                <w:szCs w:val="15"/>
              </w:rPr>
              <w:t>, developed the frontend interface of the site using JSP)</w:t>
            </w:r>
          </w:p>
          <w:p w:rsidR="006664BF" w:rsidRPr="00E273D1" w:rsidRDefault="006664BF" w:rsidP="006664BF">
            <w:pPr>
              <w:pStyle w:val="ListParagraph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  <w:u w:val="single"/>
              </w:rPr>
              <w:t>Operating Systems and Architecture</w:t>
            </w:r>
            <w:r w:rsidRPr="00E273D1">
              <w:rPr>
                <w:sz w:val="15"/>
                <w:szCs w:val="15"/>
              </w:rPr>
              <w:t xml:space="preserve">(Programmed in C, studied abstractions for operating kernel development) </w:t>
            </w:r>
          </w:p>
          <w:p w:rsidR="007F30F3" w:rsidRPr="00E273D1" w:rsidRDefault="006664BF" w:rsidP="00BF0738">
            <w:pPr>
              <w:pStyle w:val="ListParagraph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  <w:u w:val="single"/>
              </w:rPr>
              <w:t>Three Dimensional Computer Graphics</w:t>
            </w:r>
            <w:r w:rsidRPr="00E273D1">
              <w:rPr>
                <w:sz w:val="15"/>
                <w:szCs w:val="15"/>
              </w:rPr>
              <w:t>(Used OpenGL to create 2D and 3D objects and animations)</w:t>
            </w:r>
            <w:r w:rsidR="00BF0738" w:rsidRPr="00E273D1">
              <w:rPr>
                <w:sz w:val="15"/>
                <w:szCs w:val="15"/>
                <w:u w:val="single"/>
              </w:rPr>
              <w:t xml:space="preserve"> </w:t>
            </w:r>
          </w:p>
          <w:p w:rsidR="00693C94" w:rsidRPr="00E273D1" w:rsidRDefault="00693C94" w:rsidP="00BF0738">
            <w:pPr>
              <w:pStyle w:val="ListParagraph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  <w:u w:val="single"/>
              </w:rPr>
              <w:t>Decision Analysis</w:t>
            </w:r>
            <w:r w:rsidRPr="00E273D1">
              <w:rPr>
                <w:sz w:val="15"/>
                <w:szCs w:val="15"/>
              </w:rPr>
              <w:t>(Utilized Excel to analyze and solve business problems)</w:t>
            </w:r>
          </w:p>
        </w:tc>
      </w:tr>
      <w:tr w:rsidR="007413CD" w:rsidRPr="00E273D1" w:rsidTr="00625415">
        <w:trPr>
          <w:trHeight w:val="360"/>
        </w:trPr>
        <w:tc>
          <w:tcPr>
            <w:tcW w:w="8856" w:type="dxa"/>
            <w:gridSpan w:val="5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7413CD" w:rsidRPr="00E273D1" w:rsidRDefault="007413CD" w:rsidP="00625415">
            <w:pPr>
              <w:pStyle w:val="Heading1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experience</w:t>
            </w:r>
          </w:p>
        </w:tc>
      </w:tr>
      <w:tr w:rsidR="007413CD" w:rsidRPr="00E273D1" w:rsidTr="00625415">
        <w:trPr>
          <w:gridAfter w:val="2"/>
          <w:wAfter w:w="2140" w:type="dxa"/>
          <w:trHeight w:val="216"/>
        </w:trPr>
        <w:tc>
          <w:tcPr>
            <w:tcW w:w="466" w:type="dxa"/>
            <w:gridSpan w:val="2"/>
            <w:tcBorders>
              <w:top w:val="single" w:sz="4" w:space="0" w:color="7F7F7F" w:themeColor="text1" w:themeTint="80"/>
              <w:left w:val="nil"/>
              <w:right w:val="nil"/>
            </w:tcBorders>
          </w:tcPr>
          <w:p w:rsidR="007413CD" w:rsidRPr="00E273D1" w:rsidRDefault="007413CD" w:rsidP="00625415">
            <w:pPr>
              <w:rPr>
                <w:sz w:val="15"/>
                <w:szCs w:val="15"/>
              </w:rPr>
            </w:pPr>
          </w:p>
        </w:tc>
        <w:tc>
          <w:tcPr>
            <w:tcW w:w="6250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:rsidR="007413CD" w:rsidRPr="00E273D1" w:rsidRDefault="007413CD" w:rsidP="00625415">
            <w:pPr>
              <w:pStyle w:val="Heading2"/>
              <w:rPr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>Fairfield Technologies Inc.</w:t>
            </w:r>
          </w:p>
        </w:tc>
      </w:tr>
      <w:tr w:rsidR="007413CD" w:rsidRPr="00E273D1" w:rsidTr="00625415">
        <w:trPr>
          <w:trHeight w:val="1098"/>
        </w:trPr>
        <w:tc>
          <w:tcPr>
            <w:tcW w:w="466" w:type="dxa"/>
            <w:gridSpan w:val="2"/>
            <w:tcBorders>
              <w:left w:val="nil"/>
              <w:right w:val="nil"/>
            </w:tcBorders>
          </w:tcPr>
          <w:p w:rsidR="007413CD" w:rsidRPr="00E273D1" w:rsidRDefault="007413CD" w:rsidP="00625415">
            <w:pPr>
              <w:rPr>
                <w:sz w:val="15"/>
                <w:szCs w:val="15"/>
              </w:rPr>
            </w:pPr>
          </w:p>
        </w:tc>
        <w:tc>
          <w:tcPr>
            <w:tcW w:w="83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413CD" w:rsidRPr="00E273D1" w:rsidRDefault="007413CD" w:rsidP="007413CD">
            <w:pPr>
              <w:pStyle w:val="ListParagraph"/>
              <w:rPr>
                <w:b/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 xml:space="preserve">Created a program that parsed data and structured it in order to </w:t>
            </w:r>
            <w:r w:rsidR="00B02040" w:rsidRPr="00E273D1">
              <w:rPr>
                <w:sz w:val="15"/>
                <w:szCs w:val="15"/>
              </w:rPr>
              <w:t>efficiently analyze it</w:t>
            </w:r>
          </w:p>
          <w:p w:rsidR="007413CD" w:rsidRPr="00E273D1" w:rsidRDefault="007413CD" w:rsidP="007413CD">
            <w:pPr>
              <w:rPr>
                <w:b/>
                <w:sz w:val="15"/>
                <w:szCs w:val="15"/>
              </w:rPr>
            </w:pPr>
            <w:r w:rsidRPr="00E273D1">
              <w:rPr>
                <w:b/>
                <w:sz w:val="15"/>
                <w:szCs w:val="15"/>
              </w:rPr>
              <w:t>Edge360</w:t>
            </w:r>
          </w:p>
          <w:p w:rsidR="00457083" w:rsidRPr="00E273D1" w:rsidRDefault="00B02040" w:rsidP="00BF0738">
            <w:pPr>
              <w:pStyle w:val="ListParagraph"/>
              <w:numPr>
                <w:ilvl w:val="0"/>
                <w:numId w:val="19"/>
              </w:numPr>
              <w:ind w:left="344"/>
              <w:rPr>
                <w:b/>
                <w:sz w:val="15"/>
                <w:szCs w:val="15"/>
              </w:rPr>
            </w:pPr>
            <w:r w:rsidRPr="00E273D1">
              <w:rPr>
                <w:sz w:val="15"/>
                <w:szCs w:val="15"/>
              </w:rPr>
              <w:t xml:space="preserve">Worked on a team to create a web application using </w:t>
            </w:r>
            <w:proofErr w:type="spellStart"/>
            <w:r w:rsidRPr="00E273D1">
              <w:rPr>
                <w:sz w:val="15"/>
                <w:szCs w:val="15"/>
              </w:rPr>
              <w:t>AngularJS</w:t>
            </w:r>
            <w:proofErr w:type="spellEnd"/>
            <w:r w:rsidRPr="00E273D1">
              <w:rPr>
                <w:sz w:val="15"/>
                <w:szCs w:val="15"/>
              </w:rPr>
              <w:t xml:space="preserve"> and Google Search A</w:t>
            </w:r>
            <w:bookmarkStart w:id="0" w:name="_GoBack"/>
            <w:bookmarkEnd w:id="0"/>
            <w:r w:rsidRPr="00E273D1">
              <w:rPr>
                <w:sz w:val="15"/>
                <w:szCs w:val="15"/>
              </w:rPr>
              <w:t>ppliance in order to create a customized and advanced search engine for various law enforcement departments</w:t>
            </w:r>
          </w:p>
        </w:tc>
      </w:tr>
    </w:tbl>
    <w:p w:rsidR="008E18D5" w:rsidRPr="00E273D1" w:rsidRDefault="008E18D5" w:rsidP="00DE7766"/>
    <w:sectPr w:rsidR="008E18D5" w:rsidRPr="00E273D1" w:rsidSect="00F27DA7">
      <w:pgSz w:w="12240" w:h="15840"/>
      <w:pgMar w:top="1440" w:right="1800" w:bottom="108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F1A25F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730403E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B3062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CDA0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DCD0D2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2E837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3D4D0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8EC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4F63D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77845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72543B9"/>
    <w:multiLevelType w:val="hybridMultilevel"/>
    <w:tmpl w:val="B4E41328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>
    <w:nsid w:val="15AB6A4E"/>
    <w:multiLevelType w:val="hybridMultilevel"/>
    <w:tmpl w:val="DC14A70E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>
    <w:nsid w:val="1EAB4CC5"/>
    <w:multiLevelType w:val="hybridMultilevel"/>
    <w:tmpl w:val="E33C12EA"/>
    <w:lvl w:ilvl="0" w:tplc="10E69C7A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5E755BC"/>
    <w:multiLevelType w:val="hybridMultilevel"/>
    <w:tmpl w:val="95764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416E5"/>
    <w:multiLevelType w:val="hybridMultilevel"/>
    <w:tmpl w:val="22BCDA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532B5DD0"/>
    <w:multiLevelType w:val="hybridMultilevel"/>
    <w:tmpl w:val="6EE8404C"/>
    <w:lvl w:ilvl="0" w:tplc="204EB21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7FC41068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6B75600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7">
    <w:nsid w:val="7714190B"/>
    <w:multiLevelType w:val="hybridMultilevel"/>
    <w:tmpl w:val="DFDED554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18">
    <w:nsid w:val="7CDE2B48"/>
    <w:multiLevelType w:val="hybridMultilevel"/>
    <w:tmpl w:val="33BAB884"/>
    <w:lvl w:ilvl="0" w:tplc="2014ED5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10"/>
  </w:num>
  <w:num w:numId="4">
    <w:abstractNumId w:val="11"/>
  </w:num>
  <w:num w:numId="5">
    <w:abstractNumId w:val="12"/>
  </w:num>
  <w:num w:numId="6">
    <w:abstractNumId w:val="16"/>
  </w:num>
  <w:num w:numId="7">
    <w:abstractNumId w:val="15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704"/>
    <w:rsid w:val="000022EB"/>
    <w:rsid w:val="00073AD8"/>
    <w:rsid w:val="00075E73"/>
    <w:rsid w:val="000B0EE9"/>
    <w:rsid w:val="000E7B44"/>
    <w:rsid w:val="0010077D"/>
    <w:rsid w:val="00116379"/>
    <w:rsid w:val="00146933"/>
    <w:rsid w:val="00151178"/>
    <w:rsid w:val="001F51AF"/>
    <w:rsid w:val="00245863"/>
    <w:rsid w:val="0025418C"/>
    <w:rsid w:val="002911C8"/>
    <w:rsid w:val="002F7251"/>
    <w:rsid w:val="00301257"/>
    <w:rsid w:val="00361AFB"/>
    <w:rsid w:val="00371FF5"/>
    <w:rsid w:val="00374E86"/>
    <w:rsid w:val="003F5303"/>
    <w:rsid w:val="0041118B"/>
    <w:rsid w:val="00457083"/>
    <w:rsid w:val="00582304"/>
    <w:rsid w:val="00592380"/>
    <w:rsid w:val="005B39D6"/>
    <w:rsid w:val="005C5D33"/>
    <w:rsid w:val="005D6B40"/>
    <w:rsid w:val="005E6AA3"/>
    <w:rsid w:val="00620E94"/>
    <w:rsid w:val="006664BF"/>
    <w:rsid w:val="00693C94"/>
    <w:rsid w:val="006962EF"/>
    <w:rsid w:val="006E2432"/>
    <w:rsid w:val="0070185D"/>
    <w:rsid w:val="00731704"/>
    <w:rsid w:val="00735129"/>
    <w:rsid w:val="007413CD"/>
    <w:rsid w:val="0074296D"/>
    <w:rsid w:val="007905F1"/>
    <w:rsid w:val="00790D50"/>
    <w:rsid w:val="007A2F12"/>
    <w:rsid w:val="007D5AB6"/>
    <w:rsid w:val="007F30F3"/>
    <w:rsid w:val="008A3DC0"/>
    <w:rsid w:val="008E18D5"/>
    <w:rsid w:val="00906D91"/>
    <w:rsid w:val="0090731C"/>
    <w:rsid w:val="00907793"/>
    <w:rsid w:val="00913A77"/>
    <w:rsid w:val="009548CA"/>
    <w:rsid w:val="00961C1B"/>
    <w:rsid w:val="00987217"/>
    <w:rsid w:val="00A07D6A"/>
    <w:rsid w:val="00A2303A"/>
    <w:rsid w:val="00A30B48"/>
    <w:rsid w:val="00A84E65"/>
    <w:rsid w:val="00AC26FD"/>
    <w:rsid w:val="00AF1168"/>
    <w:rsid w:val="00B02040"/>
    <w:rsid w:val="00B15E03"/>
    <w:rsid w:val="00B521AB"/>
    <w:rsid w:val="00B54803"/>
    <w:rsid w:val="00BB59EB"/>
    <w:rsid w:val="00BF0738"/>
    <w:rsid w:val="00C069B4"/>
    <w:rsid w:val="00C07267"/>
    <w:rsid w:val="00C203A0"/>
    <w:rsid w:val="00C302EE"/>
    <w:rsid w:val="00C55F0B"/>
    <w:rsid w:val="00C86C88"/>
    <w:rsid w:val="00CA5949"/>
    <w:rsid w:val="00CD22BE"/>
    <w:rsid w:val="00D449BA"/>
    <w:rsid w:val="00D4662D"/>
    <w:rsid w:val="00D50EC2"/>
    <w:rsid w:val="00D6678C"/>
    <w:rsid w:val="00D720EA"/>
    <w:rsid w:val="00D97489"/>
    <w:rsid w:val="00DE7766"/>
    <w:rsid w:val="00E273D1"/>
    <w:rsid w:val="00E33FCE"/>
    <w:rsid w:val="00E90F13"/>
    <w:rsid w:val="00F27DA7"/>
    <w:rsid w:val="00F510D1"/>
    <w:rsid w:val="00F64C4B"/>
    <w:rsid w:val="00FE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4" w:semiHidden="1" w:unhideWhenUsed="1" w:qFormat="1"/>
    <w:lsdException w:name="heading 5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6379"/>
    <w:pPr>
      <w:spacing w:before="40" w:after="40" w:line="276" w:lineRule="auto"/>
    </w:pPr>
    <w:rPr>
      <w:rFonts w:asciiTheme="minorHAnsi" w:hAnsiTheme="minorHAnsi"/>
      <w:spacing w:val="10"/>
      <w:sz w:val="16"/>
      <w:szCs w:val="16"/>
    </w:rPr>
  </w:style>
  <w:style w:type="paragraph" w:styleId="Heading1">
    <w:name w:val="heading 1"/>
    <w:basedOn w:val="Normal"/>
    <w:next w:val="Normal"/>
    <w:qFormat/>
    <w:rsid w:val="0041118B"/>
    <w:pPr>
      <w:spacing w:before="80" w:after="60"/>
      <w:outlineLvl w:val="0"/>
    </w:pPr>
    <w:rPr>
      <w:rFonts w:asciiTheme="majorHAnsi" w:hAnsiTheme="majorHAnsi"/>
      <w:caps/>
    </w:rPr>
  </w:style>
  <w:style w:type="paragraph" w:styleId="Heading2">
    <w:name w:val="heading 2"/>
    <w:basedOn w:val="Normal"/>
    <w:next w:val="Normal"/>
    <w:qFormat/>
    <w:rsid w:val="00116379"/>
    <w:pPr>
      <w:spacing w:before="80"/>
      <w:outlineLvl w:val="1"/>
    </w:pPr>
    <w:rPr>
      <w:b/>
    </w:rPr>
  </w:style>
  <w:style w:type="paragraph" w:styleId="Heading3">
    <w:name w:val="heading 3"/>
    <w:basedOn w:val="Normal"/>
    <w:next w:val="Normal"/>
    <w:semiHidden/>
    <w:unhideWhenUsed/>
    <w:rsid w:val="00D9748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semiHidden/>
    <w:unhideWhenUsed/>
    <w:rsid w:val="00D4662D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E7766"/>
    <w:rPr>
      <w:rFonts w:cs="Tahoma"/>
    </w:rPr>
  </w:style>
  <w:style w:type="paragraph" w:customStyle="1" w:styleId="ContactInfo">
    <w:name w:val="Contact Info"/>
    <w:basedOn w:val="Normal"/>
    <w:qFormat/>
    <w:rsid w:val="00116379"/>
    <w:pPr>
      <w:spacing w:after="240"/>
      <w:contextualSpacing/>
    </w:pPr>
  </w:style>
  <w:style w:type="paragraph" w:customStyle="1" w:styleId="Dates">
    <w:name w:val="Dates"/>
    <w:basedOn w:val="Normal"/>
    <w:qFormat/>
    <w:rsid w:val="00116379"/>
    <w:pPr>
      <w:spacing w:before="80"/>
      <w:jc w:val="right"/>
    </w:pPr>
  </w:style>
  <w:style w:type="paragraph" w:customStyle="1" w:styleId="Location">
    <w:name w:val="Location"/>
    <w:basedOn w:val="Normal"/>
    <w:link w:val="LocationChar"/>
    <w:unhideWhenUsed/>
    <w:qFormat/>
    <w:rsid w:val="002911C8"/>
    <w:rPr>
      <w:i/>
    </w:rPr>
  </w:style>
  <w:style w:type="character" w:customStyle="1" w:styleId="LocationChar">
    <w:name w:val="Location Char"/>
    <w:basedOn w:val="DefaultParagraphFont"/>
    <w:link w:val="Location"/>
    <w:rsid w:val="00116379"/>
    <w:rPr>
      <w:rFonts w:asciiTheme="minorHAnsi" w:hAnsiTheme="minorHAnsi"/>
      <w:i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116379"/>
    <w:pPr>
      <w:numPr>
        <w:numId w:val="18"/>
      </w:numPr>
      <w:spacing w:after="120"/>
      <w:ind w:left="360"/>
    </w:pPr>
  </w:style>
  <w:style w:type="character" w:styleId="PlaceholderText">
    <w:name w:val="Placeholder Text"/>
    <w:basedOn w:val="DefaultParagraphFont"/>
    <w:uiPriority w:val="99"/>
    <w:semiHidden/>
    <w:rsid w:val="007D5AB6"/>
    <w:rPr>
      <w:color w:val="808080"/>
    </w:rPr>
  </w:style>
  <w:style w:type="character" w:customStyle="1" w:styleId="null">
    <w:name w:val="null"/>
    <w:basedOn w:val="DefaultParagraphFont"/>
    <w:rsid w:val="0059238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4" w:semiHidden="1" w:unhideWhenUsed="1" w:qFormat="1"/>
    <w:lsdException w:name="heading 5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6379"/>
    <w:pPr>
      <w:spacing w:before="40" w:after="40" w:line="276" w:lineRule="auto"/>
    </w:pPr>
    <w:rPr>
      <w:rFonts w:asciiTheme="minorHAnsi" w:hAnsiTheme="minorHAnsi"/>
      <w:spacing w:val="10"/>
      <w:sz w:val="16"/>
      <w:szCs w:val="16"/>
    </w:rPr>
  </w:style>
  <w:style w:type="paragraph" w:styleId="Heading1">
    <w:name w:val="heading 1"/>
    <w:basedOn w:val="Normal"/>
    <w:next w:val="Normal"/>
    <w:qFormat/>
    <w:rsid w:val="0041118B"/>
    <w:pPr>
      <w:spacing w:before="80" w:after="60"/>
      <w:outlineLvl w:val="0"/>
    </w:pPr>
    <w:rPr>
      <w:rFonts w:asciiTheme="majorHAnsi" w:hAnsiTheme="majorHAnsi"/>
      <w:caps/>
    </w:rPr>
  </w:style>
  <w:style w:type="paragraph" w:styleId="Heading2">
    <w:name w:val="heading 2"/>
    <w:basedOn w:val="Normal"/>
    <w:next w:val="Normal"/>
    <w:qFormat/>
    <w:rsid w:val="00116379"/>
    <w:pPr>
      <w:spacing w:before="80"/>
      <w:outlineLvl w:val="1"/>
    </w:pPr>
    <w:rPr>
      <w:b/>
    </w:rPr>
  </w:style>
  <w:style w:type="paragraph" w:styleId="Heading3">
    <w:name w:val="heading 3"/>
    <w:basedOn w:val="Normal"/>
    <w:next w:val="Normal"/>
    <w:semiHidden/>
    <w:unhideWhenUsed/>
    <w:rsid w:val="00D9748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semiHidden/>
    <w:unhideWhenUsed/>
    <w:rsid w:val="00D4662D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E7766"/>
    <w:rPr>
      <w:rFonts w:cs="Tahoma"/>
    </w:rPr>
  </w:style>
  <w:style w:type="paragraph" w:customStyle="1" w:styleId="ContactInfo">
    <w:name w:val="Contact Info"/>
    <w:basedOn w:val="Normal"/>
    <w:qFormat/>
    <w:rsid w:val="00116379"/>
    <w:pPr>
      <w:spacing w:after="240"/>
      <w:contextualSpacing/>
    </w:pPr>
  </w:style>
  <w:style w:type="paragraph" w:customStyle="1" w:styleId="Dates">
    <w:name w:val="Dates"/>
    <w:basedOn w:val="Normal"/>
    <w:qFormat/>
    <w:rsid w:val="00116379"/>
    <w:pPr>
      <w:spacing w:before="80"/>
      <w:jc w:val="right"/>
    </w:pPr>
  </w:style>
  <w:style w:type="paragraph" w:customStyle="1" w:styleId="Location">
    <w:name w:val="Location"/>
    <w:basedOn w:val="Normal"/>
    <w:link w:val="LocationChar"/>
    <w:unhideWhenUsed/>
    <w:qFormat/>
    <w:rsid w:val="002911C8"/>
    <w:rPr>
      <w:i/>
    </w:rPr>
  </w:style>
  <w:style w:type="character" w:customStyle="1" w:styleId="LocationChar">
    <w:name w:val="Location Char"/>
    <w:basedOn w:val="DefaultParagraphFont"/>
    <w:link w:val="Location"/>
    <w:rsid w:val="00116379"/>
    <w:rPr>
      <w:rFonts w:asciiTheme="minorHAnsi" w:hAnsiTheme="minorHAnsi"/>
      <w:i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116379"/>
    <w:pPr>
      <w:numPr>
        <w:numId w:val="18"/>
      </w:numPr>
      <w:spacing w:after="120"/>
      <w:ind w:left="360"/>
    </w:pPr>
  </w:style>
  <w:style w:type="character" w:styleId="PlaceholderText">
    <w:name w:val="Placeholder Text"/>
    <w:basedOn w:val="DefaultParagraphFont"/>
    <w:uiPriority w:val="99"/>
    <w:semiHidden/>
    <w:rsid w:val="007D5AB6"/>
    <w:rPr>
      <w:color w:val="808080"/>
    </w:rPr>
  </w:style>
  <w:style w:type="character" w:customStyle="1" w:styleId="null">
    <w:name w:val="null"/>
    <w:basedOn w:val="DefaultParagraphFont"/>
    <w:rsid w:val="005923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mise\AppData\Roaming\Microsoft\Templates\MS_ProgrammerAnalyst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DE27A7-4A32-4FCE-A9CF-AEE1D4DD3E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2E4C61-C458-4088-A197-94D2CDB30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MS_ProgrammerAnalystResume.dotx</Template>
  <TotalTime>111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programmer resume</vt:lpstr>
    </vt:vector>
  </TitlesOfParts>
  <Company/>
  <LinksUpToDate>false</LinksUpToDate>
  <CharactersWithSpaces>1609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programmer resume</dc:title>
  <dc:creator>Romise</dc:creator>
  <cp:lastModifiedBy>Romise</cp:lastModifiedBy>
  <cp:revision>6</cp:revision>
  <cp:lastPrinted>2004-03-09T22:36:00Z</cp:lastPrinted>
  <dcterms:created xsi:type="dcterms:W3CDTF">2014-01-16T06:00:00Z</dcterms:created>
  <dcterms:modified xsi:type="dcterms:W3CDTF">2014-01-16T15:09:00Z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TC063695171033</vt:lpwstr>
  </property>
</Properties>
</file>