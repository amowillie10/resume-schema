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6588"/>
        <w:gridCol w:w="2610"/>
        <w:gridCol w:w="1818"/>
      </w:tblGrid>
      <w:tr xmlns:wp14="http://schemas.microsoft.com/office/word/2010/wordml" w:rsidRPr="007E612D" w:rsidR="00F77D37" w:rsidTr="587A4BD4" w14:paraId="2C5538FC" wp14:textId="77777777">
        <w:trPr>
          <w:trHeight w:val="1260"/>
        </w:trPr>
        <w:tc>
          <w:tcPr>
            <w:tcW w:w="6588" w:type="dxa"/>
            <w:shd w:val="clear" w:color="auto" w:fill="92CDDC" w:themeFill="accent5" w:themeFillTint="99"/>
            <w:vAlign w:val="center"/>
          </w:tcPr>
          <w:p w:rsidRPr="00CB10C3" w:rsidR="00F77D37" w:rsidP="007E612D" w:rsidRDefault="00920708" w14:paraId="79B88F6B" wp14:textId="77777777">
            <w:pPr>
              <w:spacing w:after="0" w:line="240" w:lineRule="auto"/>
              <w:rPr>
                <w:rFonts w:ascii="Century Gothic" w:hAnsi="Century Gothic" w:cs="Lucida Sans Unicode"/>
                <w:b/>
                <w:sz w:val="52"/>
                <w:szCs w:val="52"/>
              </w:rPr>
            </w:pPr>
            <w:r>
              <w:rPr>
                <w:rFonts w:ascii="Century Gothic" w:hAnsi="Century Gothic" w:cs="Lucida Sans Unicode"/>
                <w:b/>
                <w:smallCaps/>
                <w:sz w:val="52"/>
                <w:szCs w:val="52"/>
              </w:rPr>
              <w:t>april patricia johnson</w:t>
            </w:r>
          </w:p>
        </w:tc>
        <w:tc>
          <w:tcPr>
            <w:tcW w:w="4428" w:type="dxa"/>
            <w:gridSpan w:val="2"/>
            <w:shd w:val="clear" w:color="auto" w:fill="92CDDC" w:themeFill="accent5" w:themeFillTint="99"/>
            <w:vAlign w:val="center"/>
          </w:tcPr>
          <w:p w:rsidRPr="0098295D" w:rsidR="00F77D37" w:rsidP="00920708" w:rsidRDefault="00F77D37" w14:paraId="208FC072" wp14:textId="77777777">
            <w:pPr>
              <w:spacing w:after="0" w:line="240" w:lineRule="auto"/>
              <w:jc w:val="right"/>
              <w:rPr>
                <w:caps/>
              </w:rPr>
            </w:pPr>
          </w:p>
        </w:tc>
      </w:tr>
      <w:tr xmlns:wp14="http://schemas.microsoft.com/office/word/2010/wordml" w:rsidRPr="007E612D" w:rsidR="007B4431" w:rsidTr="587A4BD4" w14:paraId="1D71C738" wp14:textId="77777777">
        <w:tc>
          <w:tcPr>
            <w:tcW w:w="9198" w:type="dxa"/>
            <w:gridSpan w:val="2"/>
          </w:tcPr>
          <w:p w:rsidRPr="007E612D" w:rsidR="007B4431" w:rsidP="007E612D" w:rsidRDefault="007B4431" w14:paraId="753A4258" wp14:textId="77777777">
            <w:pPr>
              <w:spacing w:after="0" w:line="240" w:lineRule="auto"/>
            </w:pPr>
          </w:p>
          <w:p w:rsidRPr="007E612D" w:rsidR="00273F94" w:rsidP="00721D93" w:rsidRDefault="00273F94" w14:paraId="12A5AF5D" wp14:textId="77777777">
            <w:pPr>
              <w:pBdr>
                <w:bottom w:val="single" w:color="808080" w:sz="4" w:space="1"/>
              </w:pBdr>
              <w:spacing w:after="0" w:line="240" w:lineRule="auto"/>
              <w:rPr>
                <w:b/>
                <w:sz w:val="28"/>
                <w:szCs w:val="28"/>
              </w:rPr>
            </w:pPr>
            <w:r w:rsidRPr="007E612D">
              <w:rPr>
                <w:b/>
                <w:sz w:val="28"/>
                <w:szCs w:val="28"/>
              </w:rPr>
              <w:t>OBJECTIVE</w:t>
            </w:r>
          </w:p>
          <w:p w:rsidRPr="007E612D" w:rsidR="007B4431" w:rsidP="007E612D" w:rsidRDefault="00BF38D3" w14:paraId="1955F38C" w14:noSpellErr="1" wp14:textId="587A4BD4">
            <w:pPr>
              <w:spacing w:after="0" w:line="240" w:lineRule="auto"/>
            </w:pPr>
            <w:r w:rsidR="587A4BD4">
              <w:rPr/>
              <w:t xml:space="preserve">Seeking </w:t>
            </w:r>
            <w:r w:rsidR="587A4BD4">
              <w:rPr/>
              <w:t>a</w:t>
            </w:r>
            <w:r w:rsidR="587A4BD4">
              <w:rPr/>
              <w:t xml:space="preserve"> </w:t>
            </w:r>
            <w:r w:rsidR="587A4BD4">
              <w:rPr/>
              <w:t xml:space="preserve">position that would best leverage my skills as a web </w:t>
            </w:r>
            <w:r w:rsidR="587A4BD4">
              <w:rPr/>
              <w:t>developer</w:t>
            </w:r>
            <w:r w:rsidR="587A4BD4">
              <w:rPr/>
              <w:t>, coordinator and forward thinker</w:t>
            </w:r>
            <w:r w:rsidR="587A4BD4">
              <w:rPr/>
              <w:t xml:space="preserve"> with a company that is </w:t>
            </w:r>
            <w:r w:rsidR="587A4BD4">
              <w:rPr/>
              <w:t>making</w:t>
            </w:r>
            <w:r w:rsidR="587A4BD4">
              <w:rPr/>
              <w:t xml:space="preserve"> a positive impact with the community at large</w:t>
            </w:r>
            <w:r w:rsidR="587A4BD4">
              <w:rPr/>
              <w:t>.</w:t>
            </w:r>
          </w:p>
          <w:p w:rsidRPr="007E612D" w:rsidR="007039B9" w:rsidP="007E612D" w:rsidRDefault="007039B9" w14:paraId="66E6E2EE" wp14:textId="77777777">
            <w:pPr>
              <w:spacing w:after="0" w:line="240" w:lineRule="auto"/>
              <w:rPr>
                <w:b/>
                <w:sz w:val="28"/>
                <w:szCs w:val="28"/>
              </w:rPr>
            </w:pPr>
          </w:p>
          <w:p w:rsidRPr="007E612D" w:rsidR="007039B9" w:rsidP="00721D93" w:rsidRDefault="007039B9" w14:paraId="7B604AD1" wp14:textId="77777777">
            <w:pPr>
              <w:pBdr>
                <w:bottom w:val="single" w:color="808080" w:sz="4" w:space="1"/>
              </w:pBdr>
              <w:spacing w:after="0" w:line="240" w:lineRule="auto"/>
              <w:rPr>
                <w:b/>
                <w:sz w:val="28"/>
                <w:szCs w:val="28"/>
              </w:rPr>
            </w:pPr>
            <w:r w:rsidRPr="007E612D">
              <w:rPr>
                <w:b/>
                <w:sz w:val="28"/>
                <w:szCs w:val="28"/>
              </w:rPr>
              <w:t>EXPERIENCE</w:t>
            </w:r>
          </w:p>
          <w:p w:rsidRPr="007E612D" w:rsidR="00A17C51" w:rsidP="007E612D" w:rsidRDefault="00A17C51" w14:paraId="60F1BAAD" wp14:textId="2A91E40E">
            <w:pPr>
              <w:spacing w:after="0" w:line="240" w:lineRule="auto"/>
            </w:pPr>
          </w:p>
          <w:p w:rsidR="2A91E40E" w:rsidP="2A91E40E" w:rsidRDefault="2A91E40E" wp14:noSpellErr="1" w14:paraId="661B9944" w14:textId="12403DC4">
            <w:pPr>
              <w:spacing w:after="0" w:line="240" w:lineRule="auto"/>
            </w:pPr>
            <w:r w:rsidRPr="2A91E40E" w:rsidR="2A91E40E">
              <w:rPr>
                <w:b w:val="1"/>
                <w:bCs w:val="1"/>
                <w:sz w:val="26"/>
                <w:szCs w:val="26"/>
              </w:rPr>
              <w:t>Software Engineer</w:t>
            </w:r>
            <w:r w:rsidR="2A91E40E">
              <w:rPr/>
              <w:t xml:space="preserve">   </w:t>
            </w:r>
            <w:r w:rsidR="2A91E40E">
              <w:rPr/>
              <w:t xml:space="preserve">                                                            </w:t>
            </w:r>
            <w:r w:rsidR="2A91E40E">
              <w:rPr/>
              <w:t>Jan</w:t>
            </w:r>
            <w:r w:rsidR="2A91E40E">
              <w:rPr/>
              <w:t xml:space="preserve"> 201</w:t>
            </w:r>
            <w:r w:rsidR="2A91E40E">
              <w:rPr/>
              <w:t>4</w:t>
            </w:r>
            <w:r w:rsidR="2A91E40E">
              <w:rPr/>
              <w:t xml:space="preserve"> – </w:t>
            </w:r>
            <w:r w:rsidR="2A91E40E">
              <w:rPr/>
              <w:t>Present</w:t>
            </w:r>
          </w:p>
          <w:p w:rsidR="2A91E40E" w:rsidP="2A91E40E" w:rsidRDefault="2A91E40E" wp14:noSpellErr="1" w14:paraId="1667E19F" w14:textId="43C4B4F6">
            <w:pPr>
              <w:pStyle w:val="Normal"/>
              <w:bidi w:val="0"/>
              <w:spacing w:before="0" w:beforeAutospacing="off" w:after="0" w:afterAutospacing="off" w:line="240" w:lineRule="auto"/>
              <w:ind w:left="0" w:right="0"/>
              <w:jc w:val="left"/>
            </w:pPr>
            <w:r w:rsidRPr="2A91E40E" w:rsidR="2A91E40E">
              <w:rPr>
                <w:b w:val="1"/>
                <w:bCs w:val="1"/>
              </w:rPr>
              <w:t>Wazagua Inc</w:t>
            </w:r>
            <w:r w:rsidR="2A91E40E">
              <w:rPr/>
              <w:t xml:space="preserve">, </w:t>
            </w:r>
            <w:r w:rsidR="2A91E40E">
              <w:rPr/>
              <w:t>telecommute</w:t>
            </w:r>
          </w:p>
          <w:p w:rsidR="2A91E40E" w:rsidP="2A91E40E" w:rsidRDefault="2A91E40E" w14:paraId="0A2CFAFE" w14:textId="5E15692C">
            <w:pPr>
              <w:spacing w:after="0" w:line="240" w:lineRule="auto"/>
            </w:pPr>
          </w:p>
          <w:p w:rsidR="2A91E40E" w:rsidP="2A91E40E" w:rsidRDefault="2A91E40E" w14:paraId="7519CA26" w14:textId="79D70419">
            <w:pPr>
              <w:spacing w:after="0" w:line="240" w:lineRule="auto"/>
            </w:pPr>
            <w:r w:rsidR="2A91E40E">
              <w:rPr/>
              <w:t xml:space="preserve">Development and extension of modules to be used in their </w:t>
            </w:r>
            <w:r w:rsidR="2A91E40E">
              <w:rPr/>
              <w:t>new Drupal 7 based platform</w:t>
            </w:r>
            <w:r w:rsidR="2A91E40E">
              <w:rPr/>
              <w:t>.</w:t>
            </w:r>
            <w:r w:rsidR="2A91E40E">
              <w:rPr/>
              <w:t xml:space="preserve"> Primary languages used PHP, jQuery, JavaScript and CSS.</w:t>
            </w:r>
            <w:r w:rsidR="2A91E40E">
              <w:rPr/>
              <w:t xml:space="preserve"> </w:t>
            </w:r>
            <w:r w:rsidR="2A91E40E">
              <w:rPr/>
              <w:t xml:space="preserve"> Also served as a support liaison facilitating all client calls and emails, tracking all development requests and incident reports for myself and the development team</w:t>
            </w:r>
            <w:r w:rsidR="2A91E40E">
              <w:rPr/>
              <w:t xml:space="preserve">. </w:t>
            </w:r>
          </w:p>
          <w:p w:rsidR="2A91E40E" w:rsidP="2A91E40E" w:rsidRDefault="2A91E40E" w14:paraId="730059CE" w14:textId="10D07905">
            <w:pPr>
              <w:pStyle w:val="Normal"/>
              <w:spacing w:after="0" w:line="240" w:lineRule="auto"/>
            </w:pPr>
          </w:p>
          <w:p w:rsidRPr="007E612D" w:rsidR="00A2533E" w:rsidP="00A2533E" w:rsidRDefault="00A2533E" w14:paraId="42002BFC" wp14:textId="77777777" wp14:noSpellErr="1">
            <w:pPr>
              <w:spacing w:after="0" w:line="240" w:lineRule="auto"/>
            </w:pPr>
            <w:r w:rsidRPr="2A91E40E">
              <w:rPr>
                <w:b w:val="1"/>
                <w:bCs w:val="1"/>
                <w:sz w:val="26"/>
                <w:szCs w:val="26"/>
              </w:rPr>
              <w:t>Web Developer</w:t>
            </w:r>
            <w:r w:rsidRPr="007E612D">
              <w:rPr>
                <w:sz w:val="26"/>
                <w:szCs w:val="26"/>
              </w:rPr>
              <w:tab/>
            </w:r>
            <w:r w:rsidRPr="007E612D">
              <w:tab/>
            </w:r>
            <w:r>
              <w:rPr/>
              <w:t xml:space="preserve">   </w:t>
            </w:r>
            <w:r w:rsidRPr="007E612D">
              <w:tab/>
            </w:r>
            <w:r>
              <w:rPr/>
              <w:t xml:space="preserve">                                                             Oct 2012</w:t>
            </w:r>
            <w:r w:rsidRPr="007E612D">
              <w:rPr/>
              <w:t xml:space="preserve"> – </w:t>
            </w:r>
            <w:r w:rsidRPr="007E612D">
              <w:rPr/>
              <w:t xml:space="preserve">December 2013</w:t>
            </w:r>
          </w:p>
          <w:p w:rsidRPr="007E612D" w:rsidR="00A2533E" w:rsidP="00A2533E" w:rsidRDefault="0095713B" w14:paraId="1D5FC794" wp14:textId="77777777">
            <w:pPr>
              <w:spacing w:after="0" w:line="240" w:lineRule="auto"/>
            </w:pPr>
            <w:r>
              <w:rPr>
                <w:b/>
              </w:rPr>
              <w:t>Novus Biologicals</w:t>
            </w:r>
            <w:r w:rsidRPr="007E612D" w:rsidR="00A2533E">
              <w:t xml:space="preserve">, </w:t>
            </w:r>
            <w:r>
              <w:t>Littleton</w:t>
            </w:r>
            <w:r w:rsidRPr="007E612D" w:rsidR="00A2533E">
              <w:t xml:space="preserve">, </w:t>
            </w:r>
            <w:r w:rsidR="00A2533E">
              <w:t>CO</w:t>
            </w:r>
          </w:p>
          <w:p w:rsidRPr="007E612D" w:rsidR="00A2533E" w:rsidP="00A2533E" w:rsidRDefault="00A2533E" w14:paraId="2F186F5A" wp14:textId="77777777">
            <w:pPr>
              <w:spacing w:after="0" w:line="240" w:lineRule="auto"/>
            </w:pPr>
          </w:p>
          <w:p w:rsidRPr="007E612D" w:rsidR="00A2533E" w:rsidP="00A2533E" w:rsidRDefault="0095713B" w14:paraId="5262EA8C" wp14:textId="77777777">
            <w:pPr>
              <w:spacing w:after="0" w:line="240" w:lineRule="auto"/>
            </w:pPr>
            <w:r>
              <w:t>Maintaining and enhancing the corporate e-commerce we</w:t>
            </w:r>
            <w:r w:rsidR="003C2F5B">
              <w:t xml:space="preserve">bsite using Drupal, PHP, </w:t>
            </w:r>
            <w:r w:rsidR="00236026">
              <w:t>JS</w:t>
            </w:r>
            <w:r w:rsidR="003C2F5B">
              <w:t xml:space="preserve">, </w:t>
            </w:r>
            <w:r w:rsidR="00BA5636">
              <w:t xml:space="preserve">jQuery, </w:t>
            </w:r>
            <w:r w:rsidR="003C2F5B">
              <w:t xml:space="preserve">AJAX </w:t>
            </w:r>
            <w:r>
              <w:t>and standard HTML/CSS protocols</w:t>
            </w:r>
            <w:r w:rsidRPr="007E612D" w:rsidR="00A2533E">
              <w:t>.</w:t>
            </w:r>
            <w:r>
              <w:t xml:space="preserve"> On call rotation with others </w:t>
            </w:r>
            <w:r w:rsidR="003C2F5B">
              <w:t>on</w:t>
            </w:r>
            <w:r>
              <w:t xml:space="preserve"> the team to support all internal systems that are .NET based. </w:t>
            </w:r>
          </w:p>
          <w:p w:rsidR="00A2533E" w:rsidP="007E612D" w:rsidRDefault="00A2533E" w14:paraId="71B015E1" wp14:textId="77777777">
            <w:pPr>
              <w:spacing w:after="0" w:line="240" w:lineRule="auto"/>
              <w:rPr>
                <w:b/>
                <w:sz w:val="26"/>
                <w:szCs w:val="26"/>
              </w:rPr>
            </w:pPr>
          </w:p>
          <w:p w:rsidRPr="007E612D" w:rsidR="00A17C51" w:rsidP="007E612D" w:rsidRDefault="00E0206B" w14:paraId="1C468B2F" wp14:textId="77777777">
            <w:pPr>
              <w:spacing w:after="0" w:line="240" w:lineRule="auto"/>
            </w:pPr>
            <w:r w:rsidRPr="007E612D">
              <w:rPr>
                <w:b/>
                <w:sz w:val="26"/>
                <w:szCs w:val="26"/>
              </w:rPr>
              <w:t>Web Developer</w:t>
            </w:r>
            <w:r w:rsidRPr="007E612D" w:rsidR="00E433DC">
              <w:rPr>
                <w:sz w:val="26"/>
                <w:szCs w:val="26"/>
              </w:rPr>
              <w:tab/>
            </w:r>
            <w:r w:rsidRPr="007E612D" w:rsidR="00E433DC">
              <w:tab/>
            </w:r>
            <w:r w:rsidR="00920708">
              <w:t xml:space="preserve">   </w:t>
            </w:r>
            <w:r w:rsidRPr="007E612D" w:rsidR="00E433DC">
              <w:tab/>
            </w:r>
            <w:r w:rsidR="00920708">
              <w:t xml:space="preserve">                                                           </w:t>
            </w:r>
            <w:r w:rsidR="00703159">
              <w:t xml:space="preserve">  </w:t>
            </w:r>
            <w:r w:rsidR="00A2533E">
              <w:t>Nov</w:t>
            </w:r>
            <w:r w:rsidR="00920708">
              <w:t xml:space="preserve"> 2008</w:t>
            </w:r>
            <w:r w:rsidRPr="007E612D" w:rsidR="00F50F11">
              <w:t xml:space="preserve"> – </w:t>
            </w:r>
            <w:r w:rsidR="00A2533E">
              <w:t>Oct 2012</w:t>
            </w:r>
          </w:p>
          <w:p w:rsidRPr="007E612D" w:rsidR="00F50F11" w:rsidP="007E612D" w:rsidRDefault="00920708" w14:paraId="0F26C246" wp14:textId="77777777">
            <w:pPr>
              <w:spacing w:after="0" w:line="240" w:lineRule="auto"/>
            </w:pPr>
            <w:r>
              <w:rPr>
                <w:b/>
              </w:rPr>
              <w:t>MOPS Intl</w:t>
            </w:r>
            <w:r w:rsidRPr="007E612D" w:rsidR="00F50F11">
              <w:t xml:space="preserve">, </w:t>
            </w:r>
            <w:r>
              <w:t>Denver</w:t>
            </w:r>
            <w:r w:rsidRPr="007E612D" w:rsidR="00F50F11">
              <w:t xml:space="preserve">, </w:t>
            </w:r>
            <w:r>
              <w:t>CO</w:t>
            </w:r>
          </w:p>
          <w:p w:rsidRPr="007E612D" w:rsidR="00844602" w:rsidP="007E612D" w:rsidRDefault="00844602" w14:paraId="38467B90" wp14:textId="77777777">
            <w:pPr>
              <w:spacing w:after="0" w:line="240" w:lineRule="auto"/>
            </w:pPr>
          </w:p>
          <w:p w:rsidRPr="007E612D" w:rsidR="004E5383" w:rsidP="007E612D" w:rsidRDefault="00931831" w14:paraId="0202A1BC" wp14:textId="77777777">
            <w:pPr>
              <w:spacing w:after="0" w:line="240" w:lineRule="auto"/>
            </w:pPr>
            <w:r>
              <w:t xml:space="preserve">Create, update, and maintain </w:t>
            </w:r>
            <w:r w:rsidRPr="007E612D" w:rsidR="00113092">
              <w:t xml:space="preserve">site </w:t>
            </w:r>
            <w:r w:rsidR="00121668">
              <w:t>pag</w:t>
            </w:r>
            <w:r w:rsidRPr="007E612D" w:rsidR="00113092">
              <w:t>es</w:t>
            </w:r>
            <w:r w:rsidRPr="007E612D" w:rsidR="004803EF">
              <w:t xml:space="preserve"> for </w:t>
            </w:r>
            <w:r w:rsidR="00920708">
              <w:t>the nonprofit’s internal web based customer management system</w:t>
            </w:r>
            <w:r w:rsidRPr="007E612D" w:rsidR="00EF39B0">
              <w:t xml:space="preserve">, using </w:t>
            </w:r>
            <w:r w:rsidR="00920708">
              <w:t>PHP, MYSQL, JQuery, CSS, HTML, and JavaScript</w:t>
            </w:r>
            <w:r w:rsidRPr="007E612D" w:rsidR="00EF39B0">
              <w:t xml:space="preserve">. </w:t>
            </w:r>
            <w:r w:rsidR="00981FE4">
              <w:t>Coordinate with interdepartmental teams on their IT requests for proper development, implementation and scheduling</w:t>
            </w:r>
            <w:r w:rsidR="00BB0062">
              <w:t xml:space="preserve">. </w:t>
            </w:r>
            <w:r w:rsidR="00990358">
              <w:t>M</w:t>
            </w:r>
            <w:r w:rsidRPr="007E612D" w:rsidR="009B1127">
              <w:t>aintai</w:t>
            </w:r>
            <w:r w:rsidRPr="007E612D" w:rsidR="00FE25C9">
              <w:t xml:space="preserve">n internal tools </w:t>
            </w:r>
            <w:r w:rsidR="0066633A">
              <w:t>for managing</w:t>
            </w:r>
            <w:r w:rsidRPr="007E612D" w:rsidR="00FE25C9">
              <w:t xml:space="preserve"> </w:t>
            </w:r>
            <w:r w:rsidR="00981FE4">
              <w:t>ministry group member data, reporting and event registrations</w:t>
            </w:r>
            <w:r w:rsidRPr="007E612D" w:rsidR="009B1127">
              <w:t>.</w:t>
            </w:r>
            <w:r w:rsidRPr="007E612D" w:rsidR="00A630E9">
              <w:t xml:space="preserve"> </w:t>
            </w:r>
            <w:r w:rsidRPr="007E612D" w:rsidR="0075719A">
              <w:t xml:space="preserve">Provide technical support </w:t>
            </w:r>
            <w:r w:rsidR="00981FE4">
              <w:t>to staff with hardware, software and email issues as needed</w:t>
            </w:r>
            <w:r w:rsidRPr="007E612D" w:rsidR="0075719A">
              <w:t>.</w:t>
            </w:r>
          </w:p>
          <w:p w:rsidRPr="007E612D" w:rsidR="00FB0648" w:rsidP="007E612D" w:rsidRDefault="00FB0648" w14:paraId="19E0CA0E" wp14:textId="77777777">
            <w:pPr>
              <w:spacing w:after="0" w:line="240" w:lineRule="auto"/>
            </w:pPr>
          </w:p>
          <w:p w:rsidRPr="007E612D" w:rsidR="009D73D1" w:rsidP="007E612D" w:rsidRDefault="00F709C8" w14:paraId="45EE3114" wp14:textId="77777777">
            <w:pPr>
              <w:spacing w:after="0" w:line="240" w:lineRule="auto"/>
            </w:pPr>
            <w:r>
              <w:rPr>
                <w:b/>
                <w:sz w:val="26"/>
                <w:szCs w:val="26"/>
              </w:rPr>
              <w:t>Senior Software Engineer</w:t>
            </w:r>
            <w:r w:rsidRPr="007E612D" w:rsidR="00E433DC">
              <w:tab/>
            </w:r>
            <w:r w:rsidRPr="007E612D" w:rsidR="00E433DC">
              <w:tab/>
            </w:r>
            <w:r w:rsidRPr="007E612D" w:rsidR="00E433DC">
              <w:tab/>
            </w:r>
            <w:r w:rsidRPr="007E612D" w:rsidR="00E433DC">
              <w:tab/>
            </w:r>
            <w:r w:rsidRPr="007E612D" w:rsidR="00D32D2B">
              <w:tab/>
            </w:r>
            <w:r>
              <w:t xml:space="preserve">            </w:t>
            </w:r>
            <w:r w:rsidR="00703159">
              <w:t xml:space="preserve">        </w:t>
            </w:r>
            <w:r w:rsidR="00A2533E">
              <w:t>Jan</w:t>
            </w:r>
            <w:r>
              <w:t xml:space="preserve"> 2006</w:t>
            </w:r>
            <w:r w:rsidRPr="007E612D" w:rsidR="009D73D1">
              <w:t xml:space="preserve"> – </w:t>
            </w:r>
            <w:r w:rsidR="00A2533E">
              <w:t>Jul</w:t>
            </w:r>
            <w:r w:rsidRPr="007E612D" w:rsidR="009D73D1">
              <w:t xml:space="preserve"> 2007</w:t>
            </w:r>
          </w:p>
          <w:p w:rsidRPr="007E612D" w:rsidR="009D73D1" w:rsidP="007E612D" w:rsidRDefault="00F709C8" w14:paraId="223544B3" wp14:textId="77777777">
            <w:pPr>
              <w:spacing w:after="0" w:line="240" w:lineRule="auto"/>
            </w:pPr>
            <w:r>
              <w:rPr>
                <w:b/>
              </w:rPr>
              <w:t>TeleTech</w:t>
            </w:r>
            <w:r w:rsidRPr="007E612D" w:rsidR="009D73D1">
              <w:t xml:space="preserve">, </w:t>
            </w:r>
            <w:r>
              <w:t>Englewood</w:t>
            </w:r>
            <w:r w:rsidRPr="007E612D" w:rsidR="009D73D1">
              <w:t>,</w:t>
            </w:r>
            <w:r>
              <w:t xml:space="preserve"> CO</w:t>
            </w:r>
          </w:p>
          <w:p w:rsidRPr="007E612D" w:rsidR="00844602" w:rsidP="007E612D" w:rsidRDefault="00844602" w14:paraId="38437D34" wp14:textId="77777777">
            <w:pPr>
              <w:spacing w:after="0" w:line="240" w:lineRule="auto"/>
            </w:pPr>
          </w:p>
          <w:p w:rsidRPr="006547F8" w:rsidR="009D73D1" w:rsidP="007E612D" w:rsidRDefault="00720E80" w14:paraId="0F7EFE77" wp14:textId="77777777">
            <w:pPr>
              <w:spacing w:after="0" w:line="240" w:lineRule="auto"/>
              <w:rPr>
                <w:sz w:val="20"/>
                <w:szCs w:val="20"/>
              </w:rPr>
            </w:pPr>
            <w:r>
              <w:t xml:space="preserve">Worked for major credit card client of this corporation. Assisted Database Admin with data processing &amp; uploads, and engineered web based campaigns using XSLT, XML, </w:t>
            </w:r>
            <w:r w:rsidR="00864B32">
              <w:t>JavaScript</w:t>
            </w:r>
            <w:r>
              <w:t xml:space="preserve"> and C#.</w:t>
            </w:r>
          </w:p>
          <w:p w:rsidR="00882C77" w:rsidP="007E612D" w:rsidRDefault="00882C77" w14:paraId="3EB1751C" wp14:textId="77777777">
            <w:pPr>
              <w:spacing w:after="0" w:line="240" w:lineRule="auto"/>
              <w:rPr>
                <w:b/>
                <w:sz w:val="26"/>
                <w:szCs w:val="26"/>
              </w:rPr>
            </w:pPr>
          </w:p>
          <w:p w:rsidRPr="007E612D" w:rsidR="00F50F11" w:rsidP="007E612D" w:rsidRDefault="00F709C8" w14:paraId="60CC3D4A" wp14:textId="77777777">
            <w:pPr>
              <w:spacing w:after="0" w:line="240" w:lineRule="auto"/>
            </w:pPr>
            <w:r>
              <w:rPr>
                <w:b/>
                <w:sz w:val="26"/>
                <w:szCs w:val="26"/>
              </w:rPr>
              <w:t>Web Developer</w:t>
            </w:r>
            <w:r w:rsidRPr="007E612D" w:rsidR="00E433DC">
              <w:tab/>
            </w:r>
            <w:r w:rsidRPr="007E612D" w:rsidR="00E433DC">
              <w:tab/>
            </w:r>
            <w:r w:rsidRPr="007E612D" w:rsidR="00E433DC">
              <w:tab/>
            </w:r>
            <w:r>
              <w:t xml:space="preserve">                                                 </w:t>
            </w:r>
            <w:r w:rsidR="00703159">
              <w:t xml:space="preserve">        </w:t>
            </w:r>
            <w:r>
              <w:t xml:space="preserve"> </w:t>
            </w:r>
            <w:r w:rsidR="00A2533E">
              <w:t>Jul</w:t>
            </w:r>
            <w:r w:rsidR="00720E80">
              <w:t xml:space="preserve"> 2001</w:t>
            </w:r>
            <w:r w:rsidRPr="007E612D" w:rsidR="00255318">
              <w:t xml:space="preserve"> – </w:t>
            </w:r>
            <w:r w:rsidR="00A2533E">
              <w:t>Dec</w:t>
            </w:r>
            <w:r w:rsidR="00720E80">
              <w:t xml:space="preserve"> 2005</w:t>
            </w:r>
          </w:p>
          <w:p w:rsidRPr="007E612D" w:rsidR="00103606" w:rsidP="007E612D" w:rsidRDefault="00720E80" w14:paraId="37C780E0" wp14:textId="77777777">
            <w:pPr>
              <w:spacing w:after="0" w:line="240" w:lineRule="auto"/>
            </w:pPr>
            <w:r>
              <w:rPr>
                <w:b/>
              </w:rPr>
              <w:t>ASTECH</w:t>
            </w:r>
            <w:r w:rsidR="00B36021">
              <w:rPr>
                <w:b/>
              </w:rPr>
              <w:t xml:space="preserve"> </w:t>
            </w:r>
            <w:r>
              <w:rPr>
                <w:b/>
              </w:rPr>
              <w:t>Intermedia</w:t>
            </w:r>
            <w:r w:rsidRPr="007E612D" w:rsidR="00516BDA">
              <w:t xml:space="preserve">, </w:t>
            </w:r>
            <w:r>
              <w:t>Denver, CO</w:t>
            </w:r>
          </w:p>
          <w:p w:rsidRPr="007E612D" w:rsidR="00516BDA" w:rsidP="007E612D" w:rsidRDefault="00516BDA" w14:paraId="479C1B39" wp14:textId="77777777">
            <w:pPr>
              <w:spacing w:after="0" w:line="240" w:lineRule="auto"/>
            </w:pPr>
          </w:p>
          <w:p w:rsidRPr="007E612D" w:rsidR="002E20E6" w:rsidP="007E612D" w:rsidRDefault="0064025A" w14:paraId="2421675D" wp14:textId="77777777">
            <w:pPr>
              <w:spacing w:after="0" w:line="240" w:lineRule="auto"/>
            </w:pPr>
            <w:r>
              <w:t>Programmed web applications using ASP with SQL Server 2000 back-ends to support major newspapers across the country. Extensive functionality in demographic profiling, XML, XSLT, uploading csv formatted lists and exporting data from SQL Server to csv and pdf formats. Served in a DB admin capacity for processing and loading client data into our internal databases on a routine basis.</w:t>
            </w:r>
          </w:p>
          <w:p w:rsidRPr="007E612D" w:rsidR="002E20E6" w:rsidP="007E612D" w:rsidRDefault="002E20E6" w14:paraId="3637BE17" wp14:textId="77777777">
            <w:pPr>
              <w:spacing w:after="0" w:line="240" w:lineRule="auto"/>
            </w:pPr>
          </w:p>
          <w:p w:rsidRPr="007E612D" w:rsidR="00516BDA" w:rsidP="007E612D" w:rsidRDefault="00703159" w14:paraId="56847002" wp14:textId="77777777">
            <w:pPr>
              <w:spacing w:after="0" w:line="240" w:lineRule="auto"/>
            </w:pPr>
            <w:r>
              <w:rPr>
                <w:b/>
                <w:sz w:val="26"/>
                <w:szCs w:val="26"/>
              </w:rPr>
              <w:t>Solutions Architect</w:t>
            </w:r>
            <w:r w:rsidRPr="007E612D" w:rsidR="00BF627B">
              <w:rPr>
                <w:b/>
              </w:rPr>
              <w:tab/>
            </w:r>
            <w:r>
              <w:rPr>
                <w:b/>
              </w:rPr>
              <w:t xml:space="preserve">   </w:t>
            </w:r>
            <w:r w:rsidRPr="007E612D" w:rsidR="00BF627B">
              <w:rPr>
                <w:b/>
              </w:rPr>
              <w:tab/>
            </w:r>
            <w:r w:rsidRPr="007E612D" w:rsidR="00BF627B">
              <w:rPr>
                <w:b/>
              </w:rPr>
              <w:tab/>
            </w:r>
            <w:r>
              <w:rPr>
                <w:b/>
              </w:rPr>
              <w:t xml:space="preserve">                                                            </w:t>
            </w:r>
            <w:r w:rsidR="00A2533E">
              <w:t>Mar</w:t>
            </w:r>
            <w:r w:rsidR="009818E9">
              <w:t xml:space="preserve"> 2000 – May 2001</w:t>
            </w:r>
          </w:p>
          <w:p w:rsidRPr="007E612D" w:rsidR="00516BDA" w:rsidP="007E612D" w:rsidRDefault="009818E9" w14:paraId="7AD3905F" wp14:textId="77777777">
            <w:pPr>
              <w:spacing w:after="0" w:line="240" w:lineRule="auto"/>
            </w:pPr>
            <w:r>
              <w:rPr>
                <w:b/>
              </w:rPr>
              <w:t>Xcare.net</w:t>
            </w:r>
            <w:r w:rsidRPr="007E612D" w:rsidR="00516BDA">
              <w:t xml:space="preserve">, </w:t>
            </w:r>
            <w:r>
              <w:t>Greenwood Village</w:t>
            </w:r>
            <w:r w:rsidRPr="007E612D" w:rsidR="00516BDA">
              <w:t>,</w:t>
            </w:r>
            <w:r>
              <w:t xml:space="preserve"> CO</w:t>
            </w:r>
          </w:p>
          <w:p w:rsidRPr="007E612D" w:rsidR="00530929" w:rsidP="007E612D" w:rsidRDefault="00530929" w14:paraId="181F52E0" wp14:textId="77777777">
            <w:pPr>
              <w:spacing w:after="0" w:line="240" w:lineRule="auto"/>
            </w:pPr>
          </w:p>
          <w:p w:rsidRPr="007E612D" w:rsidR="005A44B0" w:rsidP="007E612D" w:rsidRDefault="00CB72E6" w14:paraId="79586736" wp14:textId="77777777">
            <w:pPr>
              <w:spacing w:after="0" w:line="240" w:lineRule="auto"/>
            </w:pPr>
            <w:r>
              <w:t xml:space="preserve">Supported web based systems for healthcare websites using XSLT, XML, </w:t>
            </w:r>
            <w:r w:rsidR="00864B32">
              <w:t>JavaScript</w:t>
            </w:r>
            <w:r>
              <w:t>, HTML and some graphic design support.</w:t>
            </w:r>
          </w:p>
          <w:p w:rsidRPr="007E612D" w:rsidR="005A44B0" w:rsidP="007E612D" w:rsidRDefault="005A44B0" w14:paraId="4FE8F33B" wp14:textId="77777777">
            <w:pPr>
              <w:spacing w:after="0" w:line="240" w:lineRule="auto"/>
            </w:pPr>
          </w:p>
          <w:p w:rsidRPr="007E612D" w:rsidR="00530929" w:rsidP="007E612D" w:rsidRDefault="00CB72E6" w14:paraId="5EC74724" wp14:textId="77777777">
            <w:pPr>
              <w:spacing w:after="0" w:line="240" w:lineRule="auto"/>
            </w:pPr>
            <w:r>
              <w:rPr>
                <w:b/>
                <w:sz w:val="26"/>
                <w:szCs w:val="26"/>
              </w:rPr>
              <w:t xml:space="preserve">Project Manager, </w:t>
            </w:r>
            <w:r w:rsidRPr="00CB72E6">
              <w:rPr>
                <w:b/>
                <w:sz w:val="26"/>
                <w:szCs w:val="26"/>
              </w:rPr>
              <w:t>Web Developer</w:t>
            </w:r>
            <w:r w:rsidRPr="007E612D" w:rsidR="00E433DC">
              <w:tab/>
            </w:r>
            <w:r w:rsidRPr="007E612D" w:rsidR="00BF627B">
              <w:tab/>
            </w:r>
            <w:r w:rsidR="00CB27FC">
              <w:tab/>
            </w:r>
            <w:r w:rsidR="00A2533E">
              <w:t>Mar 1998 – Mar</w:t>
            </w:r>
            <w:r>
              <w:t xml:space="preserve"> 2000</w:t>
            </w:r>
          </w:p>
          <w:p w:rsidRPr="007E612D" w:rsidR="00530929" w:rsidP="007E612D" w:rsidRDefault="00CB72E6" w14:paraId="0054A606" wp14:textId="77777777">
            <w:pPr>
              <w:spacing w:after="0" w:line="240" w:lineRule="auto"/>
            </w:pPr>
            <w:r w:rsidRPr="00CB72E6">
              <w:rPr>
                <w:b/>
              </w:rPr>
              <w:t>Digital Creators</w:t>
            </w:r>
            <w:r w:rsidRPr="007E612D" w:rsidR="00530929">
              <w:t xml:space="preserve">, </w:t>
            </w:r>
            <w:r>
              <w:t>Boulder, CO</w:t>
            </w:r>
          </w:p>
          <w:p w:rsidRPr="007E612D" w:rsidR="00B75AA8" w:rsidP="007E612D" w:rsidRDefault="00B75AA8" w14:paraId="4222632C" wp14:textId="77777777">
            <w:pPr>
              <w:spacing w:after="0" w:line="240" w:lineRule="auto"/>
            </w:pPr>
          </w:p>
          <w:p w:rsidRPr="007E612D" w:rsidR="005A44B0" w:rsidP="007E612D" w:rsidRDefault="00CB72E6" w14:paraId="4008AA56" wp14:textId="77777777">
            <w:pPr>
              <w:spacing w:after="0" w:line="240" w:lineRule="auto"/>
            </w:pPr>
            <w:r>
              <w:t xml:space="preserve">Managed team of developers, QA specialists, graphic artists and Instructional designers while having the technical ability to work in any one of those areas to assist the project as needed. </w:t>
            </w:r>
            <w:r>
              <w:br/>
            </w:r>
            <w:r>
              <w:t>Maintained all budgets and timelines using Microsoft Project. Produced high-level reports for executive management and clients.</w:t>
            </w:r>
            <w:r>
              <w:br/>
            </w:r>
            <w:r>
              <w:t>This company was a subsidiary of TeleTech so I was also tapped to handle some of the intranet and internet projects of the parent company.</w:t>
            </w:r>
          </w:p>
          <w:p w:rsidRPr="007E612D" w:rsidR="005A44B0" w:rsidP="007E612D" w:rsidRDefault="005A44B0" w14:paraId="0CA4A554" wp14:textId="77777777">
            <w:pPr>
              <w:spacing w:after="0" w:line="240" w:lineRule="auto"/>
            </w:pPr>
          </w:p>
          <w:p w:rsidRPr="007E612D" w:rsidR="00DC07C8" w:rsidP="007E612D" w:rsidRDefault="00CB72E6" w14:paraId="22910F89" wp14:textId="77777777">
            <w:pPr>
              <w:spacing w:after="0" w:line="240" w:lineRule="auto"/>
            </w:pPr>
            <w:r>
              <w:rPr>
                <w:b/>
                <w:sz w:val="26"/>
                <w:szCs w:val="26"/>
              </w:rPr>
              <w:t xml:space="preserve">NOCC (Help Desk) Lead, </w:t>
            </w:r>
            <w:r w:rsidRPr="00CB72E6">
              <w:rPr>
                <w:b/>
                <w:sz w:val="26"/>
                <w:szCs w:val="26"/>
              </w:rPr>
              <w:t>Trainer &amp; Supervisor</w:t>
            </w:r>
            <w:r w:rsidRPr="007E612D" w:rsidR="00E433DC">
              <w:tab/>
            </w:r>
            <w:r w:rsidRPr="007E612D" w:rsidR="00E433DC">
              <w:tab/>
            </w:r>
            <w:r w:rsidRPr="007E612D" w:rsidR="00BF627B">
              <w:tab/>
            </w:r>
            <w:r w:rsidR="00A2533E">
              <w:t>Apr</w:t>
            </w:r>
            <w:r w:rsidRPr="007E612D" w:rsidR="008359B0">
              <w:t xml:space="preserve"> 199</w:t>
            </w:r>
            <w:r>
              <w:t>6</w:t>
            </w:r>
            <w:r w:rsidRPr="007E612D" w:rsidR="008359B0">
              <w:t xml:space="preserve"> – </w:t>
            </w:r>
            <w:r w:rsidR="00A2533E">
              <w:t>Apr</w:t>
            </w:r>
            <w:r>
              <w:t xml:space="preserve"> 1998</w:t>
            </w:r>
          </w:p>
          <w:p w:rsidRPr="007E612D" w:rsidR="00DC07C8" w:rsidP="007E612D" w:rsidRDefault="00CB72E6" w14:paraId="1A142FB6" wp14:textId="77777777">
            <w:pPr>
              <w:spacing w:after="0" w:line="240" w:lineRule="auto"/>
            </w:pPr>
            <w:r>
              <w:rPr>
                <w:b/>
              </w:rPr>
              <w:t>TeleTech</w:t>
            </w:r>
            <w:r w:rsidRPr="007E612D" w:rsidR="00DC07C8">
              <w:t xml:space="preserve">, </w:t>
            </w:r>
            <w:r>
              <w:t>Thornton, CO</w:t>
            </w:r>
          </w:p>
          <w:p w:rsidRPr="007E612D" w:rsidR="00EE1D2C" w:rsidP="007E612D" w:rsidRDefault="00EE1D2C" w14:paraId="7B6CB7B3" wp14:textId="77777777">
            <w:pPr>
              <w:spacing w:after="0" w:line="240" w:lineRule="auto"/>
            </w:pPr>
          </w:p>
          <w:p w:rsidRPr="007E612D" w:rsidR="0032031C" w:rsidP="007E612D" w:rsidRDefault="00CB72E6" w14:paraId="06C082B2" wp14:textId="77777777">
            <w:pPr>
              <w:spacing w:after="0" w:line="240" w:lineRule="auto"/>
            </w:pPr>
            <w:r>
              <w:t>One of the original 7 to start TeleTech's 24/7 Help Desk (Network Operations Control Center) fielding all technology issues for the company nationwide and internationally. My positions evolved to that of trainer where I developed corporate policies for technology support, ISO9000 standards &amp; compliance and training standards. My final position during this time frame was that of Help Desk Supervisor where I supervised a team of 12 Help Desk Specialists. Conducted all performance reviews, HR paperwork, shift monitoring, etc. for the team.</w:t>
            </w:r>
          </w:p>
          <w:p w:rsidRPr="007E612D" w:rsidR="00E82D4E" w:rsidP="007E612D" w:rsidRDefault="00E82D4E" w14:paraId="5934F582" wp14:textId="77777777">
            <w:pPr>
              <w:spacing w:after="0" w:line="240" w:lineRule="auto"/>
            </w:pPr>
          </w:p>
          <w:p w:rsidRPr="007E612D" w:rsidR="00EE1D2C" w:rsidP="007E612D" w:rsidRDefault="00EE1D2C" w14:paraId="2085DC2F" wp14:textId="77777777">
            <w:pPr>
              <w:spacing w:after="0" w:line="240" w:lineRule="auto"/>
            </w:pPr>
          </w:p>
          <w:p w:rsidRPr="007E612D" w:rsidR="006F0D01" w:rsidP="00721D93" w:rsidRDefault="006677CF" w14:paraId="47D0CC65" wp14:textId="77777777">
            <w:pPr>
              <w:pBdr>
                <w:bottom w:val="single" w:color="808080" w:sz="4" w:space="1"/>
              </w:pBdr>
              <w:spacing w:after="0" w:line="240" w:lineRule="auto"/>
              <w:rPr>
                <w:b/>
                <w:sz w:val="28"/>
                <w:szCs w:val="28"/>
              </w:rPr>
            </w:pPr>
            <w:r>
              <w:rPr>
                <w:b/>
                <w:sz w:val="28"/>
                <w:szCs w:val="28"/>
              </w:rPr>
              <w:t xml:space="preserve">CERTIFICATIONS, </w:t>
            </w:r>
            <w:r w:rsidRPr="007E612D" w:rsidR="006F0D01">
              <w:rPr>
                <w:b/>
                <w:sz w:val="28"/>
                <w:szCs w:val="28"/>
              </w:rPr>
              <w:t>ACTIVITIES</w:t>
            </w:r>
            <w:r w:rsidRPr="007E612D" w:rsidR="00314742">
              <w:rPr>
                <w:b/>
                <w:sz w:val="28"/>
                <w:szCs w:val="28"/>
              </w:rPr>
              <w:t xml:space="preserve"> </w:t>
            </w:r>
            <w:r>
              <w:rPr>
                <w:b/>
                <w:sz w:val="28"/>
                <w:szCs w:val="28"/>
              </w:rPr>
              <w:t>&amp;</w:t>
            </w:r>
            <w:r w:rsidRPr="007E612D" w:rsidR="00314742">
              <w:rPr>
                <w:b/>
                <w:sz w:val="28"/>
                <w:szCs w:val="28"/>
              </w:rPr>
              <w:t xml:space="preserve"> AWARDS</w:t>
            </w:r>
          </w:p>
          <w:p w:rsidRPr="007E612D" w:rsidR="00DB113B" w:rsidP="007E612D" w:rsidRDefault="00DB113B" w14:paraId="7EF5B514" wp14:textId="77777777">
            <w:pPr>
              <w:spacing w:after="0" w:line="240" w:lineRule="auto"/>
            </w:pPr>
          </w:p>
          <w:p w:rsidR="005E02EB" w:rsidP="007E612D" w:rsidRDefault="005E02EB" w14:paraId="2BCE9205" wp14:textId="77777777">
            <w:pPr>
              <w:spacing w:after="0" w:line="240" w:lineRule="auto"/>
            </w:pPr>
            <w:r>
              <w:t>Microsoft Technology Associate – Software Development Fundamentals (C#) , 2013</w:t>
            </w:r>
          </w:p>
          <w:p w:rsidR="00FA319E" w:rsidP="007E612D" w:rsidRDefault="00FA319E" w14:paraId="33038DD7" wp14:textId="77777777">
            <w:pPr>
              <w:spacing w:after="0" w:line="240" w:lineRule="auto"/>
            </w:pPr>
          </w:p>
          <w:p w:rsidR="00FA319E" w:rsidP="007E612D" w:rsidRDefault="00FA319E" w14:paraId="4F1707FE" wp14:textId="222A4B2C">
            <w:pPr>
              <w:spacing w:after="0" w:line="240" w:lineRule="auto"/>
            </w:pPr>
            <w:r w:rsidR="2A91E40E">
              <w:rPr/>
              <w:t xml:space="preserve">Microsoft Technology Associate – </w:t>
            </w:r>
            <w:r w:rsidR="2A91E40E">
              <w:rPr/>
              <w:t>Database Fundamentals</w:t>
            </w:r>
            <w:r w:rsidR="2A91E40E">
              <w:rPr/>
              <w:t xml:space="preserve"> , 2013</w:t>
            </w:r>
            <w:bookmarkStart w:name="_GoBack" w:id="0"/>
            <w:bookmarkEnd w:id="0"/>
          </w:p>
          <w:p w:rsidR="2A91E40E" w:rsidP="2A91E40E" w:rsidRDefault="2A91E40E" wp14:noSpellErr="1" w14:paraId="7D5F5BF6" w14:textId="7680AF42">
            <w:pPr>
              <w:pStyle w:val="Normal"/>
              <w:spacing w:after="0" w:line="240" w:lineRule="auto"/>
            </w:pPr>
          </w:p>
          <w:p w:rsidR="2A91E40E" w:rsidP="2A91E40E" w:rsidRDefault="2A91E40E" w14:paraId="440976CF" w14:textId="7D34F6FC">
            <w:pPr>
              <w:pStyle w:val="Normal"/>
              <w:spacing w:after="0" w:line="240" w:lineRule="auto"/>
            </w:pPr>
            <w:r w:rsidR="2A91E40E">
              <w:rPr/>
              <w:t>CIW Javascript Specialist, 2013</w:t>
            </w:r>
          </w:p>
          <w:p w:rsidR="2A91E40E" w:rsidP="2A91E40E" w:rsidRDefault="2A91E40E" w14:paraId="2C6AA5AC" w14:textId="7F8EF7A7">
            <w:pPr>
              <w:pStyle w:val="Normal"/>
              <w:spacing w:after="0" w:line="240" w:lineRule="auto"/>
            </w:pPr>
          </w:p>
          <w:p w:rsidR="2A91E40E" w:rsidP="2A91E40E" w:rsidRDefault="2A91E40E" wp14:noSpellErr="1" w14:paraId="789BBB4A" w14:textId="1AE73434">
            <w:pPr>
              <w:pStyle w:val="Normal"/>
              <w:spacing w:after="0" w:line="240" w:lineRule="auto"/>
            </w:pPr>
            <w:r w:rsidR="2A91E40E">
              <w:rPr/>
              <w:t>CIW v5 Database Design Specialist, 2013</w:t>
            </w:r>
          </w:p>
          <w:p w:rsidR="2A91E40E" w:rsidP="2A91E40E" w:rsidRDefault="2A91E40E" wp14:noSpellErr="1" w14:paraId="027B2E4E" w14:textId="304330D7">
            <w:pPr>
              <w:pStyle w:val="Normal"/>
              <w:spacing w:after="0" w:line="240" w:lineRule="auto"/>
            </w:pPr>
          </w:p>
          <w:p w:rsidR="2A91E40E" w:rsidP="2A91E40E" w:rsidRDefault="2A91E40E" w14:paraId="2E6A05E1" w14:textId="2471D76C">
            <w:pPr>
              <w:pStyle w:val="Normal"/>
              <w:spacing w:after="0" w:line="240" w:lineRule="auto"/>
            </w:pPr>
            <w:r w:rsidR="2A91E40E">
              <w:rPr/>
              <w:t>CIW Web Foundations Associate, 2013</w:t>
            </w:r>
          </w:p>
          <w:p w:rsidR="00E35001" w:rsidP="007E612D" w:rsidRDefault="00E35001" w14:paraId="51D935E1" wp14:textId="77777777">
            <w:pPr>
              <w:spacing w:after="0" w:line="240" w:lineRule="auto"/>
            </w:pPr>
          </w:p>
          <w:p w:rsidR="00CB72E6" w:rsidP="007E612D" w:rsidRDefault="00CB72E6" w14:paraId="4B6856F3" wp14:textId="77777777">
            <w:pPr>
              <w:spacing w:after="0" w:line="240" w:lineRule="auto"/>
            </w:pPr>
            <w:r>
              <w:t xml:space="preserve">Member, </w:t>
            </w:r>
            <w:r w:rsidRPr="00CB72E6">
              <w:t>Alpha Sigma Lambda National Honors Society</w:t>
            </w:r>
            <w:r>
              <w:t>, 2008</w:t>
            </w:r>
            <w:r w:rsidRPr="00CB72E6">
              <w:t xml:space="preserve"> </w:t>
            </w:r>
          </w:p>
          <w:p w:rsidRPr="007E612D" w:rsidR="0083070B" w:rsidP="007E612D" w:rsidRDefault="0083070B" w14:paraId="3E955447" wp14:textId="77777777">
            <w:pPr>
              <w:spacing w:after="0" w:line="240" w:lineRule="auto"/>
            </w:pPr>
          </w:p>
          <w:p w:rsidRPr="007E612D" w:rsidR="00A172F2" w:rsidP="007E612D" w:rsidRDefault="00A172F2" w14:paraId="1A8E89A6" wp14:textId="77777777">
            <w:pPr>
              <w:spacing w:after="0" w:line="240" w:lineRule="auto"/>
            </w:pPr>
          </w:p>
          <w:p w:rsidRPr="007E612D" w:rsidR="00A172F2" w:rsidP="007E612D" w:rsidRDefault="00A172F2" w14:paraId="0A1FF449" wp14:textId="77777777">
            <w:pPr>
              <w:spacing w:after="0" w:line="240" w:lineRule="auto"/>
            </w:pPr>
          </w:p>
          <w:p w:rsidRPr="007E612D" w:rsidR="007B4431" w:rsidP="007E612D" w:rsidRDefault="007B4431" w14:paraId="41751237" wp14:textId="77777777">
            <w:pPr>
              <w:spacing w:after="0" w:line="240" w:lineRule="auto"/>
            </w:pPr>
          </w:p>
        </w:tc>
        <w:tc>
          <w:tcPr>
            <w:tcW w:w="1818" w:type="dxa"/>
            <w:shd w:val="clear" w:color="auto" w:fill="F2F2F2" w:themeFill="background1" w:themeFillShade="F2"/>
          </w:tcPr>
          <w:p w:rsidRPr="007E612D" w:rsidR="007B4431" w:rsidP="007E612D" w:rsidRDefault="007B4431" w14:paraId="1110C1FB" wp14:textId="77777777">
            <w:pPr>
              <w:spacing w:after="0" w:line="240" w:lineRule="auto"/>
            </w:pPr>
          </w:p>
          <w:p w:rsidRPr="007E612D" w:rsidR="00F26169" w:rsidP="007E612D" w:rsidRDefault="00F26169" w14:paraId="5EC0521B" wp14:textId="77777777">
            <w:pPr>
              <w:spacing w:after="0" w:line="240" w:lineRule="auto"/>
              <w:rPr>
                <w:b/>
                <w:sz w:val="20"/>
                <w:szCs w:val="20"/>
              </w:rPr>
            </w:pPr>
          </w:p>
          <w:p w:rsidRPr="007E612D" w:rsidR="00C0754D" w:rsidP="007E612D" w:rsidRDefault="00C0754D" w14:paraId="146E050E" wp14:textId="77777777">
            <w:pPr>
              <w:spacing w:after="0" w:line="240" w:lineRule="auto"/>
              <w:rPr>
                <w:b/>
                <w:sz w:val="20"/>
                <w:szCs w:val="20"/>
              </w:rPr>
            </w:pPr>
          </w:p>
          <w:p w:rsidRPr="007E612D" w:rsidR="00A17C51" w:rsidP="007E612D" w:rsidRDefault="00CC0BF7" w14:paraId="5ADE2E7C" wp14:textId="77777777">
            <w:pPr>
              <w:spacing w:after="0" w:line="240" w:lineRule="auto"/>
              <w:rPr>
                <w:b/>
                <w:sz w:val="20"/>
                <w:szCs w:val="20"/>
              </w:rPr>
            </w:pPr>
            <w:r w:rsidRPr="007E612D">
              <w:rPr>
                <w:b/>
                <w:sz w:val="20"/>
                <w:szCs w:val="20"/>
              </w:rPr>
              <w:t>Skills</w:t>
            </w:r>
          </w:p>
          <w:p w:rsidR="00981FE4" w:rsidP="007E612D" w:rsidRDefault="00981FE4" w14:paraId="51B9D852" wp14:textId="77777777">
            <w:pPr>
              <w:spacing w:after="0" w:line="240" w:lineRule="auto"/>
              <w:rPr>
                <w:sz w:val="20"/>
                <w:szCs w:val="20"/>
              </w:rPr>
            </w:pPr>
          </w:p>
          <w:p w:rsidR="2A91E40E" w:rsidP="2A91E40E" w:rsidRDefault="2A91E40E" wp14:noSpellErr="1" w14:paraId="20099CAA" w14:textId="7B3D0DF6">
            <w:pPr>
              <w:spacing w:after="0" w:line="240" w:lineRule="auto"/>
            </w:pPr>
            <w:r w:rsidRPr="2A91E40E" w:rsidR="2A91E40E">
              <w:rPr>
                <w:sz w:val="20"/>
                <w:szCs w:val="20"/>
              </w:rPr>
              <w:t>CSS</w:t>
            </w:r>
          </w:p>
          <w:p w:rsidRPr="007E612D" w:rsidR="00A17C51" w:rsidP="007E612D" w:rsidRDefault="00BA7D3E" w14:paraId="45288CBA" wp14:textId="77777777">
            <w:pPr>
              <w:spacing w:after="0" w:line="240" w:lineRule="auto"/>
              <w:rPr>
                <w:sz w:val="20"/>
                <w:szCs w:val="20"/>
              </w:rPr>
            </w:pPr>
            <w:r>
              <w:rPr>
                <w:sz w:val="20"/>
                <w:szCs w:val="20"/>
              </w:rPr>
              <w:t>HTML</w:t>
            </w:r>
          </w:p>
          <w:p w:rsidR="005430E7" w:rsidP="007E612D" w:rsidRDefault="00A17C51" w14:paraId="0A6D4AAB" wp14:textId="77777777">
            <w:pPr>
              <w:spacing w:after="0" w:line="240" w:lineRule="auto"/>
              <w:rPr>
                <w:sz w:val="20"/>
                <w:szCs w:val="20"/>
              </w:rPr>
            </w:pPr>
            <w:r w:rsidRPr="007E612D">
              <w:rPr>
                <w:sz w:val="20"/>
                <w:szCs w:val="20"/>
              </w:rPr>
              <w:t>JavaScript</w:t>
            </w:r>
          </w:p>
          <w:p w:rsidRPr="007E612D" w:rsidR="00DE5923" w:rsidP="007E612D" w:rsidRDefault="00BA5636" w14:paraId="472C9B9C" wp14:textId="77777777">
            <w:pPr>
              <w:spacing w:after="0" w:line="240" w:lineRule="auto"/>
              <w:rPr>
                <w:sz w:val="20"/>
                <w:szCs w:val="20"/>
              </w:rPr>
            </w:pPr>
            <w:r>
              <w:rPr>
                <w:sz w:val="20"/>
                <w:szCs w:val="20"/>
              </w:rPr>
              <w:t>j</w:t>
            </w:r>
            <w:r w:rsidR="00717CDD">
              <w:rPr>
                <w:sz w:val="20"/>
                <w:szCs w:val="20"/>
              </w:rPr>
              <w:t>Query</w:t>
            </w:r>
          </w:p>
          <w:p w:rsidRPr="007E612D" w:rsidR="00A17C51" w:rsidP="007E612D" w:rsidRDefault="00A17C51" w14:paraId="054074B4" wp14:textId="4A84A48F">
            <w:pPr>
              <w:spacing w:after="0" w:line="240" w:lineRule="auto"/>
              <w:rPr>
                <w:sz w:val="20"/>
                <w:szCs w:val="20"/>
              </w:rPr>
            </w:pPr>
            <w:r w:rsidRPr="2A91E40E" w:rsidR="2A91E40E">
              <w:rPr>
                <w:sz w:val="20"/>
                <w:szCs w:val="20"/>
              </w:rPr>
              <w:t>PHP</w:t>
            </w:r>
            <w:r w:rsidRPr="2A91E40E" w:rsidR="2A91E40E">
              <w:rPr>
                <w:sz w:val="20"/>
                <w:szCs w:val="20"/>
              </w:rPr>
              <w:t>, ASP</w:t>
            </w:r>
          </w:p>
          <w:p w:rsidR="2A91E40E" w:rsidP="2A91E40E" w:rsidRDefault="2A91E40E" wp14:noSpellErr="1" w14:paraId="3735D2BD" w14:textId="455C635A">
            <w:pPr>
              <w:pStyle w:val="Normal"/>
              <w:spacing w:after="0" w:line="240" w:lineRule="auto"/>
            </w:pPr>
            <w:r w:rsidRPr="2A91E40E" w:rsidR="2A91E40E">
              <w:rPr>
                <w:sz w:val="20"/>
                <w:szCs w:val="20"/>
              </w:rPr>
              <w:t>C#</w:t>
            </w:r>
          </w:p>
          <w:p w:rsidRPr="007E612D" w:rsidR="00A17C51" w:rsidP="007E612D" w:rsidRDefault="00A17C51" w14:paraId="35C00823" wp14:textId="77777777">
            <w:pPr>
              <w:spacing w:after="0" w:line="240" w:lineRule="auto"/>
              <w:rPr>
                <w:sz w:val="20"/>
                <w:szCs w:val="20"/>
              </w:rPr>
            </w:pPr>
            <w:r w:rsidRPr="007E612D">
              <w:rPr>
                <w:sz w:val="20"/>
                <w:szCs w:val="20"/>
              </w:rPr>
              <w:t>XML/XSL</w:t>
            </w:r>
          </w:p>
          <w:p w:rsidRPr="007E612D" w:rsidR="00A17C51" w:rsidP="007E612D" w:rsidRDefault="00A17C51" w14:paraId="0279F751" wp14:textId="3C8956A6">
            <w:pPr>
              <w:spacing w:after="0" w:line="240" w:lineRule="auto"/>
              <w:rPr>
                <w:sz w:val="20"/>
                <w:szCs w:val="20"/>
              </w:rPr>
            </w:pPr>
            <w:r w:rsidRPr="2A91E40E" w:rsidR="2A91E40E">
              <w:rPr>
                <w:sz w:val="20"/>
                <w:szCs w:val="20"/>
              </w:rPr>
              <w:t>Visual Basic</w:t>
            </w:r>
          </w:p>
          <w:p w:rsidR="2A91E40E" w:rsidP="2A91E40E" w:rsidRDefault="2A91E40E" wp14:noSpellErr="1" w14:paraId="13403DFD" w14:textId="5244B471">
            <w:pPr>
              <w:pStyle w:val="Normal"/>
              <w:spacing w:after="0" w:line="240" w:lineRule="auto"/>
            </w:pPr>
          </w:p>
          <w:p w:rsidR="2A91E40E" w:rsidP="2A91E40E" w:rsidRDefault="2A91E40E" wp14:noSpellErr="1" w14:paraId="0FA6DB4B" w14:textId="0475EB96">
            <w:pPr>
              <w:pStyle w:val="Normal"/>
              <w:spacing w:after="0" w:line="240" w:lineRule="auto"/>
            </w:pPr>
            <w:r w:rsidRPr="2A91E40E" w:rsidR="2A91E40E">
              <w:rPr>
                <w:sz w:val="20"/>
                <w:szCs w:val="20"/>
              </w:rPr>
              <w:t>Drupal 6 &amp; 7</w:t>
            </w:r>
          </w:p>
          <w:p w:rsidRPr="007E612D" w:rsidR="00B44F75" w:rsidP="007E612D" w:rsidRDefault="00B44F75" w14:paraId="12E8CEBD" wp14:textId="77777777">
            <w:pPr>
              <w:spacing w:after="0" w:line="240" w:lineRule="auto"/>
              <w:rPr>
                <w:sz w:val="20"/>
                <w:szCs w:val="20"/>
              </w:rPr>
            </w:pPr>
          </w:p>
          <w:p w:rsidR="000B510E" w:rsidP="007E612D" w:rsidRDefault="001B3107" w14:paraId="1BF1E529" wp14:textId="77777777">
            <w:pPr>
              <w:spacing w:after="0" w:line="240" w:lineRule="auto"/>
              <w:rPr>
                <w:sz w:val="20"/>
                <w:szCs w:val="20"/>
              </w:rPr>
            </w:pPr>
            <w:r>
              <w:rPr>
                <w:sz w:val="20"/>
                <w:szCs w:val="20"/>
              </w:rPr>
              <w:t>SQL Server 2008</w:t>
            </w:r>
          </w:p>
          <w:p w:rsidR="000B510E" w:rsidP="007E612D" w:rsidRDefault="000B510E" w14:paraId="4D045F19" wp14:textId="77777777">
            <w:pPr>
              <w:spacing w:after="0" w:line="240" w:lineRule="auto"/>
              <w:rPr>
                <w:sz w:val="20"/>
                <w:szCs w:val="20"/>
              </w:rPr>
            </w:pPr>
            <w:r>
              <w:rPr>
                <w:sz w:val="20"/>
                <w:szCs w:val="20"/>
              </w:rPr>
              <w:t>MySQL</w:t>
            </w:r>
          </w:p>
          <w:p w:rsidR="000B510E" w:rsidP="007E612D" w:rsidRDefault="000B510E" w14:paraId="783DD139" wp14:textId="77777777">
            <w:pPr>
              <w:spacing w:after="0" w:line="240" w:lineRule="auto"/>
              <w:rPr>
                <w:sz w:val="20"/>
                <w:szCs w:val="20"/>
              </w:rPr>
            </w:pPr>
            <w:r>
              <w:rPr>
                <w:sz w:val="20"/>
                <w:szCs w:val="20"/>
              </w:rPr>
              <w:t>Oracle</w:t>
            </w:r>
          </w:p>
          <w:p w:rsidR="000B510E" w:rsidP="007E612D" w:rsidRDefault="000B510E" w14:paraId="755DFC67" wp14:textId="77777777">
            <w:pPr>
              <w:spacing w:after="0" w:line="240" w:lineRule="auto"/>
              <w:rPr>
                <w:sz w:val="20"/>
                <w:szCs w:val="20"/>
              </w:rPr>
            </w:pPr>
          </w:p>
          <w:p w:rsidR="001B3107" w:rsidP="001B3107" w:rsidRDefault="001B3107" w14:paraId="774FBA84" wp14:textId="77777777">
            <w:pPr>
              <w:spacing w:after="0" w:line="240" w:lineRule="auto"/>
              <w:rPr>
                <w:sz w:val="20"/>
                <w:szCs w:val="20"/>
              </w:rPr>
            </w:pPr>
            <w:r w:rsidRPr="007E612D">
              <w:rPr>
                <w:sz w:val="20"/>
                <w:szCs w:val="20"/>
              </w:rPr>
              <w:t>Dreamweaver</w:t>
            </w:r>
          </w:p>
          <w:p w:rsidR="001B3107" w:rsidP="001B3107" w:rsidRDefault="001B3107" w14:paraId="2BDA015E" wp14:textId="77777777">
            <w:pPr>
              <w:spacing w:after="0" w:line="240" w:lineRule="auto"/>
              <w:rPr>
                <w:sz w:val="20"/>
                <w:szCs w:val="20"/>
              </w:rPr>
            </w:pPr>
            <w:r>
              <w:rPr>
                <w:sz w:val="20"/>
                <w:szCs w:val="20"/>
              </w:rPr>
              <w:t>Komodo</w:t>
            </w:r>
          </w:p>
          <w:p w:rsidR="001B3107" w:rsidP="001B3107" w:rsidRDefault="001B3107" w14:paraId="26C88CFF" wp14:textId="77777777">
            <w:pPr>
              <w:spacing w:after="0" w:line="240" w:lineRule="auto"/>
              <w:rPr>
                <w:sz w:val="20"/>
                <w:szCs w:val="20"/>
              </w:rPr>
            </w:pPr>
            <w:r w:rsidRPr="007E612D">
              <w:rPr>
                <w:sz w:val="20"/>
                <w:szCs w:val="20"/>
              </w:rPr>
              <w:t>Photoshop</w:t>
            </w:r>
            <w:r>
              <w:rPr>
                <w:sz w:val="20"/>
                <w:szCs w:val="20"/>
              </w:rPr>
              <w:t xml:space="preserve"> CS3</w:t>
            </w:r>
          </w:p>
          <w:p w:rsidRPr="007E612D" w:rsidR="001B3107" w:rsidP="001B3107" w:rsidRDefault="001B3107" w14:paraId="3182FA82" wp14:textId="77777777">
            <w:pPr>
              <w:spacing w:after="0" w:line="240" w:lineRule="auto"/>
              <w:rPr>
                <w:sz w:val="20"/>
                <w:szCs w:val="20"/>
              </w:rPr>
            </w:pPr>
            <w:r>
              <w:rPr>
                <w:sz w:val="20"/>
                <w:szCs w:val="20"/>
              </w:rPr>
              <w:t>MySQL Workbench</w:t>
            </w:r>
          </w:p>
          <w:p w:rsidRPr="007E612D" w:rsidR="001B3107" w:rsidP="001B3107" w:rsidRDefault="001B3107" w14:paraId="364A08F4" wp14:textId="77777777">
            <w:pPr>
              <w:spacing w:after="0" w:line="240" w:lineRule="auto"/>
              <w:rPr>
                <w:sz w:val="20"/>
                <w:szCs w:val="20"/>
              </w:rPr>
            </w:pPr>
            <w:r>
              <w:rPr>
                <w:sz w:val="20"/>
                <w:szCs w:val="20"/>
              </w:rPr>
              <w:t>SVN</w:t>
            </w:r>
          </w:p>
          <w:p w:rsidRPr="007E612D" w:rsidR="001B3107" w:rsidP="001B3107" w:rsidRDefault="001B3107" w14:paraId="1E2B98ED" wp14:textId="77777777">
            <w:pPr>
              <w:spacing w:after="0" w:line="240" w:lineRule="auto"/>
              <w:rPr>
                <w:sz w:val="20"/>
                <w:szCs w:val="20"/>
              </w:rPr>
            </w:pPr>
            <w:r w:rsidRPr="007E612D">
              <w:rPr>
                <w:sz w:val="20"/>
                <w:szCs w:val="20"/>
              </w:rPr>
              <w:t>MS Office Suite</w:t>
            </w:r>
          </w:p>
          <w:p w:rsidR="001B3107" w:rsidP="007E612D" w:rsidRDefault="001B3107" w14:paraId="18FB70E5" wp14:textId="77777777">
            <w:pPr>
              <w:spacing w:after="0" w:line="240" w:lineRule="auto"/>
              <w:rPr>
                <w:sz w:val="20"/>
                <w:szCs w:val="20"/>
              </w:rPr>
            </w:pPr>
          </w:p>
          <w:p w:rsidRPr="007E612D" w:rsidR="00B44F75" w:rsidP="007E612D" w:rsidRDefault="00B44F75" w14:paraId="38D1CBCB" wp14:textId="77777777">
            <w:pPr>
              <w:spacing w:after="0" w:line="240" w:lineRule="auto"/>
              <w:rPr>
                <w:sz w:val="20"/>
                <w:szCs w:val="20"/>
              </w:rPr>
            </w:pPr>
            <w:r w:rsidRPr="007E612D">
              <w:rPr>
                <w:sz w:val="20"/>
                <w:szCs w:val="20"/>
              </w:rPr>
              <w:t>Windows Vista/XP</w:t>
            </w:r>
            <w:r w:rsidR="00717CDD">
              <w:rPr>
                <w:sz w:val="20"/>
                <w:szCs w:val="20"/>
              </w:rPr>
              <w:t>/7</w:t>
            </w:r>
          </w:p>
          <w:p w:rsidRPr="007E612D" w:rsidR="000926CA" w:rsidP="007E612D" w:rsidRDefault="000926CA" w14:paraId="1BCD8934" wp14:textId="77777777">
            <w:pPr>
              <w:spacing w:after="0" w:line="240" w:lineRule="auto"/>
              <w:rPr>
                <w:sz w:val="20"/>
                <w:szCs w:val="20"/>
              </w:rPr>
            </w:pPr>
          </w:p>
          <w:p w:rsidRPr="007E612D" w:rsidR="000926CA" w:rsidP="007E612D" w:rsidRDefault="000926CA" w14:paraId="711DD985" wp14:textId="77777777">
            <w:pPr>
              <w:spacing w:after="0" w:line="240" w:lineRule="auto"/>
              <w:rPr>
                <w:sz w:val="20"/>
                <w:szCs w:val="20"/>
              </w:rPr>
            </w:pPr>
          </w:p>
          <w:p w:rsidRPr="007E612D" w:rsidR="004E53D0" w:rsidP="007E612D" w:rsidRDefault="004E53D0" w14:paraId="6720B618" wp14:textId="77777777">
            <w:pPr>
              <w:spacing w:after="0" w:line="240" w:lineRule="auto"/>
              <w:rPr>
                <w:sz w:val="20"/>
                <w:szCs w:val="20"/>
              </w:rPr>
            </w:pPr>
          </w:p>
          <w:p w:rsidRPr="007E612D" w:rsidR="00A17C51" w:rsidP="007E612D" w:rsidRDefault="00A17C51" w14:paraId="04AB3A21" wp14:textId="77777777">
            <w:pPr>
              <w:spacing w:after="0" w:line="240" w:lineRule="auto"/>
              <w:rPr>
                <w:sz w:val="20"/>
                <w:szCs w:val="20"/>
              </w:rPr>
            </w:pPr>
          </w:p>
          <w:p w:rsidRPr="007E612D" w:rsidR="00A17C51" w:rsidP="007E612D" w:rsidRDefault="00A17C51" w14:paraId="2F6B396C" wp14:textId="77777777">
            <w:pPr>
              <w:spacing w:after="0" w:line="240" w:lineRule="auto"/>
              <w:rPr>
                <w:sz w:val="20"/>
                <w:szCs w:val="20"/>
              </w:rPr>
            </w:pPr>
          </w:p>
          <w:p w:rsidRPr="007E612D" w:rsidR="00A17C51" w:rsidP="007E612D" w:rsidRDefault="00A17C51" w14:paraId="5989FE98" wp14:textId="77777777">
            <w:pPr>
              <w:spacing w:after="0" w:line="240" w:lineRule="auto"/>
            </w:pPr>
          </w:p>
        </w:tc>
      </w:tr>
      <w:tr xmlns:wp14="http://schemas.microsoft.com/office/word/2010/wordml" w:rsidRPr="007E612D" w:rsidR="00920708" w:rsidTr="587A4BD4" w14:paraId="5EC9DD90" wp14:textId="77777777">
        <w:tc>
          <w:tcPr>
            <w:tcW w:w="9198" w:type="dxa"/>
            <w:gridSpan w:val="2"/>
          </w:tcPr>
          <w:p w:rsidRPr="007E612D" w:rsidR="00920708" w:rsidP="007E612D" w:rsidRDefault="00920708" w14:paraId="45C8FEF2" wp14:textId="77777777">
            <w:pPr>
              <w:spacing w:after="0" w:line="240" w:lineRule="auto"/>
            </w:pPr>
          </w:p>
        </w:tc>
        <w:tc>
          <w:tcPr>
            <w:tcW w:w="1818" w:type="dxa"/>
            <w:shd w:val="clear" w:color="auto" w:fill="F2F2F2" w:themeFill="background1" w:themeFillShade="F2"/>
          </w:tcPr>
          <w:p w:rsidRPr="007E612D" w:rsidR="00920708" w:rsidP="007E612D" w:rsidRDefault="00920708" w14:paraId="1D5234ED" wp14:textId="77777777">
            <w:pPr>
              <w:spacing w:after="0" w:line="240" w:lineRule="auto"/>
            </w:pPr>
          </w:p>
        </w:tc>
      </w:tr>
    </w:tbl>
    <w:p xmlns:wp14="http://schemas.microsoft.com/office/word/2010/wordml" w:rsidR="007E612D" w:rsidP="00EA295A" w:rsidRDefault="007E612D" w14:paraId="6F43E40A" wp14:textId="77777777"/>
    <w:sectPr w:rsidR="007E612D" w:rsidSect="007B4431">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15">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708"/>
    <w:rsid w:val="000105EF"/>
    <w:rsid w:val="00011388"/>
    <w:rsid w:val="00011740"/>
    <w:rsid w:val="0001195A"/>
    <w:rsid w:val="0002460F"/>
    <w:rsid w:val="00031A1F"/>
    <w:rsid w:val="00072DA7"/>
    <w:rsid w:val="000757FA"/>
    <w:rsid w:val="000926CA"/>
    <w:rsid w:val="000975DF"/>
    <w:rsid w:val="000B03B1"/>
    <w:rsid w:val="000B0C8C"/>
    <w:rsid w:val="000B510E"/>
    <w:rsid w:val="000C31A4"/>
    <w:rsid w:val="000C38E3"/>
    <w:rsid w:val="000C66EC"/>
    <w:rsid w:val="000C72C1"/>
    <w:rsid w:val="000D3183"/>
    <w:rsid w:val="000F2A53"/>
    <w:rsid w:val="000F7845"/>
    <w:rsid w:val="00102408"/>
    <w:rsid w:val="00103606"/>
    <w:rsid w:val="00112A76"/>
    <w:rsid w:val="00113092"/>
    <w:rsid w:val="00113452"/>
    <w:rsid w:val="00113596"/>
    <w:rsid w:val="00116244"/>
    <w:rsid w:val="00121668"/>
    <w:rsid w:val="00133811"/>
    <w:rsid w:val="00174D87"/>
    <w:rsid w:val="00175D88"/>
    <w:rsid w:val="00181AE8"/>
    <w:rsid w:val="00185580"/>
    <w:rsid w:val="00190A64"/>
    <w:rsid w:val="0019344A"/>
    <w:rsid w:val="001B071F"/>
    <w:rsid w:val="001B3107"/>
    <w:rsid w:val="001B4885"/>
    <w:rsid w:val="001C5DA2"/>
    <w:rsid w:val="001D7702"/>
    <w:rsid w:val="001D7DF3"/>
    <w:rsid w:val="001E66D0"/>
    <w:rsid w:val="001F02CE"/>
    <w:rsid w:val="001F5A5A"/>
    <w:rsid w:val="001F6C17"/>
    <w:rsid w:val="0021209F"/>
    <w:rsid w:val="00223AC3"/>
    <w:rsid w:val="00225427"/>
    <w:rsid w:val="002332D1"/>
    <w:rsid w:val="00236026"/>
    <w:rsid w:val="002522A9"/>
    <w:rsid w:val="00255318"/>
    <w:rsid w:val="002604EC"/>
    <w:rsid w:val="00262EF7"/>
    <w:rsid w:val="00270041"/>
    <w:rsid w:val="00273F94"/>
    <w:rsid w:val="00276B25"/>
    <w:rsid w:val="00281105"/>
    <w:rsid w:val="00287A74"/>
    <w:rsid w:val="00292CB9"/>
    <w:rsid w:val="002C437E"/>
    <w:rsid w:val="002C4910"/>
    <w:rsid w:val="002D5948"/>
    <w:rsid w:val="002E1FCB"/>
    <w:rsid w:val="002E20E6"/>
    <w:rsid w:val="002F37CD"/>
    <w:rsid w:val="003005C1"/>
    <w:rsid w:val="00301A6A"/>
    <w:rsid w:val="003033B5"/>
    <w:rsid w:val="00314742"/>
    <w:rsid w:val="0031568C"/>
    <w:rsid w:val="0032031C"/>
    <w:rsid w:val="003308BD"/>
    <w:rsid w:val="00332DD3"/>
    <w:rsid w:val="00340C1B"/>
    <w:rsid w:val="00351E3A"/>
    <w:rsid w:val="0035301F"/>
    <w:rsid w:val="003549C2"/>
    <w:rsid w:val="00372B7E"/>
    <w:rsid w:val="00375547"/>
    <w:rsid w:val="00376C32"/>
    <w:rsid w:val="00377F66"/>
    <w:rsid w:val="0038762B"/>
    <w:rsid w:val="003A09F5"/>
    <w:rsid w:val="003A1FF0"/>
    <w:rsid w:val="003B67C9"/>
    <w:rsid w:val="003B7166"/>
    <w:rsid w:val="003C2F5B"/>
    <w:rsid w:val="003D5200"/>
    <w:rsid w:val="003E349C"/>
    <w:rsid w:val="003E6602"/>
    <w:rsid w:val="003F23D7"/>
    <w:rsid w:val="003F2B37"/>
    <w:rsid w:val="003F39FF"/>
    <w:rsid w:val="00405F3C"/>
    <w:rsid w:val="00411A15"/>
    <w:rsid w:val="00414456"/>
    <w:rsid w:val="00414483"/>
    <w:rsid w:val="00417A68"/>
    <w:rsid w:val="00422F6C"/>
    <w:rsid w:val="00423505"/>
    <w:rsid w:val="00424145"/>
    <w:rsid w:val="004254EC"/>
    <w:rsid w:val="004272D5"/>
    <w:rsid w:val="0044231E"/>
    <w:rsid w:val="00457CE5"/>
    <w:rsid w:val="004606B7"/>
    <w:rsid w:val="00465212"/>
    <w:rsid w:val="00465E80"/>
    <w:rsid w:val="00466AB6"/>
    <w:rsid w:val="0047078B"/>
    <w:rsid w:val="00470EB9"/>
    <w:rsid w:val="00471306"/>
    <w:rsid w:val="00471D5C"/>
    <w:rsid w:val="0047437F"/>
    <w:rsid w:val="004803EF"/>
    <w:rsid w:val="0049036B"/>
    <w:rsid w:val="00491F6D"/>
    <w:rsid w:val="00494B43"/>
    <w:rsid w:val="004A3978"/>
    <w:rsid w:val="004A5A7A"/>
    <w:rsid w:val="004A5BC9"/>
    <w:rsid w:val="004A7459"/>
    <w:rsid w:val="004B3405"/>
    <w:rsid w:val="004B4BB4"/>
    <w:rsid w:val="004B6A62"/>
    <w:rsid w:val="004C29B2"/>
    <w:rsid w:val="004C6A24"/>
    <w:rsid w:val="004C7C0F"/>
    <w:rsid w:val="004D2C8F"/>
    <w:rsid w:val="004D39D4"/>
    <w:rsid w:val="004E324A"/>
    <w:rsid w:val="004E5383"/>
    <w:rsid w:val="004E53D0"/>
    <w:rsid w:val="004E6676"/>
    <w:rsid w:val="004E7C93"/>
    <w:rsid w:val="0050061D"/>
    <w:rsid w:val="005108FA"/>
    <w:rsid w:val="00516BDA"/>
    <w:rsid w:val="00530929"/>
    <w:rsid w:val="00536701"/>
    <w:rsid w:val="005430E7"/>
    <w:rsid w:val="00543158"/>
    <w:rsid w:val="00551278"/>
    <w:rsid w:val="0055133E"/>
    <w:rsid w:val="00556AE4"/>
    <w:rsid w:val="00557CD0"/>
    <w:rsid w:val="00566BF0"/>
    <w:rsid w:val="00567E5B"/>
    <w:rsid w:val="00572CDB"/>
    <w:rsid w:val="005810A8"/>
    <w:rsid w:val="0058238A"/>
    <w:rsid w:val="00592359"/>
    <w:rsid w:val="005A44B0"/>
    <w:rsid w:val="005A7155"/>
    <w:rsid w:val="005C5402"/>
    <w:rsid w:val="005C5BF2"/>
    <w:rsid w:val="005C7660"/>
    <w:rsid w:val="005D0FD9"/>
    <w:rsid w:val="005D3ABD"/>
    <w:rsid w:val="005E02EB"/>
    <w:rsid w:val="005E0976"/>
    <w:rsid w:val="005E2B35"/>
    <w:rsid w:val="005F1824"/>
    <w:rsid w:val="005F226E"/>
    <w:rsid w:val="005F7366"/>
    <w:rsid w:val="005F776E"/>
    <w:rsid w:val="00606082"/>
    <w:rsid w:val="006125E0"/>
    <w:rsid w:val="0061272A"/>
    <w:rsid w:val="0062159A"/>
    <w:rsid w:val="00623063"/>
    <w:rsid w:val="00627799"/>
    <w:rsid w:val="00631AAA"/>
    <w:rsid w:val="0064025A"/>
    <w:rsid w:val="006432DD"/>
    <w:rsid w:val="006547F8"/>
    <w:rsid w:val="0065534C"/>
    <w:rsid w:val="0066633A"/>
    <w:rsid w:val="006677CF"/>
    <w:rsid w:val="006706A6"/>
    <w:rsid w:val="00674457"/>
    <w:rsid w:val="00684B12"/>
    <w:rsid w:val="00685E1C"/>
    <w:rsid w:val="006943EA"/>
    <w:rsid w:val="00694EE4"/>
    <w:rsid w:val="00696716"/>
    <w:rsid w:val="006A128E"/>
    <w:rsid w:val="006A7913"/>
    <w:rsid w:val="006B5790"/>
    <w:rsid w:val="006B7A17"/>
    <w:rsid w:val="006B7CDC"/>
    <w:rsid w:val="006C2F79"/>
    <w:rsid w:val="006C3AD5"/>
    <w:rsid w:val="006C3F3C"/>
    <w:rsid w:val="006C63ED"/>
    <w:rsid w:val="006C7589"/>
    <w:rsid w:val="006D0A15"/>
    <w:rsid w:val="006D29BE"/>
    <w:rsid w:val="006D4923"/>
    <w:rsid w:val="006D7FB3"/>
    <w:rsid w:val="006E096F"/>
    <w:rsid w:val="006F0D01"/>
    <w:rsid w:val="006F0F11"/>
    <w:rsid w:val="006F4DBC"/>
    <w:rsid w:val="007027A2"/>
    <w:rsid w:val="007030EC"/>
    <w:rsid w:val="00703159"/>
    <w:rsid w:val="007039B9"/>
    <w:rsid w:val="00705313"/>
    <w:rsid w:val="00715E36"/>
    <w:rsid w:val="007169AD"/>
    <w:rsid w:val="007174A3"/>
    <w:rsid w:val="007179EE"/>
    <w:rsid w:val="00717CDD"/>
    <w:rsid w:val="00720E80"/>
    <w:rsid w:val="00721D93"/>
    <w:rsid w:val="00732290"/>
    <w:rsid w:val="007339C9"/>
    <w:rsid w:val="00733FD9"/>
    <w:rsid w:val="00737F9F"/>
    <w:rsid w:val="00741569"/>
    <w:rsid w:val="00741F5E"/>
    <w:rsid w:val="007427E6"/>
    <w:rsid w:val="007435E8"/>
    <w:rsid w:val="00746A63"/>
    <w:rsid w:val="0075024E"/>
    <w:rsid w:val="0075719A"/>
    <w:rsid w:val="007665FB"/>
    <w:rsid w:val="007841CE"/>
    <w:rsid w:val="00785CB1"/>
    <w:rsid w:val="007860F8"/>
    <w:rsid w:val="007A0F3F"/>
    <w:rsid w:val="007B168D"/>
    <w:rsid w:val="007B4431"/>
    <w:rsid w:val="007C25BA"/>
    <w:rsid w:val="007D21D4"/>
    <w:rsid w:val="007D2AC0"/>
    <w:rsid w:val="007E15C0"/>
    <w:rsid w:val="007E612D"/>
    <w:rsid w:val="007E7CE4"/>
    <w:rsid w:val="007F0FD5"/>
    <w:rsid w:val="00805C2E"/>
    <w:rsid w:val="00807216"/>
    <w:rsid w:val="008106F9"/>
    <w:rsid w:val="008159E0"/>
    <w:rsid w:val="008227E6"/>
    <w:rsid w:val="00823287"/>
    <w:rsid w:val="0083070B"/>
    <w:rsid w:val="00830CF6"/>
    <w:rsid w:val="00835743"/>
    <w:rsid w:val="008359B0"/>
    <w:rsid w:val="00844602"/>
    <w:rsid w:val="00844D7C"/>
    <w:rsid w:val="00864B32"/>
    <w:rsid w:val="00865CEF"/>
    <w:rsid w:val="00874004"/>
    <w:rsid w:val="00877A80"/>
    <w:rsid w:val="00882C77"/>
    <w:rsid w:val="008A7298"/>
    <w:rsid w:val="008B0B2D"/>
    <w:rsid w:val="008B24D2"/>
    <w:rsid w:val="008B4884"/>
    <w:rsid w:val="008C08E8"/>
    <w:rsid w:val="008C394C"/>
    <w:rsid w:val="008C5BAB"/>
    <w:rsid w:val="008C7E29"/>
    <w:rsid w:val="008D0906"/>
    <w:rsid w:val="008D4F87"/>
    <w:rsid w:val="008E08C0"/>
    <w:rsid w:val="008E2465"/>
    <w:rsid w:val="008F19CC"/>
    <w:rsid w:val="008F506B"/>
    <w:rsid w:val="00904BED"/>
    <w:rsid w:val="00910913"/>
    <w:rsid w:val="00910C4D"/>
    <w:rsid w:val="00920708"/>
    <w:rsid w:val="00931831"/>
    <w:rsid w:val="00931A5A"/>
    <w:rsid w:val="009348A4"/>
    <w:rsid w:val="0094075E"/>
    <w:rsid w:val="009429C9"/>
    <w:rsid w:val="0095713B"/>
    <w:rsid w:val="00966A06"/>
    <w:rsid w:val="00976775"/>
    <w:rsid w:val="009818E9"/>
    <w:rsid w:val="00981FE4"/>
    <w:rsid w:val="0098254F"/>
    <w:rsid w:val="0098295D"/>
    <w:rsid w:val="00982AE8"/>
    <w:rsid w:val="0098495C"/>
    <w:rsid w:val="009862D2"/>
    <w:rsid w:val="00990358"/>
    <w:rsid w:val="009A1EA2"/>
    <w:rsid w:val="009B1127"/>
    <w:rsid w:val="009B3978"/>
    <w:rsid w:val="009D1DD2"/>
    <w:rsid w:val="009D73D1"/>
    <w:rsid w:val="009F21B3"/>
    <w:rsid w:val="00A03C21"/>
    <w:rsid w:val="00A03CAC"/>
    <w:rsid w:val="00A04CCB"/>
    <w:rsid w:val="00A06202"/>
    <w:rsid w:val="00A07634"/>
    <w:rsid w:val="00A10181"/>
    <w:rsid w:val="00A16341"/>
    <w:rsid w:val="00A172F2"/>
    <w:rsid w:val="00A17C51"/>
    <w:rsid w:val="00A20992"/>
    <w:rsid w:val="00A2533E"/>
    <w:rsid w:val="00A312D3"/>
    <w:rsid w:val="00A36358"/>
    <w:rsid w:val="00A36828"/>
    <w:rsid w:val="00A5148C"/>
    <w:rsid w:val="00A57641"/>
    <w:rsid w:val="00A630E9"/>
    <w:rsid w:val="00AA2062"/>
    <w:rsid w:val="00AA3122"/>
    <w:rsid w:val="00AB00B6"/>
    <w:rsid w:val="00AB2B7B"/>
    <w:rsid w:val="00AF78A0"/>
    <w:rsid w:val="00B04A69"/>
    <w:rsid w:val="00B177E7"/>
    <w:rsid w:val="00B22A50"/>
    <w:rsid w:val="00B36021"/>
    <w:rsid w:val="00B371CD"/>
    <w:rsid w:val="00B42385"/>
    <w:rsid w:val="00B44F75"/>
    <w:rsid w:val="00B46EB4"/>
    <w:rsid w:val="00B54DFB"/>
    <w:rsid w:val="00B55E7C"/>
    <w:rsid w:val="00B6486C"/>
    <w:rsid w:val="00B673D5"/>
    <w:rsid w:val="00B72BEA"/>
    <w:rsid w:val="00B75AA8"/>
    <w:rsid w:val="00B7721F"/>
    <w:rsid w:val="00B82C24"/>
    <w:rsid w:val="00B9189E"/>
    <w:rsid w:val="00B9769E"/>
    <w:rsid w:val="00BA5636"/>
    <w:rsid w:val="00BA7D3E"/>
    <w:rsid w:val="00BB0062"/>
    <w:rsid w:val="00BB12A6"/>
    <w:rsid w:val="00BB4BE4"/>
    <w:rsid w:val="00BC5654"/>
    <w:rsid w:val="00BC5755"/>
    <w:rsid w:val="00BC75E1"/>
    <w:rsid w:val="00BD2647"/>
    <w:rsid w:val="00BE4031"/>
    <w:rsid w:val="00BF2AC1"/>
    <w:rsid w:val="00BF38D3"/>
    <w:rsid w:val="00BF627B"/>
    <w:rsid w:val="00C0754D"/>
    <w:rsid w:val="00C13570"/>
    <w:rsid w:val="00C25F5F"/>
    <w:rsid w:val="00C26372"/>
    <w:rsid w:val="00C26DD0"/>
    <w:rsid w:val="00C27082"/>
    <w:rsid w:val="00C34FCF"/>
    <w:rsid w:val="00C37800"/>
    <w:rsid w:val="00C37FAE"/>
    <w:rsid w:val="00C4290C"/>
    <w:rsid w:val="00C44E1A"/>
    <w:rsid w:val="00C45CAE"/>
    <w:rsid w:val="00C527AA"/>
    <w:rsid w:val="00C62A07"/>
    <w:rsid w:val="00C70C8C"/>
    <w:rsid w:val="00C72C81"/>
    <w:rsid w:val="00C83F71"/>
    <w:rsid w:val="00C84541"/>
    <w:rsid w:val="00C90D17"/>
    <w:rsid w:val="00C94E2D"/>
    <w:rsid w:val="00C95A5A"/>
    <w:rsid w:val="00CA10EB"/>
    <w:rsid w:val="00CA191D"/>
    <w:rsid w:val="00CB10C3"/>
    <w:rsid w:val="00CB27FC"/>
    <w:rsid w:val="00CB6117"/>
    <w:rsid w:val="00CB72E6"/>
    <w:rsid w:val="00CC0BF7"/>
    <w:rsid w:val="00CC3543"/>
    <w:rsid w:val="00CC64F8"/>
    <w:rsid w:val="00CD3AC8"/>
    <w:rsid w:val="00CE2088"/>
    <w:rsid w:val="00CE2A38"/>
    <w:rsid w:val="00CF78C9"/>
    <w:rsid w:val="00D03A73"/>
    <w:rsid w:val="00D07C11"/>
    <w:rsid w:val="00D115E3"/>
    <w:rsid w:val="00D16B7E"/>
    <w:rsid w:val="00D206A8"/>
    <w:rsid w:val="00D2341E"/>
    <w:rsid w:val="00D26E68"/>
    <w:rsid w:val="00D32D2B"/>
    <w:rsid w:val="00D34755"/>
    <w:rsid w:val="00D4035D"/>
    <w:rsid w:val="00D417EA"/>
    <w:rsid w:val="00D41CF1"/>
    <w:rsid w:val="00D43D65"/>
    <w:rsid w:val="00D53D3C"/>
    <w:rsid w:val="00D665B7"/>
    <w:rsid w:val="00D73ABB"/>
    <w:rsid w:val="00D80096"/>
    <w:rsid w:val="00D8222C"/>
    <w:rsid w:val="00D84059"/>
    <w:rsid w:val="00D90973"/>
    <w:rsid w:val="00D918AA"/>
    <w:rsid w:val="00DA3A2C"/>
    <w:rsid w:val="00DA4B35"/>
    <w:rsid w:val="00DA538D"/>
    <w:rsid w:val="00DA72AA"/>
    <w:rsid w:val="00DB113B"/>
    <w:rsid w:val="00DB2BE4"/>
    <w:rsid w:val="00DB5794"/>
    <w:rsid w:val="00DC07C8"/>
    <w:rsid w:val="00DC09F7"/>
    <w:rsid w:val="00DC0D59"/>
    <w:rsid w:val="00DC272F"/>
    <w:rsid w:val="00DC5D37"/>
    <w:rsid w:val="00DD3A2B"/>
    <w:rsid w:val="00DE0F38"/>
    <w:rsid w:val="00DE1320"/>
    <w:rsid w:val="00DE5923"/>
    <w:rsid w:val="00DE713E"/>
    <w:rsid w:val="00E01444"/>
    <w:rsid w:val="00E0206B"/>
    <w:rsid w:val="00E0220F"/>
    <w:rsid w:val="00E03386"/>
    <w:rsid w:val="00E048DE"/>
    <w:rsid w:val="00E35001"/>
    <w:rsid w:val="00E433DC"/>
    <w:rsid w:val="00E457D7"/>
    <w:rsid w:val="00E61DDC"/>
    <w:rsid w:val="00E63F49"/>
    <w:rsid w:val="00E74B21"/>
    <w:rsid w:val="00E827D7"/>
    <w:rsid w:val="00E82D4E"/>
    <w:rsid w:val="00E9193E"/>
    <w:rsid w:val="00E93858"/>
    <w:rsid w:val="00EA295A"/>
    <w:rsid w:val="00EA48DD"/>
    <w:rsid w:val="00EA56ED"/>
    <w:rsid w:val="00EB0D8E"/>
    <w:rsid w:val="00EB6382"/>
    <w:rsid w:val="00EC151D"/>
    <w:rsid w:val="00EC32E6"/>
    <w:rsid w:val="00EC6748"/>
    <w:rsid w:val="00EE0DCC"/>
    <w:rsid w:val="00EE1D2C"/>
    <w:rsid w:val="00EE2A73"/>
    <w:rsid w:val="00EE3B1E"/>
    <w:rsid w:val="00EE5A9F"/>
    <w:rsid w:val="00EF39B0"/>
    <w:rsid w:val="00EF3AEA"/>
    <w:rsid w:val="00EF4103"/>
    <w:rsid w:val="00EF7695"/>
    <w:rsid w:val="00EF7AE2"/>
    <w:rsid w:val="00F17F63"/>
    <w:rsid w:val="00F20D27"/>
    <w:rsid w:val="00F26169"/>
    <w:rsid w:val="00F27E99"/>
    <w:rsid w:val="00F3167A"/>
    <w:rsid w:val="00F45E60"/>
    <w:rsid w:val="00F46375"/>
    <w:rsid w:val="00F50F11"/>
    <w:rsid w:val="00F52B74"/>
    <w:rsid w:val="00F56180"/>
    <w:rsid w:val="00F563A7"/>
    <w:rsid w:val="00F62FE4"/>
    <w:rsid w:val="00F709C8"/>
    <w:rsid w:val="00F711BB"/>
    <w:rsid w:val="00F723EC"/>
    <w:rsid w:val="00F76EF4"/>
    <w:rsid w:val="00F77D37"/>
    <w:rsid w:val="00F9561C"/>
    <w:rsid w:val="00FA319E"/>
    <w:rsid w:val="00FA3ABA"/>
    <w:rsid w:val="00FA5DDD"/>
    <w:rsid w:val="00FB0648"/>
    <w:rsid w:val="00FB1F0D"/>
    <w:rsid w:val="00FC7C76"/>
    <w:rsid w:val="00FE1099"/>
    <w:rsid w:val="00FE25C9"/>
    <w:rsid w:val="00FE3173"/>
    <w:rsid w:val="00FF339E"/>
    <w:rsid w:val="2A91E40E"/>
    <w:rsid w:val="587A4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0941"/>
  <w15:docId w15:val="{e7117725-3495-4d70-91a0-5cb5eee582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Calibri" w:hAnsi="Calibri" w:eastAsia="Calibri" w:cs="Times New Roman"/>
        <w:lang w:val="en-US" w:eastAsia="en-US"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033B5"/>
    <w:pPr>
      <w:spacing w:after="200" w:line="276" w:lineRule="auto"/>
    </w:pPr>
    <w:rPr>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Hyperlink">
    <w:name w:val="Hyperlink"/>
    <w:basedOn w:val="DefaultParagraphFont"/>
    <w:uiPriority w:val="99"/>
    <w:unhideWhenUsed/>
    <w:rsid w:val="007B443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33B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443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7B44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microsoft.com/office/2007/relationships/stylesWithEffects" Target="stylesWithEffect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ohnson\AppData\Roaming\Microsoft\Templates\TP03000310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80BA96AD-965E-4E64-9181-367624570A7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Office Word</ap:Application>
  <ap:DocSecurity>0</ap:DocSecurity>
  <ap:ScaleCrop>false</ap:ScaleCrop>
  <ap:Company>MOPS International</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April Johnson Resume</dc:title>
  <dc:subject>Career Resume</dc:subject>
  <dc:creator>ajohnson</dc:creator>
  <lastModifiedBy>April Johnson</lastModifiedBy>
  <revision>9</revision>
  <lastPrinted>2007-12-05T14:26:00.0000000Z</lastPrinted>
  <dcterms:created xsi:type="dcterms:W3CDTF">2013-09-25T21:49:00.0000000Z</dcterms:created>
  <dcterms:modified xsi:type="dcterms:W3CDTF">2015-06-09T20:38:10.8289083Z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ies>
</file>