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372" w:type="dxa"/>
        <w:tblInd w:w="-176" w:type="dxa"/>
        <w:tblLayout w:type="fixed"/>
        <w:tblLook w:val="04A0"/>
      </w:tblPr>
      <w:tblGrid>
        <w:gridCol w:w="11136"/>
        <w:gridCol w:w="236"/>
      </w:tblGrid>
      <w:tr w:rsidR="00083491" w:rsidRPr="00FA7B5B" w:rsidTr="005113F6">
        <w:trPr>
          <w:trHeight w:val="1127"/>
        </w:trPr>
        <w:tc>
          <w:tcPr>
            <w:tcW w:w="11136" w:type="dxa"/>
          </w:tcPr>
          <w:tbl>
            <w:tblPr>
              <w:tblW w:w="10927" w:type="dxa"/>
              <w:tblInd w:w="7" w:type="dxa"/>
              <w:tblBorders>
                <w:top w:val="single" w:sz="8" w:space="0" w:color="AEBAD5"/>
                <w:bottom w:val="single" w:sz="8" w:space="0" w:color="AEBAD5"/>
              </w:tblBorders>
              <w:tblLayout w:type="fixed"/>
              <w:tblLook w:val="0680"/>
            </w:tblPr>
            <w:tblGrid>
              <w:gridCol w:w="10927"/>
            </w:tblGrid>
            <w:tr w:rsidR="00083491" w:rsidRPr="002D44B0" w:rsidTr="00F713C2">
              <w:trPr>
                <w:trHeight w:val="58"/>
              </w:trPr>
              <w:tc>
                <w:tcPr>
                  <w:tcW w:w="10927" w:type="dxa"/>
                </w:tcPr>
                <w:p w:rsidR="003C6ED6" w:rsidRDefault="002915DF" w:rsidP="00B62B3A">
                  <w:pPr>
                    <w:spacing w:before="80" w:after="0" w:line="240" w:lineRule="auto"/>
                    <w:rPr>
                      <w:rFonts w:ascii="Arial" w:hAnsi="Arial" w:cs="Arial"/>
                      <w:b/>
                      <w:bCs/>
                      <w:sz w:val="48"/>
                      <w:szCs w:val="48"/>
                    </w:rPr>
                  </w:pPr>
                  <w:r w:rsidRPr="00DE5223">
                    <w:rPr>
                      <w:rFonts w:ascii="Arial" w:hAnsi="Arial" w:cs="Arial"/>
                      <w:b/>
                      <w:bCs/>
                      <w:sz w:val="48"/>
                      <w:szCs w:val="48"/>
                    </w:rPr>
                    <w:t>Suzan Mohamed Sayed Ahmed</w:t>
                  </w:r>
                </w:p>
                <w:tbl>
                  <w:tblPr>
                    <w:tblpPr w:leftFromText="180" w:rightFromText="180" w:vertAnchor="text" w:horzAnchor="margin" w:tblpY="117"/>
                    <w:tblOverlap w:val="never"/>
                    <w:tblW w:w="10763" w:type="dxa"/>
                    <w:tblBorders>
                      <w:top w:val="single" w:sz="8" w:space="0" w:color="AEBAD5"/>
                      <w:left w:val="single" w:sz="8" w:space="0" w:color="AEBAD5"/>
                      <w:bottom w:val="single" w:sz="8" w:space="0" w:color="AEBAD5"/>
                      <w:right w:val="single" w:sz="8" w:space="0" w:color="AEBAD5"/>
                      <w:insideH w:val="single" w:sz="8" w:space="0" w:color="AEBAD5"/>
                      <w:insideV w:val="single" w:sz="8" w:space="0" w:color="AEBAD5"/>
                    </w:tblBorders>
                    <w:tblLayout w:type="fixed"/>
                    <w:tblLook w:val="04C0"/>
                  </w:tblPr>
                  <w:tblGrid>
                    <w:gridCol w:w="10763"/>
                  </w:tblGrid>
                  <w:tr w:rsidR="003C6ED6" w:rsidRPr="002D44B0" w:rsidTr="0083752F">
                    <w:trPr>
                      <w:trHeight w:val="70"/>
                    </w:trPr>
                    <w:tc>
                      <w:tcPr>
                        <w:tcW w:w="10763" w:type="dxa"/>
                        <w:tcBorders>
                          <w:top w:val="single" w:sz="8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  <w:shd w:val="clear" w:color="auto" w:fill="EAEDF4"/>
                      </w:tcPr>
                      <w:p w:rsidR="003C6ED6" w:rsidRPr="008055CF" w:rsidRDefault="003C6ED6" w:rsidP="003C6ED6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3B3E42"/>
                            <w:sz w:val="28"/>
                            <w:szCs w:val="28"/>
                          </w:rPr>
                        </w:pPr>
                        <w:r w:rsidRPr="008055CF">
                          <w:rPr>
                            <w:rFonts w:ascii="Arial" w:hAnsi="Arial" w:cs="Arial"/>
                            <w:b/>
                            <w:bCs/>
                            <w:color w:val="3B3E42"/>
                            <w:sz w:val="28"/>
                            <w:szCs w:val="28"/>
                          </w:rPr>
                          <w:t>Personal Information</w:t>
                        </w:r>
                      </w:p>
                    </w:tc>
                  </w:tr>
                  <w:tr w:rsidR="003C6ED6" w:rsidRPr="00FA7B5B" w:rsidTr="0083752F">
                    <w:trPr>
                      <w:trHeight w:val="829"/>
                    </w:trPr>
                    <w:tc>
                      <w:tcPr>
                        <w:tcW w:w="10763" w:type="dxa"/>
                        <w:tcBorders>
                          <w:top w:val="double" w:sz="6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</w:tcPr>
                      <w:p w:rsidR="003C6ED6" w:rsidRPr="005113F6" w:rsidRDefault="003C6ED6" w:rsidP="00874040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Address:</w:t>
                        </w:r>
                        <w:r w:rsidR="004A4A35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El M</w:t>
                        </w:r>
                        <w:r w:rsidR="00EF5C2E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aseef neighborhood near to new hyper Pandah, El Hussein ben Ali Street, </w:t>
                        </w:r>
                        <w:r w:rsidR="004A4A35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Riyadh,</w:t>
                        </w:r>
                        <w:r w:rsidRPr="005113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r w:rsidR="004A4A35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KSA</w:t>
                        </w:r>
                        <w:r w:rsidRPr="005113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.</w:t>
                        </w:r>
                      </w:p>
                      <w:p w:rsidR="003C6ED6" w:rsidRPr="005113F6" w:rsidRDefault="00FB2A43" w:rsidP="003C6ED6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Nationality</w:t>
                        </w:r>
                        <w:r w:rsidR="003C6ED6" w:rsidRPr="005113F6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 xml:space="preserve">  : </w:t>
                        </w:r>
                        <w:r w:rsidR="003C6ED6" w:rsidRPr="005113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Egyptian</w:t>
                        </w:r>
                      </w:p>
                      <w:p w:rsidR="003C6ED6" w:rsidRPr="005113F6" w:rsidRDefault="003C6ED6" w:rsidP="003C6ED6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Marital Status :</w:t>
                        </w:r>
                        <w:r w:rsidRPr="005113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Married </w:t>
                        </w:r>
                      </w:p>
                      <w:p w:rsidR="003C6ED6" w:rsidRPr="005113F6" w:rsidRDefault="003C6ED6" w:rsidP="003C6ED6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Birth date    :</w:t>
                        </w:r>
                        <w:r w:rsidRPr="005113F6">
                          <w:rPr>
                            <w:rFonts w:ascii="Arial" w:hAnsi="Arial" w:cs="Arial"/>
                            <w:b/>
                            <w:bCs/>
                            <w:color w:val="17365D"/>
                          </w:rPr>
                          <w:t xml:space="preserve"> </w:t>
                        </w:r>
                        <w:r w:rsidRPr="005113F6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10 December 1985</w:t>
                        </w:r>
                      </w:p>
                      <w:p w:rsidR="003C6ED6" w:rsidRPr="005113F6" w:rsidRDefault="00533754" w:rsidP="0083752F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33754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Mobile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:</w:t>
                        </w:r>
                        <w:r w:rsidR="003C6ED6" w:rsidRPr="00B16E00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r w:rsidR="007F7D1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0</w:t>
                        </w:r>
                        <w:r w:rsidR="00493BF7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096 </w:t>
                        </w:r>
                        <w:r w:rsidR="007F7D1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5</w:t>
                        </w:r>
                        <w:r w:rsidR="003C6ED6" w:rsidRPr="00B16E00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56</w:t>
                        </w:r>
                        <w:r w:rsidR="007F7D1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780367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 - 0</w:t>
                        </w:r>
                        <w:r w:rsidR="00493BF7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0966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561356858</w:t>
                        </w:r>
                      </w:p>
                      <w:p w:rsidR="003C6ED6" w:rsidRPr="005113F6" w:rsidRDefault="003C6ED6" w:rsidP="003C6ED6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E</w:t>
                        </w: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  <w:t xml:space="preserve">mail : </w:t>
                        </w:r>
                        <w:hyperlink r:id="rId8" w:history="1">
                          <w:r w:rsidRPr="005113F6">
                            <w:rPr>
                              <w:rStyle w:val="Hyperlink"/>
                              <w:rFonts w:ascii="Arial" w:hAnsi="Arial" w:cs="Arial"/>
                              <w:color w:val="000000"/>
                              <w:sz w:val="24"/>
                              <w:szCs w:val="24"/>
                              <w:u w:val="none"/>
                              <w:lang w:val="fr-FR"/>
                            </w:rPr>
                            <w:t>suzan.m.sayed@gmail.com</w:t>
                          </w:r>
                        </w:hyperlink>
                      </w:p>
                      <w:p w:rsidR="003C6ED6" w:rsidRPr="003013A8" w:rsidRDefault="003C6ED6" w:rsidP="003C6ED6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bCs/>
                            <w:lang w:val="fr-FR"/>
                          </w:rPr>
                        </w:pPr>
                      </w:p>
                    </w:tc>
                  </w:tr>
                </w:tbl>
                <w:p w:rsidR="008055CF" w:rsidRPr="00DE5223" w:rsidRDefault="008055CF" w:rsidP="00DE5223">
                  <w:pPr>
                    <w:spacing w:before="80"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48"/>
                      <w:szCs w:val="48"/>
                    </w:rPr>
                  </w:pPr>
                </w:p>
              </w:tc>
            </w:tr>
            <w:tr w:rsidR="00083491" w:rsidRPr="002D44B0" w:rsidTr="005113F6">
              <w:trPr>
                <w:trHeight w:val="80"/>
              </w:trPr>
              <w:tc>
                <w:tcPr>
                  <w:tcW w:w="10927" w:type="dxa"/>
                </w:tcPr>
                <w:p w:rsidR="000F6452" w:rsidRPr="003013A8" w:rsidRDefault="000F6452" w:rsidP="000168B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17365D"/>
                    </w:rPr>
                  </w:pPr>
                </w:p>
              </w:tc>
            </w:tr>
          </w:tbl>
          <w:p w:rsidR="00083491" w:rsidRPr="002D44B0" w:rsidRDefault="00083491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:rsidR="009F2958" w:rsidRPr="00FA7B5B" w:rsidRDefault="009F2958" w:rsidP="002D44B0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</w:tc>
      </w:tr>
      <w:tr w:rsidR="009F2958" w:rsidRPr="00864960" w:rsidTr="00F713C2">
        <w:trPr>
          <w:trHeight w:val="55"/>
        </w:trPr>
        <w:tc>
          <w:tcPr>
            <w:tcW w:w="11372" w:type="dxa"/>
            <w:gridSpan w:val="2"/>
          </w:tcPr>
          <w:p w:rsidR="009F2958" w:rsidRPr="00864960" w:rsidRDefault="009F2958" w:rsidP="002D44B0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</w:tc>
      </w:tr>
      <w:tr w:rsidR="00A34C4E" w:rsidRPr="002D44B0" w:rsidTr="00F713C2">
        <w:trPr>
          <w:trHeight w:val="55"/>
        </w:trPr>
        <w:tc>
          <w:tcPr>
            <w:tcW w:w="11372" w:type="dxa"/>
            <w:gridSpan w:val="2"/>
          </w:tcPr>
          <w:p w:rsidR="00A34C4E" w:rsidRPr="00864960" w:rsidRDefault="00A34C4E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tbl>
            <w:tblPr>
              <w:tblW w:w="10931" w:type="dxa"/>
              <w:tblInd w:w="8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/>
            </w:tblPr>
            <w:tblGrid>
              <w:gridCol w:w="10931"/>
            </w:tblGrid>
            <w:tr w:rsidR="00A34C4E" w:rsidRPr="002D44B0" w:rsidTr="0076197A">
              <w:trPr>
                <w:trHeight w:val="54"/>
              </w:trPr>
              <w:tc>
                <w:tcPr>
                  <w:tcW w:w="1093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A34C4E" w:rsidRPr="002C2E4A" w:rsidRDefault="002C2E4A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</w:rPr>
                  </w:pPr>
                  <w:r w:rsidRPr="002C2E4A"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</w:rPr>
                    <w:t>Objective</w:t>
                  </w:r>
                </w:p>
              </w:tc>
            </w:tr>
            <w:tr w:rsidR="00A34C4E" w:rsidRPr="002D44B0" w:rsidTr="0076197A">
              <w:trPr>
                <w:trHeight w:val="770"/>
              </w:trPr>
              <w:tc>
                <w:tcPr>
                  <w:tcW w:w="1093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10744" w:type="dxa"/>
                    <w:tblInd w:w="6" w:type="dxa"/>
                    <w:tblLayout w:type="fixed"/>
                    <w:tblLook w:val="04A0"/>
                  </w:tblPr>
                  <w:tblGrid>
                    <w:gridCol w:w="10744"/>
                  </w:tblGrid>
                  <w:tr w:rsidR="002C2E4A" w:rsidRPr="002D44B0" w:rsidTr="00F713C2">
                    <w:trPr>
                      <w:trHeight w:val="57"/>
                    </w:trPr>
                    <w:tc>
                      <w:tcPr>
                        <w:tcW w:w="10744" w:type="dxa"/>
                        <w:vAlign w:val="center"/>
                      </w:tcPr>
                      <w:p w:rsidR="00C07CEC" w:rsidRPr="008042FF" w:rsidRDefault="002C2E4A" w:rsidP="008042FF">
                        <w:pPr>
                          <w:spacing w:before="80" w:after="0" w:line="240" w:lineRule="auto"/>
                          <w:jc w:val="lef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Looking for an innovative and challenging career in </w:t>
                        </w:r>
                        <w:r w:rsidR="005C020D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the</w:t>
                        </w:r>
                        <w:r w:rsidR="006B69FD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:</w:t>
                        </w:r>
                      </w:p>
                      <w:p w:rsidR="006B69FD" w:rsidRDefault="004930F6" w:rsidP="00DE5223">
                        <w:pPr>
                          <w:pStyle w:val="ListParagraph"/>
                          <w:numPr>
                            <w:ilvl w:val="0"/>
                            <w:numId w:val="26"/>
                          </w:numPr>
                          <w:spacing w:before="80" w:after="0" w:line="240" w:lineRule="auto"/>
                          <w:jc w:val="left"/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4930F6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I</w:t>
                        </w:r>
                        <w:r w:rsidRPr="004930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nformation </w:t>
                        </w:r>
                        <w:r w:rsidRPr="004930F6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T</w:t>
                        </w:r>
                        <w:r w:rsidRPr="004930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echnology </w:t>
                        </w:r>
                        <w:r w:rsidRPr="004930F6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IT Specialist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.</w:t>
                        </w:r>
                      </w:p>
                      <w:p w:rsidR="008042FF" w:rsidRPr="006B69FD" w:rsidRDefault="008042FF" w:rsidP="00DE5223">
                        <w:pPr>
                          <w:pStyle w:val="ListParagraph"/>
                          <w:numPr>
                            <w:ilvl w:val="0"/>
                            <w:numId w:val="26"/>
                          </w:numPr>
                          <w:spacing w:before="80" w:after="0" w:line="240" w:lineRule="auto"/>
                          <w:jc w:val="left"/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System Analysis Engineer.</w:t>
                        </w:r>
                      </w:p>
                      <w:p w:rsidR="006B69FD" w:rsidRDefault="00CD2BA2" w:rsidP="00CD2BA2">
                        <w:pPr>
                          <w:pStyle w:val="ListParagraph"/>
                          <w:numPr>
                            <w:ilvl w:val="0"/>
                            <w:numId w:val="26"/>
                          </w:numPr>
                          <w:spacing w:before="80" w:after="0" w:line="240" w:lineRule="auto"/>
                          <w:jc w:val="lef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ERP (E</w:t>
                        </w:r>
                        <w:r w:rsidRPr="004C613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nterprise</w:t>
                        </w:r>
                        <w:r w:rsidRPr="00CD2BA2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 xml:space="preserve"> R</w:t>
                        </w:r>
                        <w:r w:rsidRPr="00CD2BA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esource</w:t>
                        </w:r>
                        <w:r w:rsidRPr="00CD2BA2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 xml:space="preserve"> P</w:t>
                        </w:r>
                        <w:r w:rsidRPr="00CD2BA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lanning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)</w:t>
                        </w:r>
                        <w:r w:rsidR="00240F7A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Implementation. </w:t>
                        </w:r>
                      </w:p>
                      <w:p w:rsidR="002C2E4A" w:rsidRPr="006B69FD" w:rsidRDefault="005C020D" w:rsidP="00DE5223">
                        <w:pPr>
                          <w:spacing w:before="80" w:after="0" w:line="240" w:lineRule="auto"/>
                          <w:jc w:val="lef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6B69FD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Field</w:t>
                        </w:r>
                        <w:r w:rsidR="00DE5223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s</w:t>
                        </w:r>
                        <w:r w:rsidR="002C2E4A" w:rsidRPr="006B69FD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where I can utilize my skills to enhance my Experience and to make </w:t>
                        </w:r>
                        <w:r w:rsidR="008C0327" w:rsidRPr="006B69FD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Significant </w:t>
                        </w:r>
                        <w:r w:rsidR="008C0327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Contributions</w:t>
                        </w:r>
                        <w:r w:rsidR="002C2E4A" w:rsidRPr="006B69FD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towards the Success of the Corporation. </w:t>
                        </w:r>
                      </w:p>
                    </w:tc>
                  </w:tr>
                </w:tbl>
                <w:p w:rsidR="00A34C4E" w:rsidRPr="002D44B0" w:rsidRDefault="00A34C4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A34C4E" w:rsidRPr="002D44B0" w:rsidRDefault="00A34C4E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15076" w:rsidRPr="002D44B0" w:rsidTr="00F713C2">
        <w:trPr>
          <w:trHeight w:val="55"/>
        </w:trPr>
        <w:tc>
          <w:tcPr>
            <w:tcW w:w="11372" w:type="dxa"/>
            <w:gridSpan w:val="2"/>
          </w:tcPr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pPr w:leftFromText="180" w:rightFromText="180" w:vertAnchor="text" w:horzAnchor="margin" w:tblpY="18"/>
              <w:tblOverlap w:val="never"/>
              <w:tblW w:w="10897" w:type="dxa"/>
              <w:tblInd w:w="8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/>
            </w:tblPr>
            <w:tblGrid>
              <w:gridCol w:w="10897"/>
            </w:tblGrid>
            <w:tr w:rsidR="00C87697" w:rsidRPr="002D44B0" w:rsidTr="00F713C2">
              <w:trPr>
                <w:trHeight w:val="52"/>
              </w:trPr>
              <w:tc>
                <w:tcPr>
                  <w:tcW w:w="10897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C87697" w:rsidRPr="00285490" w:rsidRDefault="00C87697" w:rsidP="004A5F2D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</w:rPr>
                  </w:pPr>
                  <w:r w:rsidRPr="00285490"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</w:rPr>
                    <w:t>Education</w:t>
                  </w:r>
                </w:p>
              </w:tc>
            </w:tr>
            <w:tr w:rsidR="00C87697" w:rsidRPr="002D44B0" w:rsidTr="00A1347E">
              <w:trPr>
                <w:trHeight w:val="5658"/>
              </w:trPr>
              <w:tc>
                <w:tcPr>
                  <w:tcW w:w="10897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10802" w:type="dxa"/>
                    <w:tblInd w:w="7" w:type="dxa"/>
                    <w:tblLayout w:type="fixed"/>
                    <w:tblLook w:val="04A0"/>
                  </w:tblPr>
                  <w:tblGrid>
                    <w:gridCol w:w="2272"/>
                    <w:gridCol w:w="2538"/>
                    <w:gridCol w:w="5992"/>
                  </w:tblGrid>
                  <w:tr w:rsidR="001C24B4" w:rsidRPr="002D44B0" w:rsidTr="005113F6">
                    <w:trPr>
                      <w:trHeight w:val="220"/>
                    </w:trPr>
                    <w:tc>
                      <w:tcPr>
                        <w:tcW w:w="2272" w:type="dxa"/>
                      </w:tcPr>
                      <w:p w:rsidR="001C24B4" w:rsidRPr="00811AF6" w:rsidRDefault="001C24B4" w:rsidP="00886111">
                        <w:pPr>
                          <w:spacing w:before="80" w:after="0" w:line="240" w:lineRule="auto"/>
                          <w:jc w:val="left"/>
                          <w:rPr>
                            <w:rFonts w:ascii="Arial" w:hAnsi="Arial" w:cs="Arial"/>
                            <w:b/>
                            <w:color w:val="0070C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0070C0"/>
                            <w:sz w:val="22"/>
                            <w:szCs w:val="22"/>
                          </w:rPr>
                          <w:t>2009- Till Now</w:t>
                        </w:r>
                      </w:p>
                    </w:tc>
                    <w:tc>
                      <w:tcPr>
                        <w:tcW w:w="8530" w:type="dxa"/>
                        <w:gridSpan w:val="2"/>
                      </w:tcPr>
                      <w:p w:rsidR="001C24B4" w:rsidRPr="005113F6" w:rsidRDefault="001C24B4" w:rsidP="001C24B4">
                        <w:pPr>
                          <w:spacing w:line="240" w:lineRule="auto"/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Preparing Masters Degree </w:t>
                        </w:r>
                        <w:r w:rsidRPr="001C24B4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in Communication</w:t>
                        </w: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s</w:t>
                        </w:r>
                        <w:r w:rsidRPr="001C24B4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with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 Thesis </w:t>
                        </w:r>
                        <w:r w:rsidRPr="001C24B4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Title:</w:t>
                        </w: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1C24B4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4G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 L</w:t>
                        </w:r>
                        <w:r w:rsidRPr="001C24B4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ong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 T</w:t>
                        </w:r>
                        <w:r w:rsidRPr="001C24B4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erm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 E</w:t>
                        </w:r>
                        <w:r w:rsidRPr="001C24B4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volution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 (LTE), Faculty of Engineering, Alexandria university.</w:t>
                        </w:r>
                      </w:p>
                    </w:tc>
                  </w:tr>
                  <w:tr w:rsidR="00577598" w:rsidRPr="002D44B0" w:rsidTr="005113F6">
                    <w:trPr>
                      <w:trHeight w:val="220"/>
                    </w:trPr>
                    <w:tc>
                      <w:tcPr>
                        <w:tcW w:w="2272" w:type="dxa"/>
                      </w:tcPr>
                      <w:p w:rsidR="00577598" w:rsidRPr="00811AF6" w:rsidRDefault="00577598" w:rsidP="00886111">
                        <w:pPr>
                          <w:spacing w:before="80" w:after="0" w:line="240" w:lineRule="auto"/>
                          <w:jc w:val="left"/>
                          <w:rPr>
                            <w:rFonts w:ascii="Arial" w:hAnsi="Arial" w:cs="Arial"/>
                            <w:b/>
                            <w:color w:val="0070C0"/>
                            <w:sz w:val="22"/>
                            <w:szCs w:val="22"/>
                          </w:rPr>
                        </w:pPr>
                        <w:r w:rsidRPr="00811AF6">
                          <w:rPr>
                            <w:rFonts w:ascii="Arial" w:hAnsi="Arial" w:cs="Arial"/>
                            <w:b/>
                            <w:color w:val="0070C0"/>
                            <w:sz w:val="22"/>
                            <w:szCs w:val="22"/>
                          </w:rPr>
                          <w:t>2009-2010</w:t>
                        </w:r>
                      </w:p>
                    </w:tc>
                    <w:tc>
                      <w:tcPr>
                        <w:tcW w:w="8530" w:type="dxa"/>
                        <w:gridSpan w:val="2"/>
                      </w:tcPr>
                      <w:p w:rsidR="00577598" w:rsidRPr="005113F6" w:rsidRDefault="00A149D9" w:rsidP="00A149D9">
                        <w:pPr>
                          <w:spacing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9 Month Diploma</w:t>
                        </w: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, </w:t>
                        </w:r>
                        <w:r w:rsidR="00577598"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I</w:t>
                        </w:r>
                        <w:r w:rsidR="00577598"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nformation </w:t>
                        </w:r>
                        <w:r w:rsidR="00577598"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T</w:t>
                        </w:r>
                        <w:r w:rsidR="00577598"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echnology</w:t>
                        </w:r>
                        <w:r w:rsidR="00577598"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 I</w:t>
                        </w:r>
                        <w:r w:rsidR="00577598"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nstitute</w:t>
                        </w:r>
                        <w:r w:rsidR="00A70AC5"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(</w:t>
                        </w:r>
                        <w:r w:rsidR="00A70AC5"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ITI</w:t>
                        </w:r>
                        <w:r w:rsidR="007879C3"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 Intake 30</w:t>
                        </w:r>
                        <w:r w:rsidR="00A70AC5"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)</w:t>
                        </w:r>
                        <w:r w:rsidR="00577598"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,</w:t>
                        </w: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System Development Department</w:t>
                        </w: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(MCIT)</w:t>
                        </w:r>
                      </w:p>
                      <w:p w:rsidR="00A149D9" w:rsidRPr="005113F6" w:rsidRDefault="00A149D9" w:rsidP="00366401">
                        <w:pPr>
                          <w:spacing w:line="240" w:lineRule="auto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Training in</w:t>
                        </w:r>
                        <w:r w:rsidR="00AE38FC" w:rsidRPr="005113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r w:rsidR="00AE38FC" w:rsidRPr="005113F6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MCI Unilever</w:t>
                        </w:r>
                        <w:r w:rsidR="00AE38FC" w:rsidRPr="005113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and </w:t>
                        </w:r>
                        <w:r w:rsidR="00AE38FC" w:rsidRPr="005113F6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OFIS SOFT</w:t>
                        </w:r>
                        <w:r w:rsidR="00366401" w:rsidRPr="005113F6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 xml:space="preserve"> </w:t>
                        </w:r>
                        <w:r w:rsidR="00AA3F92" w:rsidRPr="005113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Companies</w:t>
                        </w:r>
                        <w:r w:rsidR="00AE38FC" w:rsidRPr="005113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r w:rsidR="00AE38FC" w:rsidRPr="005113F6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 xml:space="preserve">  </w:t>
                        </w:r>
                        <w:r w:rsidR="00AE38FC" w:rsidRPr="005113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in: </w:t>
                        </w:r>
                        <w:r w:rsidR="00AE38FC" w:rsidRPr="005113F6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 xml:space="preserve">                    </w:t>
                        </w:r>
                      </w:p>
                      <w:p w:rsidR="00A149D9" w:rsidRPr="005113F6" w:rsidRDefault="00A149D9" w:rsidP="00A149D9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spacing w:line="240" w:lineRule="auto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Oracle ERP Financial Module</w:t>
                        </w:r>
                        <w:r w:rsidR="00743A21" w:rsidRPr="005113F6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.</w:t>
                        </w: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 xml:space="preserve">  </w:t>
                        </w:r>
                      </w:p>
                      <w:p w:rsidR="00AE38FC" w:rsidRPr="005113F6" w:rsidRDefault="00A149D9" w:rsidP="00A149D9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spacing w:line="240" w:lineRule="auto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Oracle ERP Supply Chain Management</w:t>
                        </w:r>
                        <w:r w:rsidR="00743A21" w:rsidRPr="005113F6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.</w:t>
                        </w:r>
                      </w:p>
                      <w:p w:rsidR="00577598" w:rsidRPr="005113F6" w:rsidRDefault="00AE38FC" w:rsidP="00C071B7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spacing w:line="240" w:lineRule="auto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 xml:space="preserve">Oracle Data Base 10g. </w:t>
                        </w:r>
                      </w:p>
                    </w:tc>
                  </w:tr>
                  <w:tr w:rsidR="00C87697" w:rsidRPr="002D44B0" w:rsidTr="005113F6">
                    <w:trPr>
                      <w:trHeight w:val="623"/>
                    </w:trPr>
                    <w:tc>
                      <w:tcPr>
                        <w:tcW w:w="2272" w:type="dxa"/>
                      </w:tcPr>
                      <w:p w:rsidR="00C87697" w:rsidRPr="00811AF6" w:rsidRDefault="00C87697" w:rsidP="00886111">
                        <w:pPr>
                          <w:spacing w:before="80" w:after="0" w:line="240" w:lineRule="auto"/>
                          <w:jc w:val="left"/>
                          <w:rPr>
                            <w:rFonts w:ascii="Arial" w:hAnsi="Arial" w:cs="Arial"/>
                            <w:b/>
                            <w:color w:val="0070C0"/>
                            <w:sz w:val="22"/>
                            <w:szCs w:val="22"/>
                          </w:rPr>
                        </w:pPr>
                        <w:r w:rsidRPr="00811AF6">
                          <w:rPr>
                            <w:rFonts w:ascii="Arial" w:hAnsi="Arial" w:cs="Arial"/>
                            <w:b/>
                            <w:color w:val="0070C0"/>
                            <w:sz w:val="22"/>
                            <w:szCs w:val="22"/>
                          </w:rPr>
                          <w:t>2003 to 2008</w:t>
                        </w:r>
                      </w:p>
                    </w:tc>
                    <w:tc>
                      <w:tcPr>
                        <w:tcW w:w="8530" w:type="dxa"/>
                        <w:gridSpan w:val="2"/>
                      </w:tcPr>
                      <w:p w:rsidR="00C87697" w:rsidRPr="005113F6" w:rsidRDefault="00C87697" w:rsidP="0079769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B.Sc. Degree in Communications and Electronics Engineering</w:t>
                        </w: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Faculty of Engineering, Alexandria University</w:t>
                        </w:r>
                        <w:r w:rsidR="00797699"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.</w:t>
                        </w: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ab/>
                        </w:r>
                      </w:p>
                    </w:tc>
                  </w:tr>
                  <w:tr w:rsidR="00C87697" w:rsidRPr="002D44B0" w:rsidTr="005113F6">
                    <w:trPr>
                      <w:trHeight w:val="48"/>
                    </w:trPr>
                    <w:tc>
                      <w:tcPr>
                        <w:tcW w:w="2272" w:type="dxa"/>
                      </w:tcPr>
                      <w:p w:rsidR="00C87697" w:rsidRPr="00811AF6" w:rsidRDefault="00C87697" w:rsidP="004A5F2D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0070C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2538" w:type="dxa"/>
                        <w:tcBorders>
                          <w:right w:val="single" w:sz="4" w:space="0" w:color="FFFFFF"/>
                        </w:tcBorders>
                      </w:tcPr>
                      <w:p w:rsidR="00C87697" w:rsidRPr="005113F6" w:rsidRDefault="00C87697" w:rsidP="004A5F2D">
                        <w:pPr>
                          <w:spacing w:after="40" w:line="240" w:lineRule="auto"/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Major Grade</w:t>
                        </w:r>
                      </w:p>
                    </w:tc>
                    <w:tc>
                      <w:tcPr>
                        <w:tcW w:w="5992" w:type="dxa"/>
                        <w:tcBorders>
                          <w:left w:val="single" w:sz="4" w:space="0" w:color="FFFFFF"/>
                        </w:tcBorders>
                      </w:tcPr>
                      <w:p w:rsidR="00C87697" w:rsidRPr="005113F6" w:rsidRDefault="00C87697" w:rsidP="00BC3D49">
                        <w:pPr>
                          <w:spacing w:after="4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Good </w:t>
                        </w:r>
                      </w:p>
                    </w:tc>
                  </w:tr>
                  <w:tr w:rsidR="00C87697" w:rsidRPr="002D44B0" w:rsidTr="005113F6">
                    <w:trPr>
                      <w:trHeight w:val="48"/>
                    </w:trPr>
                    <w:tc>
                      <w:tcPr>
                        <w:tcW w:w="2272" w:type="dxa"/>
                      </w:tcPr>
                      <w:p w:rsidR="00C87697" w:rsidRPr="002D44B0" w:rsidRDefault="00C87697" w:rsidP="004A5F2D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  <w:tc>
                      <w:tcPr>
                        <w:tcW w:w="2538" w:type="dxa"/>
                        <w:tcBorders>
                          <w:right w:val="single" w:sz="4" w:space="0" w:color="FFFFFF"/>
                        </w:tcBorders>
                      </w:tcPr>
                      <w:p w:rsidR="00C87697" w:rsidRPr="005113F6" w:rsidRDefault="00C87697" w:rsidP="004A5F2D">
                        <w:pPr>
                          <w:spacing w:after="40" w:line="240" w:lineRule="auto"/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Project Title</w:t>
                        </w:r>
                      </w:p>
                    </w:tc>
                    <w:tc>
                      <w:tcPr>
                        <w:tcW w:w="5992" w:type="dxa"/>
                        <w:tcBorders>
                          <w:left w:val="single" w:sz="4" w:space="0" w:color="FFFFFF"/>
                        </w:tcBorders>
                      </w:tcPr>
                      <w:p w:rsidR="00C87697" w:rsidRPr="005113F6" w:rsidRDefault="00C87697" w:rsidP="00276F25">
                        <w:pPr>
                          <w:spacing w:after="4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HSDPA</w:t>
                        </w: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(</w:t>
                        </w: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H</w:t>
                        </w: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igh </w:t>
                        </w: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S</w:t>
                        </w: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peed </w:t>
                        </w: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D</w:t>
                        </w: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own </w:t>
                        </w:r>
                        <w:r w:rsidR="00276F25"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l</w:t>
                        </w: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ink </w:t>
                        </w: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P</w:t>
                        </w: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acket </w:t>
                        </w: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A</w:t>
                        </w: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ccess )</w:t>
                        </w:r>
                      </w:p>
                    </w:tc>
                  </w:tr>
                  <w:tr w:rsidR="00C87697" w:rsidRPr="002D44B0" w:rsidTr="005113F6">
                    <w:trPr>
                      <w:trHeight w:val="48"/>
                    </w:trPr>
                    <w:tc>
                      <w:tcPr>
                        <w:tcW w:w="2272" w:type="dxa"/>
                      </w:tcPr>
                      <w:p w:rsidR="00C87697" w:rsidRPr="002D44B0" w:rsidRDefault="00C87697" w:rsidP="004A5F2D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  <w:tc>
                      <w:tcPr>
                        <w:tcW w:w="2538" w:type="dxa"/>
                        <w:tcBorders>
                          <w:right w:val="single" w:sz="4" w:space="0" w:color="FFFFFF"/>
                        </w:tcBorders>
                      </w:tcPr>
                      <w:p w:rsidR="00C87697" w:rsidRPr="005113F6" w:rsidRDefault="00C87697" w:rsidP="004A5F2D">
                        <w:pPr>
                          <w:spacing w:after="40" w:line="240" w:lineRule="auto"/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Project Grade </w:t>
                        </w:r>
                      </w:p>
                    </w:tc>
                    <w:tc>
                      <w:tcPr>
                        <w:tcW w:w="5992" w:type="dxa"/>
                        <w:tcBorders>
                          <w:left w:val="single" w:sz="4" w:space="0" w:color="FFFFFF"/>
                        </w:tcBorders>
                      </w:tcPr>
                      <w:p w:rsidR="00C87697" w:rsidRPr="005113F6" w:rsidRDefault="00C87697" w:rsidP="004A5F2D">
                        <w:pPr>
                          <w:spacing w:after="4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Excellent </w:t>
                        </w:r>
                      </w:p>
                    </w:tc>
                  </w:tr>
                  <w:tr w:rsidR="00C87697" w:rsidRPr="002D44B0" w:rsidTr="005113F6">
                    <w:trPr>
                      <w:trHeight w:val="553"/>
                    </w:trPr>
                    <w:tc>
                      <w:tcPr>
                        <w:tcW w:w="2272" w:type="dxa"/>
                      </w:tcPr>
                      <w:p w:rsidR="00C87697" w:rsidRPr="002D44B0" w:rsidRDefault="00C87697" w:rsidP="004A5F2D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  <w:tc>
                      <w:tcPr>
                        <w:tcW w:w="2538" w:type="dxa"/>
                        <w:tcBorders>
                          <w:right w:val="single" w:sz="4" w:space="0" w:color="FFFFFF"/>
                        </w:tcBorders>
                      </w:tcPr>
                      <w:p w:rsidR="00C87697" w:rsidRPr="005113F6" w:rsidRDefault="00C87697" w:rsidP="004A5F2D">
                        <w:pPr>
                          <w:spacing w:after="40" w:line="240" w:lineRule="auto"/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Project Description </w:t>
                        </w:r>
                      </w:p>
                    </w:tc>
                    <w:tc>
                      <w:tcPr>
                        <w:tcW w:w="5992" w:type="dxa"/>
                        <w:tcBorders>
                          <w:left w:val="single" w:sz="4" w:space="0" w:color="FFFFFF"/>
                        </w:tcBorders>
                      </w:tcPr>
                      <w:p w:rsidR="00C87697" w:rsidRPr="005113F6" w:rsidRDefault="00C87697" w:rsidP="004A5F2D">
                        <w:pPr>
                          <w:spacing w:after="4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3.5 G of mobile Communication Systems </w:t>
                        </w:r>
                      </w:p>
                      <w:p w:rsidR="00C87697" w:rsidRPr="005113F6" w:rsidRDefault="00C87697" w:rsidP="00C9280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4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Handovers  (</w:t>
                        </w:r>
                        <w:r w:rsidR="00C92809"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Using Matlab</w:t>
                        </w:r>
                        <w:r w:rsidRPr="005113F6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)</w:t>
                        </w:r>
                      </w:p>
                      <w:p w:rsidR="00F713C2" w:rsidRPr="005113F6" w:rsidRDefault="00F713C2" w:rsidP="00F713C2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40" w:line="240" w:lineRule="auto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Channel Coding</w:t>
                        </w:r>
                      </w:p>
                      <w:p w:rsidR="00F713C2" w:rsidRPr="005113F6" w:rsidRDefault="00F713C2" w:rsidP="00F713C2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40" w:line="240" w:lineRule="auto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Mobility </w:t>
                        </w:r>
                      </w:p>
                      <w:p w:rsidR="002615E0" w:rsidRPr="00AB7B0B" w:rsidRDefault="00F713C2" w:rsidP="00AB7B0B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4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3C6ED6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Modulation</w:t>
                        </w:r>
                      </w:p>
                      <w:p w:rsidR="00AB7B0B" w:rsidRDefault="00AB7B0B" w:rsidP="00AB7B0B">
                        <w:pPr>
                          <w:spacing w:after="4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AB7B0B" w:rsidRDefault="00AB7B0B" w:rsidP="00AB7B0B">
                        <w:pPr>
                          <w:spacing w:after="4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1058A7" w:rsidRDefault="001058A7" w:rsidP="00AB7B0B">
                        <w:pPr>
                          <w:spacing w:after="4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AB7B0B" w:rsidRDefault="00AB7B0B" w:rsidP="00AB7B0B">
                        <w:pPr>
                          <w:spacing w:after="4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AB7B0B" w:rsidRPr="00AB7B0B" w:rsidRDefault="00AB7B0B" w:rsidP="00AB7B0B">
                        <w:pPr>
                          <w:spacing w:after="4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C87697" w:rsidRPr="002D44B0" w:rsidRDefault="00C87697" w:rsidP="004A5F2D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15076" w:rsidRPr="002D44B0" w:rsidTr="004930F6">
        <w:trPr>
          <w:trHeight w:val="450"/>
        </w:trPr>
        <w:tc>
          <w:tcPr>
            <w:tcW w:w="11372" w:type="dxa"/>
            <w:gridSpan w:val="2"/>
          </w:tcPr>
          <w:tbl>
            <w:tblPr>
              <w:tblpPr w:leftFromText="180" w:rightFromText="180" w:vertAnchor="text" w:horzAnchor="margin" w:tblpY="294"/>
              <w:tblOverlap w:val="never"/>
              <w:tblW w:w="10920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/>
            </w:tblPr>
            <w:tblGrid>
              <w:gridCol w:w="10920"/>
            </w:tblGrid>
            <w:tr w:rsidR="00C252C6" w:rsidRPr="002D44B0" w:rsidTr="00F713C2">
              <w:trPr>
                <w:trHeight w:val="368"/>
              </w:trPr>
              <w:tc>
                <w:tcPr>
                  <w:tcW w:w="1092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8DB3E2"/>
                    <w:right w:val="single" w:sz="8" w:space="0" w:color="AEBAD5"/>
                  </w:tcBorders>
                  <w:shd w:val="clear" w:color="auto" w:fill="EAEDF4"/>
                </w:tcPr>
                <w:p w:rsidR="00C252C6" w:rsidRPr="00233304" w:rsidRDefault="00C648A5" w:rsidP="0002000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</w:rPr>
                    <w:lastRenderedPageBreak/>
                    <w:t>Qualification Skills</w:t>
                  </w:r>
                </w:p>
              </w:tc>
            </w:tr>
            <w:tr w:rsidR="00612D9A" w:rsidRPr="002D44B0" w:rsidTr="00F713C2">
              <w:trPr>
                <w:trHeight w:val="368"/>
              </w:trPr>
              <w:tc>
                <w:tcPr>
                  <w:tcW w:w="10920" w:type="dxa"/>
                  <w:tcBorders>
                    <w:top w:val="single" w:sz="8" w:space="0" w:color="8DB3E2"/>
                    <w:left w:val="single" w:sz="8" w:space="0" w:color="8DB3E2"/>
                    <w:bottom w:val="single" w:sz="8" w:space="0" w:color="8DB3E2"/>
                    <w:right w:val="single" w:sz="8" w:space="0" w:color="8DB3E2"/>
                  </w:tcBorders>
                  <w:shd w:val="clear" w:color="auto" w:fill="FFFFFF"/>
                  <w:vAlign w:val="center"/>
                </w:tcPr>
                <w:p w:rsidR="00612D9A" w:rsidRPr="00230184" w:rsidRDefault="00612D9A" w:rsidP="004D401A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</w:pPr>
                  <w:r w:rsidRPr="00230184"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  <w:t xml:space="preserve">ERP </w:t>
                  </w:r>
                  <w:r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  <w:t>Skills</w:t>
                  </w:r>
                </w:p>
                <w:p w:rsidR="00612D9A" w:rsidRPr="005113F6" w:rsidRDefault="00612D9A" w:rsidP="00B10857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5113F6">
                    <w:rPr>
                      <w:rFonts w:ascii="Arial" w:eastAsia="Times New Roman" w:hAnsi="Arial" w:cs="Arial"/>
                      <w:sz w:val="24"/>
                      <w:szCs w:val="24"/>
                    </w:rPr>
                    <w:t>Introduction to Enterprise Resource Planning (</w:t>
                  </w:r>
                  <w:r w:rsidRPr="005113F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ERP</w:t>
                  </w:r>
                  <w:r w:rsidRPr="005113F6">
                    <w:rPr>
                      <w:rFonts w:ascii="Arial" w:eastAsia="Times New Roman" w:hAnsi="Arial" w:cs="Arial"/>
                      <w:sz w:val="24"/>
                      <w:szCs w:val="24"/>
                    </w:rPr>
                    <w:t>).</w:t>
                  </w:r>
                </w:p>
                <w:p w:rsidR="00612D9A" w:rsidRDefault="00612D9A" w:rsidP="00B10857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5113F6">
                    <w:rPr>
                      <w:rFonts w:ascii="Arial" w:eastAsia="Times New Roman" w:hAnsi="Arial" w:cs="Arial"/>
                      <w:sz w:val="24"/>
                      <w:szCs w:val="24"/>
                    </w:rPr>
                    <w:t>Financial Accounting.</w:t>
                  </w:r>
                </w:p>
                <w:p w:rsidR="004930F6" w:rsidRPr="004930F6" w:rsidRDefault="004930F6" w:rsidP="004930F6">
                  <w:pPr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4930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u w:val="single"/>
                    </w:rPr>
                    <w:t>Oracle ERP</w:t>
                  </w:r>
                </w:p>
                <w:p w:rsidR="00612D9A" w:rsidRPr="005113F6" w:rsidRDefault="00612D9A" w:rsidP="00B10857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</w:pPr>
                  <w:r w:rsidRPr="005113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Oracle Supply Chain Management</w:t>
                  </w:r>
                  <w:r w:rsidR="002460C1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 xml:space="preserve"> (SCM)</w:t>
                  </w:r>
                  <w:r w:rsidRPr="005113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.</w:t>
                  </w:r>
                </w:p>
                <w:p w:rsidR="00612D9A" w:rsidRPr="005113F6" w:rsidRDefault="00612D9A" w:rsidP="00B10857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5113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Oracle E-business Suite</w:t>
                  </w:r>
                  <w:r w:rsidRPr="005113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Navigation / Essentials.</w:t>
                  </w:r>
                </w:p>
                <w:p w:rsidR="00612D9A" w:rsidRPr="005113F6" w:rsidRDefault="00612D9A" w:rsidP="00B10857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5113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Oracle Financial Module</w:t>
                  </w:r>
                  <w:r w:rsidRPr="005113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Overview.</w:t>
                  </w:r>
                </w:p>
                <w:p w:rsidR="00612D9A" w:rsidRPr="001001E1" w:rsidRDefault="00612D9A" w:rsidP="00B10857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rFonts w:eastAsia="Times New Roman" w:cs="Arial"/>
                      <w:sz w:val="22"/>
                      <w:szCs w:val="22"/>
                    </w:rPr>
                  </w:pPr>
                  <w:r w:rsidRPr="008C032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A</w:t>
                  </w:r>
                  <w:r w:rsidRPr="005113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pplication </w:t>
                  </w:r>
                  <w:r w:rsidRPr="008C032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</w:t>
                  </w:r>
                  <w:r w:rsidRPr="005113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mplementation </w:t>
                  </w:r>
                  <w:r w:rsidRPr="008C032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M</w:t>
                  </w:r>
                  <w:r w:rsidRPr="005113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ethodology </w:t>
                  </w:r>
                  <w:r w:rsidRPr="005113F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AIM.</w:t>
                  </w:r>
                </w:p>
                <w:p w:rsidR="001001E1" w:rsidRPr="004930F6" w:rsidRDefault="001001E1" w:rsidP="004930F6">
                  <w:pPr>
                    <w:rPr>
                      <w:rFonts w:eastAsia="Times New Roman" w:cs="Arial"/>
                      <w:sz w:val="22"/>
                      <w:szCs w:val="22"/>
                      <w:u w:val="single"/>
                    </w:rPr>
                  </w:pPr>
                  <w:r w:rsidRPr="004930F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4"/>
                      <w:szCs w:val="24"/>
                      <w:u w:val="single"/>
                    </w:rPr>
                    <w:t xml:space="preserve">SAP ERP </w:t>
                  </w:r>
                </w:p>
                <w:p w:rsidR="001001E1" w:rsidRPr="004930F6" w:rsidRDefault="001001E1" w:rsidP="004930F6">
                  <w:pPr>
                    <w:pStyle w:val="ListParagraph"/>
                    <w:numPr>
                      <w:ilvl w:val="0"/>
                      <w:numId w:val="28"/>
                    </w:numPr>
                    <w:ind w:left="692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4930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S</w:t>
                  </w:r>
                  <w:r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ales and </w:t>
                  </w:r>
                  <w:r w:rsidRPr="004930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D</w:t>
                  </w:r>
                  <w:r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>istribution (</w:t>
                  </w:r>
                  <w:r w:rsidRPr="004930F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SD</w:t>
                  </w:r>
                  <w:r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) Module Business Process. </w:t>
                  </w:r>
                </w:p>
                <w:p w:rsidR="001001E1" w:rsidRPr="004930F6" w:rsidRDefault="004930F6" w:rsidP="004930F6">
                  <w:pPr>
                    <w:pStyle w:val="ListParagraph"/>
                    <w:numPr>
                      <w:ilvl w:val="0"/>
                      <w:numId w:val="28"/>
                    </w:numPr>
                    <w:ind w:left="692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</w:t>
                  </w:r>
                  <w:r w:rsidR="0053083C"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>Know about (</w:t>
                  </w:r>
                  <w:r w:rsidR="001001E1"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Planning Maintenance </w:t>
                  </w:r>
                  <w:r w:rsidR="001001E1" w:rsidRPr="004930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PM</w:t>
                  </w:r>
                  <w:r w:rsidR="001001E1"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- Production Planning </w:t>
                  </w:r>
                  <w:r w:rsidR="001001E1" w:rsidRPr="004930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PP</w:t>
                  </w:r>
                  <w:r w:rsidR="001001E1"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and 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Material Maintenance </w:t>
                  </w:r>
                  <w:r w:rsidRPr="004930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MM</w:t>
                  </w:r>
                  <w:r w:rsidR="0053083C"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>)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Modules</w:t>
                  </w:r>
                  <w:r w:rsidR="001001E1"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>.</w:t>
                  </w:r>
                </w:p>
                <w:p w:rsidR="005845A5" w:rsidRPr="001001E1" w:rsidRDefault="005845A5" w:rsidP="004930F6">
                  <w:pPr>
                    <w:pStyle w:val="ListParagraph"/>
                    <w:numPr>
                      <w:ilvl w:val="0"/>
                      <w:numId w:val="28"/>
                    </w:numPr>
                    <w:ind w:left="692"/>
                    <w:rPr>
                      <w:rFonts w:eastAsia="Times New Roman" w:cs="Arial"/>
                      <w:sz w:val="22"/>
                      <w:szCs w:val="22"/>
                    </w:rPr>
                  </w:pPr>
                  <w:r w:rsidRPr="004930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BIW</w:t>
                  </w:r>
                  <w:r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</w:t>
                  </w:r>
                  <w:r w:rsidR="004930F6"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>(</w:t>
                  </w:r>
                  <w:r w:rsidR="004930F6" w:rsidRPr="004930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B</w:t>
                  </w:r>
                  <w:r w:rsidR="004930F6"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usiness </w:t>
                  </w:r>
                  <w:r w:rsidR="004930F6" w:rsidRPr="004930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</w:t>
                  </w:r>
                  <w:r w:rsidR="004930F6"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nformation </w:t>
                  </w:r>
                  <w:r w:rsidR="004930F6" w:rsidRPr="004930F6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W</w:t>
                  </w:r>
                  <w:r w:rsidR="004930F6"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arehouse) </w:t>
                  </w:r>
                  <w:r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>Reports</w:t>
                  </w:r>
                  <w:r w:rsidR="004930F6" w:rsidRPr="004930F6">
                    <w:rPr>
                      <w:rFonts w:ascii="Arial" w:eastAsia="Times New Roman" w:hAnsi="Arial" w:cs="Arial"/>
                      <w:sz w:val="24"/>
                      <w:szCs w:val="24"/>
                    </w:rPr>
                    <w:t>.</w:t>
                  </w:r>
                </w:p>
              </w:tc>
            </w:tr>
            <w:tr w:rsidR="00612D9A" w:rsidRPr="002D44B0" w:rsidTr="00F713C2">
              <w:trPr>
                <w:trHeight w:val="805"/>
              </w:trPr>
              <w:tc>
                <w:tcPr>
                  <w:tcW w:w="10920" w:type="dxa"/>
                  <w:tcBorders>
                    <w:top w:val="single" w:sz="8" w:space="0" w:color="8DB3E2"/>
                    <w:left w:val="single" w:sz="8" w:space="0" w:color="8DB3E2"/>
                    <w:bottom w:val="single" w:sz="8" w:space="0" w:color="8DB3E2"/>
                    <w:right w:val="single" w:sz="8" w:space="0" w:color="8DB3E2"/>
                  </w:tcBorders>
                  <w:shd w:val="clear" w:color="auto" w:fill="FFFFFF"/>
                  <w:vAlign w:val="center"/>
                </w:tcPr>
                <w:p w:rsidR="00612D9A" w:rsidRPr="00230184" w:rsidRDefault="00612D9A" w:rsidP="004D401A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  <w:t>Programming Languages</w:t>
                  </w:r>
                </w:p>
                <w:p w:rsidR="00612D9A" w:rsidRPr="005113F6" w:rsidRDefault="00612D9A" w:rsidP="00C648A5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5113F6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Data Structure</w:t>
                  </w:r>
                  <w:r w:rsidRPr="005113F6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and </w:t>
                  </w:r>
                  <w:r w:rsidRPr="005113F6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C</w:t>
                  </w:r>
                  <w:r w:rsidRPr="005113F6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  <w:p w:rsidR="00612D9A" w:rsidRPr="005113F6" w:rsidRDefault="00612D9A" w:rsidP="00C648A5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left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5113F6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Object Oriented Using </w:t>
                  </w:r>
                  <w:r w:rsidRPr="005113F6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C++</w:t>
                  </w:r>
                </w:p>
                <w:p w:rsidR="00612D9A" w:rsidRPr="005113F6" w:rsidRDefault="00612D9A" w:rsidP="00C648A5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left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5113F6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5113F6">
                    <w:rPr>
                      <w:rFonts w:ascii="Arial" w:hAnsi="Arial" w:cs="Arial"/>
                      <w:sz w:val="24"/>
                      <w:szCs w:val="24"/>
                    </w:rPr>
                    <w:t xml:space="preserve">Microsoft Visual </w:t>
                  </w:r>
                  <w:r w:rsidRPr="005113F6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C# </w:t>
                  </w:r>
                  <w:r w:rsidRPr="005113F6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(using </w:t>
                  </w:r>
                  <w:r w:rsidRPr="005113F6">
                    <w:rPr>
                      <w:rFonts w:ascii="Arial" w:hAnsi="Arial" w:cs="Arial"/>
                      <w:i/>
                      <w:iCs/>
                      <w:sz w:val="24"/>
                      <w:szCs w:val="24"/>
                    </w:rPr>
                    <w:t>Visual Studio 2008</w:t>
                  </w:r>
                  <w:r w:rsidRPr="005113F6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5113F6">
                    <w:rPr>
                      <w:rFonts w:ascii="Arial" w:hAnsi="Arial" w:cs="Arial"/>
                      <w:sz w:val="22"/>
                      <w:szCs w:val="22"/>
                    </w:rPr>
                    <w:t xml:space="preserve">and </w:t>
                  </w:r>
                  <w:r w:rsidRPr="005113F6">
                    <w:rPr>
                      <w:rFonts w:ascii="Arial" w:hAnsi="Arial" w:cs="Arial"/>
                      <w:i/>
                      <w:iCs/>
                      <w:sz w:val="24"/>
                      <w:szCs w:val="24"/>
                    </w:rPr>
                    <w:t>2010</w:t>
                  </w:r>
                  <w:r w:rsidRPr="005113F6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)</w:t>
                  </w:r>
                </w:p>
                <w:p w:rsidR="00612D9A" w:rsidRPr="005113F6" w:rsidRDefault="00612D9A" w:rsidP="00C648A5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left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5113F6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5113F6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Silver</w:t>
                  </w:r>
                  <w:r w:rsidRPr="005113F6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5113F6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Light</w:t>
                  </w:r>
                  <w:r w:rsidRPr="005113F6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  <w:p w:rsidR="00612D9A" w:rsidRPr="00397F45" w:rsidRDefault="00612D9A" w:rsidP="002532DA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left"/>
                    <w:rPr>
                      <w:rFonts w:ascii="Gill Sans MT" w:hAnsi="Gill Sans MT" w:cs="Arial"/>
                      <w:color w:val="000000"/>
                      <w:sz w:val="24"/>
                      <w:szCs w:val="24"/>
                    </w:rPr>
                  </w:pPr>
                  <w:r w:rsidRPr="005113F6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5113F6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Java</w:t>
                  </w:r>
                </w:p>
                <w:p w:rsidR="00397F45" w:rsidRPr="002532DA" w:rsidRDefault="00397F45" w:rsidP="002532DA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left"/>
                    <w:rPr>
                      <w:rFonts w:ascii="Gill Sans MT" w:hAnsi="Gill Sans MT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Power Builder</w:t>
                  </w:r>
                </w:p>
              </w:tc>
            </w:tr>
            <w:tr w:rsidR="00612D9A" w:rsidRPr="002D44B0" w:rsidTr="00F713C2">
              <w:trPr>
                <w:trHeight w:val="1059"/>
              </w:trPr>
              <w:tc>
                <w:tcPr>
                  <w:tcW w:w="10920" w:type="dxa"/>
                  <w:tcBorders>
                    <w:top w:val="single" w:sz="8" w:space="0" w:color="8DB3E2"/>
                    <w:left w:val="single" w:sz="8" w:space="0" w:color="8DB3E2"/>
                    <w:bottom w:val="single" w:sz="8" w:space="0" w:color="8DB3E2"/>
                    <w:right w:val="single" w:sz="8" w:space="0" w:color="8DB3E2"/>
                  </w:tcBorders>
                  <w:shd w:val="clear" w:color="auto" w:fill="FFFFFF"/>
                  <w:vAlign w:val="center"/>
                </w:tcPr>
                <w:p w:rsidR="00612D9A" w:rsidRPr="00230184" w:rsidRDefault="00612D9A" w:rsidP="00EE3177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</w:pPr>
                  <w:r w:rsidRPr="00230184"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  <w:t>Web Development</w:t>
                  </w:r>
                </w:p>
                <w:p w:rsidR="00612D9A" w:rsidRPr="005113F6" w:rsidRDefault="00612D9A" w:rsidP="00374401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113F6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5113F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ASP .Net</w:t>
                  </w:r>
                </w:p>
                <w:p w:rsidR="00612D9A" w:rsidRPr="005113F6" w:rsidRDefault="00612D9A" w:rsidP="00374401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113F6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5113F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SharePoint</w:t>
                  </w:r>
                </w:p>
                <w:p w:rsidR="00612D9A" w:rsidRPr="005113F6" w:rsidRDefault="00612D9A" w:rsidP="00374401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113F6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5113F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Java Script</w:t>
                  </w:r>
                </w:p>
                <w:p w:rsidR="00612D9A" w:rsidRPr="005113F6" w:rsidRDefault="00612D9A" w:rsidP="00374401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113F6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5113F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HTML</w:t>
                  </w:r>
                  <w:r w:rsidRPr="005113F6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  <w:p w:rsidR="00612D9A" w:rsidRPr="005113F6" w:rsidRDefault="00612D9A" w:rsidP="00374401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113F6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5113F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AJAX</w:t>
                  </w:r>
                </w:p>
                <w:p w:rsidR="00612D9A" w:rsidRPr="00811AF6" w:rsidRDefault="00612D9A" w:rsidP="00374401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cs="Arial"/>
                      <w:sz w:val="22"/>
                      <w:szCs w:val="22"/>
                    </w:rPr>
                  </w:pPr>
                  <w:r w:rsidRPr="005113F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XML</w:t>
                  </w:r>
                  <w:r w:rsidRPr="005113F6">
                    <w:rPr>
                      <w:rFonts w:ascii="Arial" w:hAnsi="Arial" w:cs="Arial"/>
                      <w:sz w:val="22"/>
                      <w:szCs w:val="22"/>
                    </w:rPr>
                    <w:t xml:space="preserve">  and </w:t>
                  </w:r>
                  <w:r w:rsidRPr="005113F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Css</w:t>
                  </w:r>
                </w:p>
              </w:tc>
            </w:tr>
            <w:tr w:rsidR="00612D9A" w:rsidRPr="002D44B0" w:rsidTr="00F713C2">
              <w:trPr>
                <w:trHeight w:val="407"/>
              </w:trPr>
              <w:tc>
                <w:tcPr>
                  <w:tcW w:w="10920" w:type="dxa"/>
                  <w:tcBorders>
                    <w:top w:val="single" w:sz="8" w:space="0" w:color="8DB3E2"/>
                    <w:left w:val="single" w:sz="8" w:space="0" w:color="8DB3E2"/>
                    <w:bottom w:val="single" w:sz="8" w:space="0" w:color="8DB3E2"/>
                    <w:right w:val="single" w:sz="8" w:space="0" w:color="8DB3E2"/>
                  </w:tcBorders>
                  <w:shd w:val="clear" w:color="auto" w:fill="FFFFFF"/>
                  <w:vAlign w:val="center"/>
                </w:tcPr>
                <w:p w:rsidR="00612D9A" w:rsidRPr="00230184" w:rsidRDefault="00612D9A" w:rsidP="00EE3177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</w:pPr>
                  <w:r w:rsidRPr="00230184"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  <w:t xml:space="preserve">Data Base </w:t>
                  </w:r>
                </w:p>
                <w:p w:rsidR="00612D9A" w:rsidRDefault="00612D9A" w:rsidP="00014554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113F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SQL</w:t>
                  </w:r>
                  <w:r w:rsidRPr="005113F6">
                    <w:rPr>
                      <w:rFonts w:ascii="Arial" w:hAnsi="Arial" w:cs="Arial"/>
                      <w:sz w:val="22"/>
                      <w:szCs w:val="22"/>
                    </w:rPr>
                    <w:t xml:space="preserve"> Server 2008. </w:t>
                  </w:r>
                </w:p>
                <w:p w:rsidR="00AC573F" w:rsidRPr="005113F6" w:rsidRDefault="00AC573F" w:rsidP="00014554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Oracle </w:t>
                  </w:r>
                  <w:r w:rsidRPr="00AC573F">
                    <w:rPr>
                      <w:rFonts w:ascii="Arial" w:hAnsi="Arial" w:cs="Arial"/>
                      <w:sz w:val="22"/>
                      <w:szCs w:val="22"/>
                    </w:rPr>
                    <w:t>Database 10g.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612D9A" w:rsidRPr="002D44B0" w:rsidTr="00F713C2">
              <w:trPr>
                <w:trHeight w:val="398"/>
              </w:trPr>
              <w:tc>
                <w:tcPr>
                  <w:tcW w:w="10920" w:type="dxa"/>
                  <w:tcBorders>
                    <w:top w:val="single" w:sz="8" w:space="0" w:color="8DB3E2"/>
                    <w:left w:val="single" w:sz="8" w:space="0" w:color="8DB3E2"/>
                    <w:bottom w:val="single" w:sz="8" w:space="0" w:color="8DB3E2"/>
                    <w:right w:val="single" w:sz="8" w:space="0" w:color="8DB3E2"/>
                  </w:tcBorders>
                  <w:shd w:val="clear" w:color="auto" w:fill="FFFFFF"/>
                  <w:vAlign w:val="center"/>
                </w:tcPr>
                <w:p w:rsidR="00612D9A" w:rsidRDefault="00612D9A" w:rsidP="006D3303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  <w:t xml:space="preserve">New Technologies </w:t>
                  </w:r>
                  <w:r w:rsidR="006D3303"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  <w:t>and Technical Skills:</w:t>
                  </w:r>
                </w:p>
                <w:p w:rsidR="00612D9A" w:rsidRDefault="00612D9A" w:rsidP="00FD1D25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113F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Agile/Scrum</w:t>
                  </w:r>
                  <w:r w:rsidRPr="005113F6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5113F6">
                    <w:rPr>
                      <w:rFonts w:ascii="Arial" w:hAnsi="Arial" w:cs="Arial"/>
                      <w:sz w:val="22"/>
                      <w:szCs w:val="22"/>
                    </w:rPr>
                    <w:t xml:space="preserve">Environment. </w:t>
                  </w:r>
                </w:p>
                <w:p w:rsidR="002A6B04" w:rsidRPr="00FD1D25" w:rsidRDefault="002A6B04" w:rsidP="00FD1D25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ICDL </w:t>
                  </w:r>
                  <w:r w:rsidRPr="002A6B04">
                    <w:rPr>
                      <w:rFonts w:cs="Arial"/>
                      <w:b/>
                      <w:bCs/>
                      <w:i/>
                      <w:iCs/>
                      <w:color w:val="00B0F0"/>
                      <w:sz w:val="22"/>
                      <w:szCs w:val="22"/>
                    </w:rPr>
                    <w:t>( Certified )</w:t>
                  </w:r>
                </w:p>
              </w:tc>
            </w:tr>
            <w:tr w:rsidR="00612D9A" w:rsidRPr="002D44B0" w:rsidTr="00750173">
              <w:trPr>
                <w:trHeight w:val="398"/>
              </w:trPr>
              <w:tc>
                <w:tcPr>
                  <w:tcW w:w="10920" w:type="dxa"/>
                  <w:tcBorders>
                    <w:top w:val="single" w:sz="8" w:space="0" w:color="8DB3E2"/>
                    <w:left w:val="single" w:sz="8" w:space="0" w:color="8DB3E2"/>
                    <w:bottom w:val="single" w:sz="8" w:space="0" w:color="8DB3E2"/>
                    <w:right w:val="single" w:sz="8" w:space="0" w:color="8DB3E2"/>
                  </w:tcBorders>
                  <w:shd w:val="clear" w:color="auto" w:fill="FFFFFF"/>
                  <w:vAlign w:val="center"/>
                </w:tcPr>
                <w:p w:rsidR="00612D9A" w:rsidRPr="00A1347E" w:rsidRDefault="00612D9A" w:rsidP="00612D9A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B0F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  <w:t xml:space="preserve">   Graphic Skills </w:t>
                  </w:r>
                  <w:r>
                    <w:rPr>
                      <w:rFonts w:cs="Arial"/>
                      <w:b/>
                      <w:bCs/>
                      <w:i/>
                      <w:iCs/>
                      <w:sz w:val="22"/>
                      <w:szCs w:val="22"/>
                    </w:rPr>
                    <w:t xml:space="preserve">  </w:t>
                  </w:r>
                  <w:r w:rsidRPr="00A1347E">
                    <w:rPr>
                      <w:rFonts w:cs="Arial"/>
                      <w:b/>
                      <w:bCs/>
                      <w:i/>
                      <w:iCs/>
                      <w:color w:val="00B0F0"/>
                      <w:sz w:val="22"/>
                      <w:szCs w:val="22"/>
                    </w:rPr>
                    <w:t>(Adobe Certified )</w:t>
                  </w:r>
                </w:p>
                <w:p w:rsidR="00612D9A" w:rsidRPr="005113F6" w:rsidRDefault="00612D9A" w:rsidP="00A14F34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113F6">
                    <w:rPr>
                      <w:rFonts w:ascii="Arial" w:hAnsi="Arial" w:cs="Arial"/>
                      <w:sz w:val="22"/>
                      <w:szCs w:val="22"/>
                    </w:rPr>
                    <w:t xml:space="preserve">Adobe </w:t>
                  </w:r>
                  <w:r w:rsidRPr="005113F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Photoshop Cs3</w:t>
                  </w:r>
                </w:p>
                <w:p w:rsidR="00612D9A" w:rsidRPr="005113F6" w:rsidRDefault="00612D9A" w:rsidP="00A14F34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113F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Illustrator</w:t>
                  </w:r>
                  <w:r w:rsidRPr="005113F6">
                    <w:rPr>
                      <w:rFonts w:ascii="Arial" w:hAnsi="Arial" w:cs="Arial"/>
                      <w:sz w:val="22"/>
                      <w:szCs w:val="22"/>
                    </w:rPr>
                    <w:t xml:space="preserve">  Cs3</w:t>
                  </w:r>
                </w:p>
                <w:p w:rsidR="00612D9A" w:rsidRPr="002615E0" w:rsidRDefault="00612D9A" w:rsidP="000034BF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cs="Arial"/>
                      <w:sz w:val="22"/>
                      <w:szCs w:val="22"/>
                    </w:rPr>
                  </w:pPr>
                  <w:r w:rsidRPr="005113F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In Design</w:t>
                  </w:r>
                  <w:r w:rsidRPr="005113F6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5113F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Cs3</w:t>
                  </w:r>
                  <w:r w:rsidRPr="000034BF">
                    <w:rPr>
                      <w:rFonts w:cs="Arial"/>
                      <w:b/>
                      <w:bCs/>
                      <w:i/>
                      <w:iCs/>
                      <w:sz w:val="22"/>
                      <w:szCs w:val="22"/>
                    </w:rPr>
                    <w:t xml:space="preserve"> </w:t>
                  </w:r>
                </w:p>
                <w:p w:rsidR="002615E0" w:rsidRDefault="002615E0" w:rsidP="002615E0">
                  <w:pPr>
                    <w:spacing w:after="0" w:line="240" w:lineRule="auto"/>
                    <w:rPr>
                      <w:rFonts w:cs="Arial"/>
                      <w:sz w:val="22"/>
                      <w:szCs w:val="22"/>
                    </w:rPr>
                  </w:pPr>
                </w:p>
                <w:p w:rsidR="002615E0" w:rsidRDefault="002615E0" w:rsidP="002615E0">
                  <w:pPr>
                    <w:spacing w:after="0" w:line="240" w:lineRule="auto"/>
                    <w:rPr>
                      <w:rFonts w:cs="Arial"/>
                      <w:sz w:val="22"/>
                      <w:szCs w:val="22"/>
                    </w:rPr>
                  </w:pPr>
                </w:p>
                <w:p w:rsidR="002615E0" w:rsidRDefault="002615E0" w:rsidP="002615E0">
                  <w:pPr>
                    <w:spacing w:after="0" w:line="240" w:lineRule="auto"/>
                    <w:rPr>
                      <w:rFonts w:cs="Arial"/>
                      <w:sz w:val="22"/>
                      <w:szCs w:val="22"/>
                    </w:rPr>
                  </w:pPr>
                </w:p>
                <w:p w:rsidR="00BA78C8" w:rsidRDefault="00BA78C8" w:rsidP="002615E0">
                  <w:pPr>
                    <w:spacing w:after="0" w:line="240" w:lineRule="auto"/>
                    <w:rPr>
                      <w:rFonts w:cs="Arial"/>
                      <w:sz w:val="22"/>
                      <w:szCs w:val="22"/>
                    </w:rPr>
                  </w:pPr>
                </w:p>
                <w:p w:rsidR="00BA78C8" w:rsidRDefault="00BA78C8" w:rsidP="002615E0">
                  <w:pPr>
                    <w:spacing w:after="0" w:line="240" w:lineRule="auto"/>
                    <w:rPr>
                      <w:rFonts w:cs="Arial"/>
                      <w:sz w:val="22"/>
                      <w:szCs w:val="22"/>
                    </w:rPr>
                  </w:pPr>
                </w:p>
                <w:p w:rsidR="00BA78C8" w:rsidRDefault="00BA78C8" w:rsidP="002615E0">
                  <w:pPr>
                    <w:spacing w:after="0" w:line="240" w:lineRule="auto"/>
                    <w:rPr>
                      <w:rFonts w:cs="Arial"/>
                      <w:sz w:val="22"/>
                      <w:szCs w:val="22"/>
                    </w:rPr>
                  </w:pPr>
                </w:p>
                <w:p w:rsidR="00BA78C8" w:rsidRDefault="00BA78C8" w:rsidP="002615E0">
                  <w:pPr>
                    <w:spacing w:after="0" w:line="240" w:lineRule="auto"/>
                    <w:rPr>
                      <w:rFonts w:cs="Arial"/>
                      <w:sz w:val="22"/>
                      <w:szCs w:val="22"/>
                    </w:rPr>
                  </w:pPr>
                </w:p>
                <w:p w:rsidR="00BA78C8" w:rsidRPr="002615E0" w:rsidRDefault="00BA78C8" w:rsidP="002615E0">
                  <w:pPr>
                    <w:spacing w:after="0" w:line="240" w:lineRule="auto"/>
                    <w:rPr>
                      <w:rFonts w:cs="Arial"/>
                      <w:sz w:val="22"/>
                      <w:szCs w:val="22"/>
                    </w:rPr>
                  </w:pPr>
                </w:p>
              </w:tc>
            </w:tr>
            <w:tr w:rsidR="0048046A" w:rsidRPr="002D44B0" w:rsidTr="00750173">
              <w:trPr>
                <w:trHeight w:val="398"/>
              </w:trPr>
              <w:tc>
                <w:tcPr>
                  <w:tcW w:w="10920" w:type="dxa"/>
                  <w:tcBorders>
                    <w:top w:val="single" w:sz="8" w:space="0" w:color="8DB3E2"/>
                    <w:left w:val="single" w:sz="8" w:space="0" w:color="8DB3E2"/>
                    <w:bottom w:val="single" w:sz="8" w:space="0" w:color="8DB3E2"/>
                    <w:right w:val="single" w:sz="8" w:space="0" w:color="8DB3E2"/>
                  </w:tcBorders>
                  <w:shd w:val="clear" w:color="auto" w:fill="DBE5F1"/>
                  <w:vAlign w:val="center"/>
                </w:tcPr>
                <w:p w:rsidR="0048046A" w:rsidRPr="00612D9A" w:rsidRDefault="0048046A" w:rsidP="00612D9A">
                  <w:pPr>
                    <w:spacing w:after="0" w:line="240" w:lineRule="auto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612D9A">
                    <w:rPr>
                      <w:rFonts w:cs="Arial"/>
                      <w:b/>
                      <w:bCs/>
                      <w:sz w:val="28"/>
                      <w:szCs w:val="28"/>
                    </w:rPr>
                    <w:lastRenderedPageBreak/>
                    <w:t xml:space="preserve"> b)</w:t>
                  </w:r>
                  <w:r w:rsidR="00600CC4">
                    <w:rPr>
                      <w:rFonts w:cs="Arial"/>
                      <w:b/>
                      <w:bCs/>
                      <w:sz w:val="28"/>
                      <w:szCs w:val="28"/>
                    </w:rPr>
                    <w:t xml:space="preserve"> Communication </w:t>
                  </w:r>
                  <w:r w:rsidR="00F364E9" w:rsidRPr="00612D9A">
                    <w:rPr>
                      <w:rFonts w:cs="Arial"/>
                      <w:b/>
                      <w:bCs/>
                      <w:sz w:val="28"/>
                      <w:szCs w:val="28"/>
                    </w:rPr>
                    <w:t xml:space="preserve"> Skills</w:t>
                  </w:r>
                  <w:r w:rsidRPr="00612D9A">
                    <w:rPr>
                      <w:rFonts w:cs="Arial"/>
                      <w:b/>
                      <w:bCs/>
                      <w:sz w:val="28"/>
                      <w:szCs w:val="28"/>
                    </w:rPr>
                    <w:t xml:space="preserve"> </w:t>
                  </w:r>
                </w:p>
              </w:tc>
            </w:tr>
            <w:tr w:rsidR="00612D9A" w:rsidRPr="002D44B0" w:rsidTr="00750173">
              <w:trPr>
                <w:trHeight w:val="2915"/>
              </w:trPr>
              <w:tc>
                <w:tcPr>
                  <w:tcW w:w="10920" w:type="dxa"/>
                  <w:tcBorders>
                    <w:top w:val="single" w:sz="8" w:space="0" w:color="8DB3E2"/>
                    <w:left w:val="single" w:sz="8" w:space="0" w:color="8DB3E2"/>
                    <w:bottom w:val="single" w:sz="8" w:space="0" w:color="8DB3E2"/>
                    <w:right w:val="single" w:sz="8" w:space="0" w:color="8DB3E2"/>
                  </w:tcBorders>
                  <w:shd w:val="clear" w:color="auto" w:fill="FFFFFF"/>
                  <w:vAlign w:val="center"/>
                </w:tcPr>
                <w:p w:rsidR="00612D9A" w:rsidRPr="00A1347E" w:rsidRDefault="00612D9A" w:rsidP="00612D9A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B0F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  <w:t xml:space="preserve">Mobile Technologies  </w:t>
                  </w:r>
                  <w:r w:rsidRPr="00A1347E">
                    <w:rPr>
                      <w:rFonts w:cs="Arial"/>
                      <w:b/>
                      <w:bCs/>
                      <w:i/>
                      <w:iCs/>
                      <w:color w:val="00B0F0"/>
                      <w:sz w:val="22"/>
                      <w:szCs w:val="22"/>
                    </w:rPr>
                    <w:t>(Certified)</w:t>
                  </w:r>
                </w:p>
                <w:p w:rsidR="00612D9A" w:rsidRPr="005113F6" w:rsidRDefault="00612D9A" w:rsidP="00BC7B20">
                  <w:pPr>
                    <w:pStyle w:val="Default"/>
                    <w:numPr>
                      <w:ilvl w:val="0"/>
                      <w:numId w:val="21"/>
                    </w:numPr>
                    <w:ind w:right="-244"/>
                    <w:rPr>
                      <w:rFonts w:ascii="Arial" w:hAnsi="Arial" w:cs="Arial"/>
                    </w:rPr>
                  </w:pPr>
                  <w:r w:rsidRPr="005113F6">
                    <w:rPr>
                      <w:rFonts w:ascii="Arial" w:hAnsi="Arial" w:cs="Arial"/>
                    </w:rPr>
                    <w:t>GSM (2G)</w:t>
                  </w:r>
                </w:p>
                <w:p w:rsidR="00612D9A" w:rsidRPr="005113F6" w:rsidRDefault="00612D9A" w:rsidP="00BC7B20">
                  <w:pPr>
                    <w:pStyle w:val="Default"/>
                    <w:numPr>
                      <w:ilvl w:val="0"/>
                      <w:numId w:val="21"/>
                    </w:numPr>
                    <w:ind w:right="-244"/>
                    <w:rPr>
                      <w:rFonts w:ascii="Arial" w:hAnsi="Arial" w:cs="Arial"/>
                      <w:b/>
                      <w:bCs/>
                    </w:rPr>
                  </w:pPr>
                  <w:r w:rsidRPr="005113F6">
                    <w:rPr>
                      <w:rFonts w:ascii="Arial" w:hAnsi="Arial" w:cs="Arial"/>
                    </w:rPr>
                    <w:t>UMTS (3G)</w:t>
                  </w:r>
                </w:p>
                <w:p w:rsidR="00612D9A" w:rsidRPr="005113F6" w:rsidRDefault="00612D9A" w:rsidP="00BC7B20">
                  <w:pPr>
                    <w:pStyle w:val="Default"/>
                    <w:numPr>
                      <w:ilvl w:val="0"/>
                      <w:numId w:val="21"/>
                    </w:numPr>
                    <w:ind w:right="-244"/>
                    <w:rPr>
                      <w:rFonts w:ascii="Arial" w:hAnsi="Arial" w:cs="Arial"/>
                      <w:b/>
                      <w:bCs/>
                    </w:rPr>
                  </w:pPr>
                  <w:r w:rsidRPr="005113F6">
                    <w:rPr>
                      <w:rFonts w:ascii="Arial" w:hAnsi="Arial" w:cs="Arial"/>
                    </w:rPr>
                    <w:t>HSDPA (3.5G)</w:t>
                  </w:r>
                </w:p>
                <w:p w:rsidR="00612D9A" w:rsidRDefault="00612D9A" w:rsidP="00360A30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</w:pPr>
                </w:p>
                <w:p w:rsidR="00612D9A" w:rsidRDefault="00612D9A" w:rsidP="00360A30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  <w:t>Other Computer Skills</w:t>
                  </w:r>
                </w:p>
                <w:p w:rsidR="00612D9A" w:rsidRPr="005113F6" w:rsidRDefault="00612D9A" w:rsidP="00360A30">
                  <w:pPr>
                    <w:pStyle w:val="Default"/>
                    <w:numPr>
                      <w:ilvl w:val="0"/>
                      <w:numId w:val="22"/>
                    </w:numPr>
                    <w:rPr>
                      <w:rFonts w:ascii="Arial" w:hAnsi="Arial" w:cs="Arial"/>
                    </w:rPr>
                  </w:pPr>
                  <w:r w:rsidRPr="005113F6">
                    <w:rPr>
                      <w:rFonts w:ascii="Arial" w:hAnsi="Arial" w:cs="Arial"/>
                    </w:rPr>
                    <w:t xml:space="preserve">Attending </w:t>
                  </w:r>
                  <w:r w:rsidRPr="005113F6">
                    <w:rPr>
                      <w:rFonts w:ascii="Arial" w:hAnsi="Arial" w:cs="Arial"/>
                      <w:b/>
                      <w:bCs/>
                    </w:rPr>
                    <w:t>CCNA</w:t>
                  </w:r>
                  <w:r w:rsidRPr="005113F6">
                    <w:rPr>
                      <w:rFonts w:ascii="Arial" w:hAnsi="Arial" w:cs="Arial"/>
                    </w:rPr>
                    <w:t xml:space="preserve"> Courses </w:t>
                  </w:r>
                </w:p>
                <w:p w:rsidR="00612D9A" w:rsidRPr="005113F6" w:rsidRDefault="00612D9A" w:rsidP="00360A30">
                  <w:pPr>
                    <w:pStyle w:val="Default"/>
                    <w:numPr>
                      <w:ilvl w:val="0"/>
                      <w:numId w:val="22"/>
                    </w:numPr>
                    <w:rPr>
                      <w:rFonts w:ascii="Arial" w:hAnsi="Arial" w:cs="Arial"/>
                    </w:rPr>
                  </w:pPr>
                  <w:r w:rsidRPr="005113F6">
                    <w:rPr>
                      <w:rFonts w:ascii="Arial" w:hAnsi="Arial" w:cs="Arial"/>
                      <w:b/>
                      <w:bCs/>
                    </w:rPr>
                    <w:t>UNIX</w:t>
                  </w:r>
                  <w:r w:rsidRPr="005113F6">
                    <w:rPr>
                      <w:rFonts w:ascii="Arial" w:hAnsi="Arial" w:cs="Arial"/>
                    </w:rPr>
                    <w:t xml:space="preserve"> and </w:t>
                  </w:r>
                  <w:r w:rsidRPr="005113F6">
                    <w:rPr>
                      <w:rFonts w:ascii="Arial" w:hAnsi="Arial" w:cs="Arial"/>
                      <w:b/>
                      <w:bCs/>
                    </w:rPr>
                    <w:t>Matlab</w:t>
                  </w:r>
                  <w:r w:rsidRPr="005113F6">
                    <w:rPr>
                      <w:rFonts w:ascii="Arial" w:hAnsi="Arial" w:cs="Arial"/>
                    </w:rPr>
                    <w:t>.</w:t>
                  </w:r>
                </w:p>
                <w:p w:rsidR="00612D9A" w:rsidRDefault="00612D9A" w:rsidP="00612D9A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</w:pPr>
                </w:p>
                <w:p w:rsidR="00612D9A" w:rsidRDefault="00612D9A" w:rsidP="00612D9A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  <w:t xml:space="preserve">Electronic Skills   </w:t>
                  </w:r>
                  <w:r w:rsidRPr="00A1347E">
                    <w:rPr>
                      <w:rFonts w:cs="Arial"/>
                      <w:b/>
                      <w:bCs/>
                      <w:i/>
                      <w:iCs/>
                      <w:color w:val="00B0F0"/>
                      <w:sz w:val="22"/>
                      <w:szCs w:val="22"/>
                    </w:rPr>
                    <w:t>(IEEE Certified)</w:t>
                  </w:r>
                  <w:r>
                    <w:rPr>
                      <w:rFonts w:ascii="Arial" w:hAnsi="Arial" w:cs="Arial"/>
                      <w:b/>
                      <w:bCs/>
                      <w:color w:val="0070C0"/>
                      <w:sz w:val="24"/>
                      <w:szCs w:val="24"/>
                    </w:rPr>
                    <w:t xml:space="preserve"> </w:t>
                  </w:r>
                </w:p>
                <w:p w:rsidR="00612D9A" w:rsidRPr="005113F6" w:rsidRDefault="00612D9A" w:rsidP="004D2AAD">
                  <w:pPr>
                    <w:pStyle w:val="ListParagraph"/>
                    <w:numPr>
                      <w:ilvl w:val="0"/>
                      <w:numId w:val="19"/>
                    </w:num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113F6">
                    <w:rPr>
                      <w:rFonts w:ascii="Arial" w:hAnsi="Arial" w:cs="Arial"/>
                      <w:sz w:val="24"/>
                      <w:szCs w:val="24"/>
                    </w:rPr>
                    <w:t>AVR Microcontroller</w:t>
                  </w:r>
                </w:p>
                <w:p w:rsidR="00612D9A" w:rsidRPr="002615E0" w:rsidRDefault="00612D9A" w:rsidP="00612D9A">
                  <w:pPr>
                    <w:pStyle w:val="ListParagraph"/>
                    <w:numPr>
                      <w:ilvl w:val="0"/>
                      <w:numId w:val="25"/>
                    </w:numPr>
                    <w:ind w:left="733"/>
                    <w:jc w:val="left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5113F6">
                    <w:rPr>
                      <w:rFonts w:ascii="Arial" w:hAnsi="Arial" w:cs="Arial"/>
                      <w:sz w:val="24"/>
                      <w:szCs w:val="24"/>
                    </w:rPr>
                    <w:t>ATMEL Microcontroller</w:t>
                  </w:r>
                  <w:r w:rsidRPr="00612D9A">
                    <w:rPr>
                      <w:sz w:val="24"/>
                      <w:szCs w:val="24"/>
                    </w:rPr>
                    <w:t xml:space="preserve"> </w:t>
                  </w:r>
                </w:p>
                <w:p w:rsidR="002615E0" w:rsidRPr="00BC7B20" w:rsidRDefault="002615E0" w:rsidP="002615E0">
                  <w:pPr>
                    <w:pStyle w:val="ListParagraph"/>
                    <w:ind w:left="733"/>
                    <w:jc w:val="left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705B7E" w:rsidRPr="002D44B0" w:rsidTr="00750173">
              <w:trPr>
                <w:trHeight w:val="398"/>
              </w:trPr>
              <w:tc>
                <w:tcPr>
                  <w:tcW w:w="10920" w:type="dxa"/>
                  <w:tcBorders>
                    <w:top w:val="single" w:sz="8" w:space="0" w:color="8DB3E2"/>
                    <w:left w:val="single" w:sz="8" w:space="0" w:color="8DB3E2"/>
                    <w:bottom w:val="single" w:sz="8" w:space="0" w:color="8DB3E2"/>
                    <w:right w:val="single" w:sz="8" w:space="0" w:color="8DB3E2"/>
                  </w:tcBorders>
                  <w:shd w:val="clear" w:color="auto" w:fill="DBE5F1"/>
                  <w:vAlign w:val="center"/>
                </w:tcPr>
                <w:p w:rsidR="00705B7E" w:rsidRPr="00C00A97" w:rsidRDefault="00B06090" w:rsidP="00600CC4">
                  <w:pPr>
                    <w:spacing w:after="0" w:line="240" w:lineRule="auto"/>
                    <w:jc w:val="lef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C00A97">
                    <w:rPr>
                      <w:rFonts w:cs="Arial"/>
                      <w:b/>
                      <w:bCs/>
                      <w:sz w:val="28"/>
                      <w:szCs w:val="28"/>
                    </w:rPr>
                    <w:t xml:space="preserve">c) </w:t>
                  </w:r>
                  <w:r w:rsidR="00600CC4">
                    <w:rPr>
                      <w:rFonts w:cs="Arial"/>
                      <w:b/>
                      <w:bCs/>
                      <w:sz w:val="28"/>
                      <w:szCs w:val="28"/>
                    </w:rPr>
                    <w:t>Soft Skills</w:t>
                  </w:r>
                </w:p>
              </w:tc>
            </w:tr>
            <w:tr w:rsidR="00612D9A" w:rsidRPr="002D44B0" w:rsidTr="00F713C2">
              <w:trPr>
                <w:trHeight w:val="785"/>
              </w:trPr>
              <w:tc>
                <w:tcPr>
                  <w:tcW w:w="10920" w:type="dxa"/>
                  <w:tcBorders>
                    <w:top w:val="single" w:sz="8" w:space="0" w:color="8DB3E2"/>
                    <w:left w:val="single" w:sz="8" w:space="0" w:color="8DB3E2"/>
                    <w:bottom w:val="single" w:sz="8" w:space="0" w:color="8DB3E2"/>
                    <w:right w:val="single" w:sz="8" w:space="0" w:color="8DB3E2"/>
                  </w:tcBorders>
                  <w:shd w:val="clear" w:color="auto" w:fill="FFFFFF"/>
                  <w:vAlign w:val="center"/>
                </w:tcPr>
                <w:p w:rsidR="00612D9A" w:rsidRPr="005113F6" w:rsidRDefault="00612D9A" w:rsidP="00BF1CA2">
                  <w:pPr>
                    <w:pStyle w:val="Default"/>
                    <w:numPr>
                      <w:ilvl w:val="0"/>
                      <w:numId w:val="24"/>
                    </w:numPr>
                    <w:rPr>
                      <w:rFonts w:ascii="Arial" w:hAnsi="Arial" w:cs="Arial"/>
                    </w:rPr>
                  </w:pPr>
                  <w:r w:rsidRPr="005113F6">
                    <w:rPr>
                      <w:rFonts w:ascii="Arial" w:hAnsi="Arial" w:cs="Arial"/>
                    </w:rPr>
                    <w:t>Communication Skills </w:t>
                  </w:r>
                </w:p>
                <w:p w:rsidR="00612D9A" w:rsidRPr="005113F6" w:rsidRDefault="00612D9A" w:rsidP="00BF1CA2">
                  <w:pPr>
                    <w:pStyle w:val="Default"/>
                    <w:numPr>
                      <w:ilvl w:val="0"/>
                      <w:numId w:val="24"/>
                    </w:numPr>
                    <w:rPr>
                      <w:rFonts w:ascii="Arial" w:hAnsi="Arial" w:cs="Arial"/>
                    </w:rPr>
                  </w:pPr>
                  <w:r w:rsidRPr="005113F6">
                    <w:rPr>
                      <w:rFonts w:ascii="Arial" w:hAnsi="Arial" w:cs="Arial"/>
                    </w:rPr>
                    <w:t>Presentation Skills</w:t>
                  </w:r>
                </w:p>
                <w:p w:rsidR="00612D9A" w:rsidRPr="005113F6" w:rsidRDefault="00612D9A" w:rsidP="00BF1CA2">
                  <w:pPr>
                    <w:pStyle w:val="Default"/>
                    <w:numPr>
                      <w:ilvl w:val="0"/>
                      <w:numId w:val="24"/>
                    </w:numPr>
                    <w:rPr>
                      <w:rFonts w:ascii="Arial" w:hAnsi="Arial" w:cs="Arial"/>
                    </w:rPr>
                  </w:pPr>
                  <w:r w:rsidRPr="005113F6">
                    <w:rPr>
                      <w:rFonts w:ascii="Arial" w:hAnsi="Arial" w:cs="Arial"/>
                    </w:rPr>
                    <w:t>Negotiation Skills</w:t>
                  </w:r>
                </w:p>
                <w:p w:rsidR="00612D9A" w:rsidRPr="005113F6" w:rsidRDefault="00612D9A" w:rsidP="00BF1CA2">
                  <w:pPr>
                    <w:pStyle w:val="Default"/>
                    <w:numPr>
                      <w:ilvl w:val="0"/>
                      <w:numId w:val="24"/>
                    </w:numPr>
                    <w:rPr>
                      <w:rFonts w:ascii="Arial" w:hAnsi="Arial" w:cs="Arial"/>
                    </w:rPr>
                  </w:pPr>
                  <w:r w:rsidRPr="005113F6">
                    <w:rPr>
                      <w:rFonts w:ascii="Arial" w:hAnsi="Arial" w:cs="Arial"/>
                    </w:rPr>
                    <w:t>Project Management</w:t>
                  </w:r>
                </w:p>
                <w:p w:rsidR="00612D9A" w:rsidRPr="005113F6" w:rsidRDefault="00612D9A" w:rsidP="00BF1CA2">
                  <w:pPr>
                    <w:pStyle w:val="Default"/>
                    <w:numPr>
                      <w:ilvl w:val="0"/>
                      <w:numId w:val="24"/>
                    </w:numPr>
                    <w:rPr>
                      <w:rFonts w:ascii="Arial" w:hAnsi="Arial" w:cs="Arial"/>
                    </w:rPr>
                  </w:pPr>
                  <w:r w:rsidRPr="005113F6">
                    <w:rPr>
                      <w:rFonts w:ascii="Arial" w:hAnsi="Arial" w:cs="Arial"/>
                    </w:rPr>
                    <w:t>Report writing Skills</w:t>
                  </w:r>
                </w:p>
                <w:p w:rsidR="00612D9A" w:rsidRPr="005113F6" w:rsidRDefault="00612D9A" w:rsidP="00BF1CA2">
                  <w:pPr>
                    <w:pStyle w:val="Default"/>
                    <w:numPr>
                      <w:ilvl w:val="0"/>
                      <w:numId w:val="24"/>
                    </w:numPr>
                    <w:rPr>
                      <w:rFonts w:ascii="Arial" w:hAnsi="Arial" w:cs="Arial"/>
                    </w:rPr>
                  </w:pPr>
                  <w:r w:rsidRPr="005113F6">
                    <w:rPr>
                      <w:rFonts w:ascii="Arial" w:hAnsi="Arial" w:cs="Arial"/>
                    </w:rPr>
                    <w:t>Marketing Skills</w:t>
                  </w:r>
                </w:p>
                <w:p w:rsidR="00612D9A" w:rsidRPr="005113F6" w:rsidRDefault="00612D9A" w:rsidP="00BF1CA2">
                  <w:pPr>
                    <w:pStyle w:val="Default"/>
                    <w:numPr>
                      <w:ilvl w:val="0"/>
                      <w:numId w:val="22"/>
                    </w:numPr>
                    <w:rPr>
                      <w:rFonts w:ascii="Arial" w:hAnsi="Arial" w:cs="Arial"/>
                    </w:rPr>
                  </w:pPr>
                  <w:r w:rsidRPr="005113F6">
                    <w:rPr>
                      <w:rFonts w:ascii="Arial" w:hAnsi="Arial" w:cs="Arial"/>
                    </w:rPr>
                    <w:t>P</w:t>
                  </w:r>
                  <w:r w:rsidR="00533765" w:rsidRPr="005113F6">
                    <w:rPr>
                      <w:rFonts w:ascii="Arial" w:hAnsi="Arial" w:cs="Arial"/>
                    </w:rPr>
                    <w:t>roblem Solving &amp; Decision Making</w:t>
                  </w:r>
                </w:p>
                <w:p w:rsidR="00246592" w:rsidRDefault="00246592" w:rsidP="00533765">
                  <w:pPr>
                    <w:pStyle w:val="Achievement"/>
                    <w:framePr w:hSpace="0" w:wrap="auto" w:vAnchor="margin" w:hAnchor="text" w:yAlign="inline"/>
                    <w:numPr>
                      <w:ilvl w:val="0"/>
                      <w:numId w:val="0"/>
                    </w:numPr>
                    <w:ind w:left="453"/>
                    <w:suppressOverlap w:val="0"/>
                  </w:pPr>
                </w:p>
                <w:p w:rsidR="002615E0" w:rsidRDefault="002615E0" w:rsidP="00533765">
                  <w:pPr>
                    <w:pStyle w:val="Achievement"/>
                    <w:framePr w:hSpace="0" w:wrap="auto" w:vAnchor="margin" w:hAnchor="text" w:yAlign="inline"/>
                    <w:numPr>
                      <w:ilvl w:val="0"/>
                      <w:numId w:val="0"/>
                    </w:numPr>
                    <w:ind w:left="453"/>
                    <w:suppressOverlap w:val="0"/>
                  </w:pPr>
                </w:p>
                <w:p w:rsidR="002615E0" w:rsidRPr="004D2AAD" w:rsidRDefault="002615E0" w:rsidP="00533765">
                  <w:pPr>
                    <w:pStyle w:val="Achievement"/>
                    <w:framePr w:hSpace="0" w:wrap="auto" w:vAnchor="margin" w:hAnchor="text" w:yAlign="inline"/>
                    <w:numPr>
                      <w:ilvl w:val="0"/>
                      <w:numId w:val="0"/>
                    </w:numPr>
                    <w:ind w:left="453"/>
                    <w:suppressOverlap w:val="0"/>
                  </w:pPr>
                </w:p>
              </w:tc>
            </w:tr>
          </w:tbl>
          <w:p w:rsidR="00383E94" w:rsidRDefault="00383E94" w:rsidP="00007F76">
            <w:pPr>
              <w:rPr>
                <w:rFonts w:ascii="Arial" w:hAnsi="Arial" w:cs="Arial"/>
              </w:rPr>
            </w:pPr>
          </w:p>
          <w:tbl>
            <w:tblPr>
              <w:tblpPr w:leftFromText="180" w:rightFromText="180" w:vertAnchor="text" w:horzAnchor="margin" w:tblpY="-108"/>
              <w:tblOverlap w:val="never"/>
              <w:tblW w:w="10911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/>
            </w:tblPr>
            <w:tblGrid>
              <w:gridCol w:w="10911"/>
            </w:tblGrid>
            <w:tr w:rsidR="00383E94" w:rsidRPr="002D44B0" w:rsidTr="0069210F">
              <w:trPr>
                <w:trHeight w:val="109"/>
              </w:trPr>
              <w:tc>
                <w:tcPr>
                  <w:tcW w:w="1091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383E94" w:rsidRPr="003116BD" w:rsidRDefault="00383E94" w:rsidP="00383E94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</w:rPr>
                  </w:pPr>
                  <w:r w:rsidRPr="003116BD"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</w:rPr>
                    <w:lastRenderedPageBreak/>
                    <w:t>Work Experience</w:t>
                  </w:r>
                </w:p>
              </w:tc>
            </w:tr>
            <w:tr w:rsidR="00383E94" w:rsidRPr="002D44B0" w:rsidTr="0069210F">
              <w:trPr>
                <w:trHeight w:val="8776"/>
              </w:trPr>
              <w:tc>
                <w:tcPr>
                  <w:tcW w:w="1091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10728" w:type="dxa"/>
                    <w:tblInd w:w="7" w:type="dxa"/>
                    <w:tblLayout w:type="fixed"/>
                    <w:tblLook w:val="04A0"/>
                  </w:tblPr>
                  <w:tblGrid>
                    <w:gridCol w:w="4044"/>
                    <w:gridCol w:w="6684"/>
                  </w:tblGrid>
                  <w:tr w:rsidR="00E77853" w:rsidRPr="002D44B0" w:rsidTr="00E77853">
                    <w:trPr>
                      <w:trHeight w:val="113"/>
                    </w:trPr>
                    <w:tc>
                      <w:tcPr>
                        <w:tcW w:w="4044" w:type="dxa"/>
                      </w:tcPr>
                      <w:p w:rsidR="00E77853" w:rsidRPr="00CC716D" w:rsidRDefault="00E77853" w:rsidP="00CE6766">
                        <w:pPr>
                          <w:pStyle w:val="ListParagraph"/>
                          <w:spacing w:before="80" w:after="0" w:line="240" w:lineRule="auto"/>
                          <w:ind w:left="0"/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  <w:t xml:space="preserve">November  </w:t>
                        </w:r>
                        <w:r w:rsidR="00CE6766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  <w:t>2009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  <w:t xml:space="preserve"> – </w:t>
                        </w:r>
                        <w:r w:rsidR="00305C9C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  <w:t>May 2012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E77853" w:rsidRDefault="00E77853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</w:tr>
                  <w:tr w:rsidR="00E77853" w:rsidRPr="002D44B0" w:rsidTr="00E77853">
                    <w:trPr>
                      <w:trHeight w:val="113"/>
                    </w:trPr>
                    <w:tc>
                      <w:tcPr>
                        <w:tcW w:w="4044" w:type="dxa"/>
                      </w:tcPr>
                      <w:p w:rsidR="00E77853" w:rsidRPr="005113F6" w:rsidRDefault="00E77853" w:rsidP="004A5F2D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 xml:space="preserve">Title of Position 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E77853" w:rsidRDefault="00E77853" w:rsidP="00245017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color w:val="3B3E42"/>
                            <w:sz w:val="24"/>
                            <w:szCs w:val="24"/>
                          </w:rPr>
                        </w:pPr>
                        <w:r w:rsidRPr="00342041">
                          <w:rPr>
                            <w:rFonts w:ascii="Arial" w:hAnsi="Arial" w:cs="Arial"/>
                            <w:b/>
                            <w:color w:val="3B3E42"/>
                            <w:sz w:val="24"/>
                            <w:szCs w:val="24"/>
                          </w:rPr>
                          <w:t xml:space="preserve">IT </w:t>
                        </w:r>
                        <w:r w:rsidR="00342041" w:rsidRPr="00342041">
                          <w:rPr>
                            <w:rFonts w:ascii="Arial" w:hAnsi="Arial" w:cs="Arial"/>
                            <w:b/>
                            <w:color w:val="3B3E42"/>
                            <w:sz w:val="24"/>
                            <w:szCs w:val="24"/>
                          </w:rPr>
                          <w:t xml:space="preserve">Specialist (Software </w:t>
                        </w:r>
                        <w:r w:rsidR="00245017">
                          <w:rPr>
                            <w:rFonts w:ascii="Arial" w:hAnsi="Arial" w:cs="Arial"/>
                            <w:b/>
                            <w:color w:val="3B3E42"/>
                            <w:sz w:val="24"/>
                            <w:szCs w:val="24"/>
                          </w:rPr>
                          <w:t>Developer</w:t>
                        </w:r>
                        <w:r w:rsidR="00342041" w:rsidRPr="00342041">
                          <w:rPr>
                            <w:rFonts w:ascii="Arial" w:hAnsi="Arial" w:cs="Arial"/>
                            <w:b/>
                            <w:color w:val="3B3E42"/>
                            <w:sz w:val="24"/>
                            <w:szCs w:val="24"/>
                          </w:rPr>
                          <w:t>)</w:t>
                        </w:r>
                      </w:p>
                      <w:p w:rsidR="00CE4781" w:rsidRPr="00342041" w:rsidRDefault="00CE4781" w:rsidP="00245017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color w:val="3B3E42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77853" w:rsidRPr="002D44B0" w:rsidTr="00E77853">
                    <w:trPr>
                      <w:trHeight w:val="113"/>
                    </w:trPr>
                    <w:tc>
                      <w:tcPr>
                        <w:tcW w:w="4044" w:type="dxa"/>
                      </w:tcPr>
                      <w:p w:rsidR="00E77853" w:rsidRPr="005113F6" w:rsidRDefault="00E77853" w:rsidP="004A5F2D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 xml:space="preserve">Field 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E56D80" w:rsidRDefault="005F6CDD" w:rsidP="00D64B2A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ind w:left="435"/>
                          <w:jc w:val="left"/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</w:pPr>
                        <w:r w:rsidRPr="00C85048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 xml:space="preserve">SAP </w:t>
                        </w:r>
                        <w:r w:rsidR="00E56D80" w:rsidRPr="00C85048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>ERP</w:t>
                        </w:r>
                        <w:r w:rsidRPr="00C85048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 xml:space="preserve"> (SD – PM – PP – QC</w:t>
                        </w:r>
                        <w:r w:rsidR="00894FEC" w:rsidRPr="00C85048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 xml:space="preserve"> and MM</w:t>
                        </w:r>
                        <w:r w:rsidRPr="00C85048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>) Modules</w:t>
                        </w:r>
                        <w:r w:rsidR="00894FEC" w:rsidRPr="00C85048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>.</w:t>
                        </w:r>
                      </w:p>
                      <w:p w:rsidR="00CE4781" w:rsidRPr="00C85048" w:rsidRDefault="00CE4781" w:rsidP="00D64B2A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ind w:left="435"/>
                          <w:jc w:val="left"/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>Information Security Management System (</w:t>
                        </w:r>
                        <w:r w:rsidRPr="00CE4781">
                          <w:rPr>
                            <w:rFonts w:ascii="Arial" w:hAnsi="Arial" w:cs="Arial"/>
                            <w:b/>
                            <w:i/>
                            <w:iCs/>
                            <w:color w:val="3B3E42"/>
                            <w:sz w:val="24"/>
                            <w:szCs w:val="24"/>
                          </w:rPr>
                          <w:t>ISO 270001</w:t>
                        </w:r>
                        <w:r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 xml:space="preserve">) </w:t>
                        </w:r>
                      </w:p>
                      <w:p w:rsidR="00894FEC" w:rsidRPr="00C85048" w:rsidRDefault="00894FEC" w:rsidP="00D64B2A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ind w:left="435"/>
                          <w:jc w:val="left"/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</w:pPr>
                        <w:r w:rsidRPr="00C85048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 xml:space="preserve">Software </w:t>
                        </w:r>
                        <w:r w:rsidR="0095506D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 xml:space="preserve">and database </w:t>
                        </w:r>
                        <w:r w:rsidRPr="00C85048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>Support (Microsoft Power Builder, Share Point</w:t>
                        </w:r>
                        <w:r w:rsidR="0095506D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>, Oracle Database 10g</w:t>
                        </w:r>
                        <w:r w:rsidRPr="00C85048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 xml:space="preserve">). </w:t>
                        </w:r>
                      </w:p>
                      <w:p w:rsidR="00D64B2A" w:rsidRDefault="00C85048" w:rsidP="000A2A22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ind w:left="435"/>
                          <w:jc w:val="left"/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</w:pPr>
                        <w:r w:rsidRPr="00C85048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 xml:space="preserve">Servers and </w:t>
                        </w:r>
                        <w:r w:rsidR="000A2A22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>Network LAN/WAN</w:t>
                        </w:r>
                      </w:p>
                      <w:p w:rsidR="003E4923" w:rsidRDefault="003E4923" w:rsidP="003E4923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ind w:left="435"/>
                          <w:jc w:val="left"/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</w:pPr>
                        <w:r w:rsidRPr="003E4923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 xml:space="preserve">Microsoft Active Directory </w:t>
                        </w:r>
                        <w:r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>2007</w:t>
                        </w:r>
                      </w:p>
                      <w:p w:rsidR="000A2A22" w:rsidRPr="00C85048" w:rsidRDefault="000A2A22" w:rsidP="003E4923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ind w:left="435"/>
                          <w:jc w:val="left"/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>Gate Attendance System (LENEL Software support)</w:t>
                        </w:r>
                      </w:p>
                    </w:tc>
                  </w:tr>
                  <w:tr w:rsidR="00E77853" w:rsidRPr="002D44B0" w:rsidTr="00E77853">
                    <w:trPr>
                      <w:trHeight w:val="113"/>
                    </w:trPr>
                    <w:tc>
                      <w:tcPr>
                        <w:tcW w:w="4044" w:type="dxa"/>
                      </w:tcPr>
                      <w:p w:rsidR="00E77853" w:rsidRPr="005113F6" w:rsidRDefault="00E77853" w:rsidP="004A5F2D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Name Of Organization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E77853" w:rsidRPr="00C85048" w:rsidRDefault="00C85048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</w:pPr>
                        <w:r w:rsidRPr="00C85048">
                          <w:rPr>
                            <w:rFonts w:ascii="Arial" w:hAnsi="Arial" w:cs="Arial"/>
                            <w:bCs/>
                            <w:color w:val="3B3E42"/>
                            <w:sz w:val="24"/>
                            <w:szCs w:val="24"/>
                          </w:rPr>
                          <w:t>Alexandria carbon Black (Aditya Birla Group)</w:t>
                        </w:r>
                      </w:p>
                    </w:tc>
                  </w:tr>
                  <w:tr w:rsidR="00E77853" w:rsidRPr="002D44B0" w:rsidTr="00E77853">
                    <w:trPr>
                      <w:trHeight w:val="113"/>
                    </w:trPr>
                    <w:tc>
                      <w:tcPr>
                        <w:tcW w:w="4044" w:type="dxa"/>
                      </w:tcPr>
                      <w:p w:rsidR="00E77853" w:rsidRPr="005113F6" w:rsidRDefault="00E77853" w:rsidP="004A5F2D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i/>
                            <w:iCs/>
                            <w:color w:val="548DD4"/>
                          </w:rPr>
                        </w:pPr>
                      </w:p>
                    </w:tc>
                    <w:tc>
                      <w:tcPr>
                        <w:tcW w:w="6684" w:type="dxa"/>
                      </w:tcPr>
                      <w:p w:rsidR="00E77853" w:rsidRPr="00E77853" w:rsidRDefault="00E77853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color w:val="3B3E42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383E94" w:rsidRPr="002D44B0" w:rsidTr="00E77853">
                    <w:trPr>
                      <w:trHeight w:val="113"/>
                    </w:trPr>
                    <w:tc>
                      <w:tcPr>
                        <w:tcW w:w="4044" w:type="dxa"/>
                      </w:tcPr>
                      <w:p w:rsidR="00383E94" w:rsidRPr="00CC716D" w:rsidRDefault="00383E94" w:rsidP="00383E94">
                        <w:pPr>
                          <w:pStyle w:val="ListParagraph"/>
                          <w:spacing w:before="80" w:after="0" w:line="240" w:lineRule="auto"/>
                          <w:ind w:left="0"/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</w:pP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  <w:t>October 2008</w:t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t xml:space="preserve">wo months as IT Engineering .tory </w:t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  <w:t xml:space="preserve"> - January  2009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E77853" w:rsidRDefault="00383E94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color w:val="3B3E42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383E94" w:rsidRPr="002D44B0" w:rsidTr="00E77853">
                    <w:trPr>
                      <w:trHeight w:val="493"/>
                    </w:trPr>
                    <w:tc>
                      <w:tcPr>
                        <w:tcW w:w="4044" w:type="dxa"/>
                      </w:tcPr>
                      <w:p w:rsidR="00383E94" w:rsidRPr="005113F6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 xml:space="preserve">Title of Position 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F209A4" w:rsidRDefault="00383E94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F209A4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 xml:space="preserve">IT Technical Support                                              </w:t>
                        </w:r>
                      </w:p>
                    </w:tc>
                  </w:tr>
                  <w:tr w:rsidR="00383E94" w:rsidRPr="002D44B0" w:rsidTr="00E77853">
                    <w:trPr>
                      <w:trHeight w:val="594"/>
                    </w:trPr>
                    <w:tc>
                      <w:tcPr>
                        <w:tcW w:w="4044" w:type="dxa"/>
                      </w:tcPr>
                      <w:p w:rsidR="00383E94" w:rsidRPr="005113F6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 xml:space="preserve">Field 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C85048" w:rsidRDefault="00383E94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C85048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 xml:space="preserve">Access Control and IP Surveillance Systems: </w:t>
                        </w:r>
                      </w:p>
                      <w:p w:rsidR="00383E94" w:rsidRPr="00C85048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C85048">
                          <w:rPr>
                            <w:rFonts w:ascii="Arial" w:hAnsi="Arial" w:cs="Arial"/>
                            <w:bCs/>
                            <w:i/>
                            <w:iCs/>
                            <w:sz w:val="24"/>
                            <w:szCs w:val="24"/>
                          </w:rPr>
                          <w:t>CCTV (Closed- Circuit Television) Cameras.</w:t>
                        </w:r>
                      </w:p>
                      <w:p w:rsidR="00383E94" w:rsidRPr="00C85048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C85048">
                          <w:rPr>
                            <w:rFonts w:ascii="Arial" w:hAnsi="Arial" w:cs="Arial"/>
                            <w:bCs/>
                            <w:i/>
                            <w:iCs/>
                            <w:sz w:val="24"/>
                            <w:szCs w:val="24"/>
                          </w:rPr>
                          <w:t>CCD (Charge-Coupled Device) Cameras.</w:t>
                        </w:r>
                      </w:p>
                    </w:tc>
                  </w:tr>
                  <w:tr w:rsidR="00383E94" w:rsidRPr="002D44B0" w:rsidTr="00E77853">
                    <w:trPr>
                      <w:trHeight w:val="107"/>
                    </w:trPr>
                    <w:tc>
                      <w:tcPr>
                        <w:tcW w:w="4044" w:type="dxa"/>
                      </w:tcPr>
                      <w:p w:rsidR="00383E94" w:rsidRPr="005113F6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Name Of Organization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5113F6" w:rsidRDefault="00383E94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 xml:space="preserve">BRC Egypt </w:t>
                        </w:r>
                      </w:p>
                    </w:tc>
                  </w:tr>
                  <w:tr w:rsidR="00383E94" w:rsidRPr="002D44B0" w:rsidTr="00E77853">
                    <w:trPr>
                      <w:trHeight w:val="118"/>
                    </w:trPr>
                    <w:tc>
                      <w:tcPr>
                        <w:tcW w:w="4044" w:type="dxa"/>
                      </w:tcPr>
                      <w:p w:rsidR="00383E94" w:rsidRPr="005113F6" w:rsidRDefault="00383E94" w:rsidP="00383E94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i/>
                            <w:iCs/>
                            <w:color w:val="548DD4"/>
                          </w:rPr>
                        </w:pPr>
                      </w:p>
                    </w:tc>
                    <w:tc>
                      <w:tcPr>
                        <w:tcW w:w="6684" w:type="dxa"/>
                      </w:tcPr>
                      <w:p w:rsidR="00383E94" w:rsidRPr="005113F6" w:rsidRDefault="00383E94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</w:p>
                    </w:tc>
                  </w:tr>
                  <w:tr w:rsidR="00383E94" w:rsidRPr="002D44B0" w:rsidTr="0069210F">
                    <w:trPr>
                      <w:trHeight w:val="118"/>
                    </w:trPr>
                    <w:tc>
                      <w:tcPr>
                        <w:tcW w:w="10728" w:type="dxa"/>
                        <w:gridSpan w:val="2"/>
                        <w:shd w:val="clear" w:color="auto" w:fill="DBE5F1"/>
                      </w:tcPr>
                      <w:p w:rsidR="00383E94" w:rsidRPr="00410FD8" w:rsidRDefault="00383E94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color w:val="3B3E42"/>
                            <w:sz w:val="24"/>
                            <w:szCs w:val="24"/>
                          </w:rPr>
                        </w:pPr>
                        <w:r w:rsidRPr="00410FD8">
                          <w:rPr>
                            <w:rFonts w:ascii="Arial" w:hAnsi="Arial" w:cs="Arial"/>
                            <w:b/>
                            <w:bCs/>
                            <w:color w:val="3B3E42"/>
                            <w:sz w:val="24"/>
                            <w:szCs w:val="24"/>
                          </w:rPr>
                          <w:t>Training Experience</w:t>
                        </w:r>
                      </w:p>
                    </w:tc>
                  </w:tr>
                  <w:tr w:rsidR="00383E94" w:rsidRPr="002D44B0" w:rsidTr="00E77853">
                    <w:trPr>
                      <w:trHeight w:val="578"/>
                    </w:trPr>
                    <w:tc>
                      <w:tcPr>
                        <w:tcW w:w="4044" w:type="dxa"/>
                      </w:tcPr>
                      <w:p w:rsidR="00383E94" w:rsidRPr="00CC716D" w:rsidRDefault="00383E94" w:rsidP="00383E94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</w:pP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  <w:t xml:space="preserve">May 2010 - July 2010  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8C3376" w:rsidRDefault="00383E94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color w:val="3B3E42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383E94" w:rsidRPr="002D44B0" w:rsidTr="00E77853">
                    <w:trPr>
                      <w:trHeight w:val="578"/>
                    </w:trPr>
                    <w:tc>
                      <w:tcPr>
                        <w:tcW w:w="4044" w:type="dxa"/>
                      </w:tcPr>
                      <w:p w:rsidR="00383E94" w:rsidRPr="00B45C3A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B45C3A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>Field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8C3376" w:rsidRDefault="00383E94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8C3376">
                          <w:rPr>
                            <w:rFonts w:ascii="Arial" w:hAnsi="Arial" w:cs="Arial"/>
                            <w:b/>
                            <w:i/>
                            <w:iCs/>
                            <w:sz w:val="24"/>
                            <w:szCs w:val="24"/>
                          </w:rPr>
                          <w:t xml:space="preserve">ERP Implementation (Oracle ERP) </w:t>
                        </w:r>
                      </w:p>
                    </w:tc>
                  </w:tr>
                  <w:tr w:rsidR="00383E94" w:rsidRPr="002D44B0" w:rsidTr="00E77853">
                    <w:trPr>
                      <w:trHeight w:val="240"/>
                    </w:trPr>
                    <w:tc>
                      <w:tcPr>
                        <w:tcW w:w="4044" w:type="dxa"/>
                      </w:tcPr>
                      <w:p w:rsidR="00383E94" w:rsidRPr="00B45C3A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B45C3A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>Name Of Organization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2E77C7" w:rsidRDefault="00383E94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2F4687">
                          <w:rPr>
                            <w:rFonts w:ascii="Arial" w:hAnsi="Arial" w:cs="Arial"/>
                            <w:b/>
                            <w:i/>
                            <w:iCs/>
                            <w:sz w:val="24"/>
                            <w:szCs w:val="24"/>
                          </w:rPr>
                          <w:t>MCI Unilever</w:t>
                        </w:r>
                        <w:r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 xml:space="preserve"> and </w:t>
                        </w:r>
                        <w:r w:rsidRPr="002F4687">
                          <w:rPr>
                            <w:rFonts w:ascii="Arial" w:hAnsi="Arial" w:cs="Arial"/>
                            <w:b/>
                            <w:i/>
                            <w:iCs/>
                            <w:sz w:val="24"/>
                            <w:szCs w:val="24"/>
                          </w:rPr>
                          <w:t>OFIS SOFT</w:t>
                        </w:r>
                      </w:p>
                    </w:tc>
                  </w:tr>
                  <w:tr w:rsidR="00383E94" w:rsidRPr="002D44B0" w:rsidTr="00E77853">
                    <w:trPr>
                      <w:trHeight w:val="286"/>
                    </w:trPr>
                    <w:tc>
                      <w:tcPr>
                        <w:tcW w:w="4044" w:type="dxa"/>
                      </w:tcPr>
                      <w:p w:rsidR="00383E94" w:rsidRPr="00CC716D" w:rsidRDefault="00383E94" w:rsidP="00383E94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0070C0"/>
                            <w:sz w:val="24"/>
                            <w:szCs w:val="24"/>
                          </w:rPr>
                        </w:pP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  <w:t>October 2008</w:t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t xml:space="preserve">wo months as IT Engineering .tory </w:t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vanish/>
                            <w:color w:val="0070C0"/>
                            <w:sz w:val="24"/>
                            <w:szCs w:val="24"/>
                          </w:rPr>
                          <w:pgNum/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2D44B0" w:rsidRDefault="00383E94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</w:tr>
                  <w:tr w:rsidR="00383E94" w:rsidRPr="002D44B0" w:rsidTr="00E77853">
                    <w:trPr>
                      <w:trHeight w:val="431"/>
                    </w:trPr>
                    <w:tc>
                      <w:tcPr>
                        <w:tcW w:w="4044" w:type="dxa"/>
                      </w:tcPr>
                      <w:p w:rsidR="00383E94" w:rsidRPr="00B45C3A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B45C3A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>Field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5113F6" w:rsidRDefault="00383E94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>Soft Skills  entitled   (“</w:t>
                        </w:r>
                        <w:r w:rsidRPr="005113F6">
                          <w:rPr>
                            <w:rFonts w:ascii="Arial" w:hAnsi="Arial" w:cs="Arial"/>
                            <w:bCs/>
                            <w:i/>
                            <w:iCs/>
                            <w:sz w:val="24"/>
                            <w:szCs w:val="24"/>
                          </w:rPr>
                          <w:t>Achieving Your Personal Victory”)</w:t>
                        </w:r>
                      </w:p>
                    </w:tc>
                  </w:tr>
                  <w:tr w:rsidR="00383E94" w:rsidRPr="002D44B0" w:rsidTr="00E77853">
                    <w:trPr>
                      <w:trHeight w:val="124"/>
                    </w:trPr>
                    <w:tc>
                      <w:tcPr>
                        <w:tcW w:w="4044" w:type="dxa"/>
                      </w:tcPr>
                      <w:p w:rsidR="00383E94" w:rsidRPr="00B45C3A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B45C3A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>Name Of Organization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5113F6" w:rsidRDefault="00383E94" w:rsidP="00383E94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i/>
                            <w:iCs/>
                            <w:sz w:val="24"/>
                            <w:szCs w:val="24"/>
                          </w:rPr>
                          <w:t>Vodafone Egypt</w:t>
                        </w:r>
                      </w:p>
                    </w:tc>
                  </w:tr>
                  <w:tr w:rsidR="00383E94" w:rsidRPr="002D44B0" w:rsidTr="0069210F">
                    <w:trPr>
                      <w:trHeight w:val="101"/>
                    </w:trPr>
                    <w:tc>
                      <w:tcPr>
                        <w:tcW w:w="10728" w:type="dxa"/>
                        <w:gridSpan w:val="2"/>
                        <w:vAlign w:val="center"/>
                      </w:tcPr>
                      <w:p w:rsidR="00383E94" w:rsidRPr="00CC716D" w:rsidRDefault="00383E94" w:rsidP="00383E9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</w:pP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  <w:t xml:space="preserve"> August 2005 – 2008</w:t>
                        </w:r>
                      </w:p>
                    </w:tc>
                  </w:tr>
                  <w:tr w:rsidR="00383E94" w:rsidRPr="002D44B0" w:rsidTr="00E77853">
                    <w:trPr>
                      <w:trHeight w:val="380"/>
                    </w:trPr>
                    <w:tc>
                      <w:tcPr>
                        <w:tcW w:w="4044" w:type="dxa"/>
                      </w:tcPr>
                      <w:p w:rsidR="00383E94" w:rsidRPr="00B45C3A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B45C3A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>Field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5113F6" w:rsidRDefault="00383E94" w:rsidP="00383E94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>Electronics , Graphics and Programming</w:t>
                        </w:r>
                      </w:p>
                    </w:tc>
                  </w:tr>
                  <w:tr w:rsidR="00383E94" w:rsidRPr="002D44B0" w:rsidTr="00E77853">
                    <w:trPr>
                      <w:trHeight w:val="124"/>
                    </w:trPr>
                    <w:tc>
                      <w:tcPr>
                        <w:tcW w:w="4044" w:type="dxa"/>
                      </w:tcPr>
                      <w:p w:rsidR="00383E94" w:rsidRPr="00B45C3A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B45C3A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>Name Of Organization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5113F6" w:rsidRDefault="00383E94" w:rsidP="00383E94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5113F6">
                          <w:rPr>
                            <w:rFonts w:ascii="Arial" w:hAnsi="Arial" w:cs="Arial"/>
                            <w:b/>
                            <w:i/>
                            <w:iCs/>
                            <w:sz w:val="24"/>
                            <w:szCs w:val="24"/>
                          </w:rPr>
                          <w:t xml:space="preserve">IEEE Organization </w:t>
                        </w:r>
                      </w:p>
                    </w:tc>
                  </w:tr>
                  <w:tr w:rsidR="00383E94" w:rsidRPr="002D44B0" w:rsidTr="00E77853">
                    <w:trPr>
                      <w:trHeight w:val="118"/>
                    </w:trPr>
                    <w:tc>
                      <w:tcPr>
                        <w:tcW w:w="4044" w:type="dxa"/>
                        <w:vAlign w:val="center"/>
                      </w:tcPr>
                      <w:p w:rsidR="00383E94" w:rsidRPr="00CC716D" w:rsidRDefault="00383E94" w:rsidP="00383E94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</w:pP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  <w:t>August 2007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Default="00383E94" w:rsidP="00383E94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</w:tr>
                  <w:tr w:rsidR="00383E94" w:rsidRPr="002D44B0" w:rsidTr="00E77853">
                    <w:trPr>
                      <w:trHeight w:val="400"/>
                    </w:trPr>
                    <w:tc>
                      <w:tcPr>
                        <w:tcW w:w="4044" w:type="dxa"/>
                      </w:tcPr>
                      <w:p w:rsidR="00383E94" w:rsidRPr="002A3ED9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2A3ED9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>Field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2A3ED9" w:rsidRDefault="00383E94" w:rsidP="00383E94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2A3ED9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 xml:space="preserve">TV &amp; Radio Communications </w:t>
                        </w:r>
                      </w:p>
                    </w:tc>
                  </w:tr>
                  <w:tr w:rsidR="00383E94" w:rsidRPr="002D44B0" w:rsidTr="00E77853">
                    <w:trPr>
                      <w:trHeight w:val="124"/>
                    </w:trPr>
                    <w:tc>
                      <w:tcPr>
                        <w:tcW w:w="4044" w:type="dxa"/>
                      </w:tcPr>
                      <w:p w:rsidR="00383E94" w:rsidRPr="002A3ED9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2A3ED9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>Name Of Organization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2A3ED9" w:rsidRDefault="00383E94" w:rsidP="00383E94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2A3ED9">
                          <w:rPr>
                            <w:rFonts w:ascii="Arial" w:hAnsi="Arial" w:cs="Arial"/>
                            <w:b/>
                            <w:i/>
                            <w:iCs/>
                            <w:sz w:val="24"/>
                            <w:szCs w:val="24"/>
                          </w:rPr>
                          <w:t>Radio &amp; television Broadcast</w:t>
                        </w:r>
                      </w:p>
                    </w:tc>
                  </w:tr>
                  <w:tr w:rsidR="00383E94" w:rsidRPr="002D44B0" w:rsidTr="00E77853">
                    <w:trPr>
                      <w:trHeight w:val="113"/>
                    </w:trPr>
                    <w:tc>
                      <w:tcPr>
                        <w:tcW w:w="4044" w:type="dxa"/>
                        <w:vAlign w:val="center"/>
                      </w:tcPr>
                      <w:p w:rsidR="00383E94" w:rsidRPr="00CC716D" w:rsidRDefault="00383E94" w:rsidP="00383E94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</w:pPr>
                        <w:r w:rsidRPr="00CC716D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0070C0"/>
                            <w:sz w:val="24"/>
                            <w:szCs w:val="24"/>
                          </w:rPr>
                          <w:t>August 2005 &amp; August 2006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Default="00383E94" w:rsidP="00383E94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</w:tr>
                  <w:tr w:rsidR="00383E94" w:rsidRPr="002D44B0" w:rsidTr="00E77853">
                    <w:trPr>
                      <w:trHeight w:val="475"/>
                    </w:trPr>
                    <w:tc>
                      <w:tcPr>
                        <w:tcW w:w="4044" w:type="dxa"/>
                      </w:tcPr>
                      <w:p w:rsidR="00383E94" w:rsidRPr="00B45C3A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B45C3A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>Field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B45C3A" w:rsidRDefault="00383E94" w:rsidP="00383E94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B45C3A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>Electronic – Communications</w:t>
                        </w:r>
                      </w:p>
                    </w:tc>
                  </w:tr>
                  <w:tr w:rsidR="00383E94" w:rsidRPr="002D44B0" w:rsidTr="00E77853">
                    <w:trPr>
                      <w:trHeight w:val="124"/>
                    </w:trPr>
                    <w:tc>
                      <w:tcPr>
                        <w:tcW w:w="4044" w:type="dxa"/>
                      </w:tcPr>
                      <w:p w:rsidR="00383E94" w:rsidRPr="00B45C3A" w:rsidRDefault="00383E94" w:rsidP="00383E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80" w:after="0" w:line="240" w:lineRule="auto"/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</w:pPr>
                        <w:r w:rsidRPr="00B45C3A">
                          <w:rPr>
                            <w:rFonts w:ascii="Arial" w:hAnsi="Arial" w:cs="Arial"/>
                            <w:bCs/>
                            <w:sz w:val="24"/>
                            <w:szCs w:val="24"/>
                          </w:rPr>
                          <w:t>Name Of Organization</w:t>
                        </w:r>
                      </w:p>
                    </w:tc>
                    <w:tc>
                      <w:tcPr>
                        <w:tcW w:w="6684" w:type="dxa"/>
                      </w:tcPr>
                      <w:p w:rsidR="00383E94" w:rsidRPr="00B45C3A" w:rsidRDefault="00383E94" w:rsidP="00383E94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45C3A">
                          <w:rPr>
                            <w:rFonts w:ascii="Arial" w:hAnsi="Arial" w:cs="Arial"/>
                            <w:b/>
                            <w:i/>
                            <w:iCs/>
                            <w:sz w:val="24"/>
                            <w:szCs w:val="24"/>
                          </w:rPr>
                          <w:t>Alexandria Distribution Electricity company</w:t>
                        </w:r>
                      </w:p>
                    </w:tc>
                  </w:tr>
                </w:tbl>
                <w:p w:rsidR="00383E94" w:rsidRPr="002D44B0" w:rsidRDefault="00383E94" w:rsidP="00383E94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383E94" w:rsidRDefault="00383E94" w:rsidP="00007F76">
            <w:pPr>
              <w:rPr>
                <w:rFonts w:ascii="Arial" w:hAnsi="Arial" w:cs="Arial"/>
              </w:rPr>
            </w:pPr>
          </w:p>
          <w:p w:rsidR="00397F45" w:rsidRDefault="00397F45" w:rsidP="00007F76">
            <w:pPr>
              <w:rPr>
                <w:rFonts w:ascii="Arial" w:hAnsi="Arial" w:cs="Arial"/>
              </w:rPr>
            </w:pPr>
          </w:p>
          <w:p w:rsidR="00397F45" w:rsidRDefault="00397F45" w:rsidP="00007F76">
            <w:pPr>
              <w:rPr>
                <w:rFonts w:ascii="Arial" w:hAnsi="Arial" w:cs="Arial"/>
              </w:rPr>
            </w:pPr>
          </w:p>
          <w:p w:rsidR="002615E0" w:rsidRDefault="002615E0" w:rsidP="00007F76">
            <w:pPr>
              <w:rPr>
                <w:rFonts w:ascii="Arial" w:hAnsi="Arial" w:cs="Arial"/>
              </w:rPr>
            </w:pPr>
          </w:p>
          <w:p w:rsidR="002615E0" w:rsidRDefault="002615E0" w:rsidP="00007F76">
            <w:pPr>
              <w:rPr>
                <w:rFonts w:ascii="Arial" w:hAnsi="Arial" w:cs="Arial"/>
              </w:rPr>
            </w:pPr>
          </w:p>
          <w:p w:rsidR="002615E0" w:rsidRDefault="002615E0" w:rsidP="00007F76">
            <w:pPr>
              <w:rPr>
                <w:rFonts w:ascii="Arial" w:hAnsi="Arial" w:cs="Arial"/>
              </w:rPr>
            </w:pPr>
          </w:p>
          <w:p w:rsidR="00397F45" w:rsidRDefault="00397F45" w:rsidP="00007F76">
            <w:pPr>
              <w:rPr>
                <w:rFonts w:ascii="Arial" w:hAnsi="Arial" w:cs="Arial"/>
              </w:rPr>
            </w:pPr>
          </w:p>
          <w:tbl>
            <w:tblPr>
              <w:tblpPr w:leftFromText="180" w:rightFromText="180" w:vertAnchor="text" w:horzAnchor="margin" w:tblpY="148"/>
              <w:tblOverlap w:val="never"/>
              <w:tblW w:w="10881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/>
            </w:tblPr>
            <w:tblGrid>
              <w:gridCol w:w="10881"/>
            </w:tblGrid>
            <w:tr w:rsidR="004930F6" w:rsidRPr="002D44B0" w:rsidTr="004930F6">
              <w:trPr>
                <w:trHeight w:val="109"/>
              </w:trPr>
              <w:tc>
                <w:tcPr>
                  <w:tcW w:w="1088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4930F6" w:rsidRPr="00233304" w:rsidRDefault="00342041" w:rsidP="004930F6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</w:rPr>
                    <w:t>Projects</w:t>
                  </w:r>
                </w:p>
              </w:tc>
            </w:tr>
            <w:tr w:rsidR="004930F6" w:rsidRPr="007C1185" w:rsidTr="004930F6">
              <w:trPr>
                <w:trHeight w:val="1830"/>
              </w:trPr>
              <w:tc>
                <w:tcPr>
                  <w:tcW w:w="1088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4930F6" w:rsidRDefault="004930F6" w:rsidP="004930F6">
                  <w:pPr>
                    <w:pStyle w:val="Achievement"/>
                    <w:framePr w:hSpace="0" w:wrap="auto" w:vAnchor="margin" w:hAnchor="text" w:yAlign="inline"/>
                    <w:numPr>
                      <w:ilvl w:val="0"/>
                      <w:numId w:val="0"/>
                    </w:numPr>
                    <w:suppressOverlap w:val="0"/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</w:rPr>
                  </w:pPr>
                </w:p>
                <w:p w:rsidR="004930F6" w:rsidRPr="00342041" w:rsidRDefault="004930F6" w:rsidP="004930F6">
                  <w:pPr>
                    <w:pStyle w:val="Achievement"/>
                    <w:framePr w:hSpace="0" w:wrap="auto" w:vAnchor="margin" w:hAnchor="text" w:yAlign="inline"/>
                    <w:numPr>
                      <w:ilvl w:val="0"/>
                      <w:numId w:val="0"/>
                    </w:numPr>
                    <w:suppressOverlap w:val="0"/>
                    <w:rPr>
                      <w:rFonts w:ascii="Arial" w:hAnsi="Arial" w:cs="Arial"/>
                      <w:sz w:val="24"/>
                      <w:szCs w:val="24"/>
                      <w:u w:val="single"/>
                    </w:rPr>
                  </w:pPr>
                  <w:r w:rsidRPr="00342041"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  <w:u w:val="single"/>
                    </w:rPr>
                    <w:t>SAP Participant Projects</w:t>
                  </w:r>
                </w:p>
                <w:p w:rsidR="004930F6" w:rsidRDefault="004930F6" w:rsidP="004930F6">
                  <w:pPr>
                    <w:pStyle w:val="Achievement"/>
                    <w:framePr w:hSpace="0" w:wrap="auto" w:vAnchor="margin" w:hAnchor="text" w:yAlign="inline"/>
                    <w:numPr>
                      <w:ilvl w:val="0"/>
                      <w:numId w:val="8"/>
                    </w:numPr>
                    <w:suppressOverlap w:val="0"/>
                    <w:rPr>
                      <w:rFonts w:ascii="Arial" w:hAnsi="Arial" w:cs="Arial"/>
                      <w:color w:val="3B3E42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3B3E42"/>
                      <w:sz w:val="24"/>
                      <w:szCs w:val="24"/>
                    </w:rPr>
                    <w:t>Dispatch Planning which is Related to the Sales Distribution SD Module in SAP, Related to a Marketing Department.</w:t>
                  </w:r>
                </w:p>
                <w:p w:rsidR="00342041" w:rsidRDefault="00342041" w:rsidP="00342041">
                  <w:pPr>
                    <w:pStyle w:val="Achievement"/>
                    <w:framePr w:hSpace="0" w:wrap="auto" w:vAnchor="margin" w:hAnchor="text" w:yAlign="inline"/>
                    <w:numPr>
                      <w:ilvl w:val="0"/>
                      <w:numId w:val="0"/>
                    </w:numPr>
                    <w:ind w:left="720"/>
                    <w:suppressOverlap w:val="0"/>
                    <w:rPr>
                      <w:rFonts w:ascii="Arial" w:hAnsi="Arial" w:cs="Arial"/>
                      <w:color w:val="3B3E42"/>
                      <w:sz w:val="24"/>
                      <w:szCs w:val="24"/>
                    </w:rPr>
                  </w:pPr>
                </w:p>
                <w:p w:rsidR="004930F6" w:rsidRPr="00342041" w:rsidRDefault="004930F6" w:rsidP="004930F6">
                  <w:pPr>
                    <w:pStyle w:val="Achievement"/>
                    <w:framePr w:hSpace="0" w:wrap="auto" w:vAnchor="margin" w:hAnchor="text" w:yAlign="inline"/>
                    <w:numPr>
                      <w:ilvl w:val="0"/>
                      <w:numId w:val="0"/>
                    </w:numPr>
                    <w:suppressOverlap w:val="0"/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  <w:u w:val="single"/>
                    </w:rPr>
                  </w:pPr>
                  <w:r w:rsidRPr="00342041">
                    <w:rPr>
                      <w:rFonts w:ascii="Arial" w:hAnsi="Arial" w:cs="Arial"/>
                      <w:b/>
                      <w:bCs/>
                      <w:color w:val="3B3E42"/>
                      <w:sz w:val="28"/>
                      <w:szCs w:val="28"/>
                      <w:u w:val="single"/>
                    </w:rPr>
                    <w:t>ITI Projects</w:t>
                  </w:r>
                </w:p>
                <w:p w:rsidR="004930F6" w:rsidRPr="00B45C3A" w:rsidRDefault="004930F6" w:rsidP="004930F6">
                  <w:pPr>
                    <w:pStyle w:val="Achievement"/>
                    <w:framePr w:hSpace="0" w:wrap="auto" w:vAnchor="margin" w:hAnchor="text" w:yAlign="inline"/>
                    <w:suppressOverlap w:val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45C3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Phone Book</w:t>
                  </w:r>
                  <w:r w:rsidRPr="00B45C3A">
                    <w:rPr>
                      <w:rFonts w:ascii="Arial" w:hAnsi="Arial" w:cs="Arial"/>
                      <w:sz w:val="24"/>
                      <w:szCs w:val="24"/>
                    </w:rPr>
                    <w:t xml:space="preserve"> Application using </w:t>
                  </w:r>
                  <w:r w:rsidRPr="00B45C3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 Language</w:t>
                  </w:r>
                  <w:r w:rsidRPr="00B45C3A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:rsidR="004930F6" w:rsidRPr="00B45C3A" w:rsidRDefault="004930F6" w:rsidP="004930F6">
                  <w:pPr>
                    <w:pStyle w:val="Achievement"/>
                    <w:framePr w:hSpace="0" w:wrap="auto" w:vAnchor="margin" w:hAnchor="text" w:yAlign="inline"/>
                    <w:suppressOverlap w:val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45C3A">
                    <w:rPr>
                      <w:rFonts w:ascii="Arial" w:hAnsi="Arial" w:cs="Arial"/>
                      <w:sz w:val="24"/>
                      <w:szCs w:val="24"/>
                    </w:rPr>
                    <w:t>Client/Server Application that simulate the Hangman Game using C#.Net programming.</w:t>
                  </w:r>
                </w:p>
                <w:p w:rsidR="004930F6" w:rsidRPr="00B45C3A" w:rsidRDefault="004930F6" w:rsidP="004930F6">
                  <w:pPr>
                    <w:pStyle w:val="Achievement"/>
                    <w:framePr w:hSpace="0" w:wrap="auto" w:vAnchor="margin" w:hAnchor="text" w:yAlign="inline"/>
                    <w:suppressOverlap w:val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45C3A">
                    <w:rPr>
                      <w:rFonts w:ascii="Arial" w:hAnsi="Arial" w:cs="Arial"/>
                      <w:sz w:val="24"/>
                      <w:szCs w:val="24"/>
                    </w:rPr>
                    <w:t>File and Photo transfer using Java Language and swing as a part of ITI Messenger Project.</w:t>
                  </w:r>
                </w:p>
                <w:p w:rsidR="004930F6" w:rsidRPr="00B45C3A" w:rsidRDefault="004930F6" w:rsidP="004930F6">
                  <w:pPr>
                    <w:pStyle w:val="Achievement"/>
                    <w:framePr w:hSpace="0" w:wrap="auto" w:vAnchor="margin" w:hAnchor="text" w:yAlign="inline"/>
                    <w:suppressOverlap w:val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45C3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Scrum Software</w:t>
                  </w:r>
                  <w:r w:rsidRPr="00B45C3A">
                    <w:rPr>
                      <w:rFonts w:ascii="Arial" w:hAnsi="Arial" w:cs="Arial"/>
                      <w:sz w:val="24"/>
                      <w:szCs w:val="24"/>
                    </w:rPr>
                    <w:t xml:space="preserve"> Project Management website using </w:t>
                  </w:r>
                  <w:r w:rsidRPr="00B45C3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ASP.Net.</w:t>
                  </w:r>
                </w:p>
                <w:p w:rsidR="004930F6" w:rsidRPr="00B45C3A" w:rsidRDefault="004930F6" w:rsidP="004930F6">
                  <w:pPr>
                    <w:pStyle w:val="Achievement"/>
                    <w:framePr w:hSpace="0" w:wrap="auto" w:vAnchor="margin" w:hAnchor="text" w:yAlign="inline"/>
                    <w:suppressOverlap w:val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45C3A">
                    <w:rPr>
                      <w:rFonts w:ascii="Arial" w:hAnsi="Arial" w:cs="Arial"/>
                      <w:sz w:val="24"/>
                      <w:szCs w:val="24"/>
                    </w:rPr>
                    <w:t>ITI  Media Player using WPF</w:t>
                  </w:r>
                </w:p>
                <w:p w:rsidR="004930F6" w:rsidRPr="007C1185" w:rsidRDefault="004930F6" w:rsidP="004930F6">
                  <w:pPr>
                    <w:spacing w:after="0" w:line="240" w:lineRule="auto"/>
                    <w:rPr>
                      <w:rFonts w:cs="Arial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:rsidR="004930F6" w:rsidRPr="006426E6" w:rsidRDefault="004930F6" w:rsidP="00007F76">
            <w:pPr>
              <w:rPr>
                <w:rFonts w:ascii="Arial" w:hAnsi="Arial" w:cs="Arial"/>
              </w:rPr>
            </w:pPr>
          </w:p>
        </w:tc>
      </w:tr>
    </w:tbl>
    <w:tbl>
      <w:tblPr>
        <w:tblpPr w:leftFromText="180" w:rightFromText="180" w:vertAnchor="text" w:horzAnchor="margin" w:tblpY="526"/>
        <w:tblOverlap w:val="never"/>
        <w:tblW w:w="10836" w:type="dxa"/>
        <w:tbl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single" w:sz="8" w:space="0" w:color="AEBAD5"/>
          <w:insideV w:val="single" w:sz="8" w:space="0" w:color="AEBAD5"/>
        </w:tblBorders>
        <w:tblLayout w:type="fixed"/>
        <w:tblLook w:val="04C0"/>
      </w:tblPr>
      <w:tblGrid>
        <w:gridCol w:w="10836"/>
      </w:tblGrid>
      <w:tr w:rsidR="004930F6" w:rsidRPr="002D44B0" w:rsidTr="004930F6">
        <w:trPr>
          <w:trHeight w:val="34"/>
        </w:trPr>
        <w:tc>
          <w:tcPr>
            <w:tcW w:w="10836" w:type="dxa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:rsidR="004930F6" w:rsidRPr="00233304" w:rsidRDefault="004930F6" w:rsidP="004930F6">
            <w:pPr>
              <w:spacing w:after="0" w:line="240" w:lineRule="auto"/>
              <w:rPr>
                <w:rFonts w:ascii="Arial" w:hAnsi="Arial" w:cs="Arial"/>
                <w:b/>
                <w:bCs/>
                <w:color w:val="3B3E4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3B3E42"/>
                <w:sz w:val="28"/>
                <w:szCs w:val="28"/>
              </w:rPr>
              <w:lastRenderedPageBreak/>
              <w:t>Languages</w:t>
            </w:r>
          </w:p>
        </w:tc>
      </w:tr>
      <w:tr w:rsidR="004930F6" w:rsidRPr="002D44B0" w:rsidTr="004930F6">
        <w:trPr>
          <w:trHeight w:val="1150"/>
        </w:trPr>
        <w:tc>
          <w:tcPr>
            <w:tcW w:w="10836" w:type="dxa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</w:tcPr>
          <w:tbl>
            <w:tblPr>
              <w:tblW w:w="10699" w:type="dxa"/>
              <w:tblInd w:w="6" w:type="dxa"/>
              <w:tblLayout w:type="fixed"/>
              <w:tblLook w:val="04A0"/>
            </w:tblPr>
            <w:tblGrid>
              <w:gridCol w:w="10699"/>
            </w:tblGrid>
            <w:tr w:rsidR="004930F6" w:rsidRPr="002D44B0" w:rsidTr="004A5F2D">
              <w:trPr>
                <w:trHeight w:val="792"/>
              </w:trPr>
              <w:tc>
                <w:tcPr>
                  <w:tcW w:w="10699" w:type="dxa"/>
                </w:tcPr>
                <w:p w:rsidR="004930F6" w:rsidRPr="00B45C3A" w:rsidRDefault="004930F6" w:rsidP="004930F6">
                  <w:pPr>
                    <w:pStyle w:val="Achievement"/>
                    <w:framePr w:wrap="around" w:y="526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45C3A">
                    <w:rPr>
                      <w:rFonts w:ascii="Arial" w:hAnsi="Arial" w:cs="Arial"/>
                      <w:sz w:val="24"/>
                      <w:szCs w:val="24"/>
                    </w:rPr>
                    <w:t>Arabic (Native)</w:t>
                  </w:r>
                </w:p>
                <w:tbl>
                  <w:tblPr>
                    <w:tblW w:w="10801" w:type="dxa"/>
                    <w:jc w:val="center"/>
                    <w:tblInd w:w="6" w:type="dxa"/>
                    <w:tblLayout w:type="fixed"/>
                    <w:tblLook w:val="04A0"/>
                  </w:tblPr>
                  <w:tblGrid>
                    <w:gridCol w:w="10801"/>
                  </w:tblGrid>
                  <w:tr w:rsidR="004930F6" w:rsidRPr="00B45C3A" w:rsidTr="004A5F2D">
                    <w:trPr>
                      <w:trHeight w:val="288"/>
                      <w:jc w:val="center"/>
                    </w:trPr>
                    <w:tc>
                      <w:tcPr>
                        <w:tcW w:w="10801" w:type="dxa"/>
                      </w:tcPr>
                      <w:p w:rsidR="004930F6" w:rsidRPr="00B45C3A" w:rsidRDefault="004930F6" w:rsidP="004930F6">
                        <w:pPr>
                          <w:pStyle w:val="Achievement"/>
                          <w:framePr w:wrap="around" w:y="526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45C3A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English (Very Good)</w:t>
                        </w:r>
                      </w:p>
                      <w:p w:rsidR="004930F6" w:rsidRPr="00B45C3A" w:rsidRDefault="004930F6" w:rsidP="004930F6">
                        <w:pPr>
                          <w:pStyle w:val="Achievement"/>
                          <w:framePr w:wrap="around" w:y="526"/>
                          <w:rPr>
                            <w:rFonts w:ascii="Arial" w:hAnsi="Arial" w:cs="Arial"/>
                            <w:color w:val="000000"/>
                            <w:sz w:val="44"/>
                            <w:szCs w:val="44"/>
                          </w:rPr>
                        </w:pPr>
                        <w:r w:rsidRPr="00B45C3A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French (Fair)</w:t>
                        </w:r>
                      </w:p>
                    </w:tc>
                  </w:tr>
                </w:tbl>
                <w:p w:rsidR="004930F6" w:rsidRPr="00224F1B" w:rsidRDefault="004930F6" w:rsidP="004930F6">
                  <w:pPr>
                    <w:pStyle w:val="Achievement"/>
                    <w:framePr w:wrap="around" w:y="526"/>
                    <w:numPr>
                      <w:ilvl w:val="0"/>
                      <w:numId w:val="0"/>
                    </w:numPr>
                    <w:ind w:left="453"/>
                  </w:pPr>
                </w:p>
              </w:tc>
            </w:tr>
          </w:tbl>
          <w:p w:rsidR="004930F6" w:rsidRPr="002D44B0" w:rsidRDefault="004930F6" w:rsidP="004930F6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</w:tbl>
    <w:tbl>
      <w:tblPr>
        <w:tblpPr w:leftFromText="180" w:rightFromText="180" w:vertAnchor="text" w:horzAnchor="margin" w:tblpY="2848"/>
        <w:tblOverlap w:val="never"/>
        <w:tblW w:w="10836" w:type="dxa"/>
        <w:tbl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single" w:sz="8" w:space="0" w:color="AEBAD5"/>
          <w:insideV w:val="single" w:sz="8" w:space="0" w:color="AEBAD5"/>
        </w:tblBorders>
        <w:tblLayout w:type="fixed"/>
        <w:tblLook w:val="04C0"/>
      </w:tblPr>
      <w:tblGrid>
        <w:gridCol w:w="10836"/>
      </w:tblGrid>
      <w:tr w:rsidR="001058A7" w:rsidRPr="002D44B0" w:rsidTr="00E97606">
        <w:trPr>
          <w:trHeight w:val="34"/>
        </w:trPr>
        <w:tc>
          <w:tcPr>
            <w:tcW w:w="10836" w:type="dxa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:rsidR="001058A7" w:rsidRPr="00233304" w:rsidRDefault="001058A7" w:rsidP="00E97606">
            <w:pPr>
              <w:spacing w:after="0" w:line="240" w:lineRule="auto"/>
              <w:rPr>
                <w:rFonts w:ascii="Arial" w:hAnsi="Arial" w:cs="Arial"/>
                <w:b/>
                <w:bCs/>
                <w:color w:val="3B3E4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3B3E42"/>
                <w:sz w:val="28"/>
                <w:szCs w:val="28"/>
              </w:rPr>
              <w:t xml:space="preserve">References </w:t>
            </w:r>
          </w:p>
        </w:tc>
      </w:tr>
      <w:tr w:rsidR="001058A7" w:rsidRPr="002D44B0" w:rsidTr="00E97606">
        <w:trPr>
          <w:trHeight w:val="1935"/>
        </w:trPr>
        <w:tc>
          <w:tcPr>
            <w:tcW w:w="10836" w:type="dxa"/>
            <w:tcBorders>
              <w:top w:val="double" w:sz="6" w:space="0" w:color="AEBAD5"/>
              <w:left w:val="single" w:sz="8" w:space="0" w:color="AEBAD5"/>
              <w:bottom w:val="single" w:sz="2" w:space="0" w:color="548DD4"/>
              <w:right w:val="single" w:sz="8" w:space="0" w:color="AEBAD5"/>
            </w:tcBorders>
          </w:tcPr>
          <w:p w:rsidR="00484D4C" w:rsidRPr="009B55DE" w:rsidRDefault="00484D4C" w:rsidP="00E97606">
            <w:pPr>
              <w:pStyle w:val="Heading3"/>
              <w:rPr>
                <w:rFonts w:ascii="Arial" w:eastAsia="Times New Roman" w:hAnsi="Arial" w:cs="Arial"/>
                <w:b/>
                <w:bCs/>
                <w:smallCaps w:val="0"/>
                <w:spacing w:val="0"/>
                <w:u w:val="single"/>
                <w:lang w:bidi="ar-SA"/>
              </w:rPr>
            </w:pPr>
            <w:r w:rsidRPr="009B55DE">
              <w:rPr>
                <w:rFonts w:ascii="Arial" w:eastAsia="Times New Roman" w:hAnsi="Arial" w:cs="Arial"/>
                <w:b/>
                <w:bCs/>
                <w:smallCaps w:val="0"/>
                <w:spacing w:val="0"/>
                <w:u w:val="single"/>
                <w:lang w:bidi="ar-SA"/>
              </w:rPr>
              <w:t>Mr. Anilkumar Gharat</w:t>
            </w:r>
          </w:p>
          <w:p w:rsidR="00484D4C" w:rsidRPr="001058A7" w:rsidRDefault="00484D4C" w:rsidP="00E97606">
            <w:pPr>
              <w:pStyle w:val="Heading3"/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</w:pPr>
            <w:r w:rsidRPr="009B55DE">
              <w:rPr>
                <w:rFonts w:ascii="Arial" w:eastAsia="Times New Roman" w:hAnsi="Arial" w:cs="Arial"/>
                <w:b/>
                <w:bCs/>
                <w:smallCaps w:val="0"/>
                <w:spacing w:val="0"/>
                <w:lang w:bidi="ar-SA"/>
              </w:rPr>
              <w:t>Position:</w:t>
            </w:r>
            <w:r w:rsidRPr="001058A7"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  <w:t xml:space="preserve"> IT Direct Manager</w:t>
            </w:r>
          </w:p>
          <w:p w:rsidR="00484D4C" w:rsidRPr="001058A7" w:rsidRDefault="00484D4C" w:rsidP="00E97606">
            <w:pPr>
              <w:pStyle w:val="Heading3"/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</w:pPr>
            <w:r w:rsidRPr="009B55DE">
              <w:rPr>
                <w:rFonts w:ascii="Arial" w:eastAsia="Times New Roman" w:hAnsi="Arial" w:cs="Arial"/>
                <w:b/>
                <w:bCs/>
                <w:smallCaps w:val="0"/>
                <w:spacing w:val="0"/>
                <w:lang w:bidi="ar-SA"/>
              </w:rPr>
              <w:t>Company:</w:t>
            </w:r>
            <w:r w:rsidRPr="001058A7"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  <w:t xml:space="preserve"> Aditya Birla Group, Alexandria Carbon Black, Alex, Egypt.  </w:t>
            </w:r>
          </w:p>
          <w:p w:rsidR="00484D4C" w:rsidRPr="001058A7" w:rsidRDefault="00484D4C" w:rsidP="00E97606">
            <w:pPr>
              <w:pStyle w:val="Heading3"/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</w:pPr>
            <w:r w:rsidRPr="009B55DE">
              <w:rPr>
                <w:rFonts w:ascii="Arial" w:eastAsia="Times New Roman" w:hAnsi="Arial" w:cs="Arial"/>
                <w:b/>
                <w:bCs/>
                <w:smallCaps w:val="0"/>
                <w:spacing w:val="0"/>
                <w:lang w:bidi="ar-SA"/>
              </w:rPr>
              <w:t>Mobile:</w:t>
            </w:r>
            <w:r w:rsidRPr="001058A7"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  <w:t xml:space="preserve"> 002 01227816994</w:t>
            </w:r>
          </w:p>
          <w:p w:rsidR="00484D4C" w:rsidRDefault="00484D4C" w:rsidP="00E97606">
            <w:pPr>
              <w:pStyle w:val="Heading3"/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</w:pPr>
            <w:r w:rsidRPr="009B55DE">
              <w:rPr>
                <w:rFonts w:ascii="Arial" w:eastAsia="Times New Roman" w:hAnsi="Arial" w:cs="Arial"/>
                <w:b/>
                <w:bCs/>
                <w:smallCaps w:val="0"/>
                <w:spacing w:val="0"/>
                <w:lang w:bidi="ar-SA"/>
              </w:rPr>
              <w:t>E-Mail:</w:t>
            </w:r>
            <w:r w:rsidRPr="001058A7"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  <w:t xml:space="preserve"> </w:t>
            </w:r>
            <w:hyperlink r:id="rId9" w:history="1">
              <w:r w:rsidRPr="001C0367">
                <w:rPr>
                  <w:rStyle w:val="Hyperlink"/>
                  <w:rFonts w:ascii="Arial" w:eastAsia="Times New Roman" w:hAnsi="Arial" w:cs="Arial"/>
                  <w:smallCaps w:val="0"/>
                  <w:color w:val="984806"/>
                  <w:spacing w:val="0"/>
                  <w:lang w:bidi="ar-SA"/>
                </w:rPr>
                <w:t>anil.gharat@adityabirla.com</w:t>
              </w:r>
            </w:hyperlink>
          </w:p>
          <w:p w:rsidR="001058A7" w:rsidRPr="002D44B0" w:rsidRDefault="001058A7" w:rsidP="00E97606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484D4C" w:rsidRPr="002D44B0" w:rsidTr="00E97606">
        <w:trPr>
          <w:trHeight w:val="1830"/>
        </w:trPr>
        <w:tc>
          <w:tcPr>
            <w:tcW w:w="10836" w:type="dxa"/>
            <w:tcBorders>
              <w:top w:val="single" w:sz="2" w:space="0" w:color="548DD4"/>
              <w:left w:val="single" w:sz="8" w:space="0" w:color="AEBAD5"/>
              <w:bottom w:val="single" w:sz="2" w:space="0" w:color="548DD4"/>
              <w:right w:val="single" w:sz="8" w:space="0" w:color="AEBAD5"/>
            </w:tcBorders>
          </w:tcPr>
          <w:p w:rsidR="00E97606" w:rsidRPr="00484D4C" w:rsidRDefault="00E97606" w:rsidP="00E97606">
            <w:pPr>
              <w:pStyle w:val="Heading3"/>
              <w:rPr>
                <w:rFonts w:ascii="Arial" w:eastAsia="Times New Roman" w:hAnsi="Arial" w:cs="Arial"/>
                <w:b/>
                <w:bCs/>
                <w:smallCaps w:val="0"/>
                <w:spacing w:val="0"/>
                <w:u w:val="single"/>
                <w:lang w:bidi="ar-SA"/>
              </w:rPr>
            </w:pPr>
            <w:r w:rsidRPr="00484D4C">
              <w:rPr>
                <w:rFonts w:ascii="Arial" w:eastAsia="Times New Roman" w:hAnsi="Arial" w:cs="Arial"/>
                <w:b/>
                <w:bCs/>
                <w:smallCaps w:val="0"/>
                <w:spacing w:val="0"/>
                <w:u w:val="single"/>
                <w:lang w:bidi="ar-SA"/>
              </w:rPr>
              <w:t>Prof.Dr. Shawki Shabaan</w:t>
            </w:r>
          </w:p>
          <w:p w:rsidR="00E97606" w:rsidRPr="001058A7" w:rsidRDefault="00E97606" w:rsidP="00E97606">
            <w:pPr>
              <w:pStyle w:val="Heading3"/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</w:pPr>
            <w:r w:rsidRPr="009B55DE">
              <w:rPr>
                <w:rFonts w:ascii="Arial" w:eastAsia="Times New Roman" w:hAnsi="Arial" w:cs="Arial"/>
                <w:b/>
                <w:bCs/>
                <w:smallCaps w:val="0"/>
                <w:spacing w:val="0"/>
                <w:lang w:bidi="ar-SA"/>
              </w:rPr>
              <w:t>Position:</w:t>
            </w:r>
            <w:r w:rsidRPr="001058A7"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  <w:t xml:space="preserve"> </w:t>
            </w:r>
            <w:r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  <w:t>Professor Doctor in Faculty of Engineering, Communications Department</w:t>
            </w:r>
          </w:p>
          <w:p w:rsidR="00E97606" w:rsidRPr="001058A7" w:rsidRDefault="00E97606" w:rsidP="00E97606">
            <w:pPr>
              <w:pStyle w:val="Heading3"/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</w:pPr>
            <w:r w:rsidRPr="009B55DE">
              <w:rPr>
                <w:rFonts w:ascii="Arial" w:eastAsia="Times New Roman" w:hAnsi="Arial" w:cs="Arial"/>
                <w:b/>
                <w:bCs/>
                <w:smallCaps w:val="0"/>
                <w:spacing w:val="0"/>
                <w:lang w:bidi="ar-SA"/>
              </w:rPr>
              <w:t>Company:</w:t>
            </w:r>
            <w:r w:rsidRPr="001058A7"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  <w:t xml:space="preserve"> </w:t>
            </w:r>
            <w:r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  <w:t>Faculty of Engineering, Alexandria University, Egypt.</w:t>
            </w:r>
          </w:p>
          <w:p w:rsidR="001C0367" w:rsidRDefault="00E97606" w:rsidP="001C0367">
            <w:pPr>
              <w:pStyle w:val="Heading3"/>
            </w:pPr>
            <w:r w:rsidRPr="009B55DE">
              <w:rPr>
                <w:rFonts w:ascii="Arial" w:eastAsia="Times New Roman" w:hAnsi="Arial" w:cs="Arial"/>
                <w:b/>
                <w:bCs/>
                <w:smallCaps w:val="0"/>
                <w:spacing w:val="0"/>
                <w:lang w:bidi="ar-SA"/>
              </w:rPr>
              <w:t>Mobile:</w:t>
            </w:r>
            <w:r w:rsidRPr="001058A7"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  <w:t xml:space="preserve"> 002 </w:t>
            </w:r>
            <w:r>
              <w:t>01002580898</w:t>
            </w:r>
          </w:p>
          <w:p w:rsidR="001C0367" w:rsidRPr="001C0367" w:rsidRDefault="00E97606" w:rsidP="001C0367">
            <w:pPr>
              <w:pStyle w:val="Heading3"/>
              <w:rPr>
                <w:rFonts w:ascii="Arial" w:eastAsia="Times New Roman" w:hAnsi="Arial" w:cs="Arial"/>
                <w:smallCaps w:val="0"/>
                <w:spacing w:val="0"/>
                <w:lang w:bidi="ar-SA"/>
              </w:rPr>
            </w:pPr>
            <w:r w:rsidRPr="009B55DE">
              <w:rPr>
                <w:rFonts w:ascii="Arial" w:eastAsia="Times New Roman" w:hAnsi="Arial" w:cs="Arial"/>
                <w:b/>
                <w:bCs/>
                <w:smallCaps w:val="0"/>
                <w:spacing w:val="0"/>
                <w:lang w:bidi="ar-SA"/>
              </w:rPr>
              <w:t>E-Mail:</w:t>
            </w:r>
            <w:r w:rsidRPr="001C0367">
              <w:rPr>
                <w:rFonts w:ascii="Arial" w:eastAsia="Times New Roman" w:hAnsi="Arial" w:cs="Arial"/>
                <w:spacing w:val="0"/>
                <w:lang w:bidi="ar-SA"/>
              </w:rPr>
              <w:t xml:space="preserve"> </w:t>
            </w:r>
            <w:hyperlink r:id="rId10" w:history="1">
              <w:r w:rsidRPr="001C0367">
                <w:rPr>
                  <w:rFonts w:ascii="Arial" w:eastAsia="Times New Roman" w:hAnsi="Arial" w:cs="Arial"/>
                  <w:smallCaps w:val="0"/>
                  <w:color w:val="984806"/>
                  <w:spacing w:val="0"/>
                  <w:u w:val="single"/>
                  <w:lang w:bidi="ar-SA"/>
                </w:rPr>
                <w:t>shawki.shabaan@yahoo.com</w:t>
              </w:r>
            </w:hyperlink>
          </w:p>
        </w:tc>
      </w:tr>
      <w:tr w:rsidR="00E97606" w:rsidRPr="002D44B0" w:rsidTr="00E97606">
        <w:trPr>
          <w:trHeight w:val="1515"/>
        </w:trPr>
        <w:tc>
          <w:tcPr>
            <w:tcW w:w="10836" w:type="dxa"/>
            <w:tcBorders>
              <w:top w:val="single" w:sz="2" w:space="0" w:color="548DD4"/>
              <w:left w:val="single" w:sz="8" w:space="0" w:color="AEBAD5"/>
              <w:bottom w:val="single" w:sz="8" w:space="0" w:color="AEBAD5"/>
              <w:right w:val="single" w:sz="8" w:space="0" w:color="AEBAD5"/>
            </w:tcBorders>
          </w:tcPr>
          <w:tbl>
            <w:tblPr>
              <w:tblW w:w="10699" w:type="dxa"/>
              <w:tblInd w:w="6" w:type="dxa"/>
              <w:tblLayout w:type="fixed"/>
              <w:tblLook w:val="04A0"/>
            </w:tblPr>
            <w:tblGrid>
              <w:gridCol w:w="10699"/>
            </w:tblGrid>
            <w:tr w:rsidR="00E97606" w:rsidRPr="002D44B0" w:rsidTr="00E97606">
              <w:trPr>
                <w:trHeight w:val="101"/>
              </w:trPr>
              <w:tc>
                <w:tcPr>
                  <w:tcW w:w="10699" w:type="dxa"/>
                  <w:tcBorders>
                    <w:top w:val="single" w:sz="2" w:space="0" w:color="548DD4"/>
                  </w:tcBorders>
                </w:tcPr>
                <w:p w:rsidR="00E97606" w:rsidRPr="00484D4C" w:rsidRDefault="00E97606" w:rsidP="00E97606">
                  <w:pPr>
                    <w:pStyle w:val="Heading3"/>
                    <w:framePr w:hSpace="180" w:wrap="around" w:vAnchor="text" w:hAnchor="margin" w:y="2848"/>
                    <w:suppressOverlap/>
                    <w:rPr>
                      <w:rFonts w:ascii="Arial" w:eastAsia="Times New Roman" w:hAnsi="Arial" w:cs="Arial"/>
                      <w:b/>
                      <w:bCs/>
                      <w:smallCaps w:val="0"/>
                      <w:spacing w:val="0"/>
                      <w:u w:val="single"/>
                      <w:lang w:bidi="ar-SA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mallCaps w:val="0"/>
                      <w:spacing w:val="0"/>
                      <w:u w:val="single"/>
                      <w:lang w:bidi="ar-SA"/>
                    </w:rPr>
                    <w:t>Eng. Magdy Hekal</w:t>
                  </w:r>
                </w:p>
                <w:p w:rsidR="00E97606" w:rsidRPr="001058A7" w:rsidRDefault="00E97606" w:rsidP="00E97606">
                  <w:pPr>
                    <w:pStyle w:val="Heading3"/>
                    <w:framePr w:hSpace="180" w:wrap="around" w:vAnchor="text" w:hAnchor="margin" w:y="2848"/>
                    <w:suppressOverlap/>
                    <w:rPr>
                      <w:rFonts w:ascii="Arial" w:eastAsia="Times New Roman" w:hAnsi="Arial" w:cs="Arial"/>
                      <w:smallCaps w:val="0"/>
                      <w:spacing w:val="0"/>
                      <w:lang w:bidi="ar-SA"/>
                    </w:rPr>
                  </w:pPr>
                  <w:r w:rsidRPr="009B55DE">
                    <w:rPr>
                      <w:rFonts w:ascii="Arial" w:eastAsia="Times New Roman" w:hAnsi="Arial" w:cs="Arial"/>
                      <w:b/>
                      <w:bCs/>
                      <w:smallCaps w:val="0"/>
                      <w:spacing w:val="0"/>
                      <w:lang w:bidi="ar-SA"/>
                    </w:rPr>
                    <w:t>Position:</w:t>
                  </w:r>
                  <w:r w:rsidRPr="001058A7">
                    <w:rPr>
                      <w:rFonts w:ascii="Arial" w:eastAsia="Times New Roman" w:hAnsi="Arial" w:cs="Arial"/>
                      <w:smallCaps w:val="0"/>
                      <w:spacing w:val="0"/>
                      <w:lang w:bidi="ar-SA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smallCaps w:val="0"/>
                      <w:spacing w:val="0"/>
                      <w:lang w:bidi="ar-SA"/>
                    </w:rPr>
                    <w:t>COE</w:t>
                  </w:r>
                </w:p>
                <w:p w:rsidR="00E97606" w:rsidRPr="001058A7" w:rsidRDefault="00E97606" w:rsidP="00E97606">
                  <w:pPr>
                    <w:pStyle w:val="Heading3"/>
                    <w:framePr w:hSpace="180" w:wrap="around" w:vAnchor="text" w:hAnchor="margin" w:y="2848"/>
                    <w:suppressOverlap/>
                    <w:rPr>
                      <w:rFonts w:ascii="Arial" w:eastAsia="Times New Roman" w:hAnsi="Arial" w:cs="Arial"/>
                      <w:smallCaps w:val="0"/>
                      <w:spacing w:val="0"/>
                      <w:lang w:bidi="ar-SA"/>
                    </w:rPr>
                  </w:pPr>
                  <w:r w:rsidRPr="009B55DE">
                    <w:rPr>
                      <w:rFonts w:ascii="Arial" w:eastAsia="Times New Roman" w:hAnsi="Arial" w:cs="Arial"/>
                      <w:b/>
                      <w:bCs/>
                      <w:smallCaps w:val="0"/>
                      <w:spacing w:val="0"/>
                      <w:lang w:bidi="ar-SA"/>
                    </w:rPr>
                    <w:t>Company:</w:t>
                  </w:r>
                  <w:r w:rsidRPr="001058A7">
                    <w:rPr>
                      <w:rFonts w:ascii="Arial" w:eastAsia="Times New Roman" w:hAnsi="Arial" w:cs="Arial"/>
                      <w:smallCaps w:val="0"/>
                      <w:spacing w:val="0"/>
                      <w:lang w:bidi="ar-SA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smallCaps w:val="0"/>
                      <w:spacing w:val="0"/>
                      <w:lang w:bidi="ar-SA"/>
                    </w:rPr>
                    <w:t>Horrus Company for Building and Constructions, Alexandria, Egypt.</w:t>
                  </w:r>
                </w:p>
                <w:p w:rsidR="00E97606" w:rsidRPr="00484D4C" w:rsidRDefault="00E97606" w:rsidP="00E97606">
                  <w:pPr>
                    <w:pStyle w:val="Heading3"/>
                    <w:framePr w:hSpace="180" w:wrap="around" w:vAnchor="text" w:hAnchor="margin" w:y="2848"/>
                    <w:suppressOverlap/>
                    <w:rPr>
                      <w:rFonts w:ascii="Arial" w:eastAsia="Times New Roman" w:hAnsi="Arial" w:cs="Arial"/>
                      <w:smallCaps w:val="0"/>
                      <w:spacing w:val="0"/>
                      <w:lang w:bidi="ar-SA"/>
                    </w:rPr>
                  </w:pPr>
                  <w:r w:rsidRPr="009B55DE">
                    <w:rPr>
                      <w:rFonts w:ascii="Arial" w:eastAsia="Times New Roman" w:hAnsi="Arial" w:cs="Arial"/>
                      <w:b/>
                      <w:bCs/>
                      <w:smallCaps w:val="0"/>
                      <w:spacing w:val="0"/>
                      <w:lang w:bidi="ar-SA"/>
                    </w:rPr>
                    <w:t>Mobile:</w:t>
                  </w:r>
                  <w:r w:rsidRPr="001058A7">
                    <w:rPr>
                      <w:rFonts w:ascii="Arial" w:eastAsia="Times New Roman" w:hAnsi="Arial" w:cs="Arial"/>
                      <w:smallCaps w:val="0"/>
                      <w:spacing w:val="0"/>
                      <w:lang w:bidi="ar-SA"/>
                    </w:rPr>
                    <w:t xml:space="preserve"> 002 </w:t>
                  </w:r>
                  <w:r>
                    <w:t>01140777677</w:t>
                  </w:r>
                </w:p>
              </w:tc>
            </w:tr>
            <w:tr w:rsidR="00E97606" w:rsidRPr="002D44B0" w:rsidTr="00E97606">
              <w:trPr>
                <w:trHeight w:val="221"/>
              </w:trPr>
              <w:tc>
                <w:tcPr>
                  <w:tcW w:w="10699" w:type="dxa"/>
                </w:tcPr>
                <w:p w:rsidR="00E97606" w:rsidRPr="00484D4C" w:rsidRDefault="00E97606" w:rsidP="00E97606">
                  <w:pPr>
                    <w:pStyle w:val="Heading3"/>
                    <w:framePr w:hSpace="180" w:wrap="around" w:vAnchor="text" w:hAnchor="margin" w:y="2848"/>
                    <w:suppressOverlap/>
                    <w:rPr>
                      <w:rFonts w:ascii="Arial" w:eastAsia="Times New Roman" w:hAnsi="Arial" w:cs="Arial"/>
                      <w:smallCaps w:val="0"/>
                      <w:spacing w:val="0"/>
                      <w:lang w:bidi="ar-SA"/>
                    </w:rPr>
                  </w:pPr>
                </w:p>
              </w:tc>
            </w:tr>
          </w:tbl>
          <w:p w:rsidR="00E97606" w:rsidRPr="00484D4C" w:rsidRDefault="00E97606" w:rsidP="00E97606">
            <w:pPr>
              <w:rPr>
                <w:rFonts w:ascii="Arial" w:eastAsia="Times New Roman" w:hAnsi="Arial" w:cs="Arial"/>
                <w:b/>
                <w:bCs/>
                <w:smallCaps/>
                <w:u w:val="single"/>
                <w:lang w:bidi="ar-SA"/>
              </w:rPr>
            </w:pPr>
          </w:p>
        </w:tc>
      </w:tr>
    </w:tbl>
    <w:p w:rsidR="001058A7" w:rsidRDefault="001058A7" w:rsidP="00383E94">
      <w:pPr>
        <w:tabs>
          <w:tab w:val="left" w:pos="3840"/>
        </w:tabs>
        <w:jc w:val="center"/>
        <w:rPr>
          <w:rFonts w:cs="Arial"/>
          <w:i/>
          <w:iCs/>
          <w:color w:val="000000"/>
          <w:sz w:val="28"/>
          <w:szCs w:val="28"/>
        </w:rPr>
      </w:pPr>
    </w:p>
    <w:p w:rsidR="001058A7" w:rsidRDefault="00D04511" w:rsidP="00D04511">
      <w:pPr>
        <w:tabs>
          <w:tab w:val="left" w:pos="2055"/>
          <w:tab w:val="left" w:pos="3840"/>
        </w:tabs>
        <w:rPr>
          <w:rFonts w:cs="Arial"/>
          <w:i/>
          <w:iCs/>
          <w:color w:val="000000"/>
          <w:sz w:val="28"/>
          <w:szCs w:val="28"/>
        </w:rPr>
      </w:pPr>
      <w:r>
        <w:rPr>
          <w:rFonts w:cs="Arial"/>
          <w:i/>
          <w:iCs/>
          <w:color w:val="000000"/>
          <w:sz w:val="28"/>
          <w:szCs w:val="28"/>
        </w:rPr>
        <w:tab/>
      </w:r>
    </w:p>
    <w:p w:rsidR="00115A5B" w:rsidRPr="005D4432" w:rsidRDefault="00AF2AC2" w:rsidP="00383E94">
      <w:pPr>
        <w:tabs>
          <w:tab w:val="left" w:pos="3840"/>
        </w:tabs>
        <w:jc w:val="center"/>
        <w:rPr>
          <w:rFonts w:ascii="Arial" w:hAnsi="Arial" w:cs="Arial"/>
        </w:rPr>
      </w:pPr>
      <w:r w:rsidRPr="00414087">
        <w:rPr>
          <w:rFonts w:cs="Arial"/>
          <w:i/>
          <w:iCs/>
          <w:color w:val="000000"/>
          <w:sz w:val="28"/>
          <w:szCs w:val="28"/>
        </w:rPr>
        <w:t>References &amp; documentation are available upon Request</w:t>
      </w:r>
    </w:p>
    <w:sectPr w:rsidR="00115A5B" w:rsidRPr="005D4432" w:rsidSect="00115A5B">
      <w:pgSz w:w="11906" w:h="16838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69B3" w:rsidRDefault="002669B3" w:rsidP="00B56B9A">
      <w:pPr>
        <w:spacing w:before="0" w:after="0" w:line="240" w:lineRule="auto"/>
      </w:pPr>
      <w:r>
        <w:separator/>
      </w:r>
    </w:p>
  </w:endnote>
  <w:endnote w:type="continuationSeparator" w:id="0">
    <w:p w:rsidR="002669B3" w:rsidRDefault="002669B3" w:rsidP="00B56B9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69B3" w:rsidRDefault="002669B3" w:rsidP="00B56B9A">
      <w:pPr>
        <w:spacing w:before="0" w:after="0" w:line="240" w:lineRule="auto"/>
      </w:pPr>
      <w:r>
        <w:separator/>
      </w:r>
    </w:p>
  </w:footnote>
  <w:footnote w:type="continuationSeparator" w:id="0">
    <w:p w:rsidR="002669B3" w:rsidRDefault="002669B3" w:rsidP="00B56B9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772CE"/>
    <w:multiLevelType w:val="hybridMultilevel"/>
    <w:tmpl w:val="5268F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A5676E"/>
    <w:multiLevelType w:val="hybridMultilevel"/>
    <w:tmpl w:val="29CCCB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AC0153A"/>
    <w:multiLevelType w:val="hybridMultilevel"/>
    <w:tmpl w:val="668A1E32"/>
    <w:lvl w:ilvl="0" w:tplc="0409000F">
      <w:start w:val="1"/>
      <w:numFmt w:val="decimal"/>
      <w:lvlText w:val="%1."/>
      <w:lvlJc w:val="left"/>
      <w:pPr>
        <w:ind w:left="2062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0AF16453"/>
    <w:multiLevelType w:val="hybridMultilevel"/>
    <w:tmpl w:val="8256A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E50998"/>
    <w:multiLevelType w:val="hybridMultilevel"/>
    <w:tmpl w:val="6114CF5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>
    <w:nsid w:val="0C1A6264"/>
    <w:multiLevelType w:val="hybridMultilevel"/>
    <w:tmpl w:val="B22CDBC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>
    <w:nsid w:val="16C65F3E"/>
    <w:multiLevelType w:val="hybridMultilevel"/>
    <w:tmpl w:val="457AEC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340918"/>
    <w:multiLevelType w:val="hybridMultilevel"/>
    <w:tmpl w:val="7D6ACA7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824747"/>
    <w:multiLevelType w:val="hybridMultilevel"/>
    <w:tmpl w:val="F618A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3F29B0"/>
    <w:multiLevelType w:val="hybridMultilevel"/>
    <w:tmpl w:val="05DC0E4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>
    <w:nsid w:val="3C48520F"/>
    <w:multiLevelType w:val="hybridMultilevel"/>
    <w:tmpl w:val="98023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DE08A0"/>
    <w:multiLevelType w:val="hybridMultilevel"/>
    <w:tmpl w:val="3FB6B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3877E4"/>
    <w:multiLevelType w:val="hybridMultilevel"/>
    <w:tmpl w:val="2BB2BAD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72734"/>
    <w:multiLevelType w:val="hybridMultilevel"/>
    <w:tmpl w:val="39D2BCB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>
    <w:nsid w:val="445C4FB5"/>
    <w:multiLevelType w:val="hybridMultilevel"/>
    <w:tmpl w:val="3B048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FC29D2"/>
    <w:multiLevelType w:val="hybridMultilevel"/>
    <w:tmpl w:val="4FD64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B36D26"/>
    <w:multiLevelType w:val="hybridMultilevel"/>
    <w:tmpl w:val="D2DE3E08"/>
    <w:lvl w:ilvl="0" w:tplc="2718501C">
      <w:start w:val="1"/>
      <w:numFmt w:val="bullet"/>
      <w:pStyle w:val="Achievement"/>
      <w:lvlText w:val=""/>
      <w:lvlJc w:val="left"/>
      <w:pPr>
        <w:tabs>
          <w:tab w:val="num" w:pos="720"/>
        </w:tabs>
        <w:ind w:left="605" w:hanging="245"/>
      </w:pPr>
      <w:rPr>
        <w:rFonts w:ascii="Symbol" w:hAnsi="Symbol" w:hint="default"/>
        <w:sz w:val="22"/>
        <w:effect w:val="none"/>
      </w:rPr>
    </w:lvl>
    <w:lvl w:ilvl="1" w:tplc="D706A5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E12B2F"/>
    <w:multiLevelType w:val="hybridMultilevel"/>
    <w:tmpl w:val="D766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A34A3A"/>
    <w:multiLevelType w:val="hybridMultilevel"/>
    <w:tmpl w:val="A712F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863797"/>
    <w:multiLevelType w:val="hybridMultilevel"/>
    <w:tmpl w:val="936AE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CE0CD0"/>
    <w:multiLevelType w:val="hybridMultilevel"/>
    <w:tmpl w:val="7A0A37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5B0C4E"/>
    <w:multiLevelType w:val="hybridMultilevel"/>
    <w:tmpl w:val="10DC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5735E3"/>
    <w:multiLevelType w:val="hybridMultilevel"/>
    <w:tmpl w:val="679E7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AF0EEF"/>
    <w:multiLevelType w:val="hybridMultilevel"/>
    <w:tmpl w:val="1E702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090EF9"/>
    <w:multiLevelType w:val="hybridMultilevel"/>
    <w:tmpl w:val="173EFBF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>
    <w:nsid w:val="70873A8B"/>
    <w:multiLevelType w:val="hybridMultilevel"/>
    <w:tmpl w:val="3E4E90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CA4C0B"/>
    <w:multiLevelType w:val="hybridMultilevel"/>
    <w:tmpl w:val="32429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486618"/>
    <w:multiLevelType w:val="hybridMultilevel"/>
    <w:tmpl w:val="F6BAD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6"/>
  </w:num>
  <w:num w:numId="3">
    <w:abstractNumId w:val="19"/>
  </w:num>
  <w:num w:numId="4">
    <w:abstractNumId w:val="10"/>
  </w:num>
  <w:num w:numId="5">
    <w:abstractNumId w:val="20"/>
  </w:num>
  <w:num w:numId="6">
    <w:abstractNumId w:val="25"/>
  </w:num>
  <w:num w:numId="7">
    <w:abstractNumId w:val="8"/>
  </w:num>
  <w:num w:numId="8">
    <w:abstractNumId w:val="0"/>
  </w:num>
  <w:num w:numId="9">
    <w:abstractNumId w:val="16"/>
  </w:num>
  <w:num w:numId="10">
    <w:abstractNumId w:val="17"/>
  </w:num>
  <w:num w:numId="11">
    <w:abstractNumId w:val="13"/>
  </w:num>
  <w:num w:numId="12">
    <w:abstractNumId w:val="7"/>
  </w:num>
  <w:num w:numId="13">
    <w:abstractNumId w:val="26"/>
  </w:num>
  <w:num w:numId="14">
    <w:abstractNumId w:val="12"/>
  </w:num>
  <w:num w:numId="15">
    <w:abstractNumId w:val="21"/>
  </w:num>
  <w:num w:numId="16">
    <w:abstractNumId w:val="5"/>
  </w:num>
  <w:num w:numId="17">
    <w:abstractNumId w:val="14"/>
  </w:num>
  <w:num w:numId="18">
    <w:abstractNumId w:val="27"/>
  </w:num>
  <w:num w:numId="19">
    <w:abstractNumId w:val="3"/>
  </w:num>
  <w:num w:numId="20">
    <w:abstractNumId w:val="4"/>
  </w:num>
  <w:num w:numId="21">
    <w:abstractNumId w:val="23"/>
  </w:num>
  <w:num w:numId="22">
    <w:abstractNumId w:val="15"/>
  </w:num>
  <w:num w:numId="23">
    <w:abstractNumId w:val="2"/>
  </w:num>
  <w:num w:numId="24">
    <w:abstractNumId w:val="22"/>
  </w:num>
  <w:num w:numId="25">
    <w:abstractNumId w:val="9"/>
  </w:num>
  <w:num w:numId="26">
    <w:abstractNumId w:val="24"/>
  </w:num>
  <w:num w:numId="27">
    <w:abstractNumId w:val="11"/>
  </w:num>
  <w:num w:numId="2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A78C8"/>
    <w:rsid w:val="000034BF"/>
    <w:rsid w:val="0000387D"/>
    <w:rsid w:val="000079E5"/>
    <w:rsid w:val="00007F76"/>
    <w:rsid w:val="00012867"/>
    <w:rsid w:val="00014554"/>
    <w:rsid w:val="000168B8"/>
    <w:rsid w:val="00020002"/>
    <w:rsid w:val="00040D5B"/>
    <w:rsid w:val="0005692D"/>
    <w:rsid w:val="000603B8"/>
    <w:rsid w:val="0006056B"/>
    <w:rsid w:val="00061734"/>
    <w:rsid w:val="000622DA"/>
    <w:rsid w:val="00062AD3"/>
    <w:rsid w:val="00067528"/>
    <w:rsid w:val="00077CC2"/>
    <w:rsid w:val="00083491"/>
    <w:rsid w:val="00091D6B"/>
    <w:rsid w:val="00096F3B"/>
    <w:rsid w:val="00096F79"/>
    <w:rsid w:val="000A2A22"/>
    <w:rsid w:val="000A42BE"/>
    <w:rsid w:val="000A4DB3"/>
    <w:rsid w:val="000A74EB"/>
    <w:rsid w:val="000B1B39"/>
    <w:rsid w:val="000C2009"/>
    <w:rsid w:val="000C4777"/>
    <w:rsid w:val="000C6A88"/>
    <w:rsid w:val="000D2673"/>
    <w:rsid w:val="000E130E"/>
    <w:rsid w:val="000E33B4"/>
    <w:rsid w:val="000F6452"/>
    <w:rsid w:val="001001E1"/>
    <w:rsid w:val="001058A7"/>
    <w:rsid w:val="00110970"/>
    <w:rsid w:val="00115A5B"/>
    <w:rsid w:val="001203F5"/>
    <w:rsid w:val="001211DC"/>
    <w:rsid w:val="00123EDA"/>
    <w:rsid w:val="00124C71"/>
    <w:rsid w:val="00127E6D"/>
    <w:rsid w:val="00130370"/>
    <w:rsid w:val="0013185F"/>
    <w:rsid w:val="00136CD9"/>
    <w:rsid w:val="0014133B"/>
    <w:rsid w:val="001453EA"/>
    <w:rsid w:val="00160CCC"/>
    <w:rsid w:val="0016125E"/>
    <w:rsid w:val="00183A73"/>
    <w:rsid w:val="00186696"/>
    <w:rsid w:val="00195A21"/>
    <w:rsid w:val="001A0C11"/>
    <w:rsid w:val="001B39F6"/>
    <w:rsid w:val="001C0367"/>
    <w:rsid w:val="001C1AE1"/>
    <w:rsid w:val="001C24B4"/>
    <w:rsid w:val="001C3A3C"/>
    <w:rsid w:val="001D4023"/>
    <w:rsid w:val="001F0D97"/>
    <w:rsid w:val="001F1D47"/>
    <w:rsid w:val="002078AF"/>
    <w:rsid w:val="00215B45"/>
    <w:rsid w:val="00216A3A"/>
    <w:rsid w:val="00224F1B"/>
    <w:rsid w:val="00226087"/>
    <w:rsid w:val="00230184"/>
    <w:rsid w:val="00233304"/>
    <w:rsid w:val="002336D4"/>
    <w:rsid w:val="00234329"/>
    <w:rsid w:val="002343B5"/>
    <w:rsid w:val="00240F7A"/>
    <w:rsid w:val="00244C87"/>
    <w:rsid w:val="00245017"/>
    <w:rsid w:val="002460C1"/>
    <w:rsid w:val="00246592"/>
    <w:rsid w:val="002532DA"/>
    <w:rsid w:val="002615E0"/>
    <w:rsid w:val="00262888"/>
    <w:rsid w:val="002669B3"/>
    <w:rsid w:val="00272FC6"/>
    <w:rsid w:val="00276F25"/>
    <w:rsid w:val="0027733F"/>
    <w:rsid w:val="002774CC"/>
    <w:rsid w:val="0028128A"/>
    <w:rsid w:val="00281FB7"/>
    <w:rsid w:val="00283068"/>
    <w:rsid w:val="00285262"/>
    <w:rsid w:val="00285490"/>
    <w:rsid w:val="002915DF"/>
    <w:rsid w:val="00294BD7"/>
    <w:rsid w:val="002A2229"/>
    <w:rsid w:val="002A36D1"/>
    <w:rsid w:val="002A3ED9"/>
    <w:rsid w:val="002A6B04"/>
    <w:rsid w:val="002B2631"/>
    <w:rsid w:val="002B4FA5"/>
    <w:rsid w:val="002B6B81"/>
    <w:rsid w:val="002C2E4A"/>
    <w:rsid w:val="002C3DE9"/>
    <w:rsid w:val="002D4219"/>
    <w:rsid w:val="002D44B0"/>
    <w:rsid w:val="002E6A55"/>
    <w:rsid w:val="002F029E"/>
    <w:rsid w:val="002F26E1"/>
    <w:rsid w:val="002F4687"/>
    <w:rsid w:val="002F79B8"/>
    <w:rsid w:val="003013A8"/>
    <w:rsid w:val="00305C9C"/>
    <w:rsid w:val="00307104"/>
    <w:rsid w:val="003116BD"/>
    <w:rsid w:val="003119D2"/>
    <w:rsid w:val="00315076"/>
    <w:rsid w:val="00316563"/>
    <w:rsid w:val="003168C8"/>
    <w:rsid w:val="00320287"/>
    <w:rsid w:val="00324318"/>
    <w:rsid w:val="0032476C"/>
    <w:rsid w:val="00326103"/>
    <w:rsid w:val="0032674C"/>
    <w:rsid w:val="003303B1"/>
    <w:rsid w:val="003328CD"/>
    <w:rsid w:val="00336C6D"/>
    <w:rsid w:val="003402A8"/>
    <w:rsid w:val="003404D7"/>
    <w:rsid w:val="00342041"/>
    <w:rsid w:val="003441B0"/>
    <w:rsid w:val="00350254"/>
    <w:rsid w:val="00360A30"/>
    <w:rsid w:val="003660AD"/>
    <w:rsid w:val="00366401"/>
    <w:rsid w:val="00367384"/>
    <w:rsid w:val="00372EAC"/>
    <w:rsid w:val="00374401"/>
    <w:rsid w:val="00376065"/>
    <w:rsid w:val="0038187F"/>
    <w:rsid w:val="00383E94"/>
    <w:rsid w:val="00384E9F"/>
    <w:rsid w:val="00391209"/>
    <w:rsid w:val="00397F45"/>
    <w:rsid w:val="003B2CE8"/>
    <w:rsid w:val="003C6ED6"/>
    <w:rsid w:val="003C7606"/>
    <w:rsid w:val="003D1CBB"/>
    <w:rsid w:val="003D542C"/>
    <w:rsid w:val="003D73FA"/>
    <w:rsid w:val="003E4923"/>
    <w:rsid w:val="00404829"/>
    <w:rsid w:val="00404FEE"/>
    <w:rsid w:val="004103B6"/>
    <w:rsid w:val="00410C11"/>
    <w:rsid w:val="00410FD8"/>
    <w:rsid w:val="0041155F"/>
    <w:rsid w:val="00414087"/>
    <w:rsid w:val="00424848"/>
    <w:rsid w:val="00425187"/>
    <w:rsid w:val="00434965"/>
    <w:rsid w:val="00440779"/>
    <w:rsid w:val="00447E99"/>
    <w:rsid w:val="00450928"/>
    <w:rsid w:val="004512FB"/>
    <w:rsid w:val="00453586"/>
    <w:rsid w:val="00456123"/>
    <w:rsid w:val="00457799"/>
    <w:rsid w:val="00462DD3"/>
    <w:rsid w:val="004667A4"/>
    <w:rsid w:val="00466B93"/>
    <w:rsid w:val="0048046A"/>
    <w:rsid w:val="00484D4C"/>
    <w:rsid w:val="004930F6"/>
    <w:rsid w:val="00493BF7"/>
    <w:rsid w:val="004A4A35"/>
    <w:rsid w:val="004A5F2D"/>
    <w:rsid w:val="004B2856"/>
    <w:rsid w:val="004B3C7E"/>
    <w:rsid w:val="004C613C"/>
    <w:rsid w:val="004C7E4E"/>
    <w:rsid w:val="004D2AAD"/>
    <w:rsid w:val="004D401A"/>
    <w:rsid w:val="004D4E2A"/>
    <w:rsid w:val="004D681D"/>
    <w:rsid w:val="004E5A14"/>
    <w:rsid w:val="004E5A44"/>
    <w:rsid w:val="004F0966"/>
    <w:rsid w:val="004F79A4"/>
    <w:rsid w:val="00504C88"/>
    <w:rsid w:val="00504E5C"/>
    <w:rsid w:val="005113F6"/>
    <w:rsid w:val="0051239D"/>
    <w:rsid w:val="005143BE"/>
    <w:rsid w:val="00524A30"/>
    <w:rsid w:val="0052783E"/>
    <w:rsid w:val="0053083C"/>
    <w:rsid w:val="00531B63"/>
    <w:rsid w:val="00532D43"/>
    <w:rsid w:val="00533754"/>
    <w:rsid w:val="00533765"/>
    <w:rsid w:val="00537F4F"/>
    <w:rsid w:val="00541A38"/>
    <w:rsid w:val="00541E27"/>
    <w:rsid w:val="0054537E"/>
    <w:rsid w:val="00545A85"/>
    <w:rsid w:val="0054604B"/>
    <w:rsid w:val="00550221"/>
    <w:rsid w:val="0055733F"/>
    <w:rsid w:val="00562696"/>
    <w:rsid w:val="00566A8C"/>
    <w:rsid w:val="0057233A"/>
    <w:rsid w:val="00573E79"/>
    <w:rsid w:val="00574818"/>
    <w:rsid w:val="00576913"/>
    <w:rsid w:val="00577598"/>
    <w:rsid w:val="00581758"/>
    <w:rsid w:val="00583278"/>
    <w:rsid w:val="005845A5"/>
    <w:rsid w:val="00585DB5"/>
    <w:rsid w:val="0059351D"/>
    <w:rsid w:val="005A5A3C"/>
    <w:rsid w:val="005A654A"/>
    <w:rsid w:val="005B5150"/>
    <w:rsid w:val="005B5854"/>
    <w:rsid w:val="005C020D"/>
    <w:rsid w:val="005D0BFB"/>
    <w:rsid w:val="005D1E62"/>
    <w:rsid w:val="005D32DD"/>
    <w:rsid w:val="005D41D3"/>
    <w:rsid w:val="005D4432"/>
    <w:rsid w:val="005E1CD1"/>
    <w:rsid w:val="005F6B57"/>
    <w:rsid w:val="005F6CDD"/>
    <w:rsid w:val="00600109"/>
    <w:rsid w:val="00600BF7"/>
    <w:rsid w:val="00600CC4"/>
    <w:rsid w:val="0060352F"/>
    <w:rsid w:val="006063CA"/>
    <w:rsid w:val="006068F3"/>
    <w:rsid w:val="00606CB9"/>
    <w:rsid w:val="00612D9A"/>
    <w:rsid w:val="00633DD8"/>
    <w:rsid w:val="00635802"/>
    <w:rsid w:val="00637BC9"/>
    <w:rsid w:val="00641208"/>
    <w:rsid w:val="006426E6"/>
    <w:rsid w:val="00647D54"/>
    <w:rsid w:val="00651EF2"/>
    <w:rsid w:val="0065227D"/>
    <w:rsid w:val="00654158"/>
    <w:rsid w:val="00655473"/>
    <w:rsid w:val="00662772"/>
    <w:rsid w:val="00665190"/>
    <w:rsid w:val="00665B4C"/>
    <w:rsid w:val="006661A4"/>
    <w:rsid w:val="00675816"/>
    <w:rsid w:val="00677A75"/>
    <w:rsid w:val="006800BA"/>
    <w:rsid w:val="006800F2"/>
    <w:rsid w:val="00681031"/>
    <w:rsid w:val="0069210F"/>
    <w:rsid w:val="00694E29"/>
    <w:rsid w:val="006956B7"/>
    <w:rsid w:val="006A58A3"/>
    <w:rsid w:val="006B69FD"/>
    <w:rsid w:val="006C09FB"/>
    <w:rsid w:val="006C0C4D"/>
    <w:rsid w:val="006C63F8"/>
    <w:rsid w:val="006D1787"/>
    <w:rsid w:val="006D3303"/>
    <w:rsid w:val="006D541B"/>
    <w:rsid w:val="006E0214"/>
    <w:rsid w:val="006E5165"/>
    <w:rsid w:val="007021C1"/>
    <w:rsid w:val="00705B7E"/>
    <w:rsid w:val="00706B05"/>
    <w:rsid w:val="00712C35"/>
    <w:rsid w:val="0071335C"/>
    <w:rsid w:val="00715560"/>
    <w:rsid w:val="007263BC"/>
    <w:rsid w:val="007417C6"/>
    <w:rsid w:val="00743A21"/>
    <w:rsid w:val="0074636A"/>
    <w:rsid w:val="00746658"/>
    <w:rsid w:val="00750173"/>
    <w:rsid w:val="00751A0D"/>
    <w:rsid w:val="0076197A"/>
    <w:rsid w:val="0076644E"/>
    <w:rsid w:val="007765F4"/>
    <w:rsid w:val="0078750C"/>
    <w:rsid w:val="007879C3"/>
    <w:rsid w:val="00790DFD"/>
    <w:rsid w:val="00792583"/>
    <w:rsid w:val="00797699"/>
    <w:rsid w:val="007A2468"/>
    <w:rsid w:val="007A5CE6"/>
    <w:rsid w:val="007A7497"/>
    <w:rsid w:val="007B1AA5"/>
    <w:rsid w:val="007B7C61"/>
    <w:rsid w:val="007C1185"/>
    <w:rsid w:val="007C2DA2"/>
    <w:rsid w:val="007E33DE"/>
    <w:rsid w:val="007E5229"/>
    <w:rsid w:val="007E70AC"/>
    <w:rsid w:val="007F2A5F"/>
    <w:rsid w:val="007F5097"/>
    <w:rsid w:val="007F7D1B"/>
    <w:rsid w:val="008042FF"/>
    <w:rsid w:val="008055CF"/>
    <w:rsid w:val="00806420"/>
    <w:rsid w:val="00811AF6"/>
    <w:rsid w:val="00812E71"/>
    <w:rsid w:val="008229DB"/>
    <w:rsid w:val="00825B65"/>
    <w:rsid w:val="00827D9F"/>
    <w:rsid w:val="008312AB"/>
    <w:rsid w:val="0083752F"/>
    <w:rsid w:val="00852E4E"/>
    <w:rsid w:val="008618EC"/>
    <w:rsid w:val="00862CC4"/>
    <w:rsid w:val="00864960"/>
    <w:rsid w:val="00874040"/>
    <w:rsid w:val="00886111"/>
    <w:rsid w:val="0089255B"/>
    <w:rsid w:val="00894FEC"/>
    <w:rsid w:val="008971D6"/>
    <w:rsid w:val="008B05E4"/>
    <w:rsid w:val="008C0327"/>
    <w:rsid w:val="008C0C43"/>
    <w:rsid w:val="008C5F9C"/>
    <w:rsid w:val="008D3802"/>
    <w:rsid w:val="008D653C"/>
    <w:rsid w:val="008D6FA5"/>
    <w:rsid w:val="008E3A86"/>
    <w:rsid w:val="008E3C27"/>
    <w:rsid w:val="008E4760"/>
    <w:rsid w:val="008E57FE"/>
    <w:rsid w:val="008E6E78"/>
    <w:rsid w:val="008F587C"/>
    <w:rsid w:val="0091467B"/>
    <w:rsid w:val="00914EC1"/>
    <w:rsid w:val="009154A1"/>
    <w:rsid w:val="00923029"/>
    <w:rsid w:val="00934F14"/>
    <w:rsid w:val="009441EB"/>
    <w:rsid w:val="00945169"/>
    <w:rsid w:val="0095506D"/>
    <w:rsid w:val="00957BEA"/>
    <w:rsid w:val="009609BC"/>
    <w:rsid w:val="00962780"/>
    <w:rsid w:val="00963A97"/>
    <w:rsid w:val="009661B2"/>
    <w:rsid w:val="00972619"/>
    <w:rsid w:val="00975C04"/>
    <w:rsid w:val="00975DCA"/>
    <w:rsid w:val="00975F6A"/>
    <w:rsid w:val="00981BF2"/>
    <w:rsid w:val="00983980"/>
    <w:rsid w:val="00983FF9"/>
    <w:rsid w:val="0099361E"/>
    <w:rsid w:val="0099454C"/>
    <w:rsid w:val="009A062E"/>
    <w:rsid w:val="009B228F"/>
    <w:rsid w:val="009B55DE"/>
    <w:rsid w:val="009B57DB"/>
    <w:rsid w:val="009C0085"/>
    <w:rsid w:val="009D04A4"/>
    <w:rsid w:val="009E20D0"/>
    <w:rsid w:val="009E4A83"/>
    <w:rsid w:val="009F2958"/>
    <w:rsid w:val="009F2B5D"/>
    <w:rsid w:val="009F79C8"/>
    <w:rsid w:val="00A03466"/>
    <w:rsid w:val="00A05D34"/>
    <w:rsid w:val="00A1347E"/>
    <w:rsid w:val="00A149D9"/>
    <w:rsid w:val="00A14F34"/>
    <w:rsid w:val="00A241C7"/>
    <w:rsid w:val="00A302E8"/>
    <w:rsid w:val="00A34C4E"/>
    <w:rsid w:val="00A34C9D"/>
    <w:rsid w:val="00A44D0F"/>
    <w:rsid w:val="00A563CB"/>
    <w:rsid w:val="00A612DC"/>
    <w:rsid w:val="00A70AC5"/>
    <w:rsid w:val="00A71ED7"/>
    <w:rsid w:val="00A728E4"/>
    <w:rsid w:val="00A90F0E"/>
    <w:rsid w:val="00A96C36"/>
    <w:rsid w:val="00AA251D"/>
    <w:rsid w:val="00AA3F92"/>
    <w:rsid w:val="00AB20A0"/>
    <w:rsid w:val="00AB7B0B"/>
    <w:rsid w:val="00AC573F"/>
    <w:rsid w:val="00AC7354"/>
    <w:rsid w:val="00AD507D"/>
    <w:rsid w:val="00AD7D58"/>
    <w:rsid w:val="00AE0CAD"/>
    <w:rsid w:val="00AE38FC"/>
    <w:rsid w:val="00AE621E"/>
    <w:rsid w:val="00AE7CB6"/>
    <w:rsid w:val="00AF2AC2"/>
    <w:rsid w:val="00AF74AB"/>
    <w:rsid w:val="00B001B8"/>
    <w:rsid w:val="00B0025A"/>
    <w:rsid w:val="00B06090"/>
    <w:rsid w:val="00B10857"/>
    <w:rsid w:val="00B14B1E"/>
    <w:rsid w:val="00B16E00"/>
    <w:rsid w:val="00B261CF"/>
    <w:rsid w:val="00B336BC"/>
    <w:rsid w:val="00B34E7A"/>
    <w:rsid w:val="00B36510"/>
    <w:rsid w:val="00B37942"/>
    <w:rsid w:val="00B45C3A"/>
    <w:rsid w:val="00B508D4"/>
    <w:rsid w:val="00B536C2"/>
    <w:rsid w:val="00B56B9A"/>
    <w:rsid w:val="00B6270F"/>
    <w:rsid w:val="00B628A6"/>
    <w:rsid w:val="00B62B3A"/>
    <w:rsid w:val="00B67B38"/>
    <w:rsid w:val="00B70A9D"/>
    <w:rsid w:val="00B71AD0"/>
    <w:rsid w:val="00B74F67"/>
    <w:rsid w:val="00B81AEF"/>
    <w:rsid w:val="00B8306B"/>
    <w:rsid w:val="00B920CC"/>
    <w:rsid w:val="00BA78C8"/>
    <w:rsid w:val="00BB0EF7"/>
    <w:rsid w:val="00BB17F5"/>
    <w:rsid w:val="00BB1E87"/>
    <w:rsid w:val="00BB6923"/>
    <w:rsid w:val="00BC0C00"/>
    <w:rsid w:val="00BC3D49"/>
    <w:rsid w:val="00BC7B20"/>
    <w:rsid w:val="00BD2086"/>
    <w:rsid w:val="00BD7B20"/>
    <w:rsid w:val="00BE045A"/>
    <w:rsid w:val="00BE76CE"/>
    <w:rsid w:val="00BF0E24"/>
    <w:rsid w:val="00BF1CA2"/>
    <w:rsid w:val="00BF5A46"/>
    <w:rsid w:val="00C00A97"/>
    <w:rsid w:val="00C071B7"/>
    <w:rsid w:val="00C07CEC"/>
    <w:rsid w:val="00C21966"/>
    <w:rsid w:val="00C252C6"/>
    <w:rsid w:val="00C25B71"/>
    <w:rsid w:val="00C34CBC"/>
    <w:rsid w:val="00C368E1"/>
    <w:rsid w:val="00C36B69"/>
    <w:rsid w:val="00C41658"/>
    <w:rsid w:val="00C648A5"/>
    <w:rsid w:val="00C716CD"/>
    <w:rsid w:val="00C720C0"/>
    <w:rsid w:val="00C82B20"/>
    <w:rsid w:val="00C85048"/>
    <w:rsid w:val="00C87697"/>
    <w:rsid w:val="00C912D7"/>
    <w:rsid w:val="00C92809"/>
    <w:rsid w:val="00C95CCD"/>
    <w:rsid w:val="00CA1C7B"/>
    <w:rsid w:val="00CA4EDD"/>
    <w:rsid w:val="00CB0B72"/>
    <w:rsid w:val="00CB3BA7"/>
    <w:rsid w:val="00CB5999"/>
    <w:rsid w:val="00CB5F41"/>
    <w:rsid w:val="00CB609D"/>
    <w:rsid w:val="00CC276C"/>
    <w:rsid w:val="00CC716D"/>
    <w:rsid w:val="00CD2BA2"/>
    <w:rsid w:val="00CD6595"/>
    <w:rsid w:val="00CE4377"/>
    <w:rsid w:val="00CE4781"/>
    <w:rsid w:val="00CE6766"/>
    <w:rsid w:val="00CE74A0"/>
    <w:rsid w:val="00CF3AE9"/>
    <w:rsid w:val="00D04511"/>
    <w:rsid w:val="00D13EAD"/>
    <w:rsid w:val="00D1736E"/>
    <w:rsid w:val="00D225D9"/>
    <w:rsid w:val="00D22868"/>
    <w:rsid w:val="00D26876"/>
    <w:rsid w:val="00D3207A"/>
    <w:rsid w:val="00D3680B"/>
    <w:rsid w:val="00D51AE4"/>
    <w:rsid w:val="00D53EA2"/>
    <w:rsid w:val="00D55C95"/>
    <w:rsid w:val="00D6173C"/>
    <w:rsid w:val="00D64B2A"/>
    <w:rsid w:val="00D673C1"/>
    <w:rsid w:val="00D7789E"/>
    <w:rsid w:val="00D82F26"/>
    <w:rsid w:val="00D86BFA"/>
    <w:rsid w:val="00D91541"/>
    <w:rsid w:val="00D92BBD"/>
    <w:rsid w:val="00D96450"/>
    <w:rsid w:val="00DA0091"/>
    <w:rsid w:val="00DA06B7"/>
    <w:rsid w:val="00DA6612"/>
    <w:rsid w:val="00DB0C2F"/>
    <w:rsid w:val="00DB5A85"/>
    <w:rsid w:val="00DC08D4"/>
    <w:rsid w:val="00DC212D"/>
    <w:rsid w:val="00DC5DB0"/>
    <w:rsid w:val="00DD216D"/>
    <w:rsid w:val="00DD5344"/>
    <w:rsid w:val="00DD72A0"/>
    <w:rsid w:val="00DE2EAE"/>
    <w:rsid w:val="00DE5223"/>
    <w:rsid w:val="00DE698F"/>
    <w:rsid w:val="00DF099B"/>
    <w:rsid w:val="00DF21BD"/>
    <w:rsid w:val="00DF35C5"/>
    <w:rsid w:val="00DF6711"/>
    <w:rsid w:val="00E02120"/>
    <w:rsid w:val="00E02755"/>
    <w:rsid w:val="00E02A87"/>
    <w:rsid w:val="00E042F8"/>
    <w:rsid w:val="00E0514F"/>
    <w:rsid w:val="00E126BE"/>
    <w:rsid w:val="00E1648B"/>
    <w:rsid w:val="00E21553"/>
    <w:rsid w:val="00E25EFD"/>
    <w:rsid w:val="00E26BFE"/>
    <w:rsid w:val="00E358DE"/>
    <w:rsid w:val="00E41EA7"/>
    <w:rsid w:val="00E44312"/>
    <w:rsid w:val="00E44361"/>
    <w:rsid w:val="00E56D80"/>
    <w:rsid w:val="00E570F4"/>
    <w:rsid w:val="00E66C0E"/>
    <w:rsid w:val="00E77853"/>
    <w:rsid w:val="00E77910"/>
    <w:rsid w:val="00E80489"/>
    <w:rsid w:val="00E853FA"/>
    <w:rsid w:val="00E85E04"/>
    <w:rsid w:val="00E87C12"/>
    <w:rsid w:val="00E93F7B"/>
    <w:rsid w:val="00E94279"/>
    <w:rsid w:val="00E97606"/>
    <w:rsid w:val="00EA3B22"/>
    <w:rsid w:val="00EA49B1"/>
    <w:rsid w:val="00EA70A9"/>
    <w:rsid w:val="00EB459E"/>
    <w:rsid w:val="00EB7FF7"/>
    <w:rsid w:val="00EC4B6F"/>
    <w:rsid w:val="00EC51A0"/>
    <w:rsid w:val="00ED023E"/>
    <w:rsid w:val="00ED03CF"/>
    <w:rsid w:val="00ED2C55"/>
    <w:rsid w:val="00EE3177"/>
    <w:rsid w:val="00EF0F0A"/>
    <w:rsid w:val="00EF339F"/>
    <w:rsid w:val="00EF5C2E"/>
    <w:rsid w:val="00F01A2E"/>
    <w:rsid w:val="00F16796"/>
    <w:rsid w:val="00F179A7"/>
    <w:rsid w:val="00F17C09"/>
    <w:rsid w:val="00F209A4"/>
    <w:rsid w:val="00F21E28"/>
    <w:rsid w:val="00F22357"/>
    <w:rsid w:val="00F26644"/>
    <w:rsid w:val="00F34476"/>
    <w:rsid w:val="00F364E9"/>
    <w:rsid w:val="00F37062"/>
    <w:rsid w:val="00F4346C"/>
    <w:rsid w:val="00F436AA"/>
    <w:rsid w:val="00F45A28"/>
    <w:rsid w:val="00F46D96"/>
    <w:rsid w:val="00F47288"/>
    <w:rsid w:val="00F54D20"/>
    <w:rsid w:val="00F60887"/>
    <w:rsid w:val="00F702FD"/>
    <w:rsid w:val="00F713C2"/>
    <w:rsid w:val="00F7290D"/>
    <w:rsid w:val="00F7311A"/>
    <w:rsid w:val="00F73B9E"/>
    <w:rsid w:val="00F75C74"/>
    <w:rsid w:val="00F805F5"/>
    <w:rsid w:val="00F9284C"/>
    <w:rsid w:val="00F93ECD"/>
    <w:rsid w:val="00F93F3D"/>
    <w:rsid w:val="00FA0BC5"/>
    <w:rsid w:val="00FA157A"/>
    <w:rsid w:val="00FA7B5B"/>
    <w:rsid w:val="00FB2A43"/>
    <w:rsid w:val="00FB2CA0"/>
    <w:rsid w:val="00FC034F"/>
    <w:rsid w:val="00FC267A"/>
    <w:rsid w:val="00FC3536"/>
    <w:rsid w:val="00FD07F3"/>
    <w:rsid w:val="00FD1D25"/>
    <w:rsid w:val="00FE048D"/>
    <w:rsid w:val="00FE2D4C"/>
    <w:rsid w:val="00FE47AB"/>
    <w:rsid w:val="00FE745B"/>
    <w:rsid w:val="00FE78FE"/>
    <w:rsid w:val="00FF285B"/>
    <w:rsid w:val="00FF393F"/>
    <w:rsid w:val="00FF5F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 Schoolbook" w:eastAsia="MS PMincho" w:hAnsi="Century Schoolbook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B45"/>
    <w:pPr>
      <w:spacing w:before="40" w:after="200" w:line="276" w:lineRule="auto"/>
      <w:jc w:val="both"/>
    </w:pPr>
    <w:rPr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95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58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295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58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58"/>
    <w:pPr>
      <w:spacing w:before="200" w:after="0"/>
      <w:jc w:val="left"/>
      <w:outlineLvl w:val="4"/>
    </w:pPr>
    <w:rPr>
      <w:smallCaps/>
      <w:color w:val="3667C3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58"/>
    <w:pPr>
      <w:spacing w:after="0"/>
      <w:jc w:val="left"/>
      <w:outlineLvl w:val="5"/>
    </w:pPr>
    <w:rPr>
      <w:smallCaps/>
      <w:color w:val="7598D9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58"/>
    <w:pPr>
      <w:spacing w:after="0"/>
      <w:jc w:val="left"/>
      <w:outlineLvl w:val="6"/>
    </w:pPr>
    <w:rPr>
      <w:b/>
      <w:smallCaps/>
      <w:color w:val="7598D9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58"/>
    <w:pPr>
      <w:spacing w:after="0"/>
      <w:jc w:val="left"/>
      <w:outlineLvl w:val="7"/>
    </w:pPr>
    <w:rPr>
      <w:b/>
      <w:i/>
      <w:smallCaps/>
      <w:color w:val="3667C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58"/>
    <w:pPr>
      <w:spacing w:after="0"/>
      <w:jc w:val="left"/>
      <w:outlineLvl w:val="8"/>
    </w:pPr>
    <w:rPr>
      <w:b/>
      <w:i/>
      <w:smallCaps/>
      <w:color w:val="24448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34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083491"/>
    <w:rPr>
      <w:color w:val="6D83B3"/>
    </w:rPr>
    <w:tblPr>
      <w:tblStyleRowBandSize w:val="1"/>
      <w:tblStyleColBandSize w:val="1"/>
      <w:tblInd w:w="0" w:type="dxa"/>
      <w:tblBorders>
        <w:top w:val="single" w:sz="8" w:space="0" w:color="AEBAD5"/>
        <w:bottom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</w:style>
  <w:style w:type="character" w:styleId="Hyperlink">
    <w:name w:val="Hyperlink"/>
    <w:basedOn w:val="DefaultParagraphFont"/>
    <w:uiPriority w:val="99"/>
    <w:unhideWhenUsed/>
    <w:rsid w:val="00083491"/>
    <w:rPr>
      <w:color w:val="D2611C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295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5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F295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58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58"/>
    <w:rPr>
      <w:smallCaps/>
      <w:color w:val="3667C3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58"/>
    <w:rPr>
      <w:smallCaps/>
      <w:color w:val="7598D9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58"/>
    <w:rPr>
      <w:b/>
      <w:smallCaps/>
      <w:color w:val="7598D9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58"/>
    <w:rPr>
      <w:b/>
      <w:i/>
      <w:smallCaps/>
      <w:color w:val="3667C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58"/>
    <w:rPr>
      <w:b/>
      <w:i/>
      <w:smallCaps/>
      <w:color w:val="24448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95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F2958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F2958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58"/>
    <w:pPr>
      <w:spacing w:after="720" w:line="240" w:lineRule="auto"/>
      <w:jc w:val="right"/>
    </w:pPr>
    <w:rPr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F2958"/>
    <w:rPr>
      <w:rFonts w:ascii="Century Schoolbook" w:eastAsia="MS PMincho" w:hAnsi="Century Schoolbook" w:cs="Times New Roman"/>
      <w:szCs w:val="22"/>
    </w:rPr>
  </w:style>
  <w:style w:type="character" w:styleId="Strong">
    <w:name w:val="Strong"/>
    <w:uiPriority w:val="22"/>
    <w:qFormat/>
    <w:rsid w:val="009F2958"/>
    <w:rPr>
      <w:b/>
      <w:color w:val="7598D9"/>
    </w:rPr>
  </w:style>
  <w:style w:type="character" w:styleId="Emphasis">
    <w:name w:val="Emphasis"/>
    <w:uiPriority w:val="20"/>
    <w:qFormat/>
    <w:rsid w:val="009F2958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F29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2958"/>
  </w:style>
  <w:style w:type="paragraph" w:styleId="ListParagraph">
    <w:name w:val="List Paragraph"/>
    <w:basedOn w:val="Normal"/>
    <w:uiPriority w:val="34"/>
    <w:qFormat/>
    <w:rsid w:val="009F29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F295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F2958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58"/>
    <w:pPr>
      <w:pBdr>
        <w:top w:val="single" w:sz="8" w:space="10" w:color="3667C3"/>
        <w:left w:val="single" w:sz="8" w:space="10" w:color="3667C3"/>
        <w:bottom w:val="single" w:sz="8" w:space="10" w:color="3667C3"/>
        <w:right w:val="single" w:sz="8" w:space="10" w:color="3667C3"/>
      </w:pBdr>
      <w:shd w:val="clear" w:color="auto" w:fill="7598D9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58"/>
    <w:rPr>
      <w:b/>
      <w:i/>
      <w:color w:val="FFFFFF"/>
      <w:shd w:val="clear" w:color="auto" w:fill="7598D9"/>
    </w:rPr>
  </w:style>
  <w:style w:type="character" w:styleId="SubtleEmphasis">
    <w:name w:val="Subtle Emphasis"/>
    <w:uiPriority w:val="19"/>
    <w:qFormat/>
    <w:rsid w:val="009F2958"/>
    <w:rPr>
      <w:i/>
    </w:rPr>
  </w:style>
  <w:style w:type="character" w:styleId="IntenseEmphasis">
    <w:name w:val="Intense Emphasis"/>
    <w:uiPriority w:val="21"/>
    <w:qFormat/>
    <w:rsid w:val="009F2958"/>
    <w:rPr>
      <w:b/>
      <w:i/>
      <w:color w:val="7598D9"/>
      <w:spacing w:val="10"/>
    </w:rPr>
  </w:style>
  <w:style w:type="character" w:styleId="SubtleReference">
    <w:name w:val="Subtle Reference"/>
    <w:uiPriority w:val="31"/>
    <w:qFormat/>
    <w:rsid w:val="009F2958"/>
    <w:rPr>
      <w:b/>
    </w:rPr>
  </w:style>
  <w:style w:type="character" w:styleId="IntenseReference">
    <w:name w:val="Intense Reference"/>
    <w:uiPriority w:val="32"/>
    <w:qFormat/>
    <w:rsid w:val="009F295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F2958"/>
    <w:rPr>
      <w:rFonts w:ascii="Century Schoolbook" w:eastAsia="MS PMincho" w:hAnsi="Century Schoolbook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2958"/>
    <w:pPr>
      <w:outlineLvl w:val="9"/>
    </w:pPr>
  </w:style>
  <w:style w:type="table" w:styleId="LightGrid-Accent5">
    <w:name w:val="Light Grid Accent 5"/>
    <w:basedOn w:val="TableNormal"/>
    <w:uiPriority w:val="62"/>
    <w:rsid w:val="00315076"/>
    <w:tblPr>
      <w:tblStyleRowBandSize w:val="1"/>
      <w:tblStyleColBandSize w:val="1"/>
      <w:tblInd w:w="0" w:type="dxa"/>
      <w:tblBorders>
        <w:top w:val="single" w:sz="8" w:space="0" w:color="AEBAD5"/>
        <w:left w:val="single" w:sz="8" w:space="0" w:color="AEBAD5"/>
        <w:bottom w:val="single" w:sz="8" w:space="0" w:color="AEBAD5"/>
        <w:right w:val="single" w:sz="8" w:space="0" w:color="AEBAD5"/>
        <w:insideH w:val="single" w:sz="8" w:space="0" w:color="AEBAD5"/>
        <w:insideV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Gill Sans MT" w:eastAsia="Century Schoolbook" w:hAnsi="Gill Sans MT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1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lastRow">
      <w:pPr>
        <w:spacing w:before="0" w:after="0" w:line="240" w:lineRule="auto"/>
      </w:pPr>
      <w:rPr>
        <w:rFonts w:ascii="Gill Sans MT" w:eastAsia="Century Schoolbook" w:hAnsi="Gill Sans MT" w:cs="Times New Roman"/>
        <w:b/>
        <w:bCs/>
      </w:rPr>
      <w:tblPr/>
      <w:tcPr>
        <w:tcBorders>
          <w:top w:val="double" w:sz="6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firstCol">
      <w:rPr>
        <w:rFonts w:ascii="Gill Sans MT" w:eastAsia="Century Schoolbook" w:hAnsi="Gill Sans MT" w:cs="Times New Roman"/>
        <w:b/>
        <w:bCs/>
      </w:rPr>
    </w:tblStylePr>
    <w:tblStylePr w:type="lastCol">
      <w:rPr>
        <w:rFonts w:ascii="Gill Sans MT" w:eastAsia="Century Schoolbook" w:hAnsi="Gill Sans MT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</w:tcPr>
    </w:tblStylePr>
    <w:tblStylePr w:type="band1Vert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  <w:shd w:val="clear" w:color="auto" w:fill="EAEDF4"/>
      </w:tcPr>
    </w:tblStylePr>
    <w:tblStylePr w:type="band1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  <w:shd w:val="clear" w:color="auto" w:fill="EAEDF4"/>
      </w:tcPr>
    </w:tblStylePr>
    <w:tblStylePr w:type="band2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</w:tcPr>
    </w:tblStylePr>
  </w:style>
  <w:style w:type="paragraph" w:customStyle="1" w:styleId="Achievement">
    <w:name w:val="Achievement"/>
    <w:autoRedefine/>
    <w:rsid w:val="004F79A4"/>
    <w:pPr>
      <w:framePr w:hSpace="180" w:wrap="around" w:vAnchor="text" w:hAnchor="margin" w:y="-58"/>
      <w:numPr>
        <w:numId w:val="9"/>
      </w:numPr>
      <w:tabs>
        <w:tab w:val="clear" w:pos="720"/>
        <w:tab w:val="num" w:pos="452"/>
        <w:tab w:val="left" w:pos="7452"/>
      </w:tabs>
      <w:spacing w:after="60" w:line="220" w:lineRule="atLeast"/>
      <w:ind w:left="453" w:right="72"/>
      <w:suppressOverlap/>
    </w:pPr>
    <w:rPr>
      <w:rFonts w:ascii="Times New Roman" w:eastAsia="Times New Roman" w:hAnsi="Times New Roman"/>
    </w:rPr>
  </w:style>
  <w:style w:type="paragraph" w:customStyle="1" w:styleId="Default">
    <w:name w:val="Default"/>
    <w:rsid w:val="00D53EA2"/>
    <w:pPr>
      <w:autoSpaceDE w:val="0"/>
      <w:autoSpaceDN w:val="0"/>
      <w:adjustRightInd w:val="0"/>
    </w:pPr>
    <w:rPr>
      <w:rFonts w:ascii="Gill Sans MT" w:hAnsi="Gill Sans MT" w:cs="Gill Sans MT"/>
      <w:color w:val="000000"/>
      <w:sz w:val="24"/>
      <w:szCs w:val="24"/>
      <w:lang w:eastAsia="ja-JP"/>
    </w:rPr>
  </w:style>
  <w:style w:type="paragraph" w:styleId="Header">
    <w:name w:val="header"/>
    <w:basedOn w:val="Normal"/>
    <w:link w:val="HeaderChar"/>
    <w:uiPriority w:val="99"/>
    <w:semiHidden/>
    <w:unhideWhenUsed/>
    <w:rsid w:val="00B56B9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6B9A"/>
    <w:rPr>
      <w:lang w:val="en-US" w:eastAsia="en-US"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B56B9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6B9A"/>
    <w:rPr>
      <w:lang w:val="en-US" w:eastAsia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6ED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ED6"/>
    <w:rPr>
      <w:rFonts w:ascii="Tahoma" w:hAnsi="Tahoma" w:cs="Tahoma"/>
      <w:sz w:val="16"/>
      <w:szCs w:val="16"/>
      <w:lang w:val="en-US"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zan.m.sayed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hawki.shabaan@yaho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il.gharat@adityabirla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Suzan%20Mohamed%20CV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CCBA21-3ABD-4343-9906-54488130E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Suzan Mohamed CV</Template>
  <TotalTime>10</TotalTime>
  <Pages>5</Pages>
  <Words>839</Words>
  <Characters>4785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My Resume</vt:lpstr>
      <vt:lpstr/>
    </vt:vector>
  </TitlesOfParts>
  <Company/>
  <LinksUpToDate>false</LinksUpToDate>
  <CharactersWithSpaces>5613</CharactersWithSpaces>
  <SharedDoc>false</SharedDoc>
  <HLinks>
    <vt:vector size="18" baseType="variant">
      <vt:variant>
        <vt:i4>5308476</vt:i4>
      </vt:variant>
      <vt:variant>
        <vt:i4>6</vt:i4>
      </vt:variant>
      <vt:variant>
        <vt:i4>0</vt:i4>
      </vt:variant>
      <vt:variant>
        <vt:i4>5</vt:i4>
      </vt:variant>
      <vt:variant>
        <vt:lpwstr>mailto:shawki.shabaan@yahoo.com</vt:lpwstr>
      </vt:variant>
      <vt:variant>
        <vt:lpwstr/>
      </vt:variant>
      <vt:variant>
        <vt:i4>2359386</vt:i4>
      </vt:variant>
      <vt:variant>
        <vt:i4>3</vt:i4>
      </vt:variant>
      <vt:variant>
        <vt:i4>0</vt:i4>
      </vt:variant>
      <vt:variant>
        <vt:i4>5</vt:i4>
      </vt:variant>
      <vt:variant>
        <vt:lpwstr>mailto:anil.gharat@adityabirla.com</vt:lpwstr>
      </vt:variant>
      <vt:variant>
        <vt:lpwstr/>
      </vt:variant>
      <vt:variant>
        <vt:i4>6422623</vt:i4>
      </vt:variant>
      <vt:variant>
        <vt:i4>0</vt:i4>
      </vt:variant>
      <vt:variant>
        <vt:i4>0</vt:i4>
      </vt:variant>
      <vt:variant>
        <vt:i4>5</vt:i4>
      </vt:variant>
      <vt:variant>
        <vt:lpwstr>mailto:suzan.m.sayed@gmail.com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subject>Resume</dc:subject>
  <dc:creator>USER</dc:creator>
  <cp:keywords>cv</cp:keywords>
  <cp:lastModifiedBy>USER</cp:lastModifiedBy>
  <cp:revision>12</cp:revision>
  <cp:lastPrinted>2010-08-05T17:54:00Z</cp:lastPrinted>
  <dcterms:created xsi:type="dcterms:W3CDTF">2012-06-04T00:22:00Z</dcterms:created>
  <dcterms:modified xsi:type="dcterms:W3CDTF">2012-06-16T07:21:00Z</dcterms:modified>
  <cp:category>Job Search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TC300006071033</vt:lpwstr>
  </property>
</Properties>
</file>