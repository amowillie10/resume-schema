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8370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5759"/>
        <w:gridCol w:w="2611"/>
      </w:tblGrid>
      <w:tr w:rsidR="00470134" w:rsidTr="001F1971">
        <w:trPr>
          <w:trHeight w:val="151"/>
        </w:trPr>
        <w:sdt>
          <w:sdtPr>
            <w:alias w:val="Author"/>
            <w:id w:val="93044407"/>
            <w:placeholder>
              <w:docPart w:val="9E669B8917304B55929456C8D6D19CC5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tc>
              <w:tcPr>
                <w:tcW w:w="8370" w:type="dxa"/>
                <w:gridSpan w:val="2"/>
                <w:tcMar>
                  <w:bottom w:w="0" w:type="dxa"/>
                </w:tcMar>
                <w:vAlign w:val="center"/>
              </w:tcPr>
              <w:p w:rsidR="00470134" w:rsidRDefault="005927F7">
                <w:pPr>
                  <w:pStyle w:val="YourName"/>
                </w:pPr>
                <w:r>
                  <w:t>Alexander Royce</w:t>
                </w:r>
              </w:p>
            </w:tc>
          </w:sdtContent>
        </w:sdt>
      </w:tr>
      <w:tr w:rsidR="00470134" w:rsidTr="001F1971">
        <w:trPr>
          <w:trHeight w:val="22"/>
        </w:trPr>
        <w:tc>
          <w:tcPr>
            <w:tcW w:w="8370" w:type="dxa"/>
            <w:gridSpan w:val="2"/>
            <w:tcMar>
              <w:bottom w:w="0" w:type="dxa"/>
            </w:tcMar>
            <w:vAlign w:val="center"/>
          </w:tcPr>
          <w:p w:rsidR="00470134" w:rsidRDefault="005927F7" w:rsidP="005927F7">
            <w:pPr>
              <w:pStyle w:val="ResumeBodyText"/>
            </w:pPr>
            <w:r>
              <w:t>80 Riverside Drive</w:t>
            </w:r>
            <w:r w:rsidR="008C2E8D">
              <w:t xml:space="preserve"> | </w:t>
            </w:r>
            <w:r>
              <w:t>Canton, New York 13617</w:t>
            </w:r>
            <w:r w:rsidR="008C2E8D">
              <w:t xml:space="preserve"> | </w:t>
            </w:r>
            <w:r>
              <w:t>(315) 528-5889</w:t>
            </w:r>
            <w:r w:rsidR="008C2E8D">
              <w:t xml:space="preserve"> | </w:t>
            </w:r>
            <w:hyperlink r:id="rId9" w:history="1">
              <w:r w:rsidR="003018D8" w:rsidRPr="00810E03">
                <w:rPr>
                  <w:rStyle w:val="Hyperlink"/>
                </w:rPr>
                <w:t>info@alexroyce.net</w:t>
              </w:r>
            </w:hyperlink>
            <w:r w:rsidR="003018D8">
              <w:t xml:space="preserve"> | www.alexroyce.net</w:t>
            </w:r>
          </w:p>
        </w:tc>
      </w:tr>
      <w:tr w:rsidR="00470134" w:rsidTr="001F1971">
        <w:trPr>
          <w:trHeight w:val="607"/>
        </w:trPr>
        <w:tc>
          <w:tcPr>
            <w:tcW w:w="8370" w:type="dxa"/>
            <w:gridSpan w:val="2"/>
          </w:tcPr>
          <w:p w:rsidR="00470134" w:rsidRDefault="00470134"/>
        </w:tc>
      </w:tr>
      <w:tr w:rsidR="00470134" w:rsidTr="001F1971">
        <w:trPr>
          <w:trHeight w:val="16"/>
        </w:trPr>
        <w:tc>
          <w:tcPr>
            <w:tcW w:w="8370" w:type="dxa"/>
            <w:gridSpan w:val="2"/>
            <w:tcMar>
              <w:bottom w:w="0" w:type="dxa"/>
            </w:tcMar>
            <w:vAlign w:val="bottom"/>
          </w:tcPr>
          <w:p w:rsidR="00470134" w:rsidRDefault="008C2E8D">
            <w:pPr>
              <w:pStyle w:val="SectionHeading"/>
            </w:pPr>
            <w:r>
              <w:t>Objective</w:t>
            </w:r>
          </w:p>
        </w:tc>
      </w:tr>
      <w:tr w:rsidR="00470134" w:rsidTr="001F1971">
        <w:trPr>
          <w:trHeight w:val="144"/>
        </w:trPr>
        <w:tc>
          <w:tcPr>
            <w:tcW w:w="8370" w:type="dxa"/>
            <w:gridSpan w:val="2"/>
            <w:tcMar>
              <w:bottom w:w="230" w:type="dxa"/>
            </w:tcMar>
          </w:tcPr>
          <w:p w:rsidR="00470134" w:rsidRDefault="005927F7">
            <w:pPr>
              <w:pStyle w:val="ResumeBodyText"/>
            </w:pPr>
            <w:r>
              <w:t>An entry-level</w:t>
            </w:r>
            <w:r>
              <w:t xml:space="preserve"> software developing</w:t>
            </w:r>
            <w:r>
              <w:t xml:space="preserve"> position</w:t>
            </w:r>
            <w:r>
              <w:t xml:space="preserve"> within a professional organization.</w:t>
            </w:r>
          </w:p>
        </w:tc>
      </w:tr>
      <w:tr w:rsidR="00470134" w:rsidTr="001F1971">
        <w:trPr>
          <w:trHeight w:val="144"/>
        </w:trPr>
        <w:tc>
          <w:tcPr>
            <w:tcW w:w="8370" w:type="dxa"/>
            <w:gridSpan w:val="2"/>
            <w:tcMar>
              <w:bottom w:w="0" w:type="dxa"/>
            </w:tcMar>
            <w:vAlign w:val="bottom"/>
          </w:tcPr>
          <w:p w:rsidR="00470134" w:rsidRDefault="008C2E8D">
            <w:pPr>
              <w:pStyle w:val="SectionHeading"/>
            </w:pPr>
            <w:r>
              <w:t>Education</w:t>
            </w:r>
          </w:p>
        </w:tc>
      </w:tr>
      <w:tr w:rsidR="00470134" w:rsidTr="001F1971">
        <w:trPr>
          <w:trHeight w:val="22"/>
        </w:trPr>
        <w:tc>
          <w:tcPr>
            <w:tcW w:w="5759" w:type="dxa"/>
            <w:tcMar>
              <w:bottom w:w="29" w:type="dxa"/>
            </w:tcMar>
          </w:tcPr>
          <w:p w:rsidR="00470134" w:rsidRDefault="005927F7">
            <w:pPr>
              <w:pStyle w:val="ResumeBodyText"/>
            </w:pPr>
            <w:r>
              <w:t>Bachelor of Science</w:t>
            </w:r>
            <w:r w:rsidR="0097744E">
              <w:t xml:space="preserve"> with Honors</w:t>
            </w:r>
            <w:r>
              <w:t>, Information Technology</w:t>
            </w:r>
          </w:p>
          <w:p w:rsidR="00470134" w:rsidRDefault="005927F7" w:rsidP="005927F7">
            <w:pPr>
              <w:pStyle w:val="Italics"/>
              <w:rPr>
                <w:i w:val="0"/>
              </w:rPr>
            </w:pPr>
            <w:r>
              <w:t>State College, Canton</w:t>
            </w:r>
          </w:p>
        </w:tc>
        <w:tc>
          <w:tcPr>
            <w:tcW w:w="2611" w:type="dxa"/>
            <w:shd w:val="clear" w:color="auto" w:fill="auto"/>
            <w:tcMar>
              <w:bottom w:w="29" w:type="dxa"/>
            </w:tcMar>
          </w:tcPr>
          <w:p w:rsidR="00470134" w:rsidRDefault="0097744E" w:rsidP="0097744E">
            <w:pPr>
              <w:pStyle w:val="Dates"/>
            </w:pPr>
            <w:r>
              <w:t>Expected Fall 2016</w:t>
            </w:r>
          </w:p>
        </w:tc>
      </w:tr>
      <w:tr w:rsidR="00470134" w:rsidTr="001F1971">
        <w:trPr>
          <w:trHeight w:val="51"/>
        </w:trPr>
        <w:tc>
          <w:tcPr>
            <w:tcW w:w="8370" w:type="dxa"/>
            <w:gridSpan w:val="2"/>
            <w:tcMar>
              <w:bottom w:w="230" w:type="dxa"/>
            </w:tcMar>
          </w:tcPr>
          <w:p w:rsidR="00470134" w:rsidRDefault="005927F7">
            <w:pPr>
              <w:pStyle w:val="Description"/>
            </w:pPr>
            <w:r>
              <w:t>Major: Information Technology</w:t>
            </w:r>
          </w:p>
          <w:p w:rsidR="00470134" w:rsidRDefault="005927F7" w:rsidP="005927F7">
            <w:pPr>
              <w:pStyle w:val="Description"/>
            </w:pPr>
            <w:r>
              <w:t>Related Course Work: Programming in C, Android Application Development, Database Concepts with Web Applications, Visual Programming &amp; Development Tools</w:t>
            </w:r>
          </w:p>
        </w:tc>
      </w:tr>
      <w:tr w:rsidR="00470134" w:rsidTr="001F1971">
        <w:trPr>
          <w:trHeight w:val="144"/>
        </w:trPr>
        <w:tc>
          <w:tcPr>
            <w:tcW w:w="8370" w:type="dxa"/>
            <w:gridSpan w:val="2"/>
            <w:tcMar>
              <w:bottom w:w="0" w:type="dxa"/>
            </w:tcMar>
            <w:vAlign w:val="bottom"/>
          </w:tcPr>
          <w:p w:rsidR="00470134" w:rsidRDefault="008C2E8D">
            <w:pPr>
              <w:pStyle w:val="SectionHeading"/>
            </w:pPr>
            <w:r>
              <w:t xml:space="preserve">Skills &amp; </w:t>
            </w:r>
            <w:r>
              <w:t>Abilities</w:t>
            </w:r>
          </w:p>
        </w:tc>
      </w:tr>
      <w:tr w:rsidR="00470134" w:rsidTr="001F1971">
        <w:trPr>
          <w:trHeight w:val="22"/>
        </w:trPr>
        <w:tc>
          <w:tcPr>
            <w:tcW w:w="5759" w:type="dxa"/>
            <w:tcMar>
              <w:top w:w="29" w:type="dxa"/>
              <w:bottom w:w="29" w:type="dxa"/>
            </w:tcMar>
          </w:tcPr>
          <w:p w:rsidR="00470134" w:rsidRDefault="005927F7" w:rsidP="005927F7">
            <w:pPr>
              <w:pStyle w:val="ResumeBodyText"/>
            </w:pPr>
            <w:r>
              <w:t>Programming</w:t>
            </w:r>
            <w:r w:rsidR="004D7150">
              <w:t xml:space="preserve"> / Scripting</w:t>
            </w:r>
            <w:r>
              <w:t xml:space="preserve"> Languages</w:t>
            </w:r>
          </w:p>
        </w:tc>
        <w:tc>
          <w:tcPr>
            <w:tcW w:w="2611" w:type="dxa"/>
            <w:tcMar>
              <w:top w:w="29" w:type="dxa"/>
              <w:bottom w:w="29" w:type="dxa"/>
            </w:tcMar>
          </w:tcPr>
          <w:p w:rsidR="00470134" w:rsidRDefault="00470134">
            <w:pPr>
              <w:pStyle w:val="ResumeBodyText"/>
            </w:pPr>
          </w:p>
        </w:tc>
      </w:tr>
      <w:tr w:rsidR="00470134" w:rsidTr="001F1971">
        <w:trPr>
          <w:trHeight w:val="1159"/>
        </w:trPr>
        <w:tc>
          <w:tcPr>
            <w:tcW w:w="8370" w:type="dxa"/>
            <w:gridSpan w:val="2"/>
            <w:tcMar>
              <w:bottom w:w="29" w:type="dxa"/>
            </w:tcMar>
          </w:tcPr>
          <w:p w:rsidR="00470134" w:rsidRDefault="005927F7" w:rsidP="005927F7">
            <w:pPr>
              <w:pStyle w:val="Description"/>
            </w:pPr>
            <w:r>
              <w:t>C</w:t>
            </w:r>
          </w:p>
          <w:p w:rsidR="00C01606" w:rsidRDefault="00C01606" w:rsidP="005927F7">
            <w:pPr>
              <w:pStyle w:val="Description"/>
            </w:pPr>
            <w:r>
              <w:t>LUA</w:t>
            </w:r>
          </w:p>
          <w:p w:rsidR="005927F7" w:rsidRDefault="005927F7" w:rsidP="005927F7">
            <w:pPr>
              <w:pStyle w:val="Description"/>
            </w:pPr>
            <w:r>
              <w:t>PHP</w:t>
            </w:r>
          </w:p>
          <w:p w:rsidR="005927F7" w:rsidRDefault="005927F7" w:rsidP="005927F7">
            <w:pPr>
              <w:pStyle w:val="Description"/>
            </w:pPr>
            <w:r>
              <w:t>MySQL</w:t>
            </w:r>
          </w:p>
          <w:p w:rsidR="004D7150" w:rsidRDefault="004D7150" w:rsidP="005927F7">
            <w:pPr>
              <w:pStyle w:val="Description"/>
            </w:pPr>
            <w:r>
              <w:t>Python</w:t>
            </w:r>
          </w:p>
          <w:p w:rsidR="005927F7" w:rsidRDefault="005927F7" w:rsidP="005927F7">
            <w:pPr>
              <w:pStyle w:val="Description"/>
            </w:pPr>
            <w:r>
              <w:t>Javascript</w:t>
            </w:r>
          </w:p>
          <w:p w:rsidR="005927F7" w:rsidRDefault="005927F7" w:rsidP="005927F7">
            <w:pPr>
              <w:pStyle w:val="Description"/>
            </w:pPr>
            <w:r>
              <w:t>Visual C++</w:t>
            </w:r>
          </w:p>
        </w:tc>
      </w:tr>
      <w:tr w:rsidR="00470134" w:rsidTr="001F1971">
        <w:trPr>
          <w:trHeight w:val="144"/>
        </w:trPr>
        <w:tc>
          <w:tcPr>
            <w:tcW w:w="5759" w:type="dxa"/>
            <w:tcMar>
              <w:bottom w:w="29" w:type="dxa"/>
            </w:tcMar>
          </w:tcPr>
          <w:p w:rsidR="00470134" w:rsidRDefault="005927F7" w:rsidP="005927F7">
            <w:pPr>
              <w:pStyle w:val="ResumeBodyText"/>
            </w:pPr>
            <w:r>
              <w:t>Integrated Development Environments</w:t>
            </w:r>
          </w:p>
        </w:tc>
        <w:tc>
          <w:tcPr>
            <w:tcW w:w="2611" w:type="dxa"/>
            <w:tcMar>
              <w:bottom w:w="29" w:type="dxa"/>
            </w:tcMar>
          </w:tcPr>
          <w:p w:rsidR="00470134" w:rsidRDefault="00470134">
            <w:pPr>
              <w:pStyle w:val="ResumeBodyText"/>
            </w:pPr>
          </w:p>
        </w:tc>
      </w:tr>
      <w:tr w:rsidR="00470134" w:rsidTr="001F1971">
        <w:trPr>
          <w:trHeight w:val="22"/>
        </w:trPr>
        <w:tc>
          <w:tcPr>
            <w:tcW w:w="8370" w:type="dxa"/>
            <w:gridSpan w:val="2"/>
          </w:tcPr>
          <w:p w:rsidR="004D7150" w:rsidRDefault="004D7150" w:rsidP="004D7150">
            <w:pPr>
              <w:pStyle w:val="Description"/>
            </w:pPr>
            <w:r>
              <w:t>Sikuli</w:t>
            </w:r>
          </w:p>
          <w:p w:rsidR="004D7150" w:rsidRDefault="004D7150" w:rsidP="004D7150">
            <w:pPr>
              <w:pStyle w:val="Description"/>
            </w:pPr>
            <w:r>
              <w:t>Pelles C</w:t>
            </w:r>
          </w:p>
          <w:p w:rsidR="004D7150" w:rsidRDefault="004D7150" w:rsidP="004D7150">
            <w:pPr>
              <w:pStyle w:val="Description"/>
            </w:pPr>
            <w:r>
              <w:t>Android Studio</w:t>
            </w:r>
          </w:p>
          <w:p w:rsidR="004D7150" w:rsidRDefault="004D7150" w:rsidP="004D7150">
            <w:pPr>
              <w:pStyle w:val="Description"/>
            </w:pPr>
            <w:r>
              <w:t>Visual Studio 2012</w:t>
            </w:r>
          </w:p>
          <w:p w:rsidR="004D7150" w:rsidRDefault="004D7150" w:rsidP="004D7150">
            <w:pPr>
              <w:pStyle w:val="Description"/>
            </w:pPr>
            <w:r>
              <w:t>Visual Studio 2015</w:t>
            </w:r>
          </w:p>
          <w:p w:rsidR="004D7150" w:rsidRDefault="004D7150" w:rsidP="004D7150">
            <w:pPr>
              <w:pStyle w:val="Description"/>
            </w:pPr>
            <w:r>
              <w:t>MySQL Workbench</w:t>
            </w:r>
          </w:p>
        </w:tc>
      </w:tr>
      <w:tr w:rsidR="00470134" w:rsidTr="001F1971">
        <w:trPr>
          <w:trHeight w:val="144"/>
        </w:trPr>
        <w:tc>
          <w:tcPr>
            <w:tcW w:w="5759" w:type="dxa"/>
            <w:tcMar>
              <w:bottom w:w="29" w:type="dxa"/>
            </w:tcMar>
          </w:tcPr>
          <w:p w:rsidR="00470134" w:rsidRDefault="004D7150" w:rsidP="004D7150">
            <w:pPr>
              <w:pStyle w:val="ResumeBodyText"/>
            </w:pPr>
            <w:r>
              <w:t>Networking</w:t>
            </w:r>
          </w:p>
        </w:tc>
        <w:tc>
          <w:tcPr>
            <w:tcW w:w="2611" w:type="dxa"/>
            <w:tcMar>
              <w:bottom w:w="29" w:type="dxa"/>
            </w:tcMar>
          </w:tcPr>
          <w:p w:rsidR="00470134" w:rsidRDefault="00470134">
            <w:pPr>
              <w:pStyle w:val="ResumeBodyText"/>
            </w:pPr>
          </w:p>
        </w:tc>
      </w:tr>
      <w:tr w:rsidR="00470134" w:rsidTr="001F1971">
        <w:trPr>
          <w:trHeight w:val="22"/>
        </w:trPr>
        <w:tc>
          <w:tcPr>
            <w:tcW w:w="8370" w:type="dxa"/>
            <w:gridSpan w:val="2"/>
          </w:tcPr>
          <w:p w:rsidR="00470134" w:rsidRDefault="004D7150" w:rsidP="004D7150">
            <w:pPr>
              <w:pStyle w:val="Description"/>
            </w:pPr>
            <w:r>
              <w:t>OSI Model</w:t>
            </w:r>
          </w:p>
          <w:p w:rsidR="004D7150" w:rsidRDefault="004D7150" w:rsidP="004D7150">
            <w:pPr>
              <w:pStyle w:val="Description"/>
            </w:pPr>
            <w:r>
              <w:t>Linux Configuration</w:t>
            </w:r>
          </w:p>
          <w:p w:rsidR="004D7150" w:rsidRDefault="004D7150" w:rsidP="004D7150">
            <w:pPr>
              <w:pStyle w:val="Description"/>
            </w:pPr>
            <w:r>
              <w:t>LAMP Server Creation</w:t>
            </w:r>
          </w:p>
          <w:p w:rsidR="004D7150" w:rsidRDefault="004D7150" w:rsidP="004D7150">
            <w:pPr>
              <w:pStyle w:val="Description"/>
            </w:pPr>
            <w:r>
              <w:t>Cisco Equipment Configuration</w:t>
            </w:r>
          </w:p>
        </w:tc>
      </w:tr>
      <w:tr w:rsidR="00470134" w:rsidTr="001F1971">
        <w:trPr>
          <w:trHeight w:val="144"/>
        </w:trPr>
        <w:tc>
          <w:tcPr>
            <w:tcW w:w="5759" w:type="dxa"/>
            <w:tcMar>
              <w:bottom w:w="29" w:type="dxa"/>
            </w:tcMar>
          </w:tcPr>
          <w:p w:rsidR="00470134" w:rsidRDefault="004D7150" w:rsidP="004D7150">
            <w:pPr>
              <w:pStyle w:val="ResumeBodyText"/>
            </w:pPr>
            <w:r>
              <w:t>Other</w:t>
            </w:r>
          </w:p>
        </w:tc>
        <w:tc>
          <w:tcPr>
            <w:tcW w:w="2611" w:type="dxa"/>
            <w:tcMar>
              <w:bottom w:w="29" w:type="dxa"/>
            </w:tcMar>
          </w:tcPr>
          <w:p w:rsidR="00470134" w:rsidRDefault="00470134"/>
        </w:tc>
      </w:tr>
      <w:tr w:rsidR="00470134" w:rsidTr="001F1971">
        <w:trPr>
          <w:trHeight w:val="144"/>
        </w:trPr>
        <w:tc>
          <w:tcPr>
            <w:tcW w:w="8370" w:type="dxa"/>
            <w:gridSpan w:val="2"/>
            <w:tcMar>
              <w:bottom w:w="230" w:type="dxa"/>
            </w:tcMar>
          </w:tcPr>
          <w:p w:rsidR="00470134" w:rsidRDefault="004D7150">
            <w:pPr>
              <w:pStyle w:val="Description"/>
            </w:pPr>
            <w:r>
              <w:t>CSS</w:t>
            </w:r>
          </w:p>
          <w:p w:rsidR="00470134" w:rsidRDefault="004D7150" w:rsidP="004D7150">
            <w:pPr>
              <w:pStyle w:val="Description"/>
            </w:pPr>
            <w:r>
              <w:t>HTML</w:t>
            </w:r>
          </w:p>
          <w:p w:rsidR="004D7150" w:rsidRDefault="004D7150" w:rsidP="004D7150">
            <w:pPr>
              <w:pStyle w:val="Description"/>
            </w:pPr>
            <w:r>
              <w:t>Website Design</w:t>
            </w:r>
          </w:p>
          <w:p w:rsidR="004D7150" w:rsidRDefault="004D7150" w:rsidP="004D7150">
            <w:pPr>
              <w:pStyle w:val="Description"/>
            </w:pPr>
            <w:r>
              <w:t>Website Management</w:t>
            </w:r>
          </w:p>
          <w:p w:rsidR="004D7150" w:rsidRDefault="0097744E" w:rsidP="004D7150">
            <w:pPr>
              <w:pStyle w:val="Description"/>
            </w:pPr>
            <w:r>
              <w:t>Bulletin Board Creation</w:t>
            </w:r>
          </w:p>
          <w:p w:rsidR="004D7150" w:rsidRDefault="004D7150" w:rsidP="0097744E">
            <w:pPr>
              <w:pStyle w:val="Description"/>
              <w:numPr>
                <w:ilvl w:val="0"/>
                <w:numId w:val="0"/>
              </w:numPr>
            </w:pPr>
          </w:p>
        </w:tc>
      </w:tr>
      <w:tr w:rsidR="00470134" w:rsidTr="001F1971">
        <w:trPr>
          <w:trHeight w:val="144"/>
        </w:trPr>
        <w:tc>
          <w:tcPr>
            <w:tcW w:w="8370" w:type="dxa"/>
            <w:gridSpan w:val="2"/>
            <w:tcMar>
              <w:bottom w:w="0" w:type="dxa"/>
            </w:tcMar>
          </w:tcPr>
          <w:p w:rsidR="00470134" w:rsidRDefault="0097744E">
            <w:pPr>
              <w:pStyle w:val="SectionHeading"/>
            </w:pPr>
            <w:r>
              <w:t xml:space="preserve">Techincal </w:t>
            </w:r>
            <w:r w:rsidR="008C2E8D">
              <w:t>Experience</w:t>
            </w:r>
          </w:p>
        </w:tc>
      </w:tr>
      <w:tr w:rsidR="0097744E" w:rsidTr="001F1971">
        <w:trPr>
          <w:trHeight w:val="22"/>
        </w:trPr>
        <w:tc>
          <w:tcPr>
            <w:tcW w:w="5759" w:type="dxa"/>
            <w:shd w:val="clear" w:color="auto" w:fill="auto"/>
          </w:tcPr>
          <w:p w:rsidR="0097744E" w:rsidRPr="0097744E" w:rsidRDefault="0097744E" w:rsidP="002B4F8E">
            <w:pPr>
              <w:pStyle w:val="Description"/>
              <w:rPr>
                <w:b/>
              </w:rPr>
            </w:pPr>
            <w:r w:rsidRPr="0097744E">
              <w:rPr>
                <w:b/>
              </w:rPr>
              <w:t>Roo App</w:t>
            </w:r>
            <w:r>
              <w:rPr>
                <w:b/>
              </w:rPr>
              <w:t xml:space="preserve"> </w:t>
            </w:r>
            <w:r w:rsidRPr="0097744E">
              <w:t>(</w:t>
            </w:r>
            <w:r>
              <w:t>2015</w:t>
            </w:r>
            <w:r w:rsidRPr="0097744E">
              <w:t>)</w:t>
            </w:r>
            <w:r>
              <w:t>. Schedule organizer where students could keep track of office hours and courses. It also had detailed information regarding ma</w:t>
            </w:r>
            <w:r w:rsidR="003A4A24">
              <w:t xml:space="preserve">jors for student browsing. </w:t>
            </w:r>
          </w:p>
        </w:tc>
        <w:tc>
          <w:tcPr>
            <w:tcW w:w="2611" w:type="dxa"/>
            <w:shd w:val="clear" w:color="auto" w:fill="auto"/>
          </w:tcPr>
          <w:p w:rsidR="0097744E" w:rsidRDefault="002B4F8E">
            <w:r>
              <w:t>Java,</w:t>
            </w:r>
            <w:r>
              <w:t xml:space="preserve"> </w:t>
            </w:r>
            <w:r>
              <w:t>XML, Android Studio</w:t>
            </w:r>
          </w:p>
        </w:tc>
      </w:tr>
      <w:tr w:rsidR="0097744E" w:rsidTr="001F1971">
        <w:trPr>
          <w:trHeight w:val="22"/>
        </w:trPr>
        <w:tc>
          <w:tcPr>
            <w:tcW w:w="5759" w:type="dxa"/>
            <w:shd w:val="clear" w:color="auto" w:fill="auto"/>
          </w:tcPr>
          <w:p w:rsidR="0097744E" w:rsidRPr="00B07FD7" w:rsidRDefault="00B07FD7" w:rsidP="002B4F8E">
            <w:pPr>
              <w:pStyle w:val="Description"/>
              <w:rPr>
                <w:b/>
              </w:rPr>
            </w:pPr>
            <w:r w:rsidRPr="00B07FD7">
              <w:rPr>
                <w:b/>
              </w:rPr>
              <w:t>Measurements Converter</w:t>
            </w:r>
            <w:r>
              <w:rPr>
                <w:b/>
              </w:rPr>
              <w:t xml:space="preserve"> </w:t>
            </w:r>
            <w:r w:rsidRPr="00B07FD7">
              <w:t>(2015)</w:t>
            </w:r>
            <w:r>
              <w:t xml:space="preserve">. Created a program to covert miles to kilometers, Fahrenheit to Celsius, RGB to CYMK and backwards conversions to each measurement. </w:t>
            </w:r>
          </w:p>
        </w:tc>
        <w:tc>
          <w:tcPr>
            <w:tcW w:w="2611" w:type="dxa"/>
            <w:shd w:val="clear" w:color="auto" w:fill="auto"/>
          </w:tcPr>
          <w:p w:rsidR="0097744E" w:rsidRDefault="002B4F8E">
            <w:r>
              <w:t>C++ MFC, Visual Studio 2012</w:t>
            </w:r>
          </w:p>
        </w:tc>
      </w:tr>
      <w:tr w:rsidR="00470134" w:rsidTr="002D3BAF">
        <w:trPr>
          <w:trHeight w:val="691"/>
        </w:trPr>
        <w:tc>
          <w:tcPr>
            <w:tcW w:w="5759" w:type="dxa"/>
            <w:shd w:val="clear" w:color="auto" w:fill="auto"/>
          </w:tcPr>
          <w:p w:rsidR="00470134" w:rsidRPr="001F1971" w:rsidRDefault="001F1971" w:rsidP="0097744E">
            <w:pPr>
              <w:pStyle w:val="Description"/>
              <w:rPr>
                <w:b/>
              </w:rPr>
            </w:pPr>
            <w:r w:rsidRPr="001F1971">
              <w:rPr>
                <w:b/>
              </w:rPr>
              <w:lastRenderedPageBreak/>
              <w:t>SwordVStaff</w:t>
            </w:r>
            <w:r>
              <w:rPr>
                <w:b/>
              </w:rPr>
              <w:t xml:space="preserve"> </w:t>
            </w:r>
            <w:r w:rsidRPr="001F1971">
              <w:t>(</w:t>
            </w:r>
            <w:r>
              <w:t>2015</w:t>
            </w:r>
            <w:r w:rsidRPr="001F1971">
              <w:t>)</w:t>
            </w:r>
            <w:r>
              <w:t>. Developed a</w:t>
            </w:r>
            <w:r w:rsidR="00D11C9C">
              <w:t xml:space="preserve"> text-based</w:t>
            </w:r>
            <w:r>
              <w:t xml:space="preserve"> RPG browser game with an administrative control panel, login capabilities, movement, inventory and character statistics querying.</w:t>
            </w:r>
          </w:p>
        </w:tc>
        <w:tc>
          <w:tcPr>
            <w:tcW w:w="2611" w:type="dxa"/>
            <w:shd w:val="clear" w:color="auto" w:fill="auto"/>
          </w:tcPr>
          <w:p w:rsidR="00470134" w:rsidRDefault="001F1971">
            <w:r>
              <w:t>HTML, CSS, PHP, MySQL, MySQL Workbenc</w:t>
            </w:r>
            <w:r w:rsidR="002D3BAF">
              <w:t>h</w:t>
            </w:r>
          </w:p>
        </w:tc>
      </w:tr>
      <w:tr w:rsidR="002D3BAF" w:rsidTr="002D3BAF">
        <w:trPr>
          <w:trHeight w:val="691"/>
        </w:trPr>
        <w:tc>
          <w:tcPr>
            <w:tcW w:w="5759" w:type="dxa"/>
            <w:shd w:val="clear" w:color="auto" w:fill="auto"/>
          </w:tcPr>
          <w:p w:rsidR="002D3BAF" w:rsidRPr="001F1971" w:rsidRDefault="002D3BAF" w:rsidP="0097744E">
            <w:pPr>
              <w:pStyle w:val="Description"/>
              <w:rPr>
                <w:b/>
              </w:rPr>
            </w:pPr>
            <w:r>
              <w:rPr>
                <w:b/>
              </w:rPr>
              <w:t xml:space="preserve">Family Tree </w:t>
            </w:r>
            <w:r w:rsidR="00084BC5">
              <w:t>(2015). Produced</w:t>
            </w:r>
            <w:r>
              <w:t xml:space="preserve"> a website based on historic monarchs. Users can browse through the content using different methods of organization.</w:t>
            </w:r>
          </w:p>
        </w:tc>
        <w:tc>
          <w:tcPr>
            <w:tcW w:w="2611" w:type="dxa"/>
            <w:shd w:val="clear" w:color="auto" w:fill="auto"/>
          </w:tcPr>
          <w:p w:rsidR="002D3BAF" w:rsidRDefault="002D3BAF">
            <w:r>
              <w:t>HTML, CSS, PHP, MySQL, MySQL Workbench</w:t>
            </w:r>
          </w:p>
        </w:tc>
      </w:tr>
      <w:tr w:rsidR="00084BC5" w:rsidTr="002D3BAF">
        <w:trPr>
          <w:trHeight w:val="691"/>
        </w:trPr>
        <w:tc>
          <w:tcPr>
            <w:tcW w:w="5759" w:type="dxa"/>
            <w:shd w:val="clear" w:color="auto" w:fill="auto"/>
          </w:tcPr>
          <w:p w:rsidR="00084BC5" w:rsidRDefault="00084BC5" w:rsidP="0097744E">
            <w:pPr>
              <w:pStyle w:val="Description"/>
              <w:rPr>
                <w:b/>
              </w:rPr>
            </w:pPr>
            <w:r>
              <w:rPr>
                <w:b/>
              </w:rPr>
              <w:t xml:space="preserve">Portfolio Website </w:t>
            </w:r>
            <w:r>
              <w:t>(2015). Designed a portfolio website for myself. It should represent my creative side.</w:t>
            </w:r>
          </w:p>
        </w:tc>
        <w:tc>
          <w:tcPr>
            <w:tcW w:w="2611" w:type="dxa"/>
            <w:shd w:val="clear" w:color="auto" w:fill="auto"/>
          </w:tcPr>
          <w:p w:rsidR="00084BC5" w:rsidRDefault="00084BC5">
            <w:r>
              <w:t xml:space="preserve">HTML, CSS, PHP, MySQL, </w:t>
            </w:r>
            <w:r w:rsidR="00C477D6">
              <w:t xml:space="preserve">CPanel </w:t>
            </w:r>
            <w:bookmarkStart w:id="0" w:name="_GoBack"/>
            <w:bookmarkEnd w:id="0"/>
            <w:r w:rsidR="00C477D6">
              <w:t>Web Hosting</w:t>
            </w:r>
          </w:p>
        </w:tc>
      </w:tr>
    </w:tbl>
    <w:p w:rsidR="00470134" w:rsidRDefault="00470134"/>
    <w:sectPr w:rsidR="00470134">
      <w:pgSz w:w="12240" w:h="15840"/>
      <w:pgMar w:top="1440" w:right="1800" w:bottom="720" w:left="25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2E8D" w:rsidRDefault="008C2E8D">
      <w:r>
        <w:separator/>
      </w:r>
    </w:p>
  </w:endnote>
  <w:endnote w:type="continuationSeparator" w:id="0">
    <w:p w:rsidR="008C2E8D" w:rsidRDefault="008C2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2E8D" w:rsidRDefault="008C2E8D">
      <w:r>
        <w:separator/>
      </w:r>
    </w:p>
  </w:footnote>
  <w:footnote w:type="continuationSeparator" w:id="0">
    <w:p w:rsidR="008C2E8D" w:rsidRDefault="008C2E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D6BE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216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4B428F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E5AC9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5D3F8E"/>
    <w:multiLevelType w:val="hybridMultilevel"/>
    <w:tmpl w:val="C784AE7E"/>
    <w:lvl w:ilvl="0" w:tplc="A4D04992">
      <w:start w:val="1"/>
      <w:numFmt w:val="bullet"/>
      <w:pStyle w:val="Description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4"/>
  </w:num>
  <w:num w:numId="5">
    <w:abstractNumId w:val="10"/>
  </w:num>
  <w:num w:numId="6">
    <w:abstractNumId w:val="7"/>
  </w:num>
  <w:num w:numId="7">
    <w:abstractNumId w:val="11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7F7"/>
    <w:rsid w:val="00084BC5"/>
    <w:rsid w:val="001F1971"/>
    <w:rsid w:val="002B4F8E"/>
    <w:rsid w:val="002D3BAF"/>
    <w:rsid w:val="003018D8"/>
    <w:rsid w:val="003A4A24"/>
    <w:rsid w:val="00470134"/>
    <w:rsid w:val="004D7150"/>
    <w:rsid w:val="005927F7"/>
    <w:rsid w:val="006154EA"/>
    <w:rsid w:val="008C2E8D"/>
    <w:rsid w:val="0097744E"/>
    <w:rsid w:val="00B07FD7"/>
    <w:rsid w:val="00C01606"/>
    <w:rsid w:val="00C477D6"/>
    <w:rsid w:val="00D11C9C"/>
    <w:rsid w:val="00DC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CFEAEA01-22A1-41B6-874D-80FE8663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pPr>
      <w:spacing w:after="0" w:line="240" w:lineRule="auto"/>
    </w:pPr>
    <w:rPr>
      <w:sz w:val="17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pPr>
      <w:outlineLvl w:val="0"/>
    </w:pPr>
    <w:rPr>
      <w:rFonts w:asciiTheme="majorHAnsi" w:hAnsiTheme="majorHAnsi"/>
      <w:caps/>
      <w:color w:val="595959" w:themeColor="text1" w:themeTint="A6"/>
      <w:spacing w:val="10"/>
      <w:sz w:val="15"/>
    </w:rPr>
  </w:style>
  <w:style w:type="paragraph" w:styleId="Heading2">
    <w:name w:val="heading 2"/>
    <w:basedOn w:val="Normal"/>
    <w:next w:val="Normal"/>
    <w:link w:val="Heading2Char"/>
    <w:uiPriority w:val="1"/>
    <w:semiHidden/>
    <w:unhideWhenUsed/>
    <w:qFormat/>
    <w:pPr>
      <w:outlineLvl w:val="1"/>
    </w:pPr>
    <w:rPr>
      <w:rFonts w:asciiTheme="majorHAnsi" w:hAnsiTheme="majorHAnsi"/>
      <w:caps/>
      <w:color w:val="595959" w:themeColor="text1" w:themeTint="A6"/>
      <w:spacing w:val="10"/>
      <w:sz w:val="20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1"/>
    <w:next w:val="Normal"/>
    <w:link w:val="Heading4Char"/>
    <w:uiPriority w:val="1"/>
    <w:semiHidden/>
    <w:unhideWhenUsed/>
    <w:qFormat/>
    <w:pPr>
      <w:outlineLvl w:val="3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Pr>
      <w:rFonts w:asciiTheme="majorHAnsi" w:hAnsiTheme="majorHAnsi"/>
      <w:caps/>
      <w:color w:val="595959" w:themeColor="text1" w:themeTint="A6"/>
      <w:spacing w:val="10"/>
      <w:sz w:val="15"/>
    </w:rPr>
  </w:style>
  <w:style w:type="paragraph" w:customStyle="1" w:styleId="Description">
    <w:name w:val="Description"/>
    <w:basedOn w:val="Normal"/>
    <w:qFormat/>
    <w:pPr>
      <w:numPr>
        <w:numId w:val="12"/>
      </w:numPr>
      <w:spacing w:after="80"/>
      <w:ind w:left="432" w:hanging="288"/>
    </w:pPr>
  </w:style>
  <w:style w:type="character" w:customStyle="1" w:styleId="Heading2Char">
    <w:name w:val="Heading 2 Char"/>
    <w:basedOn w:val="DefaultParagraphFont"/>
    <w:link w:val="Heading2"/>
    <w:uiPriority w:val="1"/>
    <w:semiHidden/>
    <w:rPr>
      <w:rFonts w:asciiTheme="majorHAnsi" w:hAnsiTheme="majorHAnsi"/>
      <w:caps/>
      <w:color w:val="595959" w:themeColor="text1" w:themeTint="A6"/>
      <w:spacing w:val="10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semiHidden/>
    <w:rPr>
      <w:rFonts w:asciiTheme="majorHAnsi" w:eastAsiaTheme="majorEastAsia" w:hAnsiTheme="majorHAnsi" w:cstheme="majorBidi"/>
      <w:b/>
      <w:bCs/>
      <w:color w:val="4F81BD" w:themeColor="accent1"/>
      <w:sz w:val="17"/>
    </w:rPr>
  </w:style>
  <w:style w:type="character" w:customStyle="1" w:styleId="Heading4Char">
    <w:name w:val="Heading 4 Char"/>
    <w:basedOn w:val="DefaultParagraphFont"/>
    <w:link w:val="Heading4"/>
    <w:uiPriority w:val="1"/>
    <w:semiHidden/>
    <w:rPr>
      <w:rFonts w:asciiTheme="majorHAnsi" w:hAnsiTheme="majorHAnsi"/>
      <w:caps/>
      <w:color w:val="000000" w:themeColor="text1"/>
      <w:spacing w:val="10"/>
      <w:sz w:val="15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17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17"/>
    </w:rPr>
  </w:style>
  <w:style w:type="paragraph" w:customStyle="1" w:styleId="Dates">
    <w:name w:val="Dates"/>
    <w:basedOn w:val="Normal"/>
    <w:qFormat/>
    <w:rPr>
      <w:color w:val="595959" w:themeColor="text1" w:themeTint="A6"/>
    </w:rPr>
  </w:style>
  <w:style w:type="paragraph" w:customStyle="1" w:styleId="Italics">
    <w:name w:val="Italics"/>
    <w:basedOn w:val="Normal"/>
    <w:qFormat/>
    <w:rPr>
      <w:i/>
    </w:rPr>
  </w:style>
  <w:style w:type="paragraph" w:customStyle="1" w:styleId="YourName">
    <w:name w:val="Your Name"/>
    <w:basedOn w:val="Normal"/>
    <w:qFormat/>
    <w:rPr>
      <w:rFonts w:asciiTheme="majorHAnsi" w:hAnsiTheme="majorHAnsi"/>
      <w:caps/>
      <w:color w:val="595959" w:themeColor="text1" w:themeTint="A6"/>
      <w:spacing w:val="10"/>
      <w:sz w:val="20"/>
    </w:rPr>
  </w:style>
  <w:style w:type="paragraph" w:customStyle="1" w:styleId="ResumeBodyText">
    <w:name w:val="Resume Body Text"/>
    <w:basedOn w:val="Normal"/>
    <w:qFormat/>
  </w:style>
  <w:style w:type="paragraph" w:customStyle="1" w:styleId="SectionHeading">
    <w:name w:val="Section Heading"/>
    <w:basedOn w:val="Normal"/>
    <w:qFormat/>
    <w:rPr>
      <w:rFonts w:asciiTheme="majorHAnsi" w:hAnsiTheme="majorHAnsi"/>
      <w:caps/>
      <w:color w:val="595959" w:themeColor="text1" w:themeTint="A6"/>
      <w:spacing w:val="10"/>
      <w:sz w:val="15"/>
    </w:rPr>
  </w:style>
  <w:style w:type="character" w:styleId="Hyperlink">
    <w:name w:val="Hyperlink"/>
    <w:basedOn w:val="DefaultParagraphFont"/>
    <w:uiPriority w:val="99"/>
    <w:unhideWhenUsed/>
    <w:rsid w:val="003018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info@alexroyce.ne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\AppData\Roaming\Microsoft\Templates\Resume%20for%20recent%20college%20gradu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E669B8917304B55929456C8D6D19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D3D2C-4191-4ACC-A36A-7A14DBD3B351}"/>
      </w:docPartPr>
      <w:docPartBody>
        <w:p w:rsidR="00000000" w:rsidRDefault="00672426">
          <w:pPr>
            <w:pStyle w:val="9E669B8917304B55929456C8D6D19CC5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5D3F8E"/>
    <w:multiLevelType w:val="hybridMultilevel"/>
    <w:tmpl w:val="C784AE7E"/>
    <w:lvl w:ilvl="0" w:tplc="A4D04992">
      <w:start w:val="1"/>
      <w:numFmt w:val="bullet"/>
      <w:pStyle w:val="Description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EE3"/>
    <w:rsid w:val="00645EE3"/>
    <w:rsid w:val="0067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669B8917304B55929456C8D6D19CC5">
    <w:name w:val="9E669B8917304B55929456C8D6D19CC5"/>
  </w:style>
  <w:style w:type="paragraph" w:customStyle="1" w:styleId="B95F00B31C1C4F0A923BD814CB19FBEE">
    <w:name w:val="B95F00B31C1C4F0A923BD814CB19FBEE"/>
  </w:style>
  <w:style w:type="paragraph" w:customStyle="1" w:styleId="FCFF625C1CBA403BAD2816CF711E290E">
    <w:name w:val="FCFF625C1CBA403BAD2816CF711E290E"/>
  </w:style>
  <w:style w:type="paragraph" w:customStyle="1" w:styleId="263E2612E2C64A51A1CB82629578BA7B">
    <w:name w:val="263E2612E2C64A51A1CB82629578BA7B"/>
  </w:style>
  <w:style w:type="paragraph" w:customStyle="1" w:styleId="24DDC4EB07264385A336834360B0BD04">
    <w:name w:val="24DDC4EB07264385A336834360B0BD04"/>
  </w:style>
  <w:style w:type="character" w:styleId="PlaceholderText">
    <w:name w:val="Placeholder Text"/>
    <w:basedOn w:val="DefaultParagraphFont"/>
    <w:uiPriority w:val="99"/>
    <w:semiHidden/>
    <w:rsid w:val="00645EE3"/>
    <w:rPr>
      <w:color w:val="808080"/>
    </w:rPr>
  </w:style>
  <w:style w:type="paragraph" w:customStyle="1" w:styleId="85A6BEEC82DA4D69AFAA574D8A240D45">
    <w:name w:val="85A6BEEC82DA4D69AFAA574D8A240D45"/>
  </w:style>
  <w:style w:type="paragraph" w:customStyle="1" w:styleId="29DEA7A07E474A00935407A9AE072F90">
    <w:name w:val="29DEA7A07E474A00935407A9AE072F90"/>
  </w:style>
  <w:style w:type="paragraph" w:customStyle="1" w:styleId="480F1AC25A2447659F27A22422F966BF">
    <w:name w:val="480F1AC25A2447659F27A22422F966BF"/>
  </w:style>
  <w:style w:type="paragraph" w:customStyle="1" w:styleId="EA3FE93C2DEF43AE8DA33BC6C1879CBE">
    <w:name w:val="EA3FE93C2DEF43AE8DA33BC6C1879CBE"/>
  </w:style>
  <w:style w:type="paragraph" w:customStyle="1" w:styleId="2F27F536E68B427A906591B5D44F9EC2">
    <w:name w:val="2F27F536E68B427A906591B5D44F9EC2"/>
  </w:style>
  <w:style w:type="paragraph" w:customStyle="1" w:styleId="E3B8AE8D3FDE4713AE9FC9676D672260">
    <w:name w:val="E3B8AE8D3FDE4713AE9FC9676D672260"/>
  </w:style>
  <w:style w:type="paragraph" w:customStyle="1" w:styleId="4BFD5F0E681B47D0B15006745742C4C4">
    <w:name w:val="4BFD5F0E681B47D0B15006745742C4C4"/>
  </w:style>
  <w:style w:type="paragraph" w:customStyle="1" w:styleId="70BDBF2163014B34984BD7E0E3CD3F70">
    <w:name w:val="70BDBF2163014B34984BD7E0E3CD3F70"/>
  </w:style>
  <w:style w:type="paragraph" w:customStyle="1" w:styleId="Description">
    <w:name w:val="Description"/>
    <w:basedOn w:val="Normal"/>
    <w:qFormat/>
    <w:pPr>
      <w:numPr>
        <w:numId w:val="1"/>
      </w:numPr>
      <w:spacing w:after="80" w:line="240" w:lineRule="auto"/>
      <w:ind w:left="432" w:hanging="288"/>
    </w:pPr>
    <w:rPr>
      <w:rFonts w:eastAsiaTheme="minorHAnsi"/>
      <w:sz w:val="17"/>
    </w:rPr>
  </w:style>
  <w:style w:type="paragraph" w:customStyle="1" w:styleId="F9717019ACC2476AB2AE8F86DBA2CAA5">
    <w:name w:val="F9717019ACC2476AB2AE8F86DBA2CAA5"/>
  </w:style>
  <w:style w:type="paragraph" w:customStyle="1" w:styleId="9F7E44C8920F4FE6B6FE9B3E78145E8A">
    <w:name w:val="9F7E44C8920F4FE6B6FE9B3E78145E8A"/>
  </w:style>
  <w:style w:type="paragraph" w:customStyle="1" w:styleId="DDF26FFAD59749E082227433AEDA7AD7">
    <w:name w:val="DDF26FFAD59749E082227433AEDA7AD7"/>
  </w:style>
  <w:style w:type="paragraph" w:customStyle="1" w:styleId="69566961748F4C23ABF48613F4A9136A">
    <w:name w:val="69566961748F4C23ABF48613F4A9136A"/>
  </w:style>
  <w:style w:type="paragraph" w:customStyle="1" w:styleId="8B8DB66948C4443BA32E0BF0A85B5E44">
    <w:name w:val="8B8DB66948C4443BA32E0BF0A85B5E44"/>
  </w:style>
  <w:style w:type="paragraph" w:customStyle="1" w:styleId="79525031255C4A96A2279CAECD7D0BF1">
    <w:name w:val="79525031255C4A96A2279CAECD7D0BF1"/>
  </w:style>
  <w:style w:type="paragraph" w:customStyle="1" w:styleId="3285E0121138402CB69336221A4CE64F">
    <w:name w:val="3285E0121138402CB69336221A4CE64F"/>
  </w:style>
  <w:style w:type="paragraph" w:customStyle="1" w:styleId="7F7FBF034B224A5BBB579FECB004F10F">
    <w:name w:val="7F7FBF034B224A5BBB579FECB004F10F"/>
  </w:style>
  <w:style w:type="paragraph" w:customStyle="1" w:styleId="124AF11A73754CB7A42BD16E6E77077E">
    <w:name w:val="124AF11A73754CB7A42BD16E6E77077E"/>
  </w:style>
  <w:style w:type="paragraph" w:customStyle="1" w:styleId="A79787AE304C4CD19AAEC414E38EBD57">
    <w:name w:val="A79787AE304C4CD19AAEC414E38EBD57"/>
  </w:style>
  <w:style w:type="paragraph" w:customStyle="1" w:styleId="87D851461B1D414B9205D40AAF919004">
    <w:name w:val="87D851461B1D414B9205D40AAF919004"/>
  </w:style>
  <w:style w:type="paragraph" w:customStyle="1" w:styleId="FA0BEC05DF384D61A0666B6D4A240B5C">
    <w:name w:val="FA0BEC05DF384D61A0666B6D4A240B5C"/>
  </w:style>
  <w:style w:type="paragraph" w:customStyle="1" w:styleId="978C609EAEEB44B2A95B3996760606DF">
    <w:name w:val="978C609EAEEB44B2A95B3996760606DF"/>
  </w:style>
  <w:style w:type="paragraph" w:customStyle="1" w:styleId="44A3E7C8F50D4F179B525D29A205B020">
    <w:name w:val="44A3E7C8F50D4F179B525D29A205B020"/>
  </w:style>
  <w:style w:type="paragraph" w:customStyle="1" w:styleId="D1BADD2747794519BAC117B55C336583">
    <w:name w:val="D1BADD2747794519BAC117B55C336583"/>
  </w:style>
  <w:style w:type="paragraph" w:customStyle="1" w:styleId="10950B9087A94597AF29E236406F9C33">
    <w:name w:val="10950B9087A94597AF29E236406F9C33"/>
  </w:style>
  <w:style w:type="paragraph" w:customStyle="1" w:styleId="89D14410BD9C4808B79D0C0F3F970E1B">
    <w:name w:val="89D14410BD9C4808B79D0C0F3F970E1B"/>
  </w:style>
  <w:style w:type="paragraph" w:customStyle="1" w:styleId="9AA167DBC7E946BC8C0F0F2F6333F561">
    <w:name w:val="9AA167DBC7E946BC8C0F0F2F6333F561"/>
  </w:style>
  <w:style w:type="paragraph" w:customStyle="1" w:styleId="311A9FA0B47240478E2B559E066935CF">
    <w:name w:val="311A9FA0B47240478E2B559E066935CF"/>
    <w:rsid w:val="00645EE3"/>
  </w:style>
  <w:style w:type="paragraph" w:customStyle="1" w:styleId="3F845B25CD184CFF8FB0298C0B7397E9">
    <w:name w:val="3F845B25CD184CFF8FB0298C0B7397E9"/>
    <w:rsid w:val="00645EE3"/>
  </w:style>
  <w:style w:type="paragraph" w:customStyle="1" w:styleId="4A17CBA2A30043349FB9ACC5DC9EFB63">
    <w:name w:val="4A17CBA2A30043349FB9ACC5DC9EFB63"/>
    <w:rsid w:val="00645EE3"/>
  </w:style>
  <w:style w:type="paragraph" w:customStyle="1" w:styleId="907A0BDFC355407AA7C9F827D10C66E8">
    <w:name w:val="907A0BDFC355407AA7C9F827D10C66E8"/>
    <w:rsid w:val="00645EE3"/>
  </w:style>
  <w:style w:type="paragraph" w:customStyle="1" w:styleId="6A4BCCFE969C454FB1BDE17948B52469">
    <w:name w:val="6A4BCCFE969C454FB1BDE17948B52469"/>
    <w:rsid w:val="00645EE3"/>
  </w:style>
  <w:style w:type="paragraph" w:customStyle="1" w:styleId="BD77F49E074A4230B2F2A7CAE668BC03">
    <w:name w:val="BD77F49E074A4230B2F2A7CAE668BC03"/>
    <w:rsid w:val="00645E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D6EC63DB-96FF-47C7-A767-8F83EF11DE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3D06F2-6F7F-4C52-ABB1-20372D9A3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recent college graduate.dotx</Template>
  <TotalTime>20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for recent college graduate</vt:lpstr>
    </vt:vector>
  </TitlesOfParts>
  <Company/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for recent college graduate</dc:title>
  <dc:subject/>
  <dc:creator>Alexander Royce</dc:creator>
  <cp:keywords/>
  <cp:lastModifiedBy>Alexander Royce</cp:lastModifiedBy>
  <cp:revision>4</cp:revision>
  <cp:lastPrinted>2006-08-01T17:47:00Z</cp:lastPrinted>
  <dcterms:created xsi:type="dcterms:W3CDTF">2015-12-18T15:58:00Z</dcterms:created>
  <dcterms:modified xsi:type="dcterms:W3CDTF">2015-12-18T16:17:00Z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TC101686489990</vt:lpwstr>
  </property>
</Properties>
</file>