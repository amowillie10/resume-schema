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BB76E9" w14:textId="77777777" w:rsidR="001F009B" w:rsidRDefault="001F009B" w:rsidP="001F009B">
      <w:pPr>
        <w:pStyle w:val="Heading1"/>
      </w:pPr>
      <w:r>
        <w:t>Education</w:t>
      </w:r>
    </w:p>
    <w:p w14:paraId="29CDB91D" w14:textId="77777777" w:rsidR="001F009B" w:rsidRDefault="002D4058" w:rsidP="001F009B">
      <w:pPr>
        <w:pStyle w:val="Heading2"/>
      </w:pPr>
      <w:sdt>
        <w:sdtPr>
          <w:id w:val="9459748"/>
          <w:placeholder>
            <w:docPart w:val="CB79CFEE59193B4E981FEE19EE23617B"/>
          </w:placeholder>
        </w:sdtPr>
        <w:sdtEndPr>
          <w:rPr>
            <w:u w:val="single"/>
          </w:rPr>
        </w:sdtEndPr>
        <w:sdtContent>
          <w:r w:rsidR="001F009B" w:rsidRPr="00300C55">
            <w:rPr>
              <w:u w:val="single"/>
            </w:rPr>
            <w:t>Santa Clara University (Santa Clara, CA):</w:t>
          </w:r>
          <w:r w:rsidR="001F009B" w:rsidRPr="00300C55">
            <w:t xml:space="preserve"> </w:t>
          </w:r>
          <w:r w:rsidR="001F009B">
            <w:t xml:space="preserve"> PhD Computer Engineering  (part-time)</w:t>
          </w:r>
        </w:sdtContent>
      </w:sdt>
      <w:r w:rsidR="001F009B">
        <w:tab/>
        <w:t>September 2008 - Present</w:t>
      </w:r>
    </w:p>
    <w:sdt>
      <w:sdtPr>
        <w:rPr>
          <w:rFonts w:ascii="Arial" w:eastAsia="Times New Roman" w:hAnsi="Arial" w:cs="Arial"/>
          <w:spacing w:val="-5"/>
          <w:szCs w:val="20"/>
        </w:rPr>
        <w:id w:val="9459749"/>
        <w:placeholder>
          <w:docPart w:val="641A03810B3AAE4D877D78AA54BDD8CB"/>
        </w:placeholder>
      </w:sdtPr>
      <w:sdtContent>
        <w:p w14:paraId="544359A9" w14:textId="77777777" w:rsidR="00134813" w:rsidRDefault="00134813" w:rsidP="00134813">
          <w:pPr>
            <w:rPr>
              <w:bCs/>
              <w:szCs w:val="16"/>
            </w:rPr>
          </w:pPr>
          <w:r w:rsidRPr="00134813">
            <w:rPr>
              <w:b/>
              <w:bCs/>
              <w:szCs w:val="16"/>
            </w:rPr>
            <w:t xml:space="preserve">Research Topic: </w:t>
          </w:r>
          <w:r w:rsidR="00543917">
            <w:t>Generic human attention region of interest detection and c</w:t>
          </w:r>
          <w:r w:rsidRPr="00134813">
            <w:t>lassificat</w:t>
          </w:r>
          <w:r w:rsidR="00543917">
            <w:t>ion scheme using motion vectors and luminance c</w:t>
          </w:r>
          <w:r w:rsidRPr="00134813">
            <w:t xml:space="preserve">ontrast </w:t>
          </w:r>
          <w:r w:rsidRPr="00134813">
            <w:rPr>
              <w:bCs/>
              <w:szCs w:val="16"/>
            </w:rPr>
            <w:t>(still on-going).</w:t>
          </w:r>
        </w:p>
        <w:p w14:paraId="6657AEA2" w14:textId="77777777" w:rsidR="002D4058" w:rsidRDefault="00B75F6F" w:rsidP="00B75F6F">
          <w:pPr>
            <w:pStyle w:val="Achievement"/>
            <w:spacing w:after="0" w:line="240" w:lineRule="auto"/>
            <w:ind w:left="0" w:firstLine="0"/>
            <w:rPr>
              <w:rFonts w:asciiTheme="minorHAnsi" w:hAnsiTheme="minorHAnsi"/>
              <w:bCs/>
              <w:szCs w:val="16"/>
            </w:rPr>
          </w:pPr>
          <w:r>
            <w:rPr>
              <w:rFonts w:asciiTheme="minorHAnsi" w:hAnsiTheme="minorHAnsi"/>
              <w:b/>
              <w:bCs/>
              <w:szCs w:val="16"/>
            </w:rPr>
            <w:t>Publication</w:t>
          </w:r>
          <w:r w:rsidRPr="00134813">
            <w:rPr>
              <w:rFonts w:asciiTheme="minorHAnsi" w:hAnsiTheme="minorHAnsi"/>
              <w:b/>
              <w:bCs/>
              <w:szCs w:val="16"/>
            </w:rPr>
            <w:t>:</w:t>
          </w:r>
          <w:r w:rsidR="002D4058">
            <w:rPr>
              <w:rFonts w:asciiTheme="minorHAnsi" w:hAnsiTheme="minorHAnsi"/>
              <w:b/>
              <w:bCs/>
              <w:szCs w:val="16"/>
            </w:rPr>
            <w:t xml:space="preserve"> </w:t>
          </w:r>
          <w:r w:rsidR="002D4058" w:rsidRPr="002D4058">
            <w:rPr>
              <w:rFonts w:asciiTheme="minorHAnsi" w:hAnsiTheme="minorHAnsi"/>
              <w:szCs w:val="16"/>
            </w:rPr>
            <w:t>Compression of HD Videos by a Contrast-Based Human Attention Algorithm</w:t>
          </w:r>
        </w:p>
        <w:p w14:paraId="6664237A" w14:textId="656376EF" w:rsidR="002D4058" w:rsidRPr="002D4058" w:rsidRDefault="002D4058" w:rsidP="00B75F6F">
          <w:pPr>
            <w:pStyle w:val="Achievement"/>
            <w:spacing w:after="0" w:line="240" w:lineRule="auto"/>
            <w:ind w:left="0" w:firstLine="0"/>
            <w:rPr>
              <w:rFonts w:asciiTheme="minorHAnsi" w:hAnsiTheme="minorHAnsi"/>
              <w:b/>
              <w:bCs/>
              <w:szCs w:val="16"/>
            </w:rPr>
          </w:pPr>
          <w:r>
            <w:rPr>
              <w:rFonts w:asciiTheme="minorHAnsi" w:hAnsiTheme="minorHAnsi"/>
              <w:bCs/>
              <w:szCs w:val="16"/>
            </w:rPr>
            <w:t xml:space="preserve">                                                                                                                                       S. N’guessan, N. Ling, Z. Gu, IEEE MMSP 2014.</w:t>
          </w:r>
          <w:r w:rsidR="00B75F6F" w:rsidRPr="00134813">
            <w:rPr>
              <w:rFonts w:asciiTheme="minorHAnsi" w:hAnsiTheme="minorHAnsi"/>
              <w:b/>
              <w:bCs/>
              <w:szCs w:val="16"/>
            </w:rPr>
            <w:t xml:space="preserve"> </w:t>
          </w:r>
        </w:p>
        <w:p w14:paraId="79BCF116" w14:textId="377B1C5F" w:rsidR="002D4058" w:rsidRDefault="002D4058" w:rsidP="00B75F6F">
          <w:pPr>
            <w:pStyle w:val="Achievement"/>
            <w:spacing w:after="0" w:line="240" w:lineRule="auto"/>
            <w:ind w:left="0" w:firstLine="0"/>
            <w:rPr>
              <w:rFonts w:asciiTheme="minorHAnsi" w:hAnsiTheme="minorHAnsi"/>
              <w:bCs/>
              <w:szCs w:val="16"/>
            </w:rPr>
          </w:pPr>
          <w:r>
            <w:rPr>
              <w:rFonts w:asciiTheme="minorHAnsi" w:hAnsiTheme="minorHAnsi"/>
              <w:bCs/>
              <w:szCs w:val="16"/>
            </w:rPr>
            <w:t xml:space="preserve">                        </w:t>
          </w:r>
          <w:r w:rsidR="00BC753C">
            <w:rPr>
              <w:rFonts w:asciiTheme="minorHAnsi" w:hAnsiTheme="minorHAnsi"/>
              <w:bCs/>
              <w:szCs w:val="16"/>
            </w:rPr>
            <w:t>Human Attention Region-Of-I</w:t>
          </w:r>
          <w:r w:rsidR="00B75F6F" w:rsidRPr="00B75F6F">
            <w:rPr>
              <w:rFonts w:asciiTheme="minorHAnsi" w:hAnsiTheme="minorHAnsi"/>
              <w:bCs/>
              <w:szCs w:val="16"/>
            </w:rPr>
            <w:t>nterest in I-frame for video coding</w:t>
          </w:r>
        </w:p>
        <w:p w14:paraId="6A690894" w14:textId="3E239E30" w:rsidR="00B75F6F" w:rsidRDefault="002D4058" w:rsidP="00B75F6F">
          <w:pPr>
            <w:pStyle w:val="Achievement"/>
            <w:spacing w:after="0" w:line="240" w:lineRule="auto"/>
            <w:ind w:left="0" w:firstLine="0"/>
            <w:rPr>
              <w:rFonts w:asciiTheme="minorHAnsi" w:hAnsiTheme="minorHAnsi"/>
              <w:bCs/>
              <w:szCs w:val="16"/>
            </w:rPr>
          </w:pPr>
          <w:r>
            <w:rPr>
              <w:rFonts w:asciiTheme="minorHAnsi" w:hAnsiTheme="minorHAnsi"/>
              <w:bCs/>
              <w:szCs w:val="16"/>
            </w:rPr>
            <w:t xml:space="preserve">                                                                                                                                      </w:t>
          </w:r>
          <w:r w:rsidR="00B75F6F">
            <w:rPr>
              <w:rFonts w:asciiTheme="minorHAnsi" w:hAnsiTheme="minorHAnsi"/>
              <w:bCs/>
              <w:szCs w:val="16"/>
            </w:rPr>
            <w:t xml:space="preserve"> S. N’guessan, N. Ling, IEEE VCIP 2012.</w:t>
          </w:r>
        </w:p>
        <w:p w14:paraId="7B7B8C93" w14:textId="5672E015" w:rsidR="002D4058" w:rsidRDefault="00CA049D" w:rsidP="00B75F6F">
          <w:pPr>
            <w:pStyle w:val="Achievement"/>
            <w:spacing w:after="0" w:line="240" w:lineRule="auto"/>
            <w:ind w:left="0" w:firstLine="0"/>
            <w:rPr>
              <w:rFonts w:asciiTheme="minorHAnsi" w:hAnsiTheme="minorHAnsi"/>
              <w:bCs/>
              <w:szCs w:val="16"/>
            </w:rPr>
          </w:pPr>
          <w:r w:rsidRPr="00CA049D">
            <w:rPr>
              <w:rFonts w:asciiTheme="minorHAnsi" w:hAnsiTheme="minorHAnsi"/>
              <w:b/>
              <w:bCs/>
              <w:szCs w:val="16"/>
            </w:rPr>
            <w:t>Pending Publications:</w:t>
          </w:r>
          <w:r>
            <w:rPr>
              <w:rFonts w:asciiTheme="minorHAnsi" w:hAnsiTheme="minorHAnsi"/>
              <w:b/>
              <w:bCs/>
              <w:szCs w:val="16"/>
            </w:rPr>
            <w:t xml:space="preserve"> </w:t>
          </w:r>
          <w:r w:rsidR="00BC753C">
            <w:rPr>
              <w:rFonts w:asciiTheme="minorHAnsi" w:hAnsiTheme="minorHAnsi"/>
              <w:bCs/>
              <w:szCs w:val="16"/>
            </w:rPr>
            <w:t>Human Attention Region-Of-I</w:t>
          </w:r>
          <w:r w:rsidR="00BC753C" w:rsidRPr="00B75F6F">
            <w:rPr>
              <w:rFonts w:asciiTheme="minorHAnsi" w:hAnsiTheme="minorHAnsi"/>
              <w:bCs/>
              <w:szCs w:val="16"/>
            </w:rPr>
            <w:t>nterest</w:t>
          </w:r>
          <w:r w:rsidR="00BC753C">
            <w:rPr>
              <w:rFonts w:asciiTheme="minorHAnsi" w:hAnsiTheme="minorHAnsi"/>
              <w:bCs/>
              <w:szCs w:val="16"/>
            </w:rPr>
            <w:t xml:space="preserve"> Detection with Region Saturation Awareness </w:t>
          </w:r>
          <w:r w:rsidR="00A73B8E">
            <w:rPr>
              <w:rFonts w:asciiTheme="minorHAnsi" w:hAnsiTheme="minorHAnsi"/>
              <w:bCs/>
              <w:szCs w:val="16"/>
            </w:rPr>
            <w:t>For Improved Video</w:t>
          </w:r>
          <w:r w:rsidR="00BC753C">
            <w:rPr>
              <w:rFonts w:asciiTheme="minorHAnsi" w:hAnsiTheme="minorHAnsi"/>
              <w:bCs/>
              <w:szCs w:val="16"/>
            </w:rPr>
            <w:t xml:space="preserve"> Compress</w:t>
          </w:r>
          <w:r w:rsidR="00A73B8E">
            <w:rPr>
              <w:rFonts w:asciiTheme="minorHAnsi" w:hAnsiTheme="minorHAnsi"/>
              <w:bCs/>
              <w:szCs w:val="16"/>
            </w:rPr>
            <w:t xml:space="preserve">ion </w:t>
          </w:r>
        </w:p>
        <w:p w14:paraId="234C76A5" w14:textId="6F001006" w:rsidR="00BC753C" w:rsidRDefault="00BC753C" w:rsidP="00134813">
          <w:pPr>
            <w:pStyle w:val="Achievement"/>
            <w:spacing w:after="0" w:line="240" w:lineRule="auto"/>
            <w:ind w:left="0" w:firstLine="0"/>
            <w:rPr>
              <w:rFonts w:asciiTheme="minorHAnsi" w:hAnsiTheme="minorHAnsi"/>
              <w:bCs/>
              <w:szCs w:val="16"/>
            </w:rPr>
          </w:pPr>
          <w:r>
            <w:rPr>
              <w:rFonts w:asciiTheme="minorHAnsi" w:hAnsiTheme="minorHAnsi"/>
              <w:bCs/>
              <w:szCs w:val="16"/>
            </w:rPr>
            <w:t xml:space="preserve"> </w:t>
          </w:r>
          <w:r w:rsidR="002D4058">
            <w:rPr>
              <w:rFonts w:asciiTheme="minorHAnsi" w:hAnsiTheme="minorHAnsi"/>
              <w:bCs/>
              <w:szCs w:val="16"/>
            </w:rPr>
            <w:t xml:space="preserve">                                                                                                                                     </w:t>
          </w:r>
          <w:r w:rsidR="00A73B8E">
            <w:rPr>
              <w:rFonts w:asciiTheme="minorHAnsi" w:hAnsiTheme="minorHAnsi"/>
              <w:bCs/>
              <w:szCs w:val="16"/>
            </w:rPr>
            <w:t xml:space="preserve"> </w:t>
          </w:r>
          <w:r w:rsidR="00CA049D">
            <w:rPr>
              <w:rFonts w:asciiTheme="minorHAnsi" w:hAnsiTheme="minorHAnsi"/>
              <w:bCs/>
              <w:szCs w:val="16"/>
            </w:rPr>
            <w:t xml:space="preserve">S. N’guessan, </w:t>
          </w:r>
          <w:r>
            <w:rPr>
              <w:rFonts w:asciiTheme="minorHAnsi" w:hAnsiTheme="minorHAnsi"/>
              <w:bCs/>
              <w:szCs w:val="16"/>
            </w:rPr>
            <w:t xml:space="preserve">Z. Gu , </w:t>
          </w:r>
          <w:r w:rsidR="00CA049D">
            <w:rPr>
              <w:rFonts w:asciiTheme="minorHAnsi" w:hAnsiTheme="minorHAnsi"/>
              <w:bCs/>
              <w:szCs w:val="16"/>
            </w:rPr>
            <w:t>N. Ling</w:t>
          </w:r>
        </w:p>
        <w:p w14:paraId="36D39737" w14:textId="47706A36" w:rsidR="00134813" w:rsidRPr="00BC753C" w:rsidRDefault="00134813" w:rsidP="00134813">
          <w:pPr>
            <w:pStyle w:val="Achievement"/>
            <w:spacing w:after="0" w:line="240" w:lineRule="auto"/>
            <w:ind w:left="0" w:firstLine="0"/>
            <w:rPr>
              <w:rFonts w:asciiTheme="minorHAnsi" w:hAnsiTheme="minorHAnsi"/>
              <w:bCs/>
              <w:szCs w:val="16"/>
            </w:rPr>
          </w:pPr>
          <w:r w:rsidRPr="00134813">
            <w:rPr>
              <w:rFonts w:asciiTheme="minorHAnsi" w:hAnsiTheme="minorHAnsi"/>
              <w:b/>
              <w:bCs/>
              <w:szCs w:val="16"/>
            </w:rPr>
            <w:t xml:space="preserve">Advisor: </w:t>
          </w:r>
          <w:r>
            <w:rPr>
              <w:rFonts w:asciiTheme="minorHAnsi" w:hAnsiTheme="minorHAnsi"/>
              <w:b/>
              <w:bCs/>
              <w:szCs w:val="16"/>
            </w:rPr>
            <w:t xml:space="preserve"> </w:t>
          </w:r>
          <w:r w:rsidRPr="00543917">
            <w:rPr>
              <w:rFonts w:asciiTheme="minorHAnsi" w:hAnsiTheme="minorHAnsi"/>
              <w:bCs/>
              <w:szCs w:val="16"/>
            </w:rPr>
            <w:t xml:space="preserve">Dr </w:t>
          </w:r>
          <w:r w:rsidRPr="00134813">
            <w:rPr>
              <w:rFonts w:asciiTheme="minorHAnsi" w:hAnsiTheme="minorHAnsi"/>
              <w:szCs w:val="16"/>
            </w:rPr>
            <w:t>Nam Ling</w:t>
          </w:r>
        </w:p>
        <w:p w14:paraId="6E5CE541" w14:textId="2FE948B4" w:rsidR="002122A4" w:rsidRDefault="00134813" w:rsidP="00134813">
          <w:pPr>
            <w:pStyle w:val="Achievement"/>
            <w:spacing w:after="0" w:line="240" w:lineRule="auto"/>
            <w:ind w:left="0" w:firstLine="0"/>
            <w:rPr>
              <w:rFonts w:asciiTheme="minorHAnsi" w:hAnsiTheme="minorHAnsi"/>
              <w:szCs w:val="16"/>
            </w:rPr>
          </w:pPr>
          <w:r>
            <w:rPr>
              <w:rFonts w:asciiTheme="minorHAnsi" w:hAnsiTheme="minorHAnsi"/>
              <w:b/>
              <w:bCs/>
              <w:szCs w:val="16"/>
            </w:rPr>
            <w:t>Expected Graduation Date</w:t>
          </w:r>
          <w:r>
            <w:rPr>
              <w:rFonts w:asciiTheme="minorHAnsi" w:hAnsiTheme="minorHAnsi"/>
              <w:szCs w:val="16"/>
            </w:rPr>
            <w:t xml:space="preserve">: </w:t>
          </w:r>
          <w:r w:rsidR="006B647A">
            <w:rPr>
              <w:rFonts w:asciiTheme="minorHAnsi" w:hAnsiTheme="minorHAnsi"/>
              <w:szCs w:val="16"/>
            </w:rPr>
            <w:t>Winter</w:t>
          </w:r>
          <w:r w:rsidR="00BC753C">
            <w:rPr>
              <w:rFonts w:asciiTheme="minorHAnsi" w:hAnsiTheme="minorHAnsi"/>
              <w:szCs w:val="16"/>
            </w:rPr>
            <w:t xml:space="preserve"> 2015</w:t>
          </w:r>
        </w:p>
        <w:p w14:paraId="7CD3EB5E" w14:textId="77777777" w:rsidR="001F009B" w:rsidRPr="00134813" w:rsidRDefault="002122A4" w:rsidP="00134813">
          <w:pPr>
            <w:pStyle w:val="Achievement"/>
            <w:spacing w:after="0" w:line="240" w:lineRule="auto"/>
            <w:ind w:left="0" w:firstLine="0"/>
            <w:rPr>
              <w:rFonts w:asciiTheme="minorHAnsi" w:hAnsiTheme="minorHAnsi"/>
              <w:szCs w:val="16"/>
            </w:rPr>
          </w:pPr>
          <w:r w:rsidRPr="00210AF7">
            <w:rPr>
              <w:rFonts w:asciiTheme="minorHAnsi" w:hAnsiTheme="minorHAnsi"/>
              <w:b/>
              <w:bCs/>
              <w:szCs w:val="16"/>
            </w:rPr>
            <w:t>Overall</w:t>
          </w:r>
          <w:r>
            <w:rPr>
              <w:rFonts w:asciiTheme="minorHAnsi" w:hAnsiTheme="minorHAnsi"/>
              <w:b/>
              <w:bCs/>
              <w:szCs w:val="16"/>
            </w:rPr>
            <w:t xml:space="preserve"> GPA:                  </w:t>
          </w:r>
          <w:r w:rsidRPr="00210AF7">
            <w:rPr>
              <w:rFonts w:asciiTheme="minorHAnsi" w:hAnsiTheme="minorHAnsi"/>
              <w:bCs/>
              <w:szCs w:val="16"/>
            </w:rPr>
            <w:t xml:space="preserve">(GPA: </w:t>
          </w:r>
          <w:r>
            <w:rPr>
              <w:rFonts w:asciiTheme="minorHAnsi" w:hAnsiTheme="minorHAnsi"/>
              <w:bCs/>
              <w:szCs w:val="16"/>
            </w:rPr>
            <w:t>3.79</w:t>
          </w:r>
          <w:r w:rsidRPr="00210AF7">
            <w:rPr>
              <w:rFonts w:asciiTheme="minorHAnsi" w:hAnsiTheme="minorHAnsi"/>
              <w:bCs/>
              <w:szCs w:val="16"/>
            </w:rPr>
            <w:t>/4.0)</w:t>
          </w:r>
        </w:p>
      </w:sdtContent>
    </w:sdt>
    <w:p w14:paraId="68F95F9F" w14:textId="77777777" w:rsidR="001F009B" w:rsidRDefault="002D4058" w:rsidP="001F009B">
      <w:pPr>
        <w:pStyle w:val="Heading2"/>
      </w:pPr>
      <w:sdt>
        <w:sdtPr>
          <w:id w:val="9459752"/>
          <w:placeholder>
            <w:docPart w:val="7C67C325826490468300FE17EA00E469"/>
          </w:placeholder>
        </w:sdtPr>
        <w:sdtContent>
          <w:r w:rsidR="001F009B">
            <w:rPr>
              <w:u w:val="single"/>
            </w:rPr>
            <w:t>Texas A&amp;M University (College Station, TX</w:t>
          </w:r>
          <w:r w:rsidR="001F009B" w:rsidRPr="00300C55">
            <w:rPr>
              <w:u w:val="single"/>
            </w:rPr>
            <w:t>):</w:t>
          </w:r>
          <w:r w:rsidR="001F009B" w:rsidRPr="00300C55">
            <w:t xml:space="preserve"> </w:t>
          </w:r>
          <w:r w:rsidR="001F009B">
            <w:t xml:space="preserve"> MS Computer Science</w:t>
          </w:r>
        </w:sdtContent>
      </w:sdt>
      <w:r w:rsidR="001F009B">
        <w:tab/>
        <w:t>August 2006 - December 2006</w:t>
      </w:r>
    </w:p>
    <w:sdt>
      <w:sdtPr>
        <w:rPr>
          <w:rFonts w:asciiTheme="minorHAnsi" w:hAnsiTheme="minorHAnsi"/>
        </w:rPr>
        <w:id w:val="9459753"/>
        <w:placeholder>
          <w:docPart w:val="42EE9819944E1642836AEFCA08EE859F"/>
        </w:placeholder>
      </w:sdtPr>
      <w:sdtContent>
        <w:p w14:paraId="41D634F2" w14:textId="77777777" w:rsidR="00543917" w:rsidRPr="00543917" w:rsidRDefault="00543917" w:rsidP="00543917">
          <w:pPr>
            <w:pStyle w:val="Achievement"/>
            <w:spacing w:after="0" w:line="240" w:lineRule="auto"/>
            <w:ind w:left="0" w:firstLine="0"/>
            <w:rPr>
              <w:rFonts w:asciiTheme="minorHAnsi" w:hAnsiTheme="minorHAnsi"/>
              <w:szCs w:val="16"/>
            </w:rPr>
          </w:pPr>
          <w:r w:rsidRPr="00543917">
            <w:rPr>
              <w:rFonts w:asciiTheme="minorHAnsi" w:hAnsiTheme="minorHAnsi"/>
              <w:b/>
              <w:bCs/>
              <w:szCs w:val="16"/>
            </w:rPr>
            <w:t>Thesis Topic:</w:t>
          </w:r>
          <w:r w:rsidRPr="00543917">
            <w:rPr>
              <w:rFonts w:asciiTheme="minorHAnsi" w:hAnsiTheme="minorHAnsi"/>
              <w:szCs w:val="16"/>
            </w:rPr>
            <w:t xml:space="preserve"> </w:t>
          </w:r>
          <w:r w:rsidR="00210AF7">
            <w:rPr>
              <w:rFonts w:asciiTheme="minorHAnsi" w:hAnsiTheme="minorHAnsi"/>
              <w:szCs w:val="16"/>
            </w:rPr>
            <w:t>“</w:t>
          </w:r>
          <w:r w:rsidR="00210AF7" w:rsidRPr="00210AF7">
            <w:rPr>
              <w:rFonts w:asciiTheme="minorHAnsi" w:hAnsiTheme="minorHAnsi"/>
              <w:i/>
              <w:szCs w:val="16"/>
            </w:rPr>
            <w:t>Generic Programming in Scala</w:t>
          </w:r>
          <w:r w:rsidR="00210AF7">
            <w:rPr>
              <w:rFonts w:asciiTheme="minorHAnsi" w:hAnsiTheme="minorHAnsi"/>
              <w:i/>
              <w:szCs w:val="16"/>
            </w:rPr>
            <w:t>”</w:t>
          </w:r>
          <w:r w:rsidRPr="00543917">
            <w:rPr>
              <w:rFonts w:asciiTheme="minorHAnsi" w:hAnsiTheme="minorHAnsi"/>
              <w:szCs w:val="16"/>
            </w:rPr>
            <w:t xml:space="preserve"> (Defense: October 13</w:t>
          </w:r>
          <w:r>
            <w:rPr>
              <w:rFonts w:asciiTheme="minorHAnsi" w:hAnsiTheme="minorHAnsi"/>
              <w:szCs w:val="16"/>
              <w:vertAlign w:val="superscript"/>
            </w:rPr>
            <w:t>th</w:t>
          </w:r>
          <w:r w:rsidRPr="00543917">
            <w:rPr>
              <w:rFonts w:asciiTheme="minorHAnsi" w:hAnsiTheme="minorHAnsi"/>
              <w:szCs w:val="16"/>
            </w:rPr>
            <w:t xml:space="preserve"> 2006)</w:t>
          </w:r>
        </w:p>
        <w:p w14:paraId="51BA0E1E" w14:textId="77777777" w:rsidR="00210AF7" w:rsidRDefault="00543917" w:rsidP="00543917">
          <w:pPr>
            <w:pStyle w:val="Achievement"/>
            <w:spacing w:after="0" w:line="240" w:lineRule="auto"/>
            <w:ind w:left="0" w:firstLine="0"/>
            <w:rPr>
              <w:rFonts w:asciiTheme="minorHAnsi" w:hAnsiTheme="minorHAnsi"/>
              <w:szCs w:val="16"/>
            </w:rPr>
          </w:pPr>
          <w:r w:rsidRPr="00543917">
            <w:rPr>
              <w:rFonts w:asciiTheme="minorHAnsi" w:hAnsiTheme="minorHAnsi"/>
              <w:b/>
              <w:bCs/>
              <w:szCs w:val="16"/>
            </w:rPr>
            <w:t xml:space="preserve">Committee Members: </w:t>
          </w:r>
          <w:r w:rsidRPr="00543917">
            <w:rPr>
              <w:rFonts w:asciiTheme="minorHAnsi" w:hAnsiTheme="minorHAnsi"/>
              <w:szCs w:val="16"/>
            </w:rPr>
            <w:t>Jaakko Jarvi (Advisor), Bjar</w:t>
          </w:r>
          <w:r>
            <w:rPr>
              <w:rFonts w:asciiTheme="minorHAnsi" w:hAnsiTheme="minorHAnsi"/>
              <w:szCs w:val="16"/>
            </w:rPr>
            <w:t xml:space="preserve">ne Stroustrup (Creator of C++) </w:t>
          </w:r>
          <w:r w:rsidRPr="00543917">
            <w:rPr>
              <w:rFonts w:asciiTheme="minorHAnsi" w:hAnsiTheme="minorHAnsi"/>
              <w:szCs w:val="16"/>
            </w:rPr>
            <w:t>and Roland Allen (Physics professor)</w:t>
          </w:r>
        </w:p>
        <w:p w14:paraId="69BC6572" w14:textId="77777777" w:rsidR="001F009B" w:rsidRPr="00543917" w:rsidRDefault="00210AF7" w:rsidP="00543917">
          <w:pPr>
            <w:pStyle w:val="Achievement"/>
            <w:spacing w:after="0" w:line="240" w:lineRule="auto"/>
            <w:ind w:left="0" w:firstLine="0"/>
            <w:rPr>
              <w:rFonts w:asciiTheme="minorHAnsi" w:hAnsiTheme="minorHAnsi"/>
              <w:szCs w:val="16"/>
            </w:rPr>
          </w:pPr>
          <w:r w:rsidRPr="00210AF7">
            <w:rPr>
              <w:rFonts w:asciiTheme="minorHAnsi" w:hAnsiTheme="minorHAnsi"/>
              <w:b/>
              <w:bCs/>
              <w:szCs w:val="16"/>
            </w:rPr>
            <w:t>Overall</w:t>
          </w:r>
          <w:r w:rsidR="002122A4">
            <w:rPr>
              <w:rFonts w:asciiTheme="minorHAnsi" w:hAnsiTheme="minorHAnsi"/>
              <w:b/>
              <w:bCs/>
              <w:szCs w:val="16"/>
            </w:rPr>
            <w:t xml:space="preserve"> GPA:                  </w:t>
          </w:r>
          <w:r w:rsidR="004C1AF2" w:rsidRPr="00210AF7">
            <w:rPr>
              <w:rFonts w:asciiTheme="minorHAnsi" w:hAnsiTheme="minorHAnsi"/>
              <w:bCs/>
              <w:szCs w:val="16"/>
            </w:rPr>
            <w:t xml:space="preserve">(GPA: </w:t>
          </w:r>
          <w:r w:rsidR="004C1AF2">
            <w:rPr>
              <w:rFonts w:asciiTheme="minorHAnsi" w:hAnsiTheme="minorHAnsi"/>
              <w:bCs/>
              <w:szCs w:val="16"/>
            </w:rPr>
            <w:t>3.70</w:t>
          </w:r>
          <w:r w:rsidR="004C1AF2" w:rsidRPr="00210AF7">
            <w:rPr>
              <w:rFonts w:asciiTheme="minorHAnsi" w:hAnsiTheme="minorHAnsi"/>
              <w:bCs/>
              <w:szCs w:val="16"/>
            </w:rPr>
            <w:t>/4.0)</w:t>
          </w:r>
        </w:p>
      </w:sdtContent>
    </w:sdt>
    <w:p w14:paraId="7B8CAA5D" w14:textId="77777777" w:rsidR="001F009B" w:rsidRDefault="002D4058" w:rsidP="001F009B">
      <w:pPr>
        <w:pStyle w:val="Heading2"/>
      </w:pPr>
      <w:sdt>
        <w:sdtPr>
          <w:id w:val="153330154"/>
          <w:placeholder>
            <w:docPart w:val="D0ACEC7CAB68504198DE6B99807BE737"/>
          </w:placeholder>
        </w:sdtPr>
        <w:sdtContent>
          <w:r w:rsidR="001F009B">
            <w:rPr>
              <w:u w:val="single"/>
            </w:rPr>
            <w:t>Minnesota State University (Mankato, MN</w:t>
          </w:r>
          <w:r w:rsidR="001F009B" w:rsidRPr="00300C55">
            <w:rPr>
              <w:u w:val="single"/>
            </w:rPr>
            <w:t>):</w:t>
          </w:r>
          <w:r w:rsidR="001F009B" w:rsidRPr="00300C55">
            <w:t xml:space="preserve"> </w:t>
          </w:r>
          <w:r w:rsidR="001F009B">
            <w:t xml:space="preserve"> BS Computer Science, Physics, Math</w:t>
          </w:r>
        </w:sdtContent>
      </w:sdt>
      <w:r w:rsidR="001F009B">
        <w:tab/>
        <w:t>August 2000 – August 2004</w:t>
      </w:r>
    </w:p>
    <w:p w14:paraId="5E70BDD3" w14:textId="77777777" w:rsidR="00210AF7" w:rsidRPr="00210AF7" w:rsidRDefault="00210AF7" w:rsidP="00210AF7">
      <w:pPr>
        <w:pStyle w:val="Achievement"/>
        <w:spacing w:after="0" w:line="240" w:lineRule="auto"/>
        <w:ind w:left="0" w:firstLine="0"/>
        <w:rPr>
          <w:rFonts w:asciiTheme="minorHAnsi" w:hAnsiTheme="minorHAnsi"/>
          <w:szCs w:val="16"/>
        </w:rPr>
      </w:pPr>
      <w:r w:rsidRPr="00210AF7">
        <w:rPr>
          <w:rFonts w:asciiTheme="minorHAnsi" w:hAnsiTheme="minorHAnsi"/>
          <w:b/>
          <w:szCs w:val="16"/>
        </w:rPr>
        <w:t>BS Computer Science</w:t>
      </w:r>
      <w:r>
        <w:rPr>
          <w:rFonts w:asciiTheme="minorHAnsi" w:hAnsiTheme="minorHAnsi"/>
          <w:szCs w:val="16"/>
        </w:rPr>
        <w:t>:</w:t>
      </w:r>
      <w:r w:rsidRPr="00210AF7">
        <w:rPr>
          <w:rFonts w:asciiTheme="minorHAnsi" w:hAnsiTheme="minorHAnsi"/>
          <w:szCs w:val="16"/>
        </w:rPr>
        <w:t xml:space="preserve">  (GPA: 3.77/4.0) </w:t>
      </w:r>
    </w:p>
    <w:p w14:paraId="262F343A" w14:textId="77777777" w:rsidR="00210AF7" w:rsidRPr="00210AF7" w:rsidRDefault="00210AF7" w:rsidP="00210AF7">
      <w:pPr>
        <w:pStyle w:val="Achievement"/>
        <w:spacing w:after="0" w:line="240" w:lineRule="auto"/>
        <w:ind w:left="0" w:firstLine="0"/>
        <w:rPr>
          <w:rFonts w:asciiTheme="minorHAnsi" w:hAnsiTheme="minorHAnsi"/>
          <w:szCs w:val="16"/>
        </w:rPr>
      </w:pPr>
      <w:r w:rsidRPr="00210AF7">
        <w:rPr>
          <w:rFonts w:asciiTheme="minorHAnsi" w:hAnsiTheme="minorHAnsi"/>
          <w:b/>
          <w:szCs w:val="16"/>
        </w:rPr>
        <w:t>BS Physics</w:t>
      </w:r>
      <w:r>
        <w:rPr>
          <w:rFonts w:asciiTheme="minorHAnsi" w:hAnsiTheme="minorHAnsi"/>
          <w:szCs w:val="16"/>
        </w:rPr>
        <w:t>:</w:t>
      </w:r>
      <w:r w:rsidRPr="00210AF7">
        <w:rPr>
          <w:rFonts w:asciiTheme="minorHAnsi" w:hAnsiTheme="minorHAnsi"/>
          <w:szCs w:val="16"/>
        </w:rPr>
        <w:t xml:space="preserve">    </w:t>
      </w:r>
      <w:r>
        <w:rPr>
          <w:rFonts w:asciiTheme="minorHAnsi" w:hAnsiTheme="minorHAnsi"/>
          <w:szCs w:val="16"/>
        </w:rPr>
        <w:t xml:space="preserve">                   </w:t>
      </w:r>
      <w:r w:rsidRPr="00210AF7">
        <w:rPr>
          <w:rFonts w:asciiTheme="minorHAnsi" w:hAnsiTheme="minorHAnsi"/>
          <w:szCs w:val="16"/>
        </w:rPr>
        <w:t xml:space="preserve">(GPA: 3.66/4.0) </w:t>
      </w:r>
    </w:p>
    <w:p w14:paraId="7BF3501C" w14:textId="77777777" w:rsidR="00210AF7" w:rsidRPr="00210AF7" w:rsidRDefault="00210AF7" w:rsidP="00210AF7">
      <w:pPr>
        <w:pStyle w:val="Achievement"/>
        <w:spacing w:after="0" w:line="240" w:lineRule="auto"/>
        <w:ind w:left="0" w:firstLine="0"/>
        <w:rPr>
          <w:rFonts w:asciiTheme="minorHAnsi" w:hAnsiTheme="minorHAnsi"/>
          <w:szCs w:val="16"/>
        </w:rPr>
      </w:pPr>
      <w:r w:rsidRPr="00210AF7">
        <w:rPr>
          <w:rFonts w:asciiTheme="minorHAnsi" w:hAnsiTheme="minorHAnsi"/>
          <w:b/>
          <w:szCs w:val="16"/>
        </w:rPr>
        <w:t>BS Mathematics</w:t>
      </w:r>
      <w:r>
        <w:rPr>
          <w:rFonts w:asciiTheme="minorHAnsi" w:hAnsiTheme="minorHAnsi"/>
          <w:szCs w:val="16"/>
        </w:rPr>
        <w:t xml:space="preserve">:           </w:t>
      </w:r>
      <w:r w:rsidRPr="00210AF7">
        <w:rPr>
          <w:rFonts w:asciiTheme="minorHAnsi" w:hAnsiTheme="minorHAnsi"/>
          <w:szCs w:val="16"/>
        </w:rPr>
        <w:t xml:space="preserve">  (GPA: 3.68/4.0) </w:t>
      </w:r>
    </w:p>
    <w:p w14:paraId="40554778" w14:textId="77777777" w:rsidR="00210AF7" w:rsidRPr="00210AF7" w:rsidRDefault="00210AF7" w:rsidP="00210AF7">
      <w:pPr>
        <w:pStyle w:val="Achievement"/>
        <w:spacing w:after="0" w:line="240" w:lineRule="auto"/>
        <w:ind w:left="0" w:firstLine="0"/>
        <w:rPr>
          <w:rFonts w:asciiTheme="minorHAnsi" w:hAnsiTheme="minorHAnsi"/>
          <w:szCs w:val="16"/>
        </w:rPr>
      </w:pPr>
      <w:r>
        <w:rPr>
          <w:rFonts w:asciiTheme="minorHAnsi" w:hAnsiTheme="minorHAnsi"/>
          <w:b/>
          <w:bCs/>
          <w:szCs w:val="16"/>
        </w:rPr>
        <w:t>Overall</w:t>
      </w:r>
      <w:r w:rsidRPr="00210AF7">
        <w:rPr>
          <w:rFonts w:asciiTheme="minorHAnsi" w:hAnsiTheme="minorHAnsi"/>
          <w:b/>
          <w:bCs/>
          <w:szCs w:val="16"/>
        </w:rPr>
        <w:t xml:space="preserve">: </w:t>
      </w:r>
      <w:r>
        <w:rPr>
          <w:rFonts w:asciiTheme="minorHAnsi" w:hAnsiTheme="minorHAnsi"/>
          <w:b/>
          <w:bCs/>
          <w:szCs w:val="16"/>
        </w:rPr>
        <w:t xml:space="preserve">                             </w:t>
      </w:r>
      <w:r w:rsidRPr="00210AF7">
        <w:rPr>
          <w:rFonts w:asciiTheme="minorHAnsi" w:hAnsiTheme="minorHAnsi"/>
          <w:bCs/>
          <w:szCs w:val="16"/>
        </w:rPr>
        <w:t>(GPA: 3.77/4.0)</w:t>
      </w:r>
    </w:p>
    <w:p w14:paraId="22A3A5D4" w14:textId="77777777" w:rsidR="001F009B" w:rsidRDefault="002D4058" w:rsidP="001F009B">
      <w:pPr>
        <w:pStyle w:val="Heading2"/>
      </w:pPr>
      <w:sdt>
        <w:sdtPr>
          <w:id w:val="153330164"/>
          <w:placeholder>
            <w:docPart w:val="325CC5715BBD1A42BDF1B1776927E2B6"/>
          </w:placeholder>
        </w:sdtPr>
        <w:sdtContent>
          <w:r w:rsidR="001F009B">
            <w:rPr>
              <w:u w:val="single"/>
            </w:rPr>
            <w:t>College International Jean-Mermoz (Abidjan, Ivory Coast</w:t>
          </w:r>
          <w:r w:rsidR="001F009B" w:rsidRPr="00300C55">
            <w:rPr>
              <w:u w:val="single"/>
            </w:rPr>
            <w:t>):</w:t>
          </w:r>
          <w:r w:rsidR="001F009B" w:rsidRPr="00300C55">
            <w:t xml:space="preserve"> </w:t>
          </w:r>
          <w:r w:rsidR="001F009B">
            <w:t xml:space="preserve"> High School Grad </w:t>
          </w:r>
          <w:r w:rsidR="001F009B">
            <w:tab/>
          </w:r>
        </w:sdtContent>
      </w:sdt>
      <w:r w:rsidR="001F009B">
        <w:t>September 1990 – July 2000</w:t>
      </w:r>
    </w:p>
    <w:sdt>
      <w:sdtPr>
        <w:id w:val="153330167"/>
        <w:placeholder>
          <w:docPart w:val="9883C02913EDE542ABC7E836C667EF26"/>
        </w:placeholder>
      </w:sdtPr>
      <w:sdtContent>
        <w:sdt>
          <w:sdtPr>
            <w:id w:val="153330203"/>
            <w:placeholder>
              <w:docPart w:val="6D8ABC42457DBA41AEB19FC9787B5077"/>
            </w:placeholder>
          </w:sdtPr>
          <w:sdtContent>
            <w:p w14:paraId="7B1D8AAE" w14:textId="77777777" w:rsidR="002122A4" w:rsidRDefault="002122A4" w:rsidP="002122A4">
              <w:pPr>
                <w:pStyle w:val="Achievement"/>
                <w:spacing w:after="0" w:line="240" w:lineRule="auto"/>
                <w:ind w:left="0" w:firstLine="0"/>
                <w:rPr>
                  <w:rFonts w:asciiTheme="minorHAnsi" w:hAnsiTheme="minorHAnsi"/>
                  <w:szCs w:val="16"/>
                </w:rPr>
              </w:pPr>
              <w:r w:rsidRPr="002122A4">
                <w:rPr>
                  <w:rFonts w:asciiTheme="minorHAnsi" w:hAnsiTheme="minorHAnsi"/>
                  <w:b/>
                  <w:szCs w:val="16"/>
                </w:rPr>
                <w:t xml:space="preserve">French </w:t>
              </w:r>
              <w:r w:rsidR="00427307" w:rsidRPr="002122A4">
                <w:rPr>
                  <w:rFonts w:asciiTheme="minorHAnsi" w:hAnsiTheme="minorHAnsi"/>
                  <w:b/>
                  <w:szCs w:val="16"/>
                </w:rPr>
                <w:t>Baccalaureate</w:t>
              </w:r>
              <w:r w:rsidRPr="002122A4">
                <w:rPr>
                  <w:rFonts w:asciiTheme="minorHAnsi" w:hAnsiTheme="minorHAnsi"/>
                  <w:b/>
                  <w:szCs w:val="16"/>
                </w:rPr>
                <w:t xml:space="preserve"> (BAC)</w:t>
              </w:r>
              <w:r>
                <w:rPr>
                  <w:rFonts w:asciiTheme="minorHAnsi" w:hAnsiTheme="minorHAnsi"/>
                  <w:b/>
                  <w:szCs w:val="16"/>
                </w:rPr>
                <w:t xml:space="preserve"> (</w:t>
              </w:r>
              <w:r w:rsidR="00427307">
                <w:rPr>
                  <w:rFonts w:asciiTheme="minorHAnsi" w:hAnsiTheme="minorHAnsi"/>
                  <w:b/>
                  <w:szCs w:val="16"/>
                </w:rPr>
                <w:t xml:space="preserve">specialty: </w:t>
              </w:r>
              <w:r>
                <w:rPr>
                  <w:rFonts w:asciiTheme="minorHAnsi" w:hAnsiTheme="minorHAnsi"/>
                  <w:b/>
                  <w:szCs w:val="16"/>
                </w:rPr>
                <w:t>Physics and Chemistry)</w:t>
              </w:r>
              <w:r>
                <w:rPr>
                  <w:rFonts w:asciiTheme="minorHAnsi" w:hAnsiTheme="minorHAnsi"/>
                  <w:szCs w:val="16"/>
                </w:rPr>
                <w:t>: H</w:t>
              </w:r>
              <w:r w:rsidRPr="002122A4">
                <w:rPr>
                  <w:rFonts w:asciiTheme="minorHAnsi" w:hAnsiTheme="minorHAnsi"/>
                  <w:szCs w:val="16"/>
                </w:rPr>
                <w:t>onors (</w:t>
              </w:r>
              <w:r w:rsidRPr="002122A4">
                <w:rPr>
                  <w:rFonts w:asciiTheme="minorHAnsi" w:hAnsiTheme="minorHAnsi"/>
                  <w:i/>
                  <w:szCs w:val="16"/>
                </w:rPr>
                <w:t>Mention assez-bien</w:t>
              </w:r>
              <w:r w:rsidRPr="002122A4">
                <w:rPr>
                  <w:rFonts w:asciiTheme="minorHAnsi" w:hAnsiTheme="minorHAnsi"/>
                  <w:szCs w:val="16"/>
                </w:rPr>
                <w:t xml:space="preserve">) </w:t>
              </w:r>
            </w:p>
            <w:p w14:paraId="375E3F28" w14:textId="77777777" w:rsidR="001F009B" w:rsidRPr="002122A4" w:rsidRDefault="00AE1904" w:rsidP="002122A4">
              <w:pPr>
                <w:pStyle w:val="Achievement"/>
                <w:spacing w:after="0" w:line="240" w:lineRule="auto"/>
                <w:ind w:left="0" w:firstLine="0"/>
                <w:rPr>
                  <w:rFonts w:asciiTheme="minorHAnsi" w:hAnsiTheme="minorHAnsi"/>
                  <w:szCs w:val="16"/>
                </w:rPr>
              </w:pPr>
              <w:r>
                <w:rPr>
                  <w:rFonts w:asciiTheme="minorHAnsi" w:hAnsiTheme="minorHAnsi"/>
                  <w:szCs w:val="16"/>
                </w:rPr>
                <w:t>CIJ</w:t>
              </w:r>
              <w:r w:rsidR="00427307">
                <w:rPr>
                  <w:rFonts w:asciiTheme="minorHAnsi" w:hAnsiTheme="minorHAnsi"/>
                  <w:szCs w:val="16"/>
                </w:rPr>
                <w:t>M</w:t>
              </w:r>
              <w:r>
                <w:rPr>
                  <w:rFonts w:asciiTheme="minorHAnsi" w:hAnsiTheme="minorHAnsi"/>
                  <w:szCs w:val="16"/>
                </w:rPr>
                <w:t xml:space="preserve"> high school</w:t>
              </w:r>
              <w:r w:rsidR="00427307">
                <w:rPr>
                  <w:rFonts w:asciiTheme="minorHAnsi" w:hAnsiTheme="minorHAnsi"/>
                  <w:szCs w:val="16"/>
                </w:rPr>
                <w:t xml:space="preserve"> </w:t>
              </w:r>
              <w:r w:rsidR="002122A4" w:rsidRPr="002122A4">
                <w:rPr>
                  <w:rFonts w:asciiTheme="minorHAnsi" w:hAnsiTheme="minorHAnsi"/>
                  <w:szCs w:val="16"/>
                </w:rPr>
                <w:t>was among the top 20 best worldwide French Educational System High School  in 2000</w:t>
              </w:r>
              <w:r w:rsidR="00427307">
                <w:rPr>
                  <w:rFonts w:asciiTheme="minorHAnsi" w:hAnsiTheme="minorHAnsi"/>
                  <w:szCs w:val="16"/>
                </w:rPr>
                <w:t>.</w:t>
              </w:r>
            </w:p>
          </w:sdtContent>
        </w:sdt>
      </w:sdtContent>
    </w:sdt>
    <w:p w14:paraId="35A9A471" w14:textId="77777777" w:rsidR="004F1F60" w:rsidRDefault="004F1F60">
      <w:pPr>
        <w:pStyle w:val="Heading1"/>
      </w:pPr>
      <w:r>
        <w:t>Experience</w:t>
      </w:r>
    </w:p>
    <w:p w14:paraId="481664C2" w14:textId="4B14B5E6" w:rsidR="006B647A" w:rsidRDefault="002D4058" w:rsidP="006B647A">
      <w:pPr>
        <w:pStyle w:val="Heading2"/>
      </w:pPr>
      <w:sdt>
        <w:sdtPr>
          <w:id w:val="-1405911751"/>
          <w:placeholder>
            <w:docPart w:val="5CBDD7827452AC4AB92393AE4CE5C024"/>
          </w:placeholder>
        </w:sdtPr>
        <w:sdtContent>
          <w:r w:rsidR="006B647A">
            <w:rPr>
              <w:u w:val="single"/>
            </w:rPr>
            <w:t>Microsoft (Yammer)</w:t>
          </w:r>
          <w:r w:rsidR="006B647A" w:rsidRPr="00142473">
            <w:rPr>
              <w:u w:val="single"/>
            </w:rPr>
            <w:t xml:space="preserve"> (S</w:t>
          </w:r>
          <w:r w:rsidR="006B647A">
            <w:rPr>
              <w:u w:val="single"/>
            </w:rPr>
            <w:t>an Francisco, CA</w:t>
          </w:r>
          <w:r w:rsidR="006B647A" w:rsidRPr="00142473">
            <w:rPr>
              <w:u w:val="single"/>
            </w:rPr>
            <w:t>):</w:t>
          </w:r>
          <w:r w:rsidR="006B647A">
            <w:t xml:space="preserve">  IOS &amp; Android </w:t>
          </w:r>
          <w:r w:rsidR="006B647A" w:rsidRPr="00E36662">
            <w:t xml:space="preserve">Software Engineer, </w:t>
          </w:r>
          <w:r w:rsidR="006B647A">
            <w:t>Clients Team</w:t>
          </w:r>
        </w:sdtContent>
      </w:sdt>
      <w:r w:rsidR="006B647A">
        <w:tab/>
        <w:t xml:space="preserve"> March 2012 </w:t>
      </w:r>
      <w:r w:rsidR="000B21E0">
        <w:t>–</w:t>
      </w:r>
      <w:r w:rsidR="006B647A">
        <w:t xml:space="preserve"> </w:t>
      </w:r>
      <w:r w:rsidR="000B21E0">
        <w:t>May 5</w:t>
      </w:r>
      <w:r w:rsidR="000B21E0" w:rsidRPr="000B21E0">
        <w:rPr>
          <w:vertAlign w:val="superscript"/>
        </w:rPr>
        <w:t>th</w:t>
      </w:r>
      <w:r w:rsidR="000B21E0">
        <w:t xml:space="preserve"> 2014</w:t>
      </w:r>
    </w:p>
    <w:p w14:paraId="0AC09006" w14:textId="58F92A2A" w:rsidR="000B21E0" w:rsidRPr="000B21E0" w:rsidRDefault="000B21E0" w:rsidP="000B21E0">
      <w:pPr>
        <w:pStyle w:val="ListBullet"/>
      </w:pPr>
      <w:r>
        <w:t>Implemented UI logic and Async-task logic for Inbox on Yammer Android App (2012)</w:t>
      </w:r>
    </w:p>
    <w:p w14:paraId="6EF53E68" w14:textId="3B9F1BD7" w:rsidR="00647D82" w:rsidRDefault="00647D82" w:rsidP="00647D82">
      <w:pPr>
        <w:pStyle w:val="ListBullet"/>
      </w:pPr>
      <w:r>
        <w:t>Designed and implemented Yammer Sign Up Flow on Yammer IOS App</w:t>
      </w:r>
      <w:r w:rsidR="00554FF6">
        <w:t xml:space="preserve"> (Technical Lead)</w:t>
      </w:r>
      <w:r w:rsidR="000B21E0">
        <w:t xml:space="preserve"> (2012)</w:t>
      </w:r>
    </w:p>
    <w:p w14:paraId="42C7E979" w14:textId="61FBD960" w:rsidR="001D71D0" w:rsidRDefault="001D71D0" w:rsidP="001D71D0">
      <w:pPr>
        <w:pStyle w:val="ListBullet"/>
      </w:pPr>
      <w:r>
        <w:t xml:space="preserve">Re-implemented Contacts List, Contacts scraping, Contacts/Inbox/Groups local search using </w:t>
      </w:r>
      <w:r w:rsidR="00554FF6">
        <w:t>IOS Core Data on Yammer IOS App</w:t>
      </w:r>
      <w:r w:rsidR="000B21E0">
        <w:t xml:space="preserve"> (2013)</w:t>
      </w:r>
    </w:p>
    <w:p w14:paraId="5EF1981D" w14:textId="09D03337" w:rsidR="00554FF6" w:rsidRDefault="00554FF6" w:rsidP="00647D82">
      <w:pPr>
        <w:pStyle w:val="ListBullet"/>
      </w:pPr>
      <w:r>
        <w:t>Implemented external messaging, participants labeling logic and message security logic mechanism on both Yammer Android App, Yammer IOS App (Technical Lead)</w:t>
      </w:r>
      <w:r w:rsidR="000B21E0">
        <w:t xml:space="preserve"> (2013)</w:t>
      </w:r>
    </w:p>
    <w:p w14:paraId="75657589" w14:textId="1E462999" w:rsidR="00554FF6" w:rsidRDefault="00554FF6" w:rsidP="00647D82">
      <w:pPr>
        <w:pStyle w:val="ListBullet"/>
      </w:pPr>
      <w:r>
        <w:t xml:space="preserve">Refactored the </w:t>
      </w:r>
      <w:r w:rsidR="00032DCA">
        <w:t>main</w:t>
      </w:r>
      <w:r>
        <w:t xml:space="preserve"> feed view controller on Yammer IOS App</w:t>
      </w:r>
      <w:r w:rsidR="000B21E0">
        <w:t xml:space="preserve"> (2013)</w:t>
      </w:r>
    </w:p>
    <w:p w14:paraId="52A92B7E" w14:textId="46CFAE6A" w:rsidR="000B21E0" w:rsidRDefault="000B21E0" w:rsidP="00647D82">
      <w:pPr>
        <w:pStyle w:val="ListBullet"/>
      </w:pPr>
      <w:r>
        <w:t>Architected and Implemented Yammer Android Search (Technical Lead) (2014)</w:t>
      </w:r>
    </w:p>
    <w:p w14:paraId="206E36A9" w14:textId="77777777" w:rsidR="006B647A" w:rsidRPr="006B647A" w:rsidRDefault="006B647A" w:rsidP="006B647A">
      <w:pPr>
        <w:pStyle w:val="BodyText"/>
      </w:pPr>
    </w:p>
    <w:p w14:paraId="3F33B521" w14:textId="77777777" w:rsidR="004F1F60" w:rsidRDefault="002D4058" w:rsidP="00142473">
      <w:pPr>
        <w:pStyle w:val="Heading2"/>
      </w:pPr>
      <w:sdt>
        <w:sdtPr>
          <w:id w:val="9459739"/>
          <w:placeholder>
            <w:docPart w:val="57A49CDD1C807545B98BEBD9A66C944B"/>
          </w:placeholder>
        </w:sdtPr>
        <w:sdtContent>
          <w:r w:rsidR="00285A0E" w:rsidRPr="00142473">
            <w:rPr>
              <w:u w:val="single"/>
            </w:rPr>
            <w:t>Cisco Systems</w:t>
          </w:r>
          <w:r w:rsidR="005B325F" w:rsidRPr="00142473">
            <w:rPr>
              <w:u w:val="single"/>
            </w:rPr>
            <w:t>, Inc</w:t>
          </w:r>
          <w:r w:rsidR="00285A0E" w:rsidRPr="00142473">
            <w:rPr>
              <w:u w:val="single"/>
            </w:rPr>
            <w:t xml:space="preserve"> </w:t>
          </w:r>
          <w:r w:rsidR="005B325F" w:rsidRPr="00142473">
            <w:rPr>
              <w:u w:val="single"/>
            </w:rPr>
            <w:t>(</w:t>
          </w:r>
          <w:r w:rsidR="00285A0E" w:rsidRPr="00142473">
            <w:rPr>
              <w:u w:val="single"/>
            </w:rPr>
            <w:t>S</w:t>
          </w:r>
          <w:r w:rsidR="007170A8">
            <w:rPr>
              <w:u w:val="single"/>
            </w:rPr>
            <w:t>an Jose, CA</w:t>
          </w:r>
          <w:r w:rsidR="00142473" w:rsidRPr="00142473">
            <w:rPr>
              <w:u w:val="single"/>
            </w:rPr>
            <w:t>):</w:t>
          </w:r>
          <w:r w:rsidR="00142473">
            <w:t xml:space="preserve"> </w:t>
          </w:r>
          <w:r w:rsidR="005B325F" w:rsidRPr="00E36662">
            <w:t>Software Engineer</w:t>
          </w:r>
          <w:r w:rsidR="004261A5" w:rsidRPr="00E36662">
            <w:t xml:space="preserve">, </w:t>
          </w:r>
          <w:r w:rsidR="00F52B3C" w:rsidRPr="00E36662">
            <w:t>Cisco Telepresence</w:t>
          </w:r>
        </w:sdtContent>
      </w:sdt>
      <w:r w:rsidR="004F1F60">
        <w:tab/>
      </w:r>
      <w:r w:rsidR="005B325F">
        <w:t>March 2007</w:t>
      </w:r>
      <w:r w:rsidR="004749CB">
        <w:t xml:space="preserve"> </w:t>
      </w:r>
      <w:r w:rsidR="006B647A">
        <w:t>–</w:t>
      </w:r>
      <w:r w:rsidR="004749CB">
        <w:t xml:space="preserve"> </w:t>
      </w:r>
      <w:r w:rsidR="006B647A">
        <w:t>March 2012</w:t>
      </w:r>
    </w:p>
    <w:sdt>
      <w:sdtPr>
        <w:id w:val="9459741"/>
        <w:placeholder>
          <w:docPart w:val="9B52BBB8C7C5A54688B1BB6D9D084A23"/>
        </w:placeholder>
      </w:sdtPr>
      <w:sdtContent>
        <w:p w14:paraId="3DB8949F" w14:textId="5295BEFF" w:rsidR="009330CC" w:rsidRPr="009330CC" w:rsidRDefault="00E36DB1" w:rsidP="001C59E4">
          <w:pPr>
            <w:pStyle w:val="ListBullet"/>
          </w:pPr>
          <w:r>
            <w:t>Desig</w:t>
          </w:r>
          <w:r w:rsidR="006E452A">
            <w:t>ned Wolfvision d</w:t>
          </w:r>
          <w:r>
            <w:t>ocument</w:t>
          </w:r>
          <w:r w:rsidR="006E452A">
            <w:t xml:space="preserve"> camera user interface page on the Cisco Telepresence phone.</w:t>
          </w:r>
          <w:r w:rsidR="006E452A">
            <w:rPr>
              <w:szCs w:val="16"/>
            </w:rPr>
            <w:t xml:space="preserve"> </w:t>
          </w:r>
          <w:r w:rsidR="006E452A" w:rsidRPr="006E452A">
            <w:rPr>
              <w:szCs w:val="16"/>
            </w:rPr>
            <w:t xml:space="preserve">Implemented ability to control the WolfVision </w:t>
          </w:r>
          <w:r w:rsidR="006E452A">
            <w:rPr>
              <w:szCs w:val="16"/>
            </w:rPr>
            <w:t>document camera</w:t>
          </w:r>
          <w:r w:rsidR="001C59E4">
            <w:rPr>
              <w:szCs w:val="16"/>
            </w:rPr>
            <w:t xml:space="preserve"> remotely</w:t>
          </w:r>
          <w:r w:rsidR="006E452A">
            <w:rPr>
              <w:szCs w:val="16"/>
            </w:rPr>
            <w:t xml:space="preserve"> via curl commands, xml-rpc and tcp-ip</w:t>
          </w:r>
          <w:r w:rsidR="006E452A" w:rsidRPr="006E452A">
            <w:rPr>
              <w:szCs w:val="16"/>
            </w:rPr>
            <w:t xml:space="preserve"> </w:t>
          </w:r>
          <w:r w:rsidR="006E452A">
            <w:rPr>
              <w:szCs w:val="16"/>
            </w:rPr>
            <w:t xml:space="preserve">socket </w:t>
          </w:r>
          <w:r w:rsidR="006E452A" w:rsidRPr="006E452A">
            <w:rPr>
              <w:szCs w:val="16"/>
            </w:rPr>
            <w:t>connections</w:t>
          </w:r>
          <w:r w:rsidR="004261A5">
            <w:rPr>
              <w:szCs w:val="16"/>
            </w:rPr>
            <w:t>.</w:t>
          </w:r>
          <w:r w:rsidR="001C59E4">
            <w:rPr>
              <w:szCs w:val="16"/>
            </w:rPr>
            <w:t xml:space="preserve"> The goal is to allow users to issue on/off, zoom in/out, light on/off commands to the document camera without using its remote control but the Cisco Telepresence phone page.</w:t>
          </w:r>
          <w:r w:rsidR="006E452A" w:rsidRPr="006E452A">
            <w:rPr>
              <w:szCs w:val="16"/>
            </w:rPr>
            <w:t xml:space="preserve"> </w:t>
          </w:r>
          <w:r w:rsidR="006E452A" w:rsidRPr="001C59E4">
            <w:rPr>
              <w:szCs w:val="16"/>
            </w:rPr>
            <w:t>(</w:t>
          </w:r>
          <w:r w:rsidR="009330CC" w:rsidRPr="001C59E4">
            <w:rPr>
              <w:szCs w:val="16"/>
            </w:rPr>
            <w:t>User interface design,</w:t>
          </w:r>
          <w:r w:rsidR="00542139">
            <w:rPr>
              <w:szCs w:val="16"/>
            </w:rPr>
            <w:t xml:space="preserve"> Backend layer coding, Device d</w:t>
          </w:r>
          <w:r w:rsidR="001C59E4" w:rsidRPr="001C59E4">
            <w:rPr>
              <w:szCs w:val="16"/>
            </w:rPr>
            <w:t>rivers</w:t>
          </w:r>
          <w:r w:rsidR="00542139">
            <w:rPr>
              <w:szCs w:val="16"/>
            </w:rPr>
            <w:t xml:space="preserve"> coding</w:t>
          </w:r>
          <w:r w:rsidR="001C59E4" w:rsidRPr="001C59E4">
            <w:rPr>
              <w:szCs w:val="16"/>
            </w:rPr>
            <w:t xml:space="preserve">, Java and </w:t>
          </w:r>
          <w:r w:rsidR="004261A5" w:rsidRPr="001C59E4">
            <w:rPr>
              <w:szCs w:val="16"/>
            </w:rPr>
            <w:t>C++)</w:t>
          </w:r>
          <w:r w:rsidR="00AD3ACC">
            <w:rPr>
              <w:szCs w:val="16"/>
            </w:rPr>
            <w:t xml:space="preserve"> </w:t>
          </w:r>
          <w:r w:rsidR="00AD3ACC">
            <w:t>(2007-2012</w:t>
          </w:r>
          <w:r w:rsidR="00AD3ACC">
            <w:t>)</w:t>
          </w:r>
        </w:p>
        <w:p w14:paraId="6D2A653C" w14:textId="6E5EBF04" w:rsidR="009330CC" w:rsidRDefault="009330CC" w:rsidP="009330CC">
          <w:pPr>
            <w:pStyle w:val="ListBullet"/>
          </w:pPr>
          <w:r>
            <w:t>Designed and implemented the Self-View feature which provides the ability for the user to use the Telepresence screen as a mirror. Complexity was introduced with the addition of a timeout mechanism and ability to simultaneously plug–in an a</w:t>
          </w:r>
          <w:r w:rsidR="001C59E4">
            <w:t>ctive presentation</w:t>
          </w:r>
          <w:r w:rsidR="004261A5">
            <w:t>.</w:t>
          </w:r>
          <w:r w:rsidR="001C59E4">
            <w:t xml:space="preserve"> </w:t>
          </w:r>
          <w:r>
            <w:t>(</w:t>
          </w:r>
          <w:r>
            <w:rPr>
              <w:szCs w:val="16"/>
            </w:rPr>
            <w:t>User interface design,</w:t>
          </w:r>
          <w:r w:rsidR="00542139">
            <w:rPr>
              <w:szCs w:val="16"/>
            </w:rPr>
            <w:t xml:space="preserve"> Backend layer coding, </w:t>
          </w:r>
          <w:r>
            <w:rPr>
              <w:szCs w:val="16"/>
            </w:rPr>
            <w:t xml:space="preserve"> </w:t>
          </w:r>
          <w:r w:rsidR="00542139">
            <w:t xml:space="preserve">Java, C++ and </w:t>
          </w:r>
          <w:r w:rsidR="00E36662">
            <w:t>C)</w:t>
          </w:r>
          <w:r w:rsidR="00AD3ACC">
            <w:t xml:space="preserve"> (2009-2012</w:t>
          </w:r>
          <w:r w:rsidR="000B21E0">
            <w:t>)</w:t>
          </w:r>
        </w:p>
        <w:p w14:paraId="0E7AA7F6" w14:textId="6244BDF3" w:rsidR="009330CC" w:rsidRDefault="004261A5" w:rsidP="00000762">
          <w:pPr>
            <w:pStyle w:val="ListBullet"/>
          </w:pPr>
          <w:r>
            <w:t xml:space="preserve">Designed and implemented on the Cisco Telepresence phone: </w:t>
          </w:r>
          <w:r w:rsidR="00542139">
            <w:t xml:space="preserve">PIP control </w:t>
          </w:r>
          <w:r w:rsidR="001C59E4">
            <w:t xml:space="preserve">(shared presentation control during a </w:t>
          </w:r>
          <w:r w:rsidR="00542139">
            <w:t xml:space="preserve">Telepresence </w:t>
          </w:r>
          <w:r w:rsidR="001C59E4">
            <w:t>video call), DMP</w:t>
          </w:r>
          <w:r w:rsidR="00000762">
            <w:t xml:space="preserve"> (Dig</w:t>
          </w:r>
          <w:r w:rsidR="00542139">
            <w:t xml:space="preserve">ital media player) control, Headset control, Peripherals status display and Logs Capturing </w:t>
          </w:r>
          <w:r w:rsidR="009330CC">
            <w:t>(</w:t>
          </w:r>
          <w:r w:rsidR="00000762" w:rsidRPr="00000762">
            <w:rPr>
              <w:szCs w:val="16"/>
            </w:rPr>
            <w:t>User interface design,</w:t>
          </w:r>
          <w:r w:rsidR="00542139">
            <w:rPr>
              <w:szCs w:val="16"/>
            </w:rPr>
            <w:t xml:space="preserve"> Backend layer coding,</w:t>
          </w:r>
          <w:r w:rsidR="00000762" w:rsidRPr="00000762">
            <w:rPr>
              <w:szCs w:val="16"/>
            </w:rPr>
            <w:t xml:space="preserve"> </w:t>
          </w:r>
          <w:r w:rsidR="00AE1904">
            <w:t xml:space="preserve">Java </w:t>
          </w:r>
          <w:r w:rsidR="00000762">
            <w:t>and  C++</w:t>
          </w:r>
          <w:r w:rsidR="00E36662">
            <w:t>)</w:t>
          </w:r>
          <w:r w:rsidR="00AD3ACC">
            <w:t xml:space="preserve"> </w:t>
          </w:r>
          <w:r w:rsidR="00AD3ACC">
            <w:t>(2009-2012)</w:t>
          </w:r>
        </w:p>
        <w:p w14:paraId="128A30E8" w14:textId="22427A65" w:rsidR="009330CC" w:rsidRDefault="009330CC" w:rsidP="009330CC">
          <w:pPr>
            <w:pStyle w:val="ListBullet"/>
          </w:pPr>
          <w:r>
            <w:t>Provided ability for the Cisco</w:t>
          </w:r>
          <w:r w:rsidR="00142473">
            <w:t xml:space="preserve"> Telepresence </w:t>
          </w:r>
          <w:r w:rsidR="00900EFB">
            <w:t>M</w:t>
          </w:r>
          <w:r w:rsidR="001C59E4">
            <w:t>idlet phones</w:t>
          </w:r>
          <w:r>
            <w:t xml:space="preserve"> to </w:t>
          </w:r>
          <w:r w:rsidR="001C59E4">
            <w:t>auto-</w:t>
          </w:r>
          <w:r>
            <w:t>re-issue commands</w:t>
          </w:r>
          <w:r w:rsidR="00AE1904">
            <w:t xml:space="preserve"> </w:t>
          </w:r>
          <w:r>
            <w:t>when a user request is dismissed. (</w:t>
          </w:r>
          <w:r w:rsidR="00542139">
            <w:t>Thread synchronization handling</w:t>
          </w:r>
          <w:r w:rsidR="001C59E4">
            <w:t xml:space="preserve"> </w:t>
          </w:r>
          <w:r w:rsidR="00AE1904">
            <w:t>(</w:t>
          </w:r>
          <w:r>
            <w:t>Java)</w:t>
          </w:r>
          <w:r w:rsidR="00AD3ACC">
            <w:t xml:space="preserve"> </w:t>
          </w:r>
          <w:r w:rsidR="00AD3ACC">
            <w:t>(</w:t>
          </w:r>
          <w:r w:rsidR="00AD3ACC">
            <w:t>2009-2010</w:t>
          </w:r>
          <w:r w:rsidR="00AD3ACC">
            <w:t>)</w:t>
          </w:r>
        </w:p>
        <w:p w14:paraId="5A82F205" w14:textId="267FA695" w:rsidR="00E36662" w:rsidRDefault="00E36662" w:rsidP="00E36662">
          <w:pPr>
            <w:pStyle w:val="ListBullet"/>
          </w:pPr>
          <w:r>
            <w:t>Implemented logic of icons being displayed on Cisco Telepresence video display units. (</w:t>
          </w:r>
          <w:r w:rsidR="00542139">
            <w:rPr>
              <w:szCs w:val="16"/>
            </w:rPr>
            <w:t xml:space="preserve">Backend layer coding, </w:t>
          </w:r>
          <w:r>
            <w:t>C++, C and XML)</w:t>
          </w:r>
          <w:r w:rsidR="00AD3ACC">
            <w:t xml:space="preserve"> </w:t>
          </w:r>
          <w:r w:rsidR="00AD3ACC">
            <w:t>(2007-2012)</w:t>
          </w:r>
        </w:p>
        <w:p w14:paraId="6C8B9D6E" w14:textId="0B588C74" w:rsidR="00142473" w:rsidRDefault="00E36662" w:rsidP="00E36662">
          <w:pPr>
            <w:pStyle w:val="ListBullet"/>
          </w:pPr>
          <w:r>
            <w:t>Resolved over 300 software bugs for Cisco Telepresence units</w:t>
          </w:r>
          <w:r w:rsidR="00AD3ACC">
            <w:t xml:space="preserve"> </w:t>
          </w:r>
          <w:r w:rsidR="00AD3ACC">
            <w:t>(2007-2012)</w:t>
          </w:r>
        </w:p>
        <w:p w14:paraId="43236937" w14:textId="6F7FC7DF" w:rsidR="004F1F60" w:rsidRDefault="00142473" w:rsidP="00E36662">
          <w:pPr>
            <w:pStyle w:val="ListBullet"/>
          </w:pPr>
          <w:r>
            <w:t>Architect</w:t>
          </w:r>
          <w:r w:rsidR="00BF03F8">
            <w:t>ed a unified API Layer between Tandberg</w:t>
          </w:r>
          <w:r w:rsidR="00542139">
            <w:t xml:space="preserve"> Telepresence Units</w:t>
          </w:r>
          <w:r w:rsidR="00BF03F8">
            <w:t xml:space="preserve"> and Cisco </w:t>
          </w:r>
          <w:r w:rsidR="00CC6E2F">
            <w:t>Telepresence Units (2012)</w:t>
          </w:r>
        </w:p>
        <w:bookmarkStart w:id="0" w:name="_GoBack" w:displacedByCustomXml="next"/>
        <w:bookmarkEnd w:id="0" w:displacedByCustomXml="next"/>
      </w:sdtContent>
    </w:sdt>
    <w:p w14:paraId="40883E51" w14:textId="77777777" w:rsidR="004F1F60" w:rsidRDefault="002D4058">
      <w:pPr>
        <w:pStyle w:val="Heading2"/>
      </w:pPr>
      <w:sdt>
        <w:sdtPr>
          <w:id w:val="9459744"/>
          <w:placeholder>
            <w:docPart w:val="79DF7690188BE24B92AD2C1F32AABFC3"/>
          </w:placeholder>
        </w:sdtPr>
        <w:sdtContent>
          <w:r w:rsidR="00B24C38" w:rsidRPr="00165319">
            <w:rPr>
              <w:u w:val="single"/>
            </w:rPr>
            <w:t>Texas A&amp;M CIS Department</w:t>
          </w:r>
          <w:r w:rsidR="00165319">
            <w:rPr>
              <w:u w:val="single"/>
            </w:rPr>
            <w:t>,</w:t>
          </w:r>
          <w:r w:rsidR="007170A8">
            <w:rPr>
              <w:u w:val="single"/>
            </w:rPr>
            <w:t xml:space="preserve"> (College Station, TX)</w:t>
          </w:r>
          <w:r w:rsidR="00165319">
            <w:rPr>
              <w:u w:val="single"/>
            </w:rPr>
            <w:t>:</w:t>
          </w:r>
          <w:r w:rsidR="007170A8">
            <w:t xml:space="preserve">  Web Develop</w:t>
          </w:r>
          <w:r w:rsidR="00165319">
            <w:t>er</w:t>
          </w:r>
        </w:sdtContent>
      </w:sdt>
      <w:r w:rsidR="004F1F60">
        <w:tab/>
      </w:r>
      <w:r w:rsidR="00142473">
        <w:t>Feb 2006</w:t>
      </w:r>
      <w:r w:rsidR="004749CB">
        <w:t xml:space="preserve"> </w:t>
      </w:r>
      <w:r w:rsidR="00142473">
        <w:t>-</w:t>
      </w:r>
      <w:r w:rsidR="004749CB">
        <w:t xml:space="preserve"> </w:t>
      </w:r>
      <w:r w:rsidR="00142473">
        <w:t>September 2006</w:t>
      </w:r>
    </w:p>
    <w:sdt>
      <w:sdtPr>
        <w:id w:val="9459797"/>
        <w:placeholder>
          <w:docPart w:val="7F4A3CAD2BD6B844B1475CFC6311F6FF"/>
        </w:placeholder>
      </w:sdtPr>
      <w:sdtContent>
        <w:p w14:paraId="45CB9360" w14:textId="77777777" w:rsidR="00165319" w:rsidRDefault="00165319" w:rsidP="00165319">
          <w:pPr>
            <w:pStyle w:val="ListBullet"/>
          </w:pPr>
          <w:r>
            <w:t>Developed multiple web pages, a text analyzer and a password evaluator</w:t>
          </w:r>
        </w:p>
        <w:p w14:paraId="2DE19D92" w14:textId="0112AEE8" w:rsidR="007170A8" w:rsidRDefault="00165319" w:rsidP="00165319">
          <w:pPr>
            <w:pStyle w:val="ListBullet"/>
          </w:pPr>
          <w:r>
            <w:t>Re</w:t>
          </w:r>
          <w:r w:rsidR="00AD3ACC">
            <w:t>duced</w:t>
          </w:r>
          <w:r>
            <w:t xml:space="preserve"> a code initially written by supervisor and reduced its size from 61000 to 760 lines.</w:t>
          </w:r>
        </w:p>
        <w:p w14:paraId="4366BFC2" w14:textId="77777777" w:rsidR="007170A8" w:rsidRDefault="002D4058" w:rsidP="007170A8">
          <w:pPr>
            <w:pStyle w:val="Heading2"/>
          </w:pPr>
          <w:sdt>
            <w:sdtPr>
              <w:id w:val="153330043"/>
              <w:placeholder>
                <w:docPart w:val="9D0E422C3DB4B94EAD9515A4F0B1C3B3"/>
              </w:placeholder>
            </w:sdtPr>
            <w:sdtContent>
              <w:r w:rsidR="007170A8">
                <w:rPr>
                  <w:u w:val="single"/>
                </w:rPr>
                <w:t>Minnesota State University Physics</w:t>
              </w:r>
              <w:r w:rsidR="007170A8" w:rsidRPr="00165319">
                <w:rPr>
                  <w:u w:val="single"/>
                </w:rPr>
                <w:t xml:space="preserve"> Department</w:t>
              </w:r>
              <w:r w:rsidR="007170A8">
                <w:rPr>
                  <w:u w:val="single"/>
                </w:rPr>
                <w:t>, (Mankato, MN):</w:t>
              </w:r>
              <w:r w:rsidR="00466C77">
                <w:rPr>
                  <w:u w:val="single"/>
                </w:rPr>
                <w:t xml:space="preserve"> </w:t>
              </w:r>
              <w:r w:rsidR="00466C77">
                <w:t xml:space="preserve">Teaching Assistant </w:t>
              </w:r>
            </w:sdtContent>
          </w:sdt>
          <w:r w:rsidR="00300C55">
            <w:tab/>
            <w:t>May 2002</w:t>
          </w:r>
          <w:r w:rsidR="004749CB">
            <w:t xml:space="preserve"> </w:t>
          </w:r>
          <w:r w:rsidR="00300C55">
            <w:t>-</w:t>
          </w:r>
          <w:r w:rsidR="004749CB">
            <w:t xml:space="preserve"> </w:t>
          </w:r>
          <w:r w:rsidR="00300C55">
            <w:t>May 2004</w:t>
          </w:r>
        </w:p>
        <w:sdt>
          <w:sdtPr>
            <w:id w:val="153330044"/>
            <w:placeholder>
              <w:docPart w:val="D8975BEEECF83E49B8505E9D97CEACE5"/>
            </w:placeholder>
          </w:sdtPr>
          <w:sdtContent>
            <w:p w14:paraId="57D74786" w14:textId="77777777" w:rsidR="007170A8" w:rsidRDefault="00466C77" w:rsidP="007170A8">
              <w:pPr>
                <w:pStyle w:val="ListBullet"/>
              </w:pPr>
              <w:r>
                <w:t>Prepared, taught and graded physics labs for undergraduate students.</w:t>
              </w:r>
            </w:p>
            <w:p w14:paraId="78DFB58B" w14:textId="77777777" w:rsidR="005D4326" w:rsidRPr="005D4326" w:rsidRDefault="00466C77" w:rsidP="007C327C">
              <w:pPr>
                <w:pStyle w:val="ListBullet"/>
              </w:pPr>
              <w:r>
                <w:t xml:space="preserve">Programmed </w:t>
              </w:r>
              <w:r w:rsidR="007C327C">
                <w:t>a least square fit application.</w:t>
              </w:r>
            </w:p>
          </w:sdtContent>
        </w:sdt>
      </w:sdtContent>
    </w:sdt>
    <w:p w14:paraId="39449BD8" w14:textId="77777777" w:rsidR="004F1F60" w:rsidRDefault="004F1F60">
      <w:pPr>
        <w:pStyle w:val="Heading1"/>
      </w:pPr>
      <w:r>
        <w:t>Skills</w:t>
      </w:r>
    </w:p>
    <w:sdt>
      <w:sdtPr>
        <w:id w:val="9459754"/>
        <w:placeholder>
          <w:docPart w:val="18EBBBA13F713E4086AC0F86C428515F"/>
        </w:placeholder>
      </w:sdtPr>
      <w:sdtContent>
        <w:p w14:paraId="181B7B2C" w14:textId="3C4760EB" w:rsidR="007C327C" w:rsidRDefault="00E804E6">
          <w:pPr>
            <w:pStyle w:val="BodyText"/>
          </w:pPr>
          <w:r w:rsidRPr="009E07A0">
            <w:rPr>
              <w:b/>
              <w:u w:val="single"/>
            </w:rPr>
            <w:t>Programming Languages:</w:t>
          </w:r>
          <w:r>
            <w:rPr>
              <w:b/>
            </w:rPr>
            <w:t xml:space="preserve"> </w:t>
          </w:r>
          <w:r>
            <w:t>Java (strong),</w:t>
          </w:r>
          <w:r w:rsidR="00CA049D">
            <w:t xml:space="preserve"> Obj-C (good), </w:t>
          </w:r>
          <w:r>
            <w:t>C++ (</w:t>
          </w:r>
          <w:r w:rsidR="00CA049D">
            <w:t>basic</w:t>
          </w:r>
          <w:r>
            <w:t>), C (basic), Visual Basic (basic)</w:t>
          </w:r>
          <w:r w:rsidR="007C327C">
            <w:t>,</w:t>
          </w:r>
          <w:r w:rsidR="00CA049D">
            <w:t xml:space="preserve"> </w:t>
          </w:r>
          <w:r w:rsidR="007C327C">
            <w:t>Scala (very basic)</w:t>
          </w:r>
          <w:r w:rsidR="004D51A8">
            <w:t>, QT (basic</w:t>
          </w:r>
          <w:r w:rsidR="00900EFB">
            <w:t>)</w:t>
          </w:r>
        </w:p>
        <w:sdt>
          <w:sdtPr>
            <w:id w:val="153330388"/>
            <w:placeholder>
              <w:docPart w:val="9D10D182A7AD414D8FEB0ACC0AF9BE5E"/>
            </w:placeholder>
          </w:sdtPr>
          <w:sdtContent>
            <w:p w14:paraId="71510852" w14:textId="5987D14B" w:rsidR="004D51A8" w:rsidRDefault="004D51A8" w:rsidP="007C327C">
              <w:pPr>
                <w:pStyle w:val="BodyText"/>
              </w:pPr>
              <w:r w:rsidRPr="009E07A0">
                <w:rPr>
                  <w:b/>
                  <w:u w:val="single"/>
                </w:rPr>
                <w:t>Web Development</w:t>
              </w:r>
              <w:r w:rsidR="007C327C" w:rsidRPr="009E07A0">
                <w:rPr>
                  <w:b/>
                  <w:u w:val="single"/>
                </w:rPr>
                <w:t xml:space="preserve"> Languages:</w:t>
              </w:r>
              <w:r w:rsidR="007C327C">
                <w:rPr>
                  <w:b/>
                </w:rPr>
                <w:t xml:space="preserve">  </w:t>
              </w:r>
              <w:r w:rsidR="00527BE2">
                <w:t>HTML (g</w:t>
              </w:r>
              <w:r>
                <w:t xml:space="preserve">ood), </w:t>
              </w:r>
              <w:r w:rsidR="007C327C">
                <w:t>Javascript (good), JSP (basic), S</w:t>
              </w:r>
              <w:r w:rsidR="00900EFB">
                <w:t xml:space="preserve">QL (very basic), </w:t>
              </w:r>
              <w:r>
                <w:t xml:space="preserve">XML (basic), Flash (basic) </w:t>
              </w:r>
              <w:r w:rsidR="007C327C">
                <w:t>ActionScript</w:t>
              </w:r>
              <w:r>
                <w:t xml:space="preserve"> 2.0</w:t>
              </w:r>
              <w:r w:rsidR="007C327C">
                <w:t xml:space="preserve"> (very basic), CSS (very</w:t>
              </w:r>
              <w:r>
                <w:t xml:space="preserve"> basic)</w:t>
              </w:r>
            </w:p>
            <w:sdt>
              <w:sdtPr>
                <w:id w:val="153330421"/>
                <w:placeholder>
                  <w:docPart w:val="03B5EA4818CEBE4BADE09FBBE6903BF8"/>
                </w:placeholder>
              </w:sdtPr>
              <w:sdtContent>
                <w:p w14:paraId="4CB91A9D" w14:textId="0914B703" w:rsidR="00900EFB" w:rsidRDefault="004D51A8" w:rsidP="004D51A8">
                  <w:pPr>
                    <w:pStyle w:val="BodyText"/>
                  </w:pPr>
                  <w:r w:rsidRPr="009E07A0">
                    <w:rPr>
                      <w:b/>
                      <w:u w:val="single"/>
                    </w:rPr>
                    <w:t>Developer</w:t>
                  </w:r>
                  <w:r w:rsidR="00900EFB" w:rsidRPr="009E07A0">
                    <w:rPr>
                      <w:b/>
                      <w:u w:val="single"/>
                    </w:rPr>
                    <w:t>/</w:t>
                  </w:r>
                  <w:r w:rsidR="006A1FA7">
                    <w:rPr>
                      <w:b/>
                      <w:u w:val="single"/>
                    </w:rPr>
                    <w:t>Designer/</w:t>
                  </w:r>
                  <w:r w:rsidR="00900EFB" w:rsidRPr="009E07A0">
                    <w:rPr>
                      <w:b/>
                      <w:u w:val="single"/>
                    </w:rPr>
                    <w:t>Writer</w:t>
                  </w:r>
                  <w:r w:rsidRPr="009E07A0">
                    <w:rPr>
                      <w:b/>
                      <w:u w:val="single"/>
                    </w:rPr>
                    <w:t xml:space="preserve"> Tools:</w:t>
                  </w:r>
                  <w:r>
                    <w:rPr>
                      <w:b/>
                    </w:rPr>
                    <w:t xml:space="preserve"> </w:t>
                  </w:r>
                  <w:r w:rsidR="006A1FA7" w:rsidRPr="006A1FA7">
                    <w:t>Adobe Photoshop</w:t>
                  </w:r>
                  <w:r w:rsidR="006A1FA7">
                    <w:t xml:space="preserve"> (good)</w:t>
                  </w:r>
                  <w:r w:rsidR="006A1FA7" w:rsidRPr="006A1FA7">
                    <w:t>,</w:t>
                  </w:r>
                  <w:r w:rsidR="006A1FA7">
                    <w:rPr>
                      <w:b/>
                    </w:rPr>
                    <w:t xml:space="preserve"> </w:t>
                  </w:r>
                  <w:r w:rsidR="00CA049D">
                    <w:t>Eclipse with Android-sdk (good), Android Studio (basic)</w:t>
                  </w:r>
                  <w:r w:rsidR="00CA049D">
                    <w:rPr>
                      <w:b/>
                    </w:rPr>
                    <w:t xml:space="preserve">,  </w:t>
                  </w:r>
                  <w:r w:rsidRPr="004D51A8">
                    <w:t>Netbeans</w:t>
                  </w:r>
                  <w:r w:rsidR="006A1FA7">
                    <w:t xml:space="preserve"> (</w:t>
                  </w:r>
                  <w:r w:rsidR="00CA049D">
                    <w:t>basic</w:t>
                  </w:r>
                  <w:r w:rsidR="006A1FA7">
                    <w:t>)</w:t>
                  </w:r>
                  <w:r>
                    <w:rPr>
                      <w:b/>
                    </w:rPr>
                    <w:t xml:space="preserve">, </w:t>
                  </w:r>
                  <w:r>
                    <w:t>QT Creator</w:t>
                  </w:r>
                  <w:r w:rsidR="006A1FA7">
                    <w:t xml:space="preserve"> (</w:t>
                  </w:r>
                  <w:r w:rsidR="00CA049D">
                    <w:t>basic</w:t>
                  </w:r>
                  <w:r w:rsidR="006A1FA7">
                    <w:t>)</w:t>
                  </w:r>
                  <w:r>
                    <w:t>, Xcode</w:t>
                  </w:r>
                  <w:r w:rsidR="006A1FA7">
                    <w:t xml:space="preserve"> (</w:t>
                  </w:r>
                  <w:r w:rsidR="006B647A">
                    <w:t>Good</w:t>
                  </w:r>
                  <w:r w:rsidR="006A1FA7">
                    <w:t>)</w:t>
                  </w:r>
                  <w:r>
                    <w:t>, JM (video coding software)</w:t>
                  </w:r>
                  <w:r w:rsidR="006A1FA7">
                    <w:t xml:space="preserve"> (good)</w:t>
                  </w:r>
                  <w:r w:rsidR="00900EFB">
                    <w:t>, LateX (very basic)</w:t>
                  </w:r>
                </w:p>
                <w:p w14:paraId="743ED75E" w14:textId="640CEAF9" w:rsidR="004D51A8" w:rsidRDefault="00900EFB" w:rsidP="004D51A8">
                  <w:pPr>
                    <w:pStyle w:val="BodyText"/>
                  </w:pPr>
                  <w:r w:rsidRPr="009E07A0">
                    <w:rPr>
                      <w:b/>
                      <w:u w:val="single"/>
                    </w:rPr>
                    <w:t>Operating Systems Familiarity:</w:t>
                  </w:r>
                  <w:r w:rsidRPr="009E07A0">
                    <w:rPr>
                      <w:b/>
                    </w:rPr>
                    <w:t xml:space="preserve"> </w:t>
                  </w:r>
                  <w:r w:rsidRPr="00900EFB">
                    <w:t>Unix/Linux (</w:t>
                  </w:r>
                  <w:r>
                    <w:t>good</w:t>
                  </w:r>
                  <w:r w:rsidRPr="00900EFB">
                    <w:t>),</w:t>
                  </w:r>
                  <w:r>
                    <w:rPr>
                      <w:b/>
                    </w:rPr>
                    <w:t xml:space="preserve"> </w:t>
                  </w:r>
                  <w:r w:rsidR="00527BE2">
                    <w:t>Mac OSX (good</w:t>
                  </w:r>
                  <w:r>
                    <w:t>)</w:t>
                  </w:r>
                  <w:r w:rsidR="00527BE2">
                    <w:t>,</w:t>
                  </w:r>
                  <w:r w:rsidR="00527BE2" w:rsidRPr="00527BE2">
                    <w:t xml:space="preserve"> </w:t>
                  </w:r>
                  <w:r w:rsidR="00527BE2">
                    <w:t>Windows (basic),</w:t>
                  </w:r>
                </w:p>
                <w:sdt>
                  <w:sdtPr>
                    <w:id w:val="153330440"/>
                    <w:placeholder>
                      <w:docPart w:val="35761988112C204B9B480BC1C5236244"/>
                    </w:placeholder>
                  </w:sdtPr>
                  <w:sdtContent>
                    <w:p w14:paraId="29D9254A" w14:textId="77777777" w:rsidR="00E16AE8" w:rsidRDefault="004D51A8">
                      <w:pPr>
                        <w:pStyle w:val="BodyText"/>
                      </w:pPr>
                      <w:r w:rsidRPr="009E07A0">
                        <w:rPr>
                          <w:b/>
                          <w:u w:val="single"/>
                        </w:rPr>
                        <w:t>Spoken Languages:</w:t>
                      </w:r>
                      <w:r>
                        <w:rPr>
                          <w:b/>
                        </w:rPr>
                        <w:t xml:space="preserve"> </w:t>
                      </w:r>
                      <w:r>
                        <w:t>English (strong), French (</w:t>
                      </w:r>
                      <w:r w:rsidR="006B647A">
                        <w:t xml:space="preserve">strong, </w:t>
                      </w:r>
                      <w:r>
                        <w:t>native tongue), Spanish (good)</w:t>
                      </w:r>
                      <w:r w:rsidR="009E07A0">
                        <w:t>, Latin(basic)</w:t>
                      </w:r>
                    </w:p>
                    <w:p w14:paraId="0A785058" w14:textId="77777777" w:rsidR="004F1F60" w:rsidRPr="00900EFB" w:rsidRDefault="00E16AE8">
                      <w:pPr>
                        <w:pStyle w:val="BodyText"/>
                        <w:rPr>
                          <w:rFonts w:ascii="Times New Roman" w:hAnsi="Times New Roman" w:cs="Times New Roman"/>
                          <w:sz w:val="24"/>
                          <w:szCs w:val="24"/>
                        </w:rPr>
                      </w:pPr>
                      <w:r>
                        <w:rPr>
                          <w:b/>
                          <w:u w:val="single"/>
                        </w:rPr>
                        <w:t>Mobile Application Experience:</w:t>
                      </w:r>
                      <w:r>
                        <w:rPr>
                          <w:b/>
                        </w:rPr>
                        <w:t xml:space="preserve">  </w:t>
                      </w:r>
                      <w:r>
                        <w:t>Android App Development(good), Iphone/Ipad App Development (</w:t>
                      </w:r>
                      <w:r w:rsidR="006B647A">
                        <w:t>good</w:t>
                      </w:r>
                      <w:r>
                        <w:t>)</w:t>
                      </w:r>
                    </w:p>
                  </w:sdtContent>
                </w:sdt>
              </w:sdtContent>
            </w:sdt>
          </w:sdtContent>
        </w:sdt>
      </w:sdtContent>
    </w:sdt>
    <w:p w14:paraId="44AEE5E2" w14:textId="77777777" w:rsidR="005B325F" w:rsidRDefault="005B325F" w:rsidP="005B325F">
      <w:pPr>
        <w:pStyle w:val="Heading1"/>
      </w:pPr>
      <w:r>
        <w:t>Projects</w:t>
      </w:r>
      <w:r w:rsidR="00900EFB">
        <w:t xml:space="preserve"> </w:t>
      </w:r>
      <w:r>
        <w:t>/</w:t>
      </w:r>
      <w:r w:rsidR="00900EFB">
        <w:t xml:space="preserve"> </w:t>
      </w:r>
      <w:r>
        <w:t>Research</w:t>
      </w:r>
      <w:r w:rsidR="00900EFB">
        <w:t xml:space="preserve"> / Patents</w:t>
      </w:r>
    </w:p>
    <w:sdt>
      <w:sdtPr>
        <w:id w:val="153329813"/>
        <w:placeholder>
          <w:docPart w:val="42098F8FBD2C014AB27762363E777053"/>
        </w:placeholder>
      </w:sdtPr>
      <w:sdtContent>
        <w:p w14:paraId="04B5E57F" w14:textId="77777777" w:rsidR="00512FD2" w:rsidRDefault="00512FD2" w:rsidP="005B325F">
          <w:pPr>
            <w:pStyle w:val="BodyText"/>
          </w:pPr>
          <w:r w:rsidRPr="009E07A0">
            <w:rPr>
              <w:b/>
              <w:u w:val="single"/>
            </w:rPr>
            <w:t>Research:</w:t>
          </w:r>
          <w:r w:rsidR="009E07A0">
            <w:rPr>
              <w:b/>
              <w:u w:val="single"/>
            </w:rPr>
            <w:t xml:space="preserve"> </w:t>
          </w:r>
          <w:r w:rsidR="00BA7CAE" w:rsidRPr="00BA7CAE">
            <w:rPr>
              <w:rFonts w:cs="Arial"/>
              <w:i/>
              <w:szCs w:val="16"/>
            </w:rPr>
            <w:t>“Human Attention</w:t>
          </w:r>
          <w:r w:rsidR="00BA7CAE">
            <w:rPr>
              <w:rFonts w:cs="Arial"/>
              <w:i/>
              <w:szCs w:val="16"/>
            </w:rPr>
            <w:t xml:space="preserve"> Prediction</w:t>
          </w:r>
          <w:r w:rsidR="00BA7CAE" w:rsidRPr="00BA7CAE">
            <w:rPr>
              <w:rFonts w:cs="Arial"/>
              <w:i/>
              <w:szCs w:val="16"/>
            </w:rPr>
            <w:t xml:space="preserve"> in Video Coding”</w:t>
          </w:r>
          <w:r w:rsidR="00BA7CAE" w:rsidRPr="00E50BDF">
            <w:rPr>
              <w:rFonts w:ascii="Arial" w:hAnsi="Arial" w:cs="Arial"/>
              <w:sz w:val="16"/>
              <w:szCs w:val="16"/>
            </w:rPr>
            <w:t xml:space="preserve"> </w:t>
          </w:r>
          <w:r w:rsidR="00AE1904">
            <w:t>(</w:t>
          </w:r>
          <w:r w:rsidR="00BA7CAE">
            <w:t>Computer Engineering) (JM Video coding software)</w:t>
          </w:r>
        </w:p>
        <w:p w14:paraId="5131FD2C" w14:textId="77777777" w:rsidR="00512FD2" w:rsidRPr="00BA7CAE" w:rsidRDefault="00512FD2" w:rsidP="005B325F">
          <w:pPr>
            <w:pStyle w:val="BodyText"/>
          </w:pPr>
          <w:r w:rsidRPr="009E07A0">
            <w:rPr>
              <w:b/>
              <w:u w:val="single"/>
            </w:rPr>
            <w:t>Projects</w:t>
          </w:r>
          <w:r w:rsidR="009E07A0">
            <w:rPr>
              <w:b/>
              <w:u w:val="single"/>
            </w:rPr>
            <w:t>:</w:t>
          </w:r>
          <w:r w:rsidR="009E07A0">
            <w:t xml:space="preserve"> “</w:t>
          </w:r>
          <w:r w:rsidR="009E07A0" w:rsidRPr="009E07A0">
            <w:rPr>
              <w:i/>
            </w:rPr>
            <w:t>Scheda Agenda</w:t>
          </w:r>
          <w:r w:rsidR="00AE1904">
            <w:t xml:space="preserve">” (Unified </w:t>
          </w:r>
          <w:r w:rsidR="009E07A0">
            <w:t>Scheduling)  (Currently developing Web page, A</w:t>
          </w:r>
          <w:r w:rsidR="00BA7CAE">
            <w:t>ndroid and Iphone app as a personal project</w:t>
          </w:r>
          <w:r w:rsidR="009E07A0">
            <w:t>)</w:t>
          </w:r>
          <w:r w:rsidR="00EE0904">
            <w:t>(includes string internationalization in English, French and Spanish)</w:t>
          </w:r>
          <w:r w:rsidR="00BA7CAE">
            <w:t xml:space="preserve"> (HTML,</w:t>
          </w:r>
          <w:r w:rsidR="00596C5A">
            <w:t xml:space="preserve"> XML,</w:t>
          </w:r>
          <w:r w:rsidR="00AE1904">
            <w:t xml:space="preserve"> JavaScript, CSS, JSP, SQL, </w:t>
          </w:r>
          <w:r w:rsidR="00BA7CAE">
            <w:t>Java, Obj-C)</w:t>
          </w:r>
        </w:p>
        <w:p w14:paraId="05CA5821" w14:textId="77777777" w:rsidR="00BA7CAE" w:rsidRDefault="00512FD2" w:rsidP="009E07A0">
          <w:pPr>
            <w:spacing w:line="240" w:lineRule="auto"/>
            <w:rPr>
              <w:szCs w:val="26"/>
            </w:rPr>
          </w:pPr>
          <w:r w:rsidRPr="009E07A0">
            <w:rPr>
              <w:b/>
              <w:u w:val="single"/>
            </w:rPr>
            <w:t>Patent:</w:t>
          </w:r>
          <w:r w:rsidR="009E07A0" w:rsidRPr="009E07A0">
            <w:rPr>
              <w:b/>
            </w:rPr>
            <w:t xml:space="preserve">  </w:t>
          </w:r>
          <w:r w:rsidR="009E07A0">
            <w:rPr>
              <w:b/>
            </w:rPr>
            <w:t>“</w:t>
          </w:r>
          <w:r w:rsidR="009E07A0" w:rsidRPr="009E07A0">
            <w:rPr>
              <w:i/>
              <w:color w:val="000000"/>
            </w:rPr>
            <w:t>System and method for selection of video data in a video conference environment”</w:t>
          </w:r>
          <w:r w:rsidR="009E07A0" w:rsidRPr="009E07A0">
            <w:rPr>
              <w:rFonts w:cs="Arial"/>
              <w:szCs w:val="16"/>
            </w:rPr>
            <w:t xml:space="preserve"> (</w:t>
          </w:r>
          <w:r w:rsidR="009E07A0" w:rsidRPr="009E07A0">
            <w:rPr>
              <w:color w:val="000000"/>
            </w:rPr>
            <w:t xml:space="preserve">Speech Vocative Tone detection for Cisco Telepresence Units) </w:t>
          </w:r>
          <w:r w:rsidR="009E07A0" w:rsidRPr="009E07A0">
            <w:rPr>
              <w:rFonts w:cs="Arial"/>
              <w:szCs w:val="16"/>
            </w:rPr>
            <w:t xml:space="preserve">(Filed with USPTO, </w:t>
          </w:r>
          <w:r w:rsidR="009E07A0" w:rsidRPr="009E07A0">
            <w:rPr>
              <w:szCs w:val="26"/>
            </w:rPr>
            <w:t>U.S. Application Serial No. 13/036,925, February 2011)</w:t>
          </w:r>
        </w:p>
        <w:p w14:paraId="3EA3A6FB" w14:textId="77777777" w:rsidR="00512FD2" w:rsidRPr="009E07A0" w:rsidRDefault="00512FD2" w:rsidP="009E07A0">
          <w:pPr>
            <w:spacing w:line="240" w:lineRule="auto"/>
            <w:rPr>
              <w:rFonts w:cs="Arial"/>
              <w:b/>
              <w:szCs w:val="16"/>
            </w:rPr>
          </w:pPr>
        </w:p>
        <w:p w14:paraId="2749BF7B" w14:textId="77777777" w:rsidR="00BA7CAE" w:rsidRDefault="00512FD2" w:rsidP="005B325F">
          <w:pPr>
            <w:pStyle w:val="BodyText"/>
            <w:rPr>
              <w:b/>
              <w:u w:val="single"/>
            </w:rPr>
          </w:pPr>
          <w:r w:rsidRPr="009E07A0">
            <w:rPr>
              <w:b/>
              <w:u w:val="single"/>
            </w:rPr>
            <w:t xml:space="preserve">Former </w:t>
          </w:r>
          <w:r w:rsidR="00BA7CAE">
            <w:rPr>
              <w:b/>
              <w:u w:val="single"/>
            </w:rPr>
            <w:t xml:space="preserve">University </w:t>
          </w:r>
          <w:r w:rsidRPr="009E07A0">
            <w:rPr>
              <w:b/>
              <w:u w:val="single"/>
            </w:rPr>
            <w:t>Projects:</w:t>
          </w:r>
          <w:r w:rsidR="00BA7CAE">
            <w:rPr>
              <w:b/>
              <w:u w:val="single"/>
            </w:rPr>
            <w:t xml:space="preserve"> </w:t>
          </w:r>
        </w:p>
        <w:p w14:paraId="5343926C" w14:textId="77777777" w:rsidR="00BA7CAE" w:rsidRPr="00BA7CAE" w:rsidRDefault="00BA7CAE" w:rsidP="00BA7CAE">
          <w:pPr>
            <w:numPr>
              <w:ilvl w:val="0"/>
              <w:numId w:val="14"/>
            </w:numPr>
            <w:spacing w:line="240" w:lineRule="auto"/>
            <w:rPr>
              <w:rFonts w:cs="Arial"/>
              <w:szCs w:val="16"/>
            </w:rPr>
          </w:pPr>
          <w:r>
            <w:rPr>
              <w:rFonts w:cs="Arial"/>
              <w:szCs w:val="16"/>
            </w:rPr>
            <w:t>Master Thesis:</w:t>
          </w:r>
          <w:r>
            <w:rPr>
              <w:rFonts w:cs="Arial"/>
              <w:i/>
              <w:szCs w:val="16"/>
            </w:rPr>
            <w:t>“</w:t>
          </w:r>
          <w:r w:rsidRPr="00BA7CAE">
            <w:rPr>
              <w:rFonts w:cs="Arial"/>
              <w:i/>
              <w:szCs w:val="16"/>
            </w:rPr>
            <w:t>Generic Programming in Scala</w:t>
          </w:r>
          <w:r>
            <w:rPr>
              <w:rFonts w:cs="Arial"/>
              <w:i/>
              <w:szCs w:val="16"/>
            </w:rPr>
            <w:t>”</w:t>
          </w:r>
          <w:r w:rsidRPr="00BA7CAE">
            <w:rPr>
              <w:rFonts w:cs="Arial"/>
              <w:szCs w:val="16"/>
            </w:rPr>
            <w:t xml:space="preserve"> (Computer Science)</w:t>
          </w:r>
          <w:r>
            <w:rPr>
              <w:rFonts w:cs="Arial"/>
              <w:szCs w:val="16"/>
            </w:rPr>
            <w:t xml:space="preserve"> (Scala)</w:t>
          </w:r>
        </w:p>
        <w:p w14:paraId="625510AD" w14:textId="77777777" w:rsidR="00BA7CAE" w:rsidRPr="00BA7CAE" w:rsidRDefault="00BA7CAE" w:rsidP="00BA7CAE">
          <w:pPr>
            <w:numPr>
              <w:ilvl w:val="0"/>
              <w:numId w:val="14"/>
            </w:numPr>
            <w:spacing w:line="240" w:lineRule="auto"/>
            <w:rPr>
              <w:rFonts w:cs="Arial"/>
              <w:szCs w:val="16"/>
            </w:rPr>
          </w:pPr>
          <w:r w:rsidRPr="00BA7CAE">
            <w:rPr>
              <w:rFonts w:cs="Arial"/>
              <w:szCs w:val="16"/>
            </w:rPr>
            <w:t>Computer Architecture Pipelining Simulation in QT (Computer Engineering)</w:t>
          </w:r>
          <w:r w:rsidR="00D20297" w:rsidRPr="00BA7CAE">
            <w:rPr>
              <w:rFonts w:cs="Arial"/>
              <w:szCs w:val="16"/>
            </w:rPr>
            <w:t>)</w:t>
          </w:r>
          <w:r w:rsidR="00D20297">
            <w:rPr>
              <w:rFonts w:cs="Arial"/>
              <w:szCs w:val="16"/>
            </w:rPr>
            <w:t>(SCU-2009)</w:t>
          </w:r>
          <w:r>
            <w:rPr>
              <w:rFonts w:cs="Arial"/>
              <w:szCs w:val="16"/>
            </w:rPr>
            <w:t>(QT)</w:t>
          </w:r>
          <w:r w:rsidRPr="00BA7CAE">
            <w:rPr>
              <w:rFonts w:cs="Arial"/>
              <w:szCs w:val="16"/>
            </w:rPr>
            <w:t xml:space="preserve">  </w:t>
          </w:r>
        </w:p>
        <w:p w14:paraId="746D95B6" w14:textId="77777777" w:rsidR="00BA7CAE" w:rsidRPr="00BA7CAE" w:rsidRDefault="00BA7CAE" w:rsidP="00BA7CAE">
          <w:pPr>
            <w:numPr>
              <w:ilvl w:val="0"/>
              <w:numId w:val="14"/>
            </w:numPr>
            <w:spacing w:line="240" w:lineRule="auto"/>
            <w:rPr>
              <w:rFonts w:cs="Arial"/>
              <w:szCs w:val="16"/>
            </w:rPr>
          </w:pPr>
          <w:r w:rsidRPr="00BA7CAE">
            <w:rPr>
              <w:rFonts w:cs="Arial"/>
              <w:szCs w:val="16"/>
            </w:rPr>
            <w:t>Producer/Consumer thread simulation in C for Operating systems (Computer Science)</w:t>
          </w:r>
          <w:r w:rsidR="00D20297">
            <w:rPr>
              <w:rFonts w:cs="Arial"/>
              <w:szCs w:val="16"/>
            </w:rPr>
            <w:t>(SCU-2009)</w:t>
          </w:r>
          <w:r>
            <w:rPr>
              <w:rFonts w:cs="Arial"/>
              <w:szCs w:val="16"/>
            </w:rPr>
            <w:t>(C)</w:t>
          </w:r>
        </w:p>
        <w:p w14:paraId="2B15514B" w14:textId="77777777" w:rsidR="00BA7CAE" w:rsidRPr="00BA7CAE" w:rsidRDefault="00D20297" w:rsidP="00BA7CAE">
          <w:pPr>
            <w:numPr>
              <w:ilvl w:val="0"/>
              <w:numId w:val="14"/>
            </w:numPr>
            <w:spacing w:line="240" w:lineRule="auto"/>
            <w:rPr>
              <w:rFonts w:cs="Arial"/>
              <w:szCs w:val="16"/>
            </w:rPr>
          </w:pPr>
          <w:r>
            <w:rPr>
              <w:rFonts w:cs="Arial"/>
              <w:bCs/>
              <w:szCs w:val="16"/>
            </w:rPr>
            <w:t>Online gaming prototype: “</w:t>
          </w:r>
          <w:r w:rsidR="00BA7CAE">
            <w:rPr>
              <w:rFonts w:cs="Arial"/>
              <w:bCs/>
              <w:i/>
              <w:szCs w:val="16"/>
            </w:rPr>
            <w:t>WhereIsJuanita</w:t>
          </w:r>
          <w:r>
            <w:rPr>
              <w:rFonts w:cs="Arial"/>
              <w:bCs/>
              <w:i/>
              <w:szCs w:val="16"/>
            </w:rPr>
            <w:t>”</w:t>
          </w:r>
          <w:r w:rsidR="00BA7CAE" w:rsidRPr="00BA7CAE">
            <w:rPr>
              <w:rFonts w:cs="Arial"/>
              <w:szCs w:val="16"/>
            </w:rPr>
            <w:t xml:space="preserve"> </w:t>
          </w:r>
          <w:r w:rsidRPr="00BA7CAE">
            <w:rPr>
              <w:rFonts w:cs="Arial"/>
              <w:szCs w:val="16"/>
            </w:rPr>
            <w:t>(Computer Science)</w:t>
          </w:r>
          <w:r>
            <w:rPr>
              <w:rFonts w:cs="Arial"/>
              <w:szCs w:val="16"/>
            </w:rPr>
            <w:t xml:space="preserve"> (TAMU -2006) (HTML, Javascript, JSP) </w:t>
          </w:r>
        </w:p>
        <w:p w14:paraId="6BDC6C8E" w14:textId="77777777" w:rsidR="00D20297" w:rsidRDefault="00D20297" w:rsidP="005B325F">
          <w:pPr>
            <w:numPr>
              <w:ilvl w:val="0"/>
              <w:numId w:val="14"/>
            </w:numPr>
            <w:spacing w:line="240" w:lineRule="auto"/>
            <w:rPr>
              <w:rFonts w:cs="Arial"/>
              <w:szCs w:val="16"/>
            </w:rPr>
          </w:pPr>
          <w:r w:rsidRPr="00BA7CAE">
            <w:rPr>
              <w:rFonts w:cs="Arial"/>
              <w:szCs w:val="16"/>
            </w:rPr>
            <w:t>Board Game Programming:</w:t>
          </w:r>
          <w:r w:rsidRPr="00BA7CAE">
            <w:rPr>
              <w:rFonts w:cs="Arial"/>
              <w:i/>
              <w:szCs w:val="16"/>
            </w:rPr>
            <w:t xml:space="preserve"> </w:t>
          </w:r>
          <w:r>
            <w:rPr>
              <w:rFonts w:cs="Arial"/>
              <w:i/>
              <w:szCs w:val="16"/>
            </w:rPr>
            <w:t>“</w:t>
          </w:r>
          <w:r w:rsidRPr="00BA7CAE">
            <w:rPr>
              <w:rFonts w:cs="Arial"/>
              <w:i/>
              <w:szCs w:val="16"/>
            </w:rPr>
            <w:t>Abalone</w:t>
          </w:r>
          <w:r>
            <w:rPr>
              <w:rFonts w:cs="Arial"/>
              <w:i/>
              <w:szCs w:val="16"/>
            </w:rPr>
            <w:t>”</w:t>
          </w:r>
          <w:r w:rsidRPr="00BA7CAE">
            <w:rPr>
              <w:rFonts w:cs="Arial"/>
              <w:szCs w:val="16"/>
            </w:rPr>
            <w:t xml:space="preserve"> </w:t>
          </w:r>
          <w:r>
            <w:rPr>
              <w:rFonts w:cs="Arial"/>
              <w:szCs w:val="16"/>
            </w:rPr>
            <w:t>(Computer Science</w:t>
          </w:r>
          <w:r w:rsidRPr="00BA7CAE">
            <w:rPr>
              <w:rFonts w:cs="Arial"/>
              <w:szCs w:val="16"/>
            </w:rPr>
            <w:t>)</w:t>
          </w:r>
          <w:r>
            <w:rPr>
              <w:rFonts w:cs="Arial"/>
              <w:szCs w:val="16"/>
            </w:rPr>
            <w:t>(MSU-2004)(Visual Basic)</w:t>
          </w:r>
        </w:p>
        <w:p w14:paraId="023D7A47" w14:textId="77777777" w:rsidR="005B325F" w:rsidRPr="00D20297" w:rsidRDefault="00D20297" w:rsidP="00D20297">
          <w:pPr>
            <w:numPr>
              <w:ilvl w:val="0"/>
              <w:numId w:val="14"/>
            </w:numPr>
            <w:spacing w:line="240" w:lineRule="auto"/>
            <w:rPr>
              <w:rFonts w:cs="Arial"/>
              <w:szCs w:val="16"/>
            </w:rPr>
          </w:pPr>
          <w:r w:rsidRPr="00BA7CAE">
            <w:rPr>
              <w:rFonts w:cs="Arial"/>
              <w:szCs w:val="16"/>
            </w:rPr>
            <w:t>Operating System</w:t>
          </w:r>
          <w:r>
            <w:rPr>
              <w:rFonts w:cs="Arial"/>
              <w:szCs w:val="16"/>
            </w:rPr>
            <w:t xml:space="preserve"> Simulation</w:t>
          </w:r>
          <w:r>
            <w:rPr>
              <w:rFonts w:cs="Arial"/>
              <w:bCs/>
              <w:i/>
              <w:szCs w:val="16"/>
            </w:rPr>
            <w:t>”</w:t>
          </w:r>
          <w:r w:rsidRPr="00BA7CAE">
            <w:rPr>
              <w:rFonts w:cs="Arial"/>
              <w:szCs w:val="16"/>
            </w:rPr>
            <w:t xml:space="preserve"> (Computer Science)</w:t>
          </w:r>
          <w:r>
            <w:rPr>
              <w:rFonts w:cs="Arial"/>
              <w:szCs w:val="16"/>
            </w:rPr>
            <w:t xml:space="preserve">(MSU -2003) (Java) </w:t>
          </w:r>
        </w:p>
      </w:sdtContent>
    </w:sdt>
    <w:p w14:paraId="0B889E7C" w14:textId="77777777" w:rsidR="005A62FF" w:rsidRPr="005A62FF" w:rsidRDefault="00D20297" w:rsidP="005A62FF">
      <w:pPr>
        <w:pStyle w:val="Heading1"/>
      </w:pPr>
      <w:r>
        <w:t>R</w:t>
      </w:r>
      <w:r w:rsidR="005B325F">
        <w:t>eferences</w:t>
      </w:r>
    </w:p>
    <w:p w14:paraId="1334A05E" w14:textId="77777777" w:rsidR="005A62FF" w:rsidRPr="000B21E0" w:rsidRDefault="005A62FF" w:rsidP="005A62FF">
      <w:pPr>
        <w:pStyle w:val="ListBullet"/>
        <w:rPr>
          <w:rStyle w:val="Hyperlink"/>
          <w:color w:val="auto"/>
          <w:u w:val="none"/>
        </w:rPr>
      </w:pPr>
      <w:r>
        <w:t>Anna T</w:t>
      </w:r>
      <w:r w:rsidR="00647D82">
        <w:t>o (Cisco Telepresence Manager):</w:t>
      </w:r>
      <w:r>
        <w:t xml:space="preserve"> </w:t>
      </w:r>
      <w:hyperlink r:id="rId8" w:history="1">
        <w:r w:rsidR="006B647A" w:rsidRPr="00826588">
          <w:rPr>
            <w:rStyle w:val="Hyperlink"/>
          </w:rPr>
          <w:t>annato1@yahoo.com</w:t>
        </w:r>
      </w:hyperlink>
    </w:p>
    <w:p w14:paraId="1CE5792C" w14:textId="3C4538D5" w:rsidR="000B21E0" w:rsidRDefault="000B21E0" w:rsidP="000B21E0">
      <w:pPr>
        <w:pStyle w:val="ListBullet"/>
      </w:pPr>
      <w:r>
        <w:t>Kristal Pollack (Yammer Senior Software Engineer (former)): kristalyzed@gmail.com</w:t>
      </w:r>
    </w:p>
    <w:p w14:paraId="64F8EBC9" w14:textId="237DAD1E" w:rsidR="006B647A" w:rsidRDefault="006B647A" w:rsidP="005A62FF">
      <w:pPr>
        <w:pStyle w:val="ListBullet"/>
      </w:pPr>
      <w:r>
        <w:t>Vinay Sekhri</w:t>
      </w:r>
      <w:r w:rsidR="00647D82">
        <w:t xml:space="preserve"> (</w:t>
      </w:r>
      <w:r w:rsidR="000B21E0">
        <w:t>Yammer</w:t>
      </w:r>
      <w:r w:rsidR="00647D82">
        <w:t xml:space="preserve"> Senior Software Engineer</w:t>
      </w:r>
      <w:r w:rsidR="000B21E0">
        <w:t xml:space="preserve"> (former)</w:t>
      </w:r>
      <w:r w:rsidR="00647D82">
        <w:t>): vinay.sekhri@gmail.com</w:t>
      </w:r>
    </w:p>
    <w:p w14:paraId="3C7A7113" w14:textId="77777777" w:rsidR="005A62FF" w:rsidRDefault="005A62FF" w:rsidP="005A62FF">
      <w:pPr>
        <w:pStyle w:val="ListBullet"/>
      </w:pPr>
      <w:r>
        <w:t xml:space="preserve">John Laughton (Cisco Telepresence Technical Lead): </w:t>
      </w:r>
      <w:r w:rsidRPr="00623A97">
        <w:t>jlaughto@cisco.com</w:t>
      </w:r>
    </w:p>
    <w:p w14:paraId="4050A90A" w14:textId="77777777" w:rsidR="0083001D" w:rsidRDefault="005A62FF" w:rsidP="005A62FF">
      <w:pPr>
        <w:pStyle w:val="ListBullet"/>
      </w:pPr>
      <w:r>
        <w:t xml:space="preserve">Alessandro Amaoggi (Cisco Telepresence Technical Lead): </w:t>
      </w:r>
      <w:hyperlink r:id="rId9" w:history="1">
        <w:r w:rsidR="0083001D" w:rsidRPr="00853794">
          <w:rPr>
            <w:rStyle w:val="Hyperlink"/>
          </w:rPr>
          <w:t>amaoggi@cisco.com</w:t>
        </w:r>
      </w:hyperlink>
    </w:p>
    <w:p w14:paraId="7171B4E1" w14:textId="77777777" w:rsidR="005A62FF" w:rsidRDefault="0083001D" w:rsidP="0083001D">
      <w:pPr>
        <w:pStyle w:val="ListBullet"/>
      </w:pPr>
      <w:r>
        <w:t>Dr Nam Ling (Santa Clara University professor): nling@scu.edu</w:t>
      </w:r>
    </w:p>
    <w:p w14:paraId="32350A2F" w14:textId="77777777" w:rsidR="005A62FF" w:rsidRDefault="005A62FF" w:rsidP="005A62FF">
      <w:pPr>
        <w:pStyle w:val="ListBullet"/>
      </w:pPr>
      <w:r>
        <w:t xml:space="preserve">Dr Jakko Jarvi (Texas A&amp;M </w:t>
      </w:r>
      <w:r w:rsidR="0083001D">
        <w:t xml:space="preserve">University </w:t>
      </w:r>
      <w:r>
        <w:t>professor): jarvi@cs.tamu.edu</w:t>
      </w:r>
    </w:p>
    <w:p w14:paraId="37D47D06" w14:textId="77777777" w:rsidR="0083001D" w:rsidRPr="00573FDF" w:rsidRDefault="0083001D" w:rsidP="0083001D">
      <w:pPr>
        <w:pStyle w:val="ListBullet"/>
      </w:pPr>
      <w:r>
        <w:t xml:space="preserve">Dr. Mark Pickar (Minnesota State University professor): </w:t>
      </w:r>
      <w:r w:rsidRPr="00623A97">
        <w:rPr>
          <w:rStyle w:val="apple-style-span"/>
          <w:bCs/>
        </w:rPr>
        <w:t>mark.pickar@mnsu.edu</w:t>
      </w:r>
    </w:p>
    <w:p w14:paraId="6DCD21C0" w14:textId="77777777" w:rsidR="005A62FF" w:rsidRPr="005A6EF0" w:rsidRDefault="005A62FF" w:rsidP="0083001D">
      <w:pPr>
        <w:pStyle w:val="ListBullet"/>
        <w:numPr>
          <w:ilvl w:val="0"/>
          <w:numId w:val="0"/>
        </w:numPr>
        <w:ind w:left="360"/>
      </w:pPr>
    </w:p>
    <w:p w14:paraId="7194A308" w14:textId="77777777" w:rsidR="005B325F" w:rsidRPr="005A62FF" w:rsidRDefault="005B325F" w:rsidP="005A62FF">
      <w:pPr>
        <w:pStyle w:val="BodyText"/>
      </w:pPr>
    </w:p>
    <w:p w14:paraId="6E3F537A" w14:textId="77777777" w:rsidR="004F1F60" w:rsidRDefault="004F1F60"/>
    <w:sectPr w:rsidR="004F1F60" w:rsidSect="004F1F60">
      <w:headerReference w:type="even" r:id="rId10"/>
      <w:headerReference w:type="default" r:id="rId11"/>
      <w:footerReference w:type="even" r:id="rId12"/>
      <w:footerReference w:type="default" r:id="rId13"/>
      <w:headerReference w:type="first" r:id="rId14"/>
      <w:footerReference w:type="first" r:id="rId15"/>
      <w:pgSz w:w="12240" w:h="15840"/>
      <w:pgMar w:top="720" w:right="1080" w:bottom="720" w:left="108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4FFAC0" w14:textId="77777777" w:rsidR="000B21E0" w:rsidRDefault="000B21E0">
      <w:pPr>
        <w:spacing w:line="240" w:lineRule="auto"/>
      </w:pPr>
      <w:r>
        <w:separator/>
      </w:r>
    </w:p>
  </w:endnote>
  <w:endnote w:type="continuationSeparator" w:id="0">
    <w:p w14:paraId="37DF89FD" w14:textId="77777777" w:rsidR="000B21E0" w:rsidRDefault="000B2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ＭＳ Ｐ明朝">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92043E" w14:textId="77777777" w:rsidR="000B21E0" w:rsidRDefault="000B21E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628FA6" w14:textId="77777777" w:rsidR="000B21E0" w:rsidRDefault="000B21E0">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CAFD9" w14:textId="77777777" w:rsidR="000B21E0" w:rsidRDefault="000B21E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726CFA" w14:textId="77777777" w:rsidR="000B21E0" w:rsidRDefault="000B21E0">
      <w:pPr>
        <w:spacing w:line="240" w:lineRule="auto"/>
      </w:pPr>
      <w:r>
        <w:separator/>
      </w:r>
    </w:p>
  </w:footnote>
  <w:footnote w:type="continuationSeparator" w:id="0">
    <w:p w14:paraId="57A6DAAC" w14:textId="77777777" w:rsidR="000B21E0" w:rsidRDefault="000B21E0">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6B3680" w14:textId="77777777" w:rsidR="000B21E0" w:rsidRDefault="000B21E0">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7A3180" w14:textId="77777777" w:rsidR="000B21E0" w:rsidRDefault="000B21E0">
    <w:pPr>
      <w:pStyle w:val="Header"/>
    </w:pPr>
    <w:r>
      <w:t xml:space="preserve">Page </w:t>
    </w:r>
    <w:r>
      <w:fldChar w:fldCharType="begin"/>
    </w:r>
    <w:r>
      <w:instrText xml:space="preserve"> page </w:instrText>
    </w:r>
    <w:r>
      <w:fldChar w:fldCharType="separate"/>
    </w:r>
    <w:r w:rsidR="00CC6E2F">
      <w:rPr>
        <w:noProof/>
      </w:rPr>
      <w:t>2</w:t>
    </w:r>
    <w:r>
      <w:rPr>
        <w:noProof/>
      </w:rPr>
      <w:fldChar w:fldCharType="end"/>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987853" w14:textId="77777777" w:rsidR="000B21E0" w:rsidRDefault="000B21E0">
    <w:pPr>
      <w:pStyle w:val="Title"/>
    </w:pPr>
    <w:r>
      <w:t>Sylvia Olayinka N’guessan</w:t>
    </w:r>
  </w:p>
  <w:p w14:paraId="174D07E8" w14:textId="5488EA62" w:rsidR="000B21E0" w:rsidRDefault="000B21E0">
    <w:pPr>
      <w:pStyle w:val="ContactDetails"/>
    </w:pPr>
    <w:r>
      <w:t>12 Avalon Ave #9, San Francisco, CA, 94112</w:t>
    </w:r>
    <w:r>
      <w:br/>
      <w:t xml:space="preserve">Phone: +1-507-351-5501    E-Mail: </w:t>
    </w:r>
    <w:hyperlink r:id="rId1" w:history="1">
      <w:r w:rsidRPr="00853794">
        <w:rPr>
          <w:rStyle w:val="Hyperlink"/>
        </w:rPr>
        <w:t>olanys@yahoo.com</w:t>
      </w:r>
    </w:hyperlink>
    <w:r>
      <w:t xml:space="preserve">                                                                                                                        Detailed Resume Website (documents and videos): </w:t>
    </w:r>
    <w:hyperlink r:id="rId2" w:history="1">
      <w:r w:rsidRPr="00853794">
        <w:rPr>
          <w:rStyle w:val="Hyperlink"/>
        </w:rPr>
        <w:t>www.sylvianguessan.com</w:t>
      </w:r>
    </w:hyperlink>
    <w: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A7739F"/>
    <w:multiLevelType w:val="hybridMultilevel"/>
    <w:tmpl w:val="B7328D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ECC3BD2"/>
    <w:multiLevelType w:val="hybridMultilevel"/>
    <w:tmpl w:val="4DE021AE"/>
    <w:lvl w:ilvl="0" w:tplc="6C7C5758">
      <w:start w:val="1"/>
      <w:numFmt w:val="bullet"/>
      <w:lvlText w:val=""/>
      <w:lvlJc w:val="left"/>
      <w:pPr>
        <w:ind w:left="720" w:hanging="360"/>
      </w:pPr>
      <w:rPr>
        <w:rFonts w:asciiTheme="minorHAnsi" w:hAnsiTheme="minorHAnsi"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3721075"/>
    <w:multiLevelType w:val="hybridMultilevel"/>
    <w:tmpl w:val="FAFC49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76A0337B"/>
    <w:multiLevelType w:val="hybridMultilevel"/>
    <w:tmpl w:val="7BB66E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A2387F"/>
    <w:rsid w:val="00000762"/>
    <w:rsid w:val="00032DCA"/>
    <w:rsid w:val="00050434"/>
    <w:rsid w:val="000921AA"/>
    <w:rsid w:val="000A40F4"/>
    <w:rsid w:val="000B21E0"/>
    <w:rsid w:val="00134813"/>
    <w:rsid w:val="00142473"/>
    <w:rsid w:val="00165319"/>
    <w:rsid w:val="001C59E4"/>
    <w:rsid w:val="001D71D0"/>
    <w:rsid w:val="001F009B"/>
    <w:rsid w:val="00210AF7"/>
    <w:rsid w:val="002122A4"/>
    <w:rsid w:val="00221D2D"/>
    <w:rsid w:val="00285A0E"/>
    <w:rsid w:val="002D30FE"/>
    <w:rsid w:val="002D4058"/>
    <w:rsid w:val="00300C55"/>
    <w:rsid w:val="003220C9"/>
    <w:rsid w:val="00386406"/>
    <w:rsid w:val="003B426E"/>
    <w:rsid w:val="004261A5"/>
    <w:rsid w:val="00427307"/>
    <w:rsid w:val="00466C77"/>
    <w:rsid w:val="004749CB"/>
    <w:rsid w:val="004B7303"/>
    <w:rsid w:val="004C1AF2"/>
    <w:rsid w:val="004D51A8"/>
    <w:rsid w:val="004D697F"/>
    <w:rsid w:val="004F1F60"/>
    <w:rsid w:val="004F5BC5"/>
    <w:rsid w:val="00512FD2"/>
    <w:rsid w:val="00527BE2"/>
    <w:rsid w:val="00542139"/>
    <w:rsid w:val="00543917"/>
    <w:rsid w:val="00554FF6"/>
    <w:rsid w:val="00582257"/>
    <w:rsid w:val="00596C5A"/>
    <w:rsid w:val="005A62FF"/>
    <w:rsid w:val="005B325F"/>
    <w:rsid w:val="005D4326"/>
    <w:rsid w:val="00647D82"/>
    <w:rsid w:val="006A1FA7"/>
    <w:rsid w:val="006B647A"/>
    <w:rsid w:val="006E452A"/>
    <w:rsid w:val="007170A8"/>
    <w:rsid w:val="007235B0"/>
    <w:rsid w:val="007C327C"/>
    <w:rsid w:val="007C7E86"/>
    <w:rsid w:val="0083001D"/>
    <w:rsid w:val="00865C89"/>
    <w:rsid w:val="008E17D5"/>
    <w:rsid w:val="008F2E4B"/>
    <w:rsid w:val="00900EFB"/>
    <w:rsid w:val="00921D05"/>
    <w:rsid w:val="009330CC"/>
    <w:rsid w:val="00942844"/>
    <w:rsid w:val="009E07A0"/>
    <w:rsid w:val="00A2387F"/>
    <w:rsid w:val="00A73B8E"/>
    <w:rsid w:val="00AB181F"/>
    <w:rsid w:val="00AC3901"/>
    <w:rsid w:val="00AD3ACC"/>
    <w:rsid w:val="00AE1904"/>
    <w:rsid w:val="00B072AA"/>
    <w:rsid w:val="00B24C38"/>
    <w:rsid w:val="00B75F6F"/>
    <w:rsid w:val="00BA7CAE"/>
    <w:rsid w:val="00BC753C"/>
    <w:rsid w:val="00BF03F8"/>
    <w:rsid w:val="00C15512"/>
    <w:rsid w:val="00C802EA"/>
    <w:rsid w:val="00CA049D"/>
    <w:rsid w:val="00CC6E2F"/>
    <w:rsid w:val="00D20297"/>
    <w:rsid w:val="00D41970"/>
    <w:rsid w:val="00E16AE8"/>
    <w:rsid w:val="00E36662"/>
    <w:rsid w:val="00E36DB1"/>
    <w:rsid w:val="00E804E6"/>
    <w:rsid w:val="00EB6D3D"/>
    <w:rsid w:val="00EE0904"/>
    <w:rsid w:val="00F52B3C"/>
    <w:rsid w:val="00F70B28"/>
    <w:rsid w:val="00FA07DC"/>
    <w:rsid w:val="00FC31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EF8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0" w:defSemiHidden="0" w:defUnhideWhenUsed="0" w:defQFormat="0" w:count="276"/>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semiHidden/>
    <w:unhideWhenUsed/>
    <w:rsid w:val="008C503B"/>
    <w:pPr>
      <w:tabs>
        <w:tab w:val="center" w:pos="4680"/>
        <w:tab w:val="right" w:pos="9360"/>
      </w:tabs>
      <w:spacing w:line="240" w:lineRule="auto"/>
    </w:pPr>
  </w:style>
  <w:style w:type="character" w:customStyle="1" w:styleId="FooterChar">
    <w:name w:val="Footer Char"/>
    <w:basedOn w:val="DefaultParagraphFont"/>
    <w:link w:val="Footer"/>
    <w:semiHidden/>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paragraph" w:customStyle="1" w:styleId="Achievement">
    <w:name w:val="Achievement"/>
    <w:basedOn w:val="BodyText"/>
    <w:rsid w:val="009330CC"/>
    <w:pPr>
      <w:spacing w:after="60" w:line="220" w:lineRule="atLeast"/>
      <w:ind w:left="245" w:hanging="245"/>
      <w:jc w:val="both"/>
    </w:pPr>
    <w:rPr>
      <w:rFonts w:ascii="Arial" w:eastAsia="Times New Roman" w:hAnsi="Arial" w:cs="Arial"/>
      <w:spacing w:val="-5"/>
      <w:szCs w:val="20"/>
    </w:rPr>
  </w:style>
  <w:style w:type="character" w:styleId="Hyperlink">
    <w:name w:val="Hyperlink"/>
    <w:basedOn w:val="DefaultParagraphFont"/>
    <w:uiPriority w:val="99"/>
    <w:unhideWhenUsed/>
    <w:rsid w:val="00EB6D3D"/>
    <w:rPr>
      <w:color w:val="A9122A" w:themeColor="hyperlink"/>
      <w:u w:val="single"/>
    </w:rPr>
  </w:style>
  <w:style w:type="character" w:styleId="FollowedHyperlink">
    <w:name w:val="FollowedHyperlink"/>
    <w:basedOn w:val="DefaultParagraphFont"/>
    <w:uiPriority w:val="99"/>
    <w:semiHidden/>
    <w:unhideWhenUsed/>
    <w:rsid w:val="00466C77"/>
    <w:rPr>
      <w:color w:val="68135E" w:themeColor="followedHyperlink"/>
      <w:u w:val="single"/>
    </w:rPr>
  </w:style>
  <w:style w:type="character" w:customStyle="1" w:styleId="apple-style-span">
    <w:name w:val="apple-style-span"/>
    <w:basedOn w:val="DefaultParagraphFont"/>
    <w:rsid w:val="005A62F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0" w:defSemiHidden="0" w:defUnhideWhenUsed="0" w:defQFormat="0" w:count="276"/>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semiHidden/>
    <w:unhideWhenUsed/>
    <w:rsid w:val="008C503B"/>
    <w:pPr>
      <w:tabs>
        <w:tab w:val="center" w:pos="4680"/>
        <w:tab w:val="right" w:pos="9360"/>
      </w:tabs>
      <w:spacing w:line="240" w:lineRule="auto"/>
    </w:pPr>
  </w:style>
  <w:style w:type="character" w:customStyle="1" w:styleId="FooterChar">
    <w:name w:val="Footer Char"/>
    <w:basedOn w:val="DefaultParagraphFont"/>
    <w:link w:val="Footer"/>
    <w:semiHidden/>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paragraph" w:customStyle="1" w:styleId="Achievement">
    <w:name w:val="Achievement"/>
    <w:basedOn w:val="BodyText"/>
    <w:rsid w:val="009330CC"/>
    <w:pPr>
      <w:spacing w:after="60" w:line="220" w:lineRule="atLeast"/>
      <w:ind w:left="245" w:hanging="245"/>
      <w:jc w:val="both"/>
    </w:pPr>
    <w:rPr>
      <w:rFonts w:ascii="Arial" w:eastAsia="Times New Roman" w:hAnsi="Arial" w:cs="Arial"/>
      <w:spacing w:val="-5"/>
      <w:szCs w:val="20"/>
    </w:rPr>
  </w:style>
  <w:style w:type="character" w:styleId="Hyperlink">
    <w:name w:val="Hyperlink"/>
    <w:basedOn w:val="DefaultParagraphFont"/>
    <w:uiPriority w:val="99"/>
    <w:unhideWhenUsed/>
    <w:rsid w:val="00EB6D3D"/>
    <w:rPr>
      <w:color w:val="A9122A" w:themeColor="hyperlink"/>
      <w:u w:val="single"/>
    </w:rPr>
  </w:style>
  <w:style w:type="character" w:styleId="FollowedHyperlink">
    <w:name w:val="FollowedHyperlink"/>
    <w:basedOn w:val="DefaultParagraphFont"/>
    <w:uiPriority w:val="99"/>
    <w:semiHidden/>
    <w:unhideWhenUsed/>
    <w:rsid w:val="00466C77"/>
    <w:rPr>
      <w:color w:val="68135E" w:themeColor="followedHyperlink"/>
      <w:u w:val="single"/>
    </w:rPr>
  </w:style>
  <w:style w:type="character" w:customStyle="1" w:styleId="apple-style-span">
    <w:name w:val="apple-style-span"/>
    <w:basedOn w:val="DefaultParagraphFont"/>
    <w:rsid w:val="005A6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985026">
      <w:bodyDiv w:val="1"/>
      <w:marLeft w:val="0"/>
      <w:marRight w:val="0"/>
      <w:marTop w:val="0"/>
      <w:marBottom w:val="0"/>
      <w:divBdr>
        <w:top w:val="none" w:sz="0" w:space="0" w:color="auto"/>
        <w:left w:val="none" w:sz="0" w:space="0" w:color="auto"/>
        <w:bottom w:val="none" w:sz="0" w:space="0" w:color="auto"/>
        <w:right w:val="none" w:sz="0" w:space="0" w:color="auto"/>
      </w:divBdr>
    </w:div>
    <w:div w:id="129351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glossaryDocument" Target="glossary/document.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nnato1@yahoo.com" TargetMode="External"/><Relationship Id="rId9" Type="http://schemas.openxmlformats.org/officeDocument/2006/relationships/hyperlink" Target="mailto:amaoggi@cisco.com" TargetMode="External"/><Relationship Id="rId10"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hyperlink" Target="mailto:olanys@yahoo.com" TargetMode="External"/><Relationship Id="rId2" Type="http://schemas.openxmlformats.org/officeDocument/2006/relationships/hyperlink" Target="http://www.sylvianguessan.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08:Office:Media:Templates:Resumes:Simple%20Resume.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7A49CDD1C807545B98BEBD9A66C944B"/>
        <w:category>
          <w:name w:val="General"/>
          <w:gallery w:val="placeholder"/>
        </w:category>
        <w:types>
          <w:type w:val="bbPlcHdr"/>
        </w:types>
        <w:behaviors>
          <w:behavior w:val="content"/>
        </w:behaviors>
        <w:guid w:val="{40B324D4-4948-E845-8467-DD8A0FD43D45}"/>
      </w:docPartPr>
      <w:docPartBody>
        <w:p w:rsidR="00EC584F" w:rsidRDefault="00EC584F">
          <w:pPr>
            <w:pStyle w:val="57A49CDD1C807545B98BEBD9A66C944B"/>
          </w:pPr>
          <w:r>
            <w:t>Lorem ipsum dolor</w:t>
          </w:r>
        </w:p>
      </w:docPartBody>
    </w:docPart>
    <w:docPart>
      <w:docPartPr>
        <w:name w:val="9B52BBB8C7C5A54688B1BB6D9D084A23"/>
        <w:category>
          <w:name w:val="General"/>
          <w:gallery w:val="placeholder"/>
        </w:category>
        <w:types>
          <w:type w:val="bbPlcHdr"/>
        </w:types>
        <w:behaviors>
          <w:behavior w:val="content"/>
        </w:behaviors>
        <w:guid w:val="{DCC38EBD-366B-4749-A7E1-E84FC051581A}"/>
      </w:docPartPr>
      <w:docPartBody>
        <w:p w:rsidR="00EC584F" w:rsidRDefault="00EC584F">
          <w:pPr>
            <w:pStyle w:val="ListBullet"/>
          </w:pPr>
          <w:r>
            <w:t>Etiam cursus suscipit enim. Nulla facilisi. Integer eleifend diam eu diam. Donec dapibus enim sollicitudin nulla. Nam hendrerit. Nunc id nisi. Curabitur sed neque. Pellentesque placerat consequat pede.</w:t>
          </w:r>
        </w:p>
        <w:p w:rsidR="00EC584F" w:rsidRDefault="00EC584F">
          <w:pPr>
            <w:pStyle w:val="ListBullet"/>
          </w:pPr>
          <w:r>
            <w:t>Nullam dapibus elementum metus. Aenean libero sem, commodo euismod, imperdiet et, molestie vel, neque. Duis nec sapien eu pede consectetuer placerat.</w:t>
          </w:r>
        </w:p>
        <w:p w:rsidR="00EC584F" w:rsidRDefault="00EC584F">
          <w:pPr>
            <w:pStyle w:val="9B52BBB8C7C5A54688B1BB6D9D084A23"/>
          </w:pPr>
          <w:r>
            <w:t>Pellentesque interdum, tellus non consectetuer mattis, lectus eros volutpat nunc, auctor nonummy nulla lectus nec tellus. Aliquam hendrerit lorem vulputate turpis.</w:t>
          </w:r>
        </w:p>
      </w:docPartBody>
    </w:docPart>
    <w:docPart>
      <w:docPartPr>
        <w:name w:val="79DF7690188BE24B92AD2C1F32AABFC3"/>
        <w:category>
          <w:name w:val="General"/>
          <w:gallery w:val="placeholder"/>
        </w:category>
        <w:types>
          <w:type w:val="bbPlcHdr"/>
        </w:types>
        <w:behaviors>
          <w:behavior w:val="content"/>
        </w:behaviors>
        <w:guid w:val="{3E6B6E3A-F70C-3944-86FE-E03EF660E742}"/>
      </w:docPartPr>
      <w:docPartBody>
        <w:p w:rsidR="00EC584F" w:rsidRDefault="00EC584F">
          <w:pPr>
            <w:pStyle w:val="79DF7690188BE24B92AD2C1F32AABFC3"/>
          </w:pPr>
          <w:r>
            <w:t>Lorem ipsum dolor</w:t>
          </w:r>
        </w:p>
      </w:docPartBody>
    </w:docPart>
    <w:docPart>
      <w:docPartPr>
        <w:name w:val="7F4A3CAD2BD6B844B1475CFC6311F6FF"/>
        <w:category>
          <w:name w:val="General"/>
          <w:gallery w:val="placeholder"/>
        </w:category>
        <w:types>
          <w:type w:val="bbPlcHdr"/>
        </w:types>
        <w:behaviors>
          <w:behavior w:val="content"/>
        </w:behaviors>
        <w:guid w:val="{3ADC6107-E0DD-9F4D-A6BD-E5AAFD5E1F6B}"/>
      </w:docPartPr>
      <w:docPartBody>
        <w:p w:rsidR="00EC584F" w:rsidRDefault="00EC584F">
          <w:pPr>
            <w:pStyle w:val="ListBullet"/>
          </w:pPr>
          <w:r>
            <w:t>Etiam cursus suscipit enim. Nulla facilisi. Integer eleifend diam eu diam. Donec dapibus enim sollicitudin nulla. Nam hendrerit. Nunc id nisi. Curabitur sed neque. Pellentesque placerat consequat pede.</w:t>
          </w:r>
        </w:p>
        <w:p w:rsidR="00EC584F" w:rsidRDefault="00EC584F">
          <w:pPr>
            <w:pStyle w:val="ListBullet"/>
          </w:pPr>
          <w:r>
            <w:t>Nullam dapibus elementum metus. Aenean libero sem, commodo euismod, imperdiet et, molestie vel, neque. Duis nec sapien eu pede consectetuer placerat.</w:t>
          </w:r>
        </w:p>
        <w:p w:rsidR="00EC584F" w:rsidRDefault="00EC584F">
          <w:pPr>
            <w:pStyle w:val="7F4A3CAD2BD6B844B1475CFC6311F6FF"/>
          </w:pPr>
          <w:r>
            <w:t>Pellentesque interdum, tellus non consectetuer mattis, lectus eros volutpat nunc, auctor nonummy nulla lectus nec tellus. Aliquam hendrerit lorem vulputate turpis.</w:t>
          </w:r>
        </w:p>
      </w:docPartBody>
    </w:docPart>
    <w:docPart>
      <w:docPartPr>
        <w:name w:val="18EBBBA13F713E4086AC0F86C428515F"/>
        <w:category>
          <w:name w:val="General"/>
          <w:gallery w:val="placeholder"/>
        </w:category>
        <w:types>
          <w:type w:val="bbPlcHdr"/>
        </w:types>
        <w:behaviors>
          <w:behavior w:val="content"/>
        </w:behaviors>
        <w:guid w:val="{125249FD-4ACA-8A43-8686-C3FBBF552FC3}"/>
      </w:docPartPr>
      <w:docPartBody>
        <w:p w:rsidR="00EC584F" w:rsidRDefault="00EC584F">
          <w:pPr>
            <w:pStyle w:val="18EBBBA13F713E4086AC0F86C428515F"/>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42098F8FBD2C014AB27762363E777053"/>
        <w:category>
          <w:name w:val="General"/>
          <w:gallery w:val="placeholder"/>
        </w:category>
        <w:types>
          <w:type w:val="bbPlcHdr"/>
        </w:types>
        <w:behaviors>
          <w:behavior w:val="content"/>
        </w:behaviors>
        <w:guid w:val="{FDFB5994-4C68-9D4A-B347-36DFC3108B82}"/>
      </w:docPartPr>
      <w:docPartBody>
        <w:p w:rsidR="00EC584F" w:rsidRDefault="00EC584F" w:rsidP="00EC584F">
          <w:pPr>
            <w:pStyle w:val="42098F8FBD2C014AB27762363E777053"/>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9D0E422C3DB4B94EAD9515A4F0B1C3B3"/>
        <w:category>
          <w:name w:val="General"/>
          <w:gallery w:val="placeholder"/>
        </w:category>
        <w:types>
          <w:type w:val="bbPlcHdr"/>
        </w:types>
        <w:behaviors>
          <w:behavior w:val="content"/>
        </w:behaviors>
        <w:guid w:val="{0E3F2585-6F71-DA40-8FFD-CC2506C67300}"/>
      </w:docPartPr>
      <w:docPartBody>
        <w:p w:rsidR="00EC584F" w:rsidRDefault="00EC584F" w:rsidP="00EC584F">
          <w:pPr>
            <w:pStyle w:val="9D0E422C3DB4B94EAD9515A4F0B1C3B3"/>
          </w:pPr>
          <w:r>
            <w:t>Lorem ipsum dolor</w:t>
          </w:r>
        </w:p>
      </w:docPartBody>
    </w:docPart>
    <w:docPart>
      <w:docPartPr>
        <w:name w:val="D8975BEEECF83E49B8505E9D97CEACE5"/>
        <w:category>
          <w:name w:val="General"/>
          <w:gallery w:val="placeholder"/>
        </w:category>
        <w:types>
          <w:type w:val="bbPlcHdr"/>
        </w:types>
        <w:behaviors>
          <w:behavior w:val="content"/>
        </w:behaviors>
        <w:guid w:val="{DBC81B12-38C6-774F-A0FA-80993B5E291C}"/>
      </w:docPartPr>
      <w:docPartBody>
        <w:p w:rsidR="00EC584F" w:rsidRDefault="00EC584F">
          <w:pPr>
            <w:pStyle w:val="ListBullet"/>
          </w:pPr>
          <w:r>
            <w:t>Etiam cursus suscipit enim. Nulla facilisi. Integer eleifend diam eu diam. Donec dapibus enim sollicitudin nulla. Nam hendrerit. Nunc id nisi. Curabitur sed neque. Pellentesque placerat consequat pede.</w:t>
          </w:r>
        </w:p>
        <w:p w:rsidR="00EC584F" w:rsidRDefault="00EC584F">
          <w:pPr>
            <w:pStyle w:val="ListBullet"/>
          </w:pPr>
          <w:r>
            <w:t>Nullam dapibus elementum metus. Aenean libero sem, commodo euismod, imperdiet et, molestie vel, neque. Duis nec sapien eu pede consectetuer placerat.</w:t>
          </w:r>
        </w:p>
        <w:p w:rsidR="00EC584F" w:rsidRDefault="00EC584F" w:rsidP="00EC584F">
          <w:pPr>
            <w:pStyle w:val="D8975BEEECF83E49B8505E9D97CEACE5"/>
          </w:pPr>
          <w:r>
            <w:t>Pellentesque interdum, tellus non consectetuer mattis, lectus eros volutpat nunc, auctor nonummy nulla lectus nec tellus. Aliquam hendrerit lorem vulputate turpis.</w:t>
          </w:r>
        </w:p>
      </w:docPartBody>
    </w:docPart>
    <w:docPart>
      <w:docPartPr>
        <w:name w:val="CB79CFEE59193B4E981FEE19EE23617B"/>
        <w:category>
          <w:name w:val="General"/>
          <w:gallery w:val="placeholder"/>
        </w:category>
        <w:types>
          <w:type w:val="bbPlcHdr"/>
        </w:types>
        <w:behaviors>
          <w:behavior w:val="content"/>
        </w:behaviors>
        <w:guid w:val="{77437C7F-482A-4143-A626-57DC70B2B5F8}"/>
      </w:docPartPr>
      <w:docPartBody>
        <w:p w:rsidR="00EC584F" w:rsidRDefault="00EC584F" w:rsidP="00EC584F">
          <w:pPr>
            <w:pStyle w:val="CB79CFEE59193B4E981FEE19EE23617B"/>
          </w:pPr>
          <w:r>
            <w:t>Aliquam dapibus.</w:t>
          </w:r>
        </w:p>
      </w:docPartBody>
    </w:docPart>
    <w:docPart>
      <w:docPartPr>
        <w:name w:val="7C67C325826490468300FE17EA00E469"/>
        <w:category>
          <w:name w:val="General"/>
          <w:gallery w:val="placeholder"/>
        </w:category>
        <w:types>
          <w:type w:val="bbPlcHdr"/>
        </w:types>
        <w:behaviors>
          <w:behavior w:val="content"/>
        </w:behaviors>
        <w:guid w:val="{06EFB904-2842-9342-9647-0EE69D1413BE}"/>
      </w:docPartPr>
      <w:docPartBody>
        <w:p w:rsidR="00EC584F" w:rsidRDefault="00EC584F" w:rsidP="00EC584F">
          <w:pPr>
            <w:pStyle w:val="7C67C325826490468300FE17EA00E469"/>
          </w:pPr>
          <w:r>
            <w:t>Aliquam dapibus.</w:t>
          </w:r>
        </w:p>
      </w:docPartBody>
    </w:docPart>
    <w:docPart>
      <w:docPartPr>
        <w:name w:val="42EE9819944E1642836AEFCA08EE859F"/>
        <w:category>
          <w:name w:val="General"/>
          <w:gallery w:val="placeholder"/>
        </w:category>
        <w:types>
          <w:type w:val="bbPlcHdr"/>
        </w:types>
        <w:behaviors>
          <w:behavior w:val="content"/>
        </w:behaviors>
        <w:guid w:val="{93E1EA80-EBD3-F248-B0AD-14BE5FB406A4}"/>
      </w:docPartPr>
      <w:docPartBody>
        <w:p w:rsidR="00EC584F" w:rsidRDefault="00EC584F" w:rsidP="00EC584F">
          <w:pPr>
            <w:pStyle w:val="42EE9819944E1642836AEFCA08EE859F"/>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D0ACEC7CAB68504198DE6B99807BE737"/>
        <w:category>
          <w:name w:val="General"/>
          <w:gallery w:val="placeholder"/>
        </w:category>
        <w:types>
          <w:type w:val="bbPlcHdr"/>
        </w:types>
        <w:behaviors>
          <w:behavior w:val="content"/>
        </w:behaviors>
        <w:guid w:val="{CB9823A2-D971-6F43-9034-0AF36BE19566}"/>
      </w:docPartPr>
      <w:docPartBody>
        <w:p w:rsidR="00EC584F" w:rsidRDefault="00EC584F" w:rsidP="00EC584F">
          <w:pPr>
            <w:pStyle w:val="D0ACEC7CAB68504198DE6B99807BE737"/>
          </w:pPr>
          <w:r>
            <w:t>Aliquam dapibus.</w:t>
          </w:r>
        </w:p>
      </w:docPartBody>
    </w:docPart>
    <w:docPart>
      <w:docPartPr>
        <w:name w:val="325CC5715BBD1A42BDF1B1776927E2B6"/>
        <w:category>
          <w:name w:val="General"/>
          <w:gallery w:val="placeholder"/>
        </w:category>
        <w:types>
          <w:type w:val="bbPlcHdr"/>
        </w:types>
        <w:behaviors>
          <w:behavior w:val="content"/>
        </w:behaviors>
        <w:guid w:val="{50333DF5-1FFA-9C4D-9550-94DFDC024D1A}"/>
      </w:docPartPr>
      <w:docPartBody>
        <w:p w:rsidR="00EC584F" w:rsidRDefault="00EC584F" w:rsidP="00EC584F">
          <w:pPr>
            <w:pStyle w:val="325CC5715BBD1A42BDF1B1776927E2B6"/>
          </w:pPr>
          <w:r>
            <w:t>Aliquam dapibus.</w:t>
          </w:r>
        </w:p>
      </w:docPartBody>
    </w:docPart>
    <w:docPart>
      <w:docPartPr>
        <w:name w:val="9883C02913EDE542ABC7E836C667EF26"/>
        <w:category>
          <w:name w:val="General"/>
          <w:gallery w:val="placeholder"/>
        </w:category>
        <w:types>
          <w:type w:val="bbPlcHdr"/>
        </w:types>
        <w:behaviors>
          <w:behavior w:val="content"/>
        </w:behaviors>
        <w:guid w:val="{3A1C5F77-9A2D-F749-B494-8AEC1CBDF452}"/>
      </w:docPartPr>
      <w:docPartBody>
        <w:p w:rsidR="00EC584F" w:rsidRDefault="00EC584F" w:rsidP="00EC584F">
          <w:pPr>
            <w:pStyle w:val="9883C02913EDE542ABC7E836C667EF26"/>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6D8ABC42457DBA41AEB19FC9787B5077"/>
        <w:category>
          <w:name w:val="General"/>
          <w:gallery w:val="placeholder"/>
        </w:category>
        <w:types>
          <w:type w:val="bbPlcHdr"/>
        </w:types>
        <w:behaviors>
          <w:behavior w:val="content"/>
        </w:behaviors>
        <w:guid w:val="{47F65AE0-E57A-B84D-9F9B-D8ACC21CB20E}"/>
      </w:docPartPr>
      <w:docPartBody>
        <w:p w:rsidR="00EC584F" w:rsidRDefault="00EC584F" w:rsidP="00EC584F">
          <w:pPr>
            <w:pStyle w:val="6D8ABC42457DBA41AEB19FC9787B5077"/>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641A03810B3AAE4D877D78AA54BDD8CB"/>
        <w:category>
          <w:name w:val="General"/>
          <w:gallery w:val="placeholder"/>
        </w:category>
        <w:types>
          <w:type w:val="bbPlcHdr"/>
        </w:types>
        <w:behaviors>
          <w:behavior w:val="content"/>
        </w:behaviors>
        <w:guid w:val="{46E3896A-698C-4F47-9E74-82AB2B80C7C7}"/>
      </w:docPartPr>
      <w:docPartBody>
        <w:p w:rsidR="00EC584F" w:rsidRDefault="00EC584F" w:rsidP="00EC584F">
          <w:pPr>
            <w:pStyle w:val="641A03810B3AAE4D877D78AA54BDD8CB"/>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9D10D182A7AD414D8FEB0ACC0AF9BE5E"/>
        <w:category>
          <w:name w:val="General"/>
          <w:gallery w:val="placeholder"/>
        </w:category>
        <w:types>
          <w:type w:val="bbPlcHdr"/>
        </w:types>
        <w:behaviors>
          <w:behavior w:val="content"/>
        </w:behaviors>
        <w:guid w:val="{860ADB2B-9C02-1E40-80BD-1084D31379A1}"/>
      </w:docPartPr>
      <w:docPartBody>
        <w:p w:rsidR="00EC584F" w:rsidRDefault="00EC584F" w:rsidP="00EC584F">
          <w:pPr>
            <w:pStyle w:val="9D10D182A7AD414D8FEB0ACC0AF9BE5E"/>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03B5EA4818CEBE4BADE09FBBE6903BF8"/>
        <w:category>
          <w:name w:val="General"/>
          <w:gallery w:val="placeholder"/>
        </w:category>
        <w:types>
          <w:type w:val="bbPlcHdr"/>
        </w:types>
        <w:behaviors>
          <w:behavior w:val="content"/>
        </w:behaviors>
        <w:guid w:val="{D0B6ACF9-D100-7946-883F-08638D4A565C}"/>
      </w:docPartPr>
      <w:docPartBody>
        <w:p w:rsidR="00EC584F" w:rsidRDefault="00EC584F" w:rsidP="00EC584F">
          <w:pPr>
            <w:pStyle w:val="03B5EA4818CEBE4BADE09FBBE6903BF8"/>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35761988112C204B9B480BC1C5236244"/>
        <w:category>
          <w:name w:val="General"/>
          <w:gallery w:val="placeholder"/>
        </w:category>
        <w:types>
          <w:type w:val="bbPlcHdr"/>
        </w:types>
        <w:behaviors>
          <w:behavior w:val="content"/>
        </w:behaviors>
        <w:guid w:val="{1510CC1F-D3A4-FD4E-9777-5154604EBFEB}"/>
      </w:docPartPr>
      <w:docPartBody>
        <w:p w:rsidR="00EC584F" w:rsidRDefault="00EC584F" w:rsidP="00EC584F">
          <w:pPr>
            <w:pStyle w:val="35761988112C204B9B480BC1C5236244"/>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5CBDD7827452AC4AB92393AE4CE5C024"/>
        <w:category>
          <w:name w:val="General"/>
          <w:gallery w:val="placeholder"/>
        </w:category>
        <w:types>
          <w:type w:val="bbPlcHdr"/>
        </w:types>
        <w:behaviors>
          <w:behavior w:val="content"/>
        </w:behaviors>
        <w:guid w:val="{BBE72057-BCF6-1C4B-96E4-CA8CBC762D63}"/>
      </w:docPartPr>
      <w:docPartBody>
        <w:p w:rsidR="00A22ED4" w:rsidRDefault="00A22ED4" w:rsidP="00A22ED4">
          <w:pPr>
            <w:pStyle w:val="5CBDD7827452AC4AB92393AE4CE5C024"/>
          </w:pPr>
          <w:r>
            <w:t>Lorem ipsum dolor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ＭＳ Ｐ明朝">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宋体">
    <w:charset w:val="50"/>
    <w:family w:val="auto"/>
    <w:pitch w:val="variable"/>
    <w:sig w:usb0="00000003" w:usb1="288F0000" w:usb2="00000016" w:usb3="00000000" w:csb0="0004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glossary/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embedSystemFonts/>
  <w:defaultTabStop w:val="720"/>
  <w:drawingGridHorizontalSpacing w:val="360"/>
  <w:drawingGridVerticalSpacing w:val="360"/>
  <w:displayHorizontalDrawingGridEvery w:val="0"/>
  <w:displayVerticalDrawingGridEvery w:val="0"/>
  <w:characterSpacingControl w:val="doNotCompress"/>
  <w:compat>
    <w:useFELayout/>
    <w:doNotAutofitConstrainedTables/>
    <w:splitPgBreakAndParaMark/>
    <w:doNotVertAlignCellWithSp/>
    <w:doNotBreakConstrainedForcedTable/>
    <w:useAnsiKerningPairs/>
    <w:cachedColBalance/>
    <w:compatSetting w:name="compatibilityMode" w:uri="http://schemas.microsoft.com/office/word" w:val="12"/>
  </w:compat>
  <w:rsids>
    <w:rsidRoot w:val="00EC584F"/>
    <w:rsid w:val="00201289"/>
    <w:rsid w:val="00210F02"/>
    <w:rsid w:val="00305A3A"/>
    <w:rsid w:val="00367C3F"/>
    <w:rsid w:val="006B48AD"/>
    <w:rsid w:val="008407B9"/>
    <w:rsid w:val="00A10821"/>
    <w:rsid w:val="00A22ED4"/>
    <w:rsid w:val="00E021E7"/>
    <w:rsid w:val="00EC584F"/>
    <w:rsid w:val="00FB37F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08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10821"/>
    <w:pPr>
      <w:spacing w:after="200"/>
    </w:pPr>
    <w:rPr>
      <w:rFonts w:eastAsiaTheme="minorHAnsi"/>
      <w:sz w:val="20"/>
      <w:szCs w:val="22"/>
    </w:rPr>
  </w:style>
  <w:style w:type="character" w:customStyle="1" w:styleId="BodyTextChar">
    <w:name w:val="Body Text Char"/>
    <w:basedOn w:val="DefaultParagraphFont"/>
    <w:link w:val="BodyText"/>
    <w:rsid w:val="00A10821"/>
    <w:rPr>
      <w:rFonts w:eastAsiaTheme="minorHAnsi"/>
      <w:sz w:val="20"/>
      <w:szCs w:val="22"/>
    </w:rPr>
  </w:style>
  <w:style w:type="paragraph" w:customStyle="1" w:styleId="8AAB99901BBE924A829B574ED6963865">
    <w:name w:val="8AAB99901BBE924A829B574ED6963865"/>
    <w:rsid w:val="00A10821"/>
  </w:style>
  <w:style w:type="paragraph" w:customStyle="1" w:styleId="57A49CDD1C807545B98BEBD9A66C944B">
    <w:name w:val="57A49CDD1C807545B98BEBD9A66C944B"/>
    <w:rsid w:val="00A10821"/>
  </w:style>
  <w:style w:type="paragraph" w:styleId="ListBullet">
    <w:name w:val="List Bullet"/>
    <w:basedOn w:val="Normal"/>
    <w:rsid w:val="00EC584F"/>
    <w:pPr>
      <w:numPr>
        <w:numId w:val="1"/>
      </w:numPr>
      <w:spacing w:after="120" w:line="276" w:lineRule="auto"/>
    </w:pPr>
    <w:rPr>
      <w:rFonts w:eastAsiaTheme="minorHAnsi"/>
      <w:sz w:val="20"/>
      <w:szCs w:val="22"/>
    </w:rPr>
  </w:style>
  <w:style w:type="paragraph" w:customStyle="1" w:styleId="9B52BBB8C7C5A54688B1BB6D9D084A23">
    <w:name w:val="9B52BBB8C7C5A54688B1BB6D9D084A23"/>
    <w:rsid w:val="00A10821"/>
  </w:style>
  <w:style w:type="paragraph" w:customStyle="1" w:styleId="79DF7690188BE24B92AD2C1F32AABFC3">
    <w:name w:val="79DF7690188BE24B92AD2C1F32AABFC3"/>
    <w:rsid w:val="00A10821"/>
  </w:style>
  <w:style w:type="paragraph" w:customStyle="1" w:styleId="7F4A3CAD2BD6B844B1475CFC6311F6FF">
    <w:name w:val="7F4A3CAD2BD6B844B1475CFC6311F6FF"/>
    <w:rsid w:val="00A10821"/>
  </w:style>
  <w:style w:type="paragraph" w:customStyle="1" w:styleId="AC23500E72302C4DA264C4700EB94B61">
    <w:name w:val="AC23500E72302C4DA264C4700EB94B61"/>
    <w:rsid w:val="00A10821"/>
  </w:style>
  <w:style w:type="paragraph" w:customStyle="1" w:styleId="9BE6599A9CF15141BCED99A7E5CEFE6A">
    <w:name w:val="9BE6599A9CF15141BCED99A7E5CEFE6A"/>
    <w:rsid w:val="00A10821"/>
  </w:style>
  <w:style w:type="paragraph" w:customStyle="1" w:styleId="A9B8573246CFD942BA85AAF925085187">
    <w:name w:val="A9B8573246CFD942BA85AAF925085187"/>
    <w:rsid w:val="00A10821"/>
  </w:style>
  <w:style w:type="paragraph" w:customStyle="1" w:styleId="1E397E97C5ACC54FB43BA6DDA11221CB">
    <w:name w:val="1E397E97C5ACC54FB43BA6DDA11221CB"/>
    <w:rsid w:val="00A10821"/>
  </w:style>
  <w:style w:type="paragraph" w:customStyle="1" w:styleId="18EBBBA13F713E4086AC0F86C428515F">
    <w:name w:val="18EBBBA13F713E4086AC0F86C428515F"/>
    <w:rsid w:val="00A10821"/>
  </w:style>
  <w:style w:type="paragraph" w:customStyle="1" w:styleId="42098F8FBD2C014AB27762363E777053">
    <w:name w:val="42098F8FBD2C014AB27762363E777053"/>
    <w:rsid w:val="00EC584F"/>
  </w:style>
  <w:style w:type="paragraph" w:customStyle="1" w:styleId="DDC0FC718FD3BF48BFA6EE87FB10722A">
    <w:name w:val="DDC0FC718FD3BF48BFA6EE87FB10722A"/>
    <w:rsid w:val="00EC584F"/>
  </w:style>
  <w:style w:type="paragraph" w:customStyle="1" w:styleId="9D0E422C3DB4B94EAD9515A4F0B1C3B3">
    <w:name w:val="9D0E422C3DB4B94EAD9515A4F0B1C3B3"/>
    <w:rsid w:val="00EC584F"/>
  </w:style>
  <w:style w:type="paragraph" w:customStyle="1" w:styleId="D8975BEEECF83E49B8505E9D97CEACE5">
    <w:name w:val="D8975BEEECF83E49B8505E9D97CEACE5"/>
    <w:rsid w:val="00EC584F"/>
  </w:style>
  <w:style w:type="paragraph" w:customStyle="1" w:styleId="512AE353566059498BB16A419DA24F51">
    <w:name w:val="512AE353566059498BB16A419DA24F51"/>
    <w:rsid w:val="00EC584F"/>
  </w:style>
  <w:style w:type="paragraph" w:customStyle="1" w:styleId="DA204709FE0BEC42BA7E51040CB88835">
    <w:name w:val="DA204709FE0BEC42BA7E51040CB88835"/>
    <w:rsid w:val="00EC584F"/>
  </w:style>
  <w:style w:type="paragraph" w:customStyle="1" w:styleId="861C00EBAA4FFD49961DF91D56966475">
    <w:name w:val="861C00EBAA4FFD49961DF91D56966475"/>
    <w:rsid w:val="00EC584F"/>
  </w:style>
  <w:style w:type="paragraph" w:customStyle="1" w:styleId="F50EEC3FA894AD428870B102936CB2C6">
    <w:name w:val="F50EEC3FA894AD428870B102936CB2C6"/>
    <w:rsid w:val="00EC584F"/>
  </w:style>
  <w:style w:type="paragraph" w:customStyle="1" w:styleId="D4D8968F2698244F80BD41B5243A5962">
    <w:name w:val="D4D8968F2698244F80BD41B5243A5962"/>
    <w:rsid w:val="00EC584F"/>
  </w:style>
  <w:style w:type="paragraph" w:customStyle="1" w:styleId="37D4D508A59F6446BF22A963C374947D">
    <w:name w:val="37D4D508A59F6446BF22A963C374947D"/>
    <w:rsid w:val="00EC584F"/>
  </w:style>
  <w:style w:type="paragraph" w:customStyle="1" w:styleId="C7A0D292CD26CF43B442C750DDB19420">
    <w:name w:val="C7A0D292CD26CF43B442C750DDB19420"/>
    <w:rsid w:val="00EC584F"/>
  </w:style>
  <w:style w:type="paragraph" w:customStyle="1" w:styleId="11A844CD18C9B74F8EFF7D0C2D8B23AB">
    <w:name w:val="11A844CD18C9B74F8EFF7D0C2D8B23AB"/>
    <w:rsid w:val="00EC584F"/>
  </w:style>
  <w:style w:type="paragraph" w:customStyle="1" w:styleId="3958D2301A2CFE44879899CCCB525035">
    <w:name w:val="3958D2301A2CFE44879899CCCB525035"/>
    <w:rsid w:val="00EC584F"/>
  </w:style>
  <w:style w:type="paragraph" w:customStyle="1" w:styleId="448839379F42714C8F99C25D910D3144">
    <w:name w:val="448839379F42714C8F99C25D910D3144"/>
    <w:rsid w:val="00EC584F"/>
  </w:style>
  <w:style w:type="paragraph" w:customStyle="1" w:styleId="CB79CFEE59193B4E981FEE19EE23617B">
    <w:name w:val="CB79CFEE59193B4E981FEE19EE23617B"/>
    <w:rsid w:val="00EC584F"/>
  </w:style>
  <w:style w:type="paragraph" w:customStyle="1" w:styleId="527D079F7562394E8B88F2A5F8032189">
    <w:name w:val="527D079F7562394E8B88F2A5F8032189"/>
    <w:rsid w:val="00EC584F"/>
  </w:style>
  <w:style w:type="paragraph" w:customStyle="1" w:styleId="7C67C325826490468300FE17EA00E469">
    <w:name w:val="7C67C325826490468300FE17EA00E469"/>
    <w:rsid w:val="00EC584F"/>
  </w:style>
  <w:style w:type="paragraph" w:customStyle="1" w:styleId="42EE9819944E1642836AEFCA08EE859F">
    <w:name w:val="42EE9819944E1642836AEFCA08EE859F"/>
    <w:rsid w:val="00EC584F"/>
  </w:style>
  <w:style w:type="paragraph" w:customStyle="1" w:styleId="D0ACEC7CAB68504198DE6B99807BE737">
    <w:name w:val="D0ACEC7CAB68504198DE6B99807BE737"/>
    <w:rsid w:val="00EC584F"/>
  </w:style>
  <w:style w:type="paragraph" w:customStyle="1" w:styleId="734110D969ADA3428FBB2EA8256A2A47">
    <w:name w:val="734110D969ADA3428FBB2EA8256A2A47"/>
    <w:rsid w:val="00EC584F"/>
  </w:style>
  <w:style w:type="paragraph" w:customStyle="1" w:styleId="325CC5715BBD1A42BDF1B1776927E2B6">
    <w:name w:val="325CC5715BBD1A42BDF1B1776927E2B6"/>
    <w:rsid w:val="00EC584F"/>
  </w:style>
  <w:style w:type="paragraph" w:customStyle="1" w:styleId="9883C02913EDE542ABC7E836C667EF26">
    <w:name w:val="9883C02913EDE542ABC7E836C667EF26"/>
    <w:rsid w:val="00EC584F"/>
  </w:style>
  <w:style w:type="paragraph" w:customStyle="1" w:styleId="6D8ABC42457DBA41AEB19FC9787B5077">
    <w:name w:val="6D8ABC42457DBA41AEB19FC9787B5077"/>
    <w:rsid w:val="00EC584F"/>
  </w:style>
  <w:style w:type="paragraph" w:customStyle="1" w:styleId="FC0B21B93735BE468F3FF6B3B3569454">
    <w:name w:val="FC0B21B93735BE468F3FF6B3B3569454"/>
    <w:rsid w:val="00EC584F"/>
  </w:style>
  <w:style w:type="paragraph" w:customStyle="1" w:styleId="641A03810B3AAE4D877D78AA54BDD8CB">
    <w:name w:val="641A03810B3AAE4D877D78AA54BDD8CB"/>
    <w:rsid w:val="00EC584F"/>
  </w:style>
  <w:style w:type="paragraph" w:customStyle="1" w:styleId="9D10D182A7AD414D8FEB0ACC0AF9BE5E">
    <w:name w:val="9D10D182A7AD414D8FEB0ACC0AF9BE5E"/>
    <w:rsid w:val="00EC584F"/>
  </w:style>
  <w:style w:type="paragraph" w:customStyle="1" w:styleId="03B5EA4818CEBE4BADE09FBBE6903BF8">
    <w:name w:val="03B5EA4818CEBE4BADE09FBBE6903BF8"/>
    <w:rsid w:val="00EC584F"/>
  </w:style>
  <w:style w:type="paragraph" w:customStyle="1" w:styleId="35761988112C204B9B480BC1C5236244">
    <w:name w:val="35761988112C204B9B480BC1C5236244"/>
    <w:rsid w:val="00EC584F"/>
  </w:style>
  <w:style w:type="paragraph" w:customStyle="1" w:styleId="5CBDD7827452AC4AB92393AE4CE5C024">
    <w:name w:val="5CBDD7827452AC4AB92393AE4CE5C024"/>
    <w:rsid w:val="00A22ED4"/>
    <w:rPr>
      <w:rFonts w:eastAsia="宋体"/>
      <w:lang w:eastAsia="ja-JP"/>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宋体"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Simple Resume.dotx</Template>
  <TotalTime>6</TotalTime>
  <Pages>3</Pages>
  <Words>1144</Words>
  <Characters>6526</Characters>
  <Application>Microsoft Macintosh Word</Application>
  <DocSecurity>0</DocSecurity>
  <Lines>54</Lines>
  <Paragraphs>15</Paragraphs>
  <ScaleCrop>false</ScaleCrop>
  <Manager/>
  <Company/>
  <LinksUpToDate>false</LinksUpToDate>
  <CharactersWithSpaces>7655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N'Guessan</dc:creator>
  <cp:keywords/>
  <dc:description/>
  <cp:lastModifiedBy>y</cp:lastModifiedBy>
  <cp:revision>3</cp:revision>
  <cp:lastPrinted>2012-01-18T21:14:00Z</cp:lastPrinted>
  <dcterms:created xsi:type="dcterms:W3CDTF">2014-07-30T06:39:00Z</dcterms:created>
  <dcterms:modified xsi:type="dcterms:W3CDTF">2014-07-30T07:23:00Z</dcterms:modified>
  <cp:category/>
</cp:coreProperties>
</file>