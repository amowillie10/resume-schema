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right" w:tblpY="1633"/>
        <w:tblW w:w="0" w:type="auto"/>
        <w:tblLayout w:type="fixed"/>
        <w:tblLook w:val="0000"/>
      </w:tblPr>
      <w:tblGrid>
        <w:gridCol w:w="2160"/>
        <w:gridCol w:w="2304"/>
      </w:tblGrid>
      <w:tr w:rsidR="005B158D" w:rsidRPr="00206620" w:rsidTr="005B158D">
        <w:tc>
          <w:tcPr>
            <w:tcW w:w="2160" w:type="dxa"/>
          </w:tcPr>
          <w:p w:rsidR="005B158D" w:rsidRDefault="005B158D" w:rsidP="00655F25">
            <w:pPr>
              <w:pStyle w:val="Address2"/>
            </w:pPr>
            <w:r>
              <w:t>Lebanon-Tripoli-schools street-</w:t>
            </w:r>
            <w:proofErr w:type="spellStart"/>
            <w:r>
              <w:t>Noomani</w:t>
            </w:r>
            <w:proofErr w:type="spellEnd"/>
            <w:r>
              <w:t xml:space="preserve"> Center-3rd floor</w:t>
            </w:r>
          </w:p>
        </w:tc>
        <w:tc>
          <w:tcPr>
            <w:tcW w:w="2304" w:type="dxa"/>
          </w:tcPr>
          <w:p w:rsidR="005B158D" w:rsidRDefault="005B158D" w:rsidP="005B158D">
            <w:pPr>
              <w:pStyle w:val="Address1"/>
            </w:pPr>
            <w:r>
              <w:t>Phone + 961 6 425044</w:t>
            </w:r>
          </w:p>
          <w:p w:rsidR="005B158D" w:rsidRDefault="005B158D" w:rsidP="005B158D">
            <w:pPr>
              <w:pStyle w:val="Address1"/>
            </w:pPr>
            <w:r>
              <w:t>Mobile + 961 3 164589</w:t>
            </w:r>
          </w:p>
          <w:p w:rsidR="005B158D" w:rsidRPr="00206620" w:rsidRDefault="00206620" w:rsidP="00206620">
            <w:pPr>
              <w:pStyle w:val="Address1"/>
              <w:rPr>
                <w:lang w:val="fr-FR"/>
              </w:rPr>
            </w:pPr>
            <w:r>
              <w:rPr>
                <w:lang w:val="fr-FR"/>
              </w:rPr>
              <w:t>E-mail g</w:t>
            </w:r>
            <w:r w:rsidR="005B158D" w:rsidRPr="00206620">
              <w:rPr>
                <w:lang w:val="fr-FR"/>
              </w:rPr>
              <w:t>hass</w:t>
            </w:r>
            <w:r w:rsidRPr="00206620">
              <w:rPr>
                <w:lang w:val="fr-FR"/>
              </w:rPr>
              <w:t>an.</w:t>
            </w:r>
            <w:r>
              <w:rPr>
                <w:lang w:val="fr-FR"/>
              </w:rPr>
              <w:t>elkhouja</w:t>
            </w:r>
            <w:r w:rsidR="005B158D" w:rsidRPr="00206620">
              <w:rPr>
                <w:lang w:val="fr-FR"/>
              </w:rPr>
              <w:t>@hotmail.com</w:t>
            </w:r>
          </w:p>
        </w:tc>
      </w:tr>
    </w:tbl>
    <w:p w:rsidR="005B158D" w:rsidRDefault="00410E67" w:rsidP="005B158D">
      <w:pPr>
        <w:pStyle w:val="Name"/>
      </w:pPr>
      <w:r>
        <w:rPr>
          <w:noProof/>
        </w:rPr>
        <w:drawing>
          <wp:inline distT="0" distB="0" distL="0" distR="0">
            <wp:extent cx="1651878" cy="2085975"/>
            <wp:effectExtent l="19050" t="0" r="5472" b="0"/>
            <wp:docPr id="1" name="Picture 1" descr="GhassanKhou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hassanKhouja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181" cy="2095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523" w:rsidRDefault="0066605C" w:rsidP="005B158D">
      <w:pPr>
        <w:pStyle w:val="Name"/>
      </w:pPr>
      <w:proofErr w:type="spellStart"/>
      <w:r>
        <w:t>G</w:t>
      </w:r>
      <w:r w:rsidR="002B6521">
        <w:t>hassan</w:t>
      </w:r>
      <w:proofErr w:type="spellEnd"/>
      <w:r w:rsidR="002B6521">
        <w:t xml:space="preserve"> </w:t>
      </w:r>
      <w:r w:rsidR="00AF3957">
        <w:t>E</w:t>
      </w:r>
      <w:r w:rsidR="002552E6">
        <w:t xml:space="preserve">l </w:t>
      </w:r>
      <w:proofErr w:type="spellStart"/>
      <w:r>
        <w:t>K</w:t>
      </w:r>
      <w:r w:rsidR="00D76523">
        <w:t>houja</w:t>
      </w:r>
      <w:proofErr w:type="spellEnd"/>
    </w:p>
    <w:tbl>
      <w:tblPr>
        <w:tblW w:w="0" w:type="auto"/>
        <w:tblLayout w:type="fixed"/>
        <w:tblLook w:val="0000"/>
      </w:tblPr>
      <w:tblGrid>
        <w:gridCol w:w="2160"/>
        <w:gridCol w:w="6660"/>
      </w:tblGrid>
      <w:tr w:rsidR="00D76523">
        <w:tc>
          <w:tcPr>
            <w:tcW w:w="2160" w:type="dxa"/>
          </w:tcPr>
          <w:p w:rsidR="00D76523" w:rsidRDefault="00D76523">
            <w:pPr>
              <w:pStyle w:val="SectionTitle"/>
            </w:pPr>
            <w:r>
              <w:t>Personal information</w:t>
            </w:r>
          </w:p>
        </w:tc>
        <w:tc>
          <w:tcPr>
            <w:tcW w:w="6660" w:type="dxa"/>
          </w:tcPr>
          <w:p w:rsidR="00D76523" w:rsidRDefault="00153925">
            <w:pPr>
              <w:pStyle w:val="Objective"/>
              <w:numPr>
                <w:ilvl w:val="0"/>
                <w:numId w:val="2"/>
              </w:numPr>
            </w:pPr>
            <w:r>
              <w:t>nationality: Lebanese</w:t>
            </w:r>
          </w:p>
          <w:p w:rsidR="00D76523" w:rsidRDefault="00153925">
            <w:pPr>
              <w:pStyle w:val="BodyText"/>
              <w:numPr>
                <w:ilvl w:val="0"/>
                <w:numId w:val="2"/>
              </w:numPr>
            </w:pPr>
            <w:r>
              <w:t>a</w:t>
            </w:r>
            <w:r w:rsidR="00D76523">
              <w:t>ge: 25</w:t>
            </w:r>
            <w:r w:rsidR="00D76523">
              <w:rPr>
                <w:vertAlign w:val="superscript"/>
              </w:rPr>
              <w:t>th</w:t>
            </w:r>
            <w:r>
              <w:t xml:space="preserve"> of </w:t>
            </w:r>
            <w:proofErr w:type="spellStart"/>
            <w:r>
              <w:t>s</w:t>
            </w:r>
            <w:r w:rsidR="00D76523">
              <w:t>eptember</w:t>
            </w:r>
            <w:proofErr w:type="spellEnd"/>
            <w:r w:rsidR="00D76523">
              <w:t xml:space="preserve"> 1975</w:t>
            </w:r>
          </w:p>
          <w:p w:rsidR="00D76523" w:rsidRDefault="00153925">
            <w:pPr>
              <w:pStyle w:val="BodyText"/>
              <w:numPr>
                <w:ilvl w:val="0"/>
                <w:numId w:val="2"/>
              </w:numPr>
            </w:pPr>
            <w:r>
              <w:t>p</w:t>
            </w:r>
            <w:r w:rsidR="00D76523">
              <w:t>lace of birth:</w:t>
            </w:r>
            <w:r w:rsidR="00BB6070">
              <w:t xml:space="preserve"> </w:t>
            </w:r>
            <w:smartTag w:uri="urn:schemas-microsoft-com:office:smarttags" w:element="City">
              <w:r w:rsidR="00BB6070">
                <w:t>Tripoli</w:t>
              </w:r>
            </w:smartTag>
            <w:r w:rsidR="00BB6070">
              <w:t xml:space="preserve"> </w:t>
            </w:r>
            <w:r w:rsidR="00A34611">
              <w:t>–</w:t>
            </w:r>
            <w:r w:rsidR="00D76523">
              <w:t xml:space="preserve"> </w:t>
            </w:r>
            <w:smartTag w:uri="urn:schemas-microsoft-com:office:smarttags" w:element="place">
              <w:smartTag w:uri="urn:schemas-microsoft-com:office:smarttags" w:element="country-region">
                <w:r w:rsidR="00D76523">
                  <w:t>Lebanon</w:t>
                </w:r>
              </w:smartTag>
            </w:smartTag>
          </w:p>
        </w:tc>
      </w:tr>
      <w:tr w:rsidR="00D76523">
        <w:tc>
          <w:tcPr>
            <w:tcW w:w="2160" w:type="dxa"/>
          </w:tcPr>
          <w:p w:rsidR="00D76523" w:rsidRDefault="00D76523">
            <w:pPr>
              <w:pStyle w:val="SectionTitle"/>
            </w:pPr>
            <w:r>
              <w:t>Education</w:t>
            </w:r>
          </w:p>
        </w:tc>
        <w:tc>
          <w:tcPr>
            <w:tcW w:w="6660" w:type="dxa"/>
          </w:tcPr>
          <w:p w:rsidR="00D76523" w:rsidRDefault="001B7D09" w:rsidP="00DD1FA9">
            <w:pPr>
              <w:pStyle w:val="CompanyName"/>
            </w:pPr>
            <w:r>
              <w:t>2003 ----</w:t>
            </w:r>
            <w:r w:rsidR="008C4892">
              <w:t xml:space="preserve"> 2006    </w:t>
            </w:r>
            <w:r w:rsidR="00D76523">
              <w:t xml:space="preserve">  “ins</w:t>
            </w:r>
            <w:r w:rsidR="008C4892">
              <w:t>titute for the performing arts”</w:t>
            </w:r>
            <w:r w:rsidR="00D76523">
              <w:t xml:space="preserve">   </w:t>
            </w:r>
            <w:proofErr w:type="spellStart"/>
            <w:r w:rsidR="00D76523">
              <w:t>Jounieh</w:t>
            </w:r>
            <w:proofErr w:type="spellEnd"/>
            <w:r w:rsidR="00D76523">
              <w:t xml:space="preserve"> - Lebanon</w:t>
            </w:r>
          </w:p>
          <w:p w:rsidR="00D76523" w:rsidRPr="0072152E" w:rsidRDefault="00A811A6" w:rsidP="00CD3658">
            <w:pPr>
              <w:pStyle w:val="JobTitle"/>
              <w:rPr>
                <w:rFonts w:asciiTheme="minorBidi" w:hAnsiTheme="minorBidi" w:cstheme="minorBidi"/>
                <w:b/>
                <w:bCs/>
              </w:rPr>
            </w:pPr>
            <w:r w:rsidRPr="0072152E">
              <w:rPr>
                <w:rFonts w:asciiTheme="minorBidi" w:hAnsiTheme="minorBidi" w:cstheme="minorBidi"/>
                <w:b/>
                <w:bCs/>
              </w:rPr>
              <w:t>d</w:t>
            </w:r>
            <w:r w:rsidR="00D76523" w:rsidRPr="0072152E">
              <w:rPr>
                <w:rFonts w:asciiTheme="minorBidi" w:hAnsiTheme="minorBidi" w:cstheme="minorBidi"/>
                <w:b/>
                <w:bCs/>
              </w:rPr>
              <w:t>ipl</w:t>
            </w:r>
            <w:r w:rsidR="0072152E">
              <w:rPr>
                <w:rFonts w:asciiTheme="minorBidi" w:hAnsiTheme="minorBidi" w:cstheme="minorBidi"/>
                <w:b/>
                <w:bCs/>
              </w:rPr>
              <w:t>oma in   “</w:t>
            </w:r>
            <w:r w:rsidR="009F2B95">
              <w:rPr>
                <w:rFonts w:asciiTheme="minorBidi" w:hAnsiTheme="minorBidi" w:cstheme="minorBidi"/>
                <w:b/>
                <w:bCs/>
              </w:rPr>
              <w:t xml:space="preserve">Writing / </w:t>
            </w:r>
            <w:r w:rsidR="0072152E">
              <w:rPr>
                <w:rFonts w:asciiTheme="minorBidi" w:hAnsiTheme="minorBidi" w:cstheme="minorBidi"/>
                <w:b/>
                <w:bCs/>
              </w:rPr>
              <w:t>Directing for Cinema</w:t>
            </w:r>
            <w:r w:rsidR="00D76523" w:rsidRPr="0072152E">
              <w:rPr>
                <w:rFonts w:asciiTheme="minorBidi" w:hAnsiTheme="minorBidi" w:cstheme="minorBidi"/>
                <w:b/>
                <w:bCs/>
              </w:rPr>
              <w:t>”</w:t>
            </w:r>
          </w:p>
          <w:p w:rsidR="00CD24D5" w:rsidRDefault="00CD24D5" w:rsidP="00CD24D5">
            <w:pPr>
              <w:pStyle w:val="Achievement"/>
              <w:ind w:left="0" w:firstLine="0"/>
            </w:pPr>
          </w:p>
          <w:p w:rsidR="004D0824" w:rsidRDefault="00E33457" w:rsidP="00E33457">
            <w:pPr>
              <w:pStyle w:val="Achievement"/>
              <w:ind w:left="0" w:firstLine="0"/>
            </w:pPr>
            <w:r>
              <w:t xml:space="preserve">2011 </w:t>
            </w:r>
            <w:r w:rsidR="004D0824">
              <w:t xml:space="preserve">             </w:t>
            </w:r>
            <w:proofErr w:type="spellStart"/>
            <w:r w:rsidR="004D0824">
              <w:t>lebanese</w:t>
            </w:r>
            <w:proofErr w:type="spellEnd"/>
            <w:r w:rsidR="004D0824">
              <w:t xml:space="preserve"> film a</w:t>
            </w:r>
            <w:r w:rsidR="004D0824" w:rsidRPr="004D0824">
              <w:t>cademy</w:t>
            </w:r>
            <w:r w:rsidR="004D0824">
              <w:t xml:space="preserve">                    </w:t>
            </w:r>
            <w:proofErr w:type="spellStart"/>
            <w:r w:rsidR="004D0824">
              <w:t>Mayrouba</w:t>
            </w:r>
            <w:proofErr w:type="spellEnd"/>
            <w:r w:rsidR="004D0824">
              <w:t xml:space="preserve"> - Lebanon</w:t>
            </w:r>
          </w:p>
          <w:p w:rsidR="00E33457" w:rsidRDefault="004D0824" w:rsidP="00084942">
            <w:pPr>
              <w:pStyle w:val="Achievement"/>
              <w:ind w:left="0" w:firstLine="0"/>
            </w:pPr>
            <w:r w:rsidRPr="00084942">
              <w:rPr>
                <w:b/>
                <w:bCs/>
              </w:rPr>
              <w:t xml:space="preserve">master </w:t>
            </w:r>
            <w:r w:rsidR="00E33457" w:rsidRPr="00084942">
              <w:rPr>
                <w:b/>
                <w:bCs/>
              </w:rPr>
              <w:t>classes</w:t>
            </w:r>
            <w:r w:rsidR="00084942">
              <w:rPr>
                <w:b/>
                <w:bCs/>
              </w:rPr>
              <w:t xml:space="preserve"> workshop for professionals</w:t>
            </w:r>
            <w:r w:rsidR="00E33457">
              <w:t>(cinematography/</w:t>
            </w:r>
            <w:proofErr w:type="spellStart"/>
            <w:r w:rsidR="00E33457">
              <w:t>videography</w:t>
            </w:r>
            <w:proofErr w:type="spellEnd"/>
            <w:r w:rsidR="00E33457">
              <w:t xml:space="preserve"> </w:t>
            </w:r>
            <w:r w:rsidR="00E33457" w:rsidRPr="00E33457">
              <w:t xml:space="preserve">workflow for Red, </w:t>
            </w:r>
            <w:proofErr w:type="spellStart"/>
            <w:r w:rsidR="00E33457" w:rsidRPr="00E33457">
              <w:t>Alex</w:t>
            </w:r>
            <w:r w:rsidR="00E33457">
              <w:t>a</w:t>
            </w:r>
            <w:proofErr w:type="spellEnd"/>
            <w:r w:rsidR="00E33457">
              <w:t xml:space="preserve"> , 16 &amp; 35mm</w:t>
            </w:r>
            <w:r w:rsidR="00E33457" w:rsidRPr="00E33457">
              <w:t xml:space="preserve"> and photography)</w:t>
            </w:r>
            <w:r w:rsidR="00E33457">
              <w:t xml:space="preserve"> </w:t>
            </w:r>
          </w:p>
          <w:p w:rsidR="00E33457" w:rsidRDefault="00E33457" w:rsidP="00E33457">
            <w:pPr>
              <w:pStyle w:val="Achievement"/>
              <w:ind w:left="0" w:firstLine="0"/>
            </w:pPr>
          </w:p>
          <w:p w:rsidR="00CD24D5" w:rsidRDefault="00CD24D5" w:rsidP="00CD24D5">
            <w:pPr>
              <w:pStyle w:val="Achievement"/>
              <w:ind w:left="0" w:firstLine="0"/>
            </w:pPr>
            <w:r>
              <w:t>2001         “</w:t>
            </w:r>
            <w:proofErr w:type="spellStart"/>
            <w:r>
              <w:t>lebanese</w:t>
            </w:r>
            <w:proofErr w:type="spellEnd"/>
            <w:r>
              <w:t xml:space="preserve"> </w:t>
            </w:r>
            <w:r w:rsidR="004D0824">
              <w:t xml:space="preserve">filmmaker’s club”        </w:t>
            </w:r>
            <w:r>
              <w:t xml:space="preserve">  </w:t>
            </w:r>
            <w:r w:rsidR="00AE48BE">
              <w:t xml:space="preserve">Fern </w:t>
            </w:r>
            <w:proofErr w:type="spellStart"/>
            <w:r w:rsidR="00AE48BE">
              <w:t>ElChe</w:t>
            </w:r>
            <w:r>
              <w:t>bbak</w:t>
            </w:r>
            <w:proofErr w:type="spellEnd"/>
            <w:r>
              <w:t xml:space="preserve"> – Lebanon</w:t>
            </w:r>
          </w:p>
          <w:p w:rsidR="00E33457" w:rsidRDefault="00CD24D5" w:rsidP="00CD24D5">
            <w:pPr>
              <w:pStyle w:val="Achievement"/>
              <w:ind w:left="0" w:firstLine="0"/>
              <w:rPr>
                <w:b/>
                <w:bCs/>
              </w:rPr>
            </w:pPr>
            <w:r w:rsidRPr="00CD24D5">
              <w:rPr>
                <w:b/>
                <w:bCs/>
              </w:rPr>
              <w:t xml:space="preserve">3 sessions in scenario/cinematography </w:t>
            </w:r>
          </w:p>
          <w:p w:rsidR="00CD24D5" w:rsidRPr="00CD24D5" w:rsidRDefault="00CD24D5" w:rsidP="00CD24D5">
            <w:pPr>
              <w:pStyle w:val="Achievement"/>
              <w:ind w:left="0" w:firstLine="0"/>
              <w:rPr>
                <w:b/>
                <w:bCs/>
              </w:rPr>
            </w:pPr>
            <w:r w:rsidRPr="00CD24D5">
              <w:rPr>
                <w:b/>
                <w:bCs/>
              </w:rPr>
              <w:t xml:space="preserve">  </w:t>
            </w:r>
          </w:p>
        </w:tc>
      </w:tr>
      <w:tr w:rsidR="00D76523">
        <w:tc>
          <w:tcPr>
            <w:tcW w:w="2160" w:type="dxa"/>
          </w:tcPr>
          <w:p w:rsidR="00D76523" w:rsidRDefault="00D76523">
            <w:pPr>
              <w:pStyle w:val="SectionTitle"/>
            </w:pPr>
            <w:r>
              <w:t>Work experience</w:t>
            </w:r>
          </w:p>
        </w:tc>
        <w:tc>
          <w:tcPr>
            <w:tcW w:w="6660" w:type="dxa"/>
          </w:tcPr>
          <w:p w:rsidR="00D76523" w:rsidRDefault="00D76523">
            <w:pPr>
              <w:pStyle w:val="JobTitle"/>
            </w:pPr>
          </w:p>
          <w:p w:rsidR="007654CF" w:rsidRPr="001F58B0" w:rsidRDefault="001319F7" w:rsidP="00A34611">
            <w:pPr>
              <w:pStyle w:val="Achievement"/>
              <w:ind w:left="0" w:firstLine="0"/>
              <w:rPr>
                <w:rFonts w:cs="Arial"/>
              </w:rPr>
            </w:pPr>
            <w:r>
              <w:t xml:space="preserve">writer &amp; </w:t>
            </w:r>
            <w:r w:rsidR="00043795">
              <w:t>d</w:t>
            </w:r>
            <w:r w:rsidR="00D76523">
              <w:t xml:space="preserve">irector of three short films: </w:t>
            </w:r>
          </w:p>
          <w:p w:rsidR="007D55A8" w:rsidRDefault="001F58B0" w:rsidP="00CB1280">
            <w:pPr>
              <w:pStyle w:val="Achievement"/>
              <w:ind w:left="0" w:firstLine="0"/>
            </w:pPr>
            <w:r>
              <w:t xml:space="preserve">                                      </w:t>
            </w:r>
            <w:r w:rsidR="00E04A19">
              <w:t xml:space="preserve"> </w:t>
            </w:r>
            <w:r w:rsidR="00D76523">
              <w:t>”</w:t>
            </w:r>
            <w:r w:rsidR="00D76523">
              <w:rPr>
                <w:b/>
                <w:bCs/>
              </w:rPr>
              <w:t>Let’s Play</w:t>
            </w:r>
            <w:r w:rsidR="00D76523">
              <w:t>”, 6 m, fiction, 2003</w:t>
            </w:r>
          </w:p>
          <w:p w:rsidR="004C3F17" w:rsidRPr="004C3F17" w:rsidRDefault="004C3F17" w:rsidP="00CB1280">
            <w:pPr>
              <w:pStyle w:val="Achievement"/>
              <w:ind w:left="0" w:firstLine="0"/>
            </w:pPr>
            <w:r>
              <w:t>(nominated for "best short film" in "Green Unplugged online film f</w:t>
            </w:r>
            <w:r w:rsidRPr="004C3F17">
              <w:t>estival 2009</w:t>
            </w:r>
            <w:r>
              <w:t xml:space="preserve">" - </w:t>
            </w:r>
            <w:hyperlink r:id="rId6" w:history="1">
              <w:r w:rsidRPr="002F0701">
                <w:rPr>
                  <w:rStyle w:val="Hyperlink"/>
                </w:rPr>
                <w:t>www.cultureunplugged.com</w:t>
              </w:r>
            </w:hyperlink>
            <w:r>
              <w:t xml:space="preserve">) </w:t>
            </w:r>
          </w:p>
          <w:p w:rsidR="00CB1280" w:rsidRPr="007D55A8" w:rsidRDefault="00A82454" w:rsidP="007D55A8">
            <w:pPr>
              <w:pStyle w:val="Achievement"/>
              <w:ind w:left="0" w:firstLine="0"/>
              <w:rPr>
                <w:rFonts w:cs="Arial"/>
              </w:rPr>
            </w:pPr>
            <w:r>
              <w:t>(</w:t>
            </w:r>
            <w:r w:rsidR="007D55A8">
              <w:t>participate</w:t>
            </w:r>
            <w:r>
              <w:t>d</w:t>
            </w:r>
            <w:r w:rsidR="007D55A8">
              <w:t xml:space="preserve"> in </w:t>
            </w:r>
            <w:r w:rsidR="007654CF">
              <w:t>"</w:t>
            </w:r>
            <w:r w:rsidR="007D55A8">
              <w:t>Be</w:t>
            </w:r>
            <w:r>
              <w:t xml:space="preserve">irut Human Rights film festival </w:t>
            </w:r>
            <w:r w:rsidR="007D55A8">
              <w:t>2008</w:t>
            </w:r>
            <w:r w:rsidR="007654CF">
              <w:t>"</w:t>
            </w:r>
            <w:r w:rsidR="007D55A8">
              <w:t xml:space="preserve"> – off competition section)</w:t>
            </w:r>
          </w:p>
          <w:p w:rsidR="00D76523" w:rsidRPr="00CB1280" w:rsidRDefault="00E04A19" w:rsidP="00CB1280">
            <w:pPr>
              <w:pStyle w:val="Achievement"/>
              <w:ind w:left="0" w:firstLine="0"/>
              <w:rPr>
                <w:rFonts w:cs="Arial"/>
              </w:rPr>
            </w:pPr>
            <w:r>
              <w:t>(</w:t>
            </w:r>
            <w:r w:rsidR="001F58B0">
              <w:t xml:space="preserve">nominated for "best foreign movie" </w:t>
            </w:r>
            <w:r w:rsidR="001F58B0">
              <w:rPr>
                <w:rFonts w:cs="Arial"/>
              </w:rPr>
              <w:t>in "</w:t>
            </w:r>
            <w:smartTag w:uri="urn:schemas-microsoft-com:office:smarttags" w:element="place">
              <w:smartTag w:uri="urn:schemas-microsoft-com:office:smarttags" w:element="State">
                <w:r w:rsidR="001F58B0" w:rsidRPr="001F58B0">
                  <w:rPr>
                    <w:rFonts w:cs="Arial"/>
                  </w:rPr>
                  <w:t>KAN</w:t>
                </w:r>
              </w:smartTag>
            </w:smartTag>
            <w:r w:rsidR="001F58B0" w:rsidRPr="001F58B0">
              <w:rPr>
                <w:rFonts w:cs="Arial"/>
              </w:rPr>
              <w:t xml:space="preserve"> - amateur and independent </w:t>
            </w:r>
            <w:r w:rsidR="001F58B0">
              <w:rPr>
                <w:rFonts w:cs="Arial"/>
              </w:rPr>
              <w:t xml:space="preserve">             </w:t>
            </w:r>
            <w:r w:rsidR="001F58B0" w:rsidRPr="001F58B0">
              <w:rPr>
                <w:rFonts w:cs="Arial"/>
              </w:rPr>
              <w:t>cinema festival</w:t>
            </w:r>
            <w:r w:rsidR="001F58B0">
              <w:rPr>
                <w:rFonts w:cs="Arial"/>
              </w:rPr>
              <w:t>"</w:t>
            </w:r>
            <w:r w:rsidR="0053008A">
              <w:rPr>
                <w:rFonts w:cs="Arial"/>
              </w:rPr>
              <w:t xml:space="preserve"> –</w:t>
            </w:r>
            <w:r w:rsidR="001F58B0">
              <w:rPr>
                <w:rFonts w:cs="Arial"/>
              </w:rPr>
              <w:t xml:space="preserve"> Poland</w:t>
            </w:r>
            <w:r w:rsidR="006D33C3">
              <w:rPr>
                <w:rFonts w:cs="Arial"/>
              </w:rPr>
              <w:t xml:space="preserve">   2007</w:t>
            </w:r>
            <w:r w:rsidR="00DE67CE">
              <w:rPr>
                <w:rFonts w:cs="Arial"/>
              </w:rPr>
              <w:t xml:space="preserve"> -</w:t>
            </w:r>
            <w:r w:rsidR="0053008A">
              <w:rPr>
                <w:rFonts w:cs="Arial"/>
              </w:rPr>
              <w:t xml:space="preserve"> </w:t>
            </w:r>
            <w:hyperlink r:id="rId7" w:history="1">
              <w:r w:rsidR="0053008A" w:rsidRPr="000A67E6">
                <w:rPr>
                  <w:rStyle w:val="Hyperlink"/>
                  <w:rFonts w:cs="Arial"/>
                </w:rPr>
                <w:t>www.kan.art.pl</w:t>
              </w:r>
            </w:hyperlink>
            <w:r w:rsidR="0053008A">
              <w:rPr>
                <w:rFonts w:cs="Arial"/>
              </w:rPr>
              <w:t xml:space="preserve"> )</w:t>
            </w:r>
          </w:p>
          <w:p w:rsidR="00CB1280" w:rsidRDefault="00CB1280" w:rsidP="00AF7768">
            <w:pPr>
              <w:pStyle w:val="Achievement"/>
              <w:ind w:left="0" w:firstLine="0"/>
            </w:pPr>
            <w:r>
              <w:t>(participated in “</w:t>
            </w:r>
            <w:proofErr w:type="spellStart"/>
            <w:r>
              <w:t>european</w:t>
            </w:r>
            <w:proofErr w:type="spellEnd"/>
            <w:r>
              <w:t xml:space="preserve"> film festival in </w:t>
            </w:r>
            <w:smartTag w:uri="urn:schemas-microsoft-com:office:smarttags" w:element="place">
              <w:smartTag w:uri="urn:schemas-microsoft-com:office:smarttags" w:element="City">
                <w:r>
                  <w:t>Tripoli</w:t>
                </w:r>
              </w:smartTag>
            </w:smartTag>
            <w:r>
              <w:t xml:space="preserve"> - Lebanon 2006”)</w:t>
            </w:r>
          </w:p>
          <w:p w:rsidR="00910A62" w:rsidRDefault="00C901C8" w:rsidP="00AF7768">
            <w:pPr>
              <w:pStyle w:val="Achievement"/>
              <w:ind w:left="0" w:firstLine="0"/>
            </w:pPr>
            <w:hyperlink r:id="rId8" w:history="1">
              <w:r w:rsidR="00910A62" w:rsidRPr="00854EAC">
                <w:rPr>
                  <w:rStyle w:val="Hyperlink"/>
                </w:rPr>
                <w:t>http://www.youtube.com/watch?v=simlx9UYWu4</w:t>
              </w:r>
            </w:hyperlink>
            <w:r w:rsidR="00910A62">
              <w:t xml:space="preserve"> </w:t>
            </w:r>
          </w:p>
          <w:p w:rsidR="00BF3A8E" w:rsidRDefault="00C901C8" w:rsidP="00BF3A8E">
            <w:pPr>
              <w:rPr>
                <w:lang w:bidi="ar-LB"/>
              </w:rPr>
            </w:pPr>
            <w:hyperlink r:id="rId9" w:history="1">
              <w:r w:rsidR="00BF3A8E" w:rsidRPr="00BF3A8E">
                <w:rPr>
                  <w:rStyle w:val="Hyperlink"/>
                  <w:lang w:bidi="ar-LB"/>
                </w:rPr>
                <w:t>http://video.google.com/videoplay?docid=-8223358878714771673</w:t>
              </w:r>
            </w:hyperlink>
          </w:p>
          <w:p w:rsidR="004D63D8" w:rsidRDefault="004D63D8" w:rsidP="009857D9">
            <w:pPr>
              <w:rPr>
                <w:rtl/>
                <w:lang w:bidi="ar-LB"/>
              </w:rPr>
            </w:pPr>
          </w:p>
          <w:p w:rsidR="004D63D8" w:rsidRPr="00AF7768" w:rsidRDefault="004D63D8" w:rsidP="00AF7768">
            <w:pPr>
              <w:pStyle w:val="Achievement"/>
              <w:ind w:left="0" w:firstLine="0"/>
              <w:rPr>
                <w:lang w:bidi="ar-LB"/>
              </w:rPr>
            </w:pPr>
          </w:p>
          <w:p w:rsidR="004C3F17" w:rsidRDefault="00D76523" w:rsidP="001B6953">
            <w:pPr>
              <w:pStyle w:val="Achievement"/>
              <w:ind w:left="0" w:firstLine="0"/>
              <w:jc w:val="left"/>
            </w:pPr>
            <w:r>
              <w:t xml:space="preserve">                                      </w:t>
            </w:r>
            <w:r w:rsidR="00E04A19">
              <w:t xml:space="preserve"> </w:t>
            </w:r>
            <w:r>
              <w:t>“</w:t>
            </w:r>
            <w:r>
              <w:rPr>
                <w:b/>
                <w:bCs/>
              </w:rPr>
              <w:t xml:space="preserve">Ramadan </w:t>
            </w:r>
            <w:proofErr w:type="spellStart"/>
            <w:r>
              <w:rPr>
                <w:b/>
                <w:bCs/>
              </w:rPr>
              <w:t>Karim</w:t>
            </w:r>
            <w:proofErr w:type="spellEnd"/>
            <w:r>
              <w:t>“, 21 m, documentary, 2004</w:t>
            </w:r>
          </w:p>
          <w:p w:rsidR="004C3F17" w:rsidRDefault="00D76523" w:rsidP="004C3F17">
            <w:pPr>
              <w:pStyle w:val="Achievement"/>
              <w:ind w:left="0" w:firstLine="0"/>
            </w:pPr>
            <w:r>
              <w:t xml:space="preserve"> </w:t>
            </w:r>
            <w:r w:rsidR="004C3F17">
              <w:t>(nominated for "best documentary" in "Green Unplugged online film f</w:t>
            </w:r>
            <w:r w:rsidR="004C3F17" w:rsidRPr="004C3F17">
              <w:t>estival 2009</w:t>
            </w:r>
            <w:r w:rsidR="004C3F17">
              <w:t xml:space="preserve">" - </w:t>
            </w:r>
            <w:hyperlink r:id="rId10" w:history="1">
              <w:r w:rsidR="004C3F17" w:rsidRPr="002F0701">
                <w:rPr>
                  <w:rStyle w:val="Hyperlink"/>
                </w:rPr>
                <w:t>http://www.cultureunplugged.com</w:t>
              </w:r>
            </w:hyperlink>
            <w:r w:rsidR="004C3F17">
              <w:t xml:space="preserve">)  </w:t>
            </w:r>
          </w:p>
          <w:p w:rsidR="00E80C8F" w:rsidRDefault="001B6953" w:rsidP="00E80C8F">
            <w:pPr>
              <w:pStyle w:val="Achievement"/>
              <w:ind w:left="0" w:firstLine="0"/>
              <w:jc w:val="left"/>
            </w:pPr>
            <w:r>
              <w:t xml:space="preserve"> </w:t>
            </w:r>
            <w:r w:rsidR="000B124B">
              <w:t>(nominated for "best short film" in "Monaco film festival</w:t>
            </w:r>
            <w:r w:rsidR="00E80C8F">
              <w:t xml:space="preserve"> </w:t>
            </w:r>
            <w:r w:rsidR="000B124B">
              <w:t>2008"</w:t>
            </w:r>
            <w:r w:rsidR="00E80C8F">
              <w:t xml:space="preserve"> - </w:t>
            </w:r>
            <w:hyperlink r:id="rId11" w:history="1">
              <w:r w:rsidR="00E80C8F" w:rsidRPr="00DE1CBD">
                <w:rPr>
                  <w:rStyle w:val="Hyperlink"/>
                </w:rPr>
                <w:t>www.monacofilmfestival.org</w:t>
              </w:r>
            </w:hyperlink>
            <w:r w:rsidR="00E80C8F">
              <w:t xml:space="preserve">) </w:t>
            </w:r>
          </w:p>
          <w:p w:rsidR="001B6953" w:rsidRDefault="001B6953" w:rsidP="00E80C8F">
            <w:pPr>
              <w:pStyle w:val="Achievement"/>
              <w:ind w:left="0" w:firstLine="0"/>
              <w:jc w:val="left"/>
            </w:pPr>
            <w:r w:rsidRPr="004218C1">
              <w:t>(nominated for “best short film” in “festival of nations</w:t>
            </w:r>
            <w:r w:rsidR="00C71C17">
              <w:t xml:space="preserve"> </w:t>
            </w:r>
            <w:r w:rsidRPr="004218C1">
              <w:t>-</w:t>
            </w:r>
            <w:r w:rsidR="00C71C17">
              <w:t xml:space="preserve"> </w:t>
            </w:r>
            <w:r w:rsidRPr="004218C1">
              <w:t>Austria 2006”)</w:t>
            </w:r>
          </w:p>
          <w:p w:rsidR="001B6953" w:rsidRDefault="001B6953" w:rsidP="004218C1">
            <w:pPr>
              <w:pStyle w:val="Achievement"/>
              <w:ind w:left="0" w:firstLine="0"/>
              <w:jc w:val="left"/>
            </w:pPr>
            <w:r>
              <w:t>(nominated for "best student short film" in “</w:t>
            </w:r>
            <w:smartTag w:uri="urn:schemas-microsoft-com:office:smarttags" w:element="place">
              <w:smartTag w:uri="urn:schemas-microsoft-com:office:smarttags" w:element="City">
                <w:r>
                  <w:t>B</w:t>
                </w:r>
                <w:r>
                  <w:rPr>
                    <w:rFonts w:hint="cs"/>
                  </w:rPr>
                  <w:t>eirut</w:t>
                </w:r>
              </w:smartTag>
            </w:smartTag>
            <w:r>
              <w:rPr>
                <w:rFonts w:hint="cs"/>
              </w:rPr>
              <w:t xml:space="preserve"> international documentary festiva</w:t>
            </w:r>
            <w:r>
              <w:t>l - www.docudays.com, 2004”)</w:t>
            </w:r>
          </w:p>
          <w:p w:rsidR="004D63D8" w:rsidRDefault="00C901C8" w:rsidP="00DA35FE">
            <w:pPr>
              <w:rPr>
                <w:lang w:bidi="ar-LB"/>
              </w:rPr>
            </w:pPr>
            <w:hyperlink r:id="rId12" w:history="1">
              <w:r w:rsidR="00BF3A8E" w:rsidRPr="00BF3A8E">
                <w:rPr>
                  <w:rStyle w:val="Hyperlink"/>
                  <w:lang w:bidi="ar-LB"/>
                </w:rPr>
                <w:t>http://video.google.com/videoplay?docid=6402085701762180999</w:t>
              </w:r>
            </w:hyperlink>
          </w:p>
          <w:p w:rsidR="002E5327" w:rsidRDefault="002E5327">
            <w:pPr>
              <w:pStyle w:val="Achievement"/>
              <w:ind w:left="0" w:firstLine="0"/>
              <w:jc w:val="center"/>
            </w:pPr>
          </w:p>
          <w:p w:rsidR="00D76523" w:rsidRDefault="00D76523">
            <w:pPr>
              <w:pStyle w:val="Achievement"/>
              <w:ind w:left="0" w:firstLine="0"/>
              <w:jc w:val="center"/>
            </w:pPr>
            <w:r>
              <w:t>“</w:t>
            </w:r>
            <w:proofErr w:type="spellStart"/>
            <w:r>
              <w:rPr>
                <w:b/>
                <w:bCs/>
              </w:rPr>
              <w:t>Bacc</w:t>
            </w:r>
            <w:proofErr w:type="spellEnd"/>
            <w:r>
              <w:t>”, 15 m, fiction, 2005</w:t>
            </w:r>
          </w:p>
          <w:p w:rsidR="004C3F17" w:rsidRDefault="004C3F17" w:rsidP="004C3F17">
            <w:pPr>
              <w:pStyle w:val="Achievement"/>
              <w:ind w:left="0" w:firstLine="0"/>
            </w:pPr>
            <w:r>
              <w:t>(nomina</w:t>
            </w:r>
            <w:r w:rsidR="00EB6576">
              <w:t>ted for "best short film</w:t>
            </w:r>
            <w:r>
              <w:t>" in "Green Unplugged online film f</w:t>
            </w:r>
            <w:r w:rsidRPr="004C3F17">
              <w:t>estival 2009</w:t>
            </w:r>
            <w:r>
              <w:t xml:space="preserve">" - </w:t>
            </w:r>
            <w:hyperlink r:id="rId13" w:history="1">
              <w:r w:rsidRPr="002F0701">
                <w:rPr>
                  <w:rStyle w:val="Hyperlink"/>
                </w:rPr>
                <w:t>www.cultureunplugged.com</w:t>
              </w:r>
            </w:hyperlink>
            <w:r>
              <w:t>)</w:t>
            </w:r>
          </w:p>
          <w:p w:rsidR="00CD24D5" w:rsidRDefault="00C901C8" w:rsidP="00D877B7">
            <w:hyperlink r:id="rId14" w:history="1">
              <w:r w:rsidR="00BF3A8E" w:rsidRPr="00BF3A8E">
                <w:rPr>
                  <w:rStyle w:val="Hyperlink"/>
                  <w:lang w:bidi="ar-LB"/>
                </w:rPr>
                <w:t>http://video.google.com/videoplay?docid=1471067750116006867</w:t>
              </w:r>
            </w:hyperlink>
            <w:r w:rsidR="00D877B7">
              <w:br/>
            </w:r>
          </w:p>
          <w:p w:rsidR="00472699" w:rsidRDefault="00472699" w:rsidP="00472699">
            <w:pPr>
              <w:pStyle w:val="Achievement"/>
              <w:numPr>
                <w:ilvl w:val="0"/>
                <w:numId w:val="3"/>
              </w:numPr>
            </w:pPr>
            <w:r>
              <w:t>instructor &amp; trainer in “</w:t>
            </w:r>
            <w:proofErr w:type="spellStart"/>
            <w:r>
              <w:t>screewriting</w:t>
            </w:r>
            <w:proofErr w:type="spellEnd"/>
            <w:r>
              <w:t xml:space="preserve">/directing/editing workshop”, “OTI - </w:t>
            </w:r>
            <w:proofErr w:type="spellStart"/>
            <w:r>
              <w:t>tripoli</w:t>
            </w:r>
            <w:proofErr w:type="spellEnd"/>
            <w:r>
              <w:t xml:space="preserve"> echoes”, from </w:t>
            </w:r>
            <w:proofErr w:type="spellStart"/>
            <w:r>
              <w:t>november</w:t>
            </w:r>
            <w:proofErr w:type="spellEnd"/>
            <w:r>
              <w:t xml:space="preserve"> 2011 till march 2012</w:t>
            </w:r>
          </w:p>
          <w:p w:rsidR="00472699" w:rsidRDefault="00472699" w:rsidP="00472699">
            <w:pPr>
              <w:pStyle w:val="Achievement"/>
              <w:numPr>
                <w:ilvl w:val="0"/>
                <w:numId w:val="3"/>
              </w:numPr>
            </w:pPr>
            <w:r w:rsidRPr="004B7AF5">
              <w:t>instructor</w:t>
            </w:r>
            <w:r>
              <w:t xml:space="preserve"> in “screenwriting workshops”, “</w:t>
            </w:r>
            <w:proofErr w:type="spellStart"/>
            <w:r>
              <w:t>eklat</w:t>
            </w:r>
            <w:proofErr w:type="spellEnd"/>
            <w:r>
              <w:t xml:space="preserve"> </w:t>
            </w:r>
            <w:proofErr w:type="spellStart"/>
            <w:r>
              <w:t>conseils</w:t>
            </w:r>
            <w:proofErr w:type="spellEnd"/>
            <w:r>
              <w:t xml:space="preserve">” offices, may &amp; </w:t>
            </w:r>
            <w:proofErr w:type="spellStart"/>
            <w:r>
              <w:t>july</w:t>
            </w:r>
            <w:proofErr w:type="spellEnd"/>
            <w:r>
              <w:t xml:space="preserve"> 2011</w:t>
            </w:r>
          </w:p>
          <w:p w:rsidR="00D16849" w:rsidRDefault="00D16849" w:rsidP="00D16849">
            <w:pPr>
              <w:pStyle w:val="Achievement"/>
              <w:numPr>
                <w:ilvl w:val="0"/>
                <w:numId w:val="3"/>
              </w:numPr>
            </w:pPr>
            <w:r>
              <w:t>assistant professor, “institute for the performing arts”, 2006, 2007 &amp; 2011</w:t>
            </w:r>
          </w:p>
          <w:p w:rsidR="00D16849" w:rsidRDefault="00D16849" w:rsidP="008D18ED">
            <w:pPr>
              <w:pStyle w:val="Achievement"/>
              <w:numPr>
                <w:ilvl w:val="0"/>
                <w:numId w:val="3"/>
              </w:numPr>
            </w:pPr>
            <w:r>
              <w:t xml:space="preserve">director &amp; editor of short </w:t>
            </w:r>
            <w:proofErr w:type="spellStart"/>
            <w:r>
              <w:t>docu</w:t>
            </w:r>
            <w:proofErr w:type="spellEnd"/>
            <w:r>
              <w:t>-drama “</w:t>
            </w:r>
            <w:proofErr w:type="spellStart"/>
            <w:r w:rsidRPr="00B9306A">
              <w:rPr>
                <w:b/>
                <w:bCs/>
              </w:rPr>
              <w:t>snoorfi</w:t>
            </w:r>
            <w:proofErr w:type="spellEnd"/>
            <w:r>
              <w:t xml:space="preserve">”, for Al </w:t>
            </w:r>
            <w:proofErr w:type="spellStart"/>
            <w:r>
              <w:t>Jazeera</w:t>
            </w:r>
            <w:proofErr w:type="spellEnd"/>
            <w:r>
              <w:t xml:space="preserve"> TV, </w:t>
            </w:r>
            <w:proofErr w:type="spellStart"/>
            <w:r>
              <w:t>january</w:t>
            </w:r>
            <w:proofErr w:type="spellEnd"/>
            <w:r>
              <w:t xml:space="preserve"> 2011</w:t>
            </w:r>
          </w:p>
          <w:p w:rsidR="00B9306A" w:rsidRDefault="00B9306A" w:rsidP="00B9306A">
            <w:pPr>
              <w:pStyle w:val="Achievement"/>
              <w:numPr>
                <w:ilvl w:val="0"/>
                <w:numId w:val="3"/>
              </w:numPr>
            </w:pPr>
            <w:r>
              <w:t>director &amp; editor of promotional film “</w:t>
            </w:r>
            <w:proofErr w:type="spellStart"/>
            <w:r w:rsidRPr="0061304C">
              <w:rPr>
                <w:b/>
                <w:bCs/>
              </w:rPr>
              <w:t>zekra</w:t>
            </w:r>
            <w:proofErr w:type="spellEnd"/>
            <w:r w:rsidRPr="0061304C">
              <w:rPr>
                <w:b/>
                <w:bCs/>
              </w:rPr>
              <w:t xml:space="preserve"> el </w:t>
            </w:r>
            <w:proofErr w:type="spellStart"/>
            <w:r w:rsidRPr="0061304C">
              <w:rPr>
                <w:b/>
                <w:bCs/>
              </w:rPr>
              <w:t>mawled</w:t>
            </w:r>
            <w:proofErr w:type="spellEnd"/>
            <w:r w:rsidRPr="0061304C">
              <w:rPr>
                <w:b/>
                <w:bCs/>
              </w:rPr>
              <w:t xml:space="preserve"> el </w:t>
            </w:r>
            <w:proofErr w:type="spellStart"/>
            <w:r w:rsidRPr="0061304C">
              <w:rPr>
                <w:b/>
                <w:bCs/>
              </w:rPr>
              <w:t>nabawi</w:t>
            </w:r>
            <w:proofErr w:type="spellEnd"/>
            <w:r w:rsidRPr="0061304C">
              <w:rPr>
                <w:b/>
                <w:bCs/>
              </w:rPr>
              <w:t xml:space="preserve"> el </w:t>
            </w:r>
            <w:proofErr w:type="spellStart"/>
            <w:r w:rsidRPr="0061304C">
              <w:rPr>
                <w:b/>
                <w:bCs/>
              </w:rPr>
              <w:t>charif</w:t>
            </w:r>
            <w:proofErr w:type="spellEnd"/>
            <w:r w:rsidRPr="0061304C">
              <w:rPr>
                <w:b/>
                <w:bCs/>
              </w:rPr>
              <w:t xml:space="preserve"> 2010</w:t>
            </w:r>
            <w:r>
              <w:t xml:space="preserve">”, </w:t>
            </w:r>
            <w:proofErr w:type="spellStart"/>
            <w:r>
              <w:t>april</w:t>
            </w:r>
            <w:proofErr w:type="spellEnd"/>
            <w:r>
              <w:t xml:space="preserve"> 2010</w:t>
            </w:r>
          </w:p>
          <w:p w:rsidR="0080367D" w:rsidRDefault="0080367D" w:rsidP="00B96F41">
            <w:pPr>
              <w:pStyle w:val="Achievement"/>
              <w:numPr>
                <w:ilvl w:val="0"/>
                <w:numId w:val="3"/>
              </w:numPr>
            </w:pPr>
            <w:r>
              <w:t>director &amp; editor of TV Commercial “</w:t>
            </w:r>
            <w:r w:rsidRPr="0080367D">
              <w:rPr>
                <w:b/>
                <w:bCs/>
              </w:rPr>
              <w:t>wedding joy 2010</w:t>
            </w:r>
            <w:r>
              <w:t>”, march 2010</w:t>
            </w:r>
          </w:p>
          <w:p w:rsidR="004E1C68" w:rsidRDefault="00C901C8" w:rsidP="004E1C68">
            <w:pPr>
              <w:pStyle w:val="Achievement"/>
              <w:ind w:left="360" w:firstLine="0"/>
            </w:pPr>
            <w:hyperlink r:id="rId15" w:history="1">
              <w:r w:rsidR="004E1C68" w:rsidRPr="002D67F5">
                <w:rPr>
                  <w:rStyle w:val="Hyperlink"/>
                </w:rPr>
                <w:t>http://www.youtube.com/watch?v=KOep8lElbyg</w:t>
              </w:r>
            </w:hyperlink>
            <w:r w:rsidR="004E1C68">
              <w:t xml:space="preserve"> </w:t>
            </w:r>
          </w:p>
          <w:p w:rsidR="0061304C" w:rsidRDefault="0061304C" w:rsidP="0061304C">
            <w:pPr>
              <w:pStyle w:val="Achievement"/>
              <w:numPr>
                <w:ilvl w:val="0"/>
                <w:numId w:val="3"/>
              </w:numPr>
            </w:pPr>
            <w:r>
              <w:t xml:space="preserve">director &amp; editor </w:t>
            </w:r>
            <w:r w:rsidR="008039C5">
              <w:t>of</w:t>
            </w:r>
            <w:r w:rsidR="0055523E">
              <w:t xml:space="preserve"> </w:t>
            </w:r>
            <w:r>
              <w:t>wedding clip "</w:t>
            </w:r>
            <w:r w:rsidRPr="00003219">
              <w:rPr>
                <w:b/>
                <w:bCs/>
              </w:rPr>
              <w:t>19.7</w:t>
            </w:r>
            <w:r>
              <w:t xml:space="preserve">", </w:t>
            </w:r>
            <w:proofErr w:type="spellStart"/>
            <w:r>
              <w:t>july</w:t>
            </w:r>
            <w:proofErr w:type="spellEnd"/>
            <w:r>
              <w:t xml:space="preserve"> 2009</w:t>
            </w:r>
          </w:p>
          <w:p w:rsidR="00F32C43" w:rsidRDefault="008039C5" w:rsidP="00F32C43">
            <w:pPr>
              <w:pStyle w:val="Achievement"/>
              <w:numPr>
                <w:ilvl w:val="0"/>
                <w:numId w:val="3"/>
              </w:numPr>
            </w:pPr>
            <w:r>
              <w:t>director &amp; editor of</w:t>
            </w:r>
            <w:r w:rsidR="0055523E">
              <w:t xml:space="preserve"> </w:t>
            </w:r>
            <w:r w:rsidR="00CD6933">
              <w:t>TV S</w:t>
            </w:r>
            <w:r w:rsidR="00F32C43">
              <w:t>pot "</w:t>
            </w:r>
            <w:r w:rsidR="006B0FDE">
              <w:rPr>
                <w:b/>
                <w:bCs/>
              </w:rPr>
              <w:t xml:space="preserve">Tripoli Festivals </w:t>
            </w:r>
            <w:r w:rsidR="00F32C43" w:rsidRPr="00003219">
              <w:rPr>
                <w:b/>
                <w:bCs/>
              </w:rPr>
              <w:t>09</w:t>
            </w:r>
            <w:r w:rsidR="00F32C43">
              <w:t xml:space="preserve">", </w:t>
            </w:r>
            <w:proofErr w:type="spellStart"/>
            <w:r w:rsidR="00F32C43">
              <w:t>june</w:t>
            </w:r>
            <w:proofErr w:type="spellEnd"/>
            <w:r w:rsidR="00F32C43">
              <w:t xml:space="preserve"> 2009</w:t>
            </w:r>
          </w:p>
          <w:p w:rsidR="00591D25" w:rsidRDefault="0024181B" w:rsidP="0024181B">
            <w:pPr>
              <w:pStyle w:val="Achievement"/>
              <w:ind w:left="0" w:firstLine="0"/>
            </w:pPr>
            <w:r>
              <w:t xml:space="preserve">      </w:t>
            </w:r>
            <w:hyperlink r:id="rId16" w:history="1">
              <w:r w:rsidR="00482683" w:rsidRPr="00667DC0">
                <w:rPr>
                  <w:rStyle w:val="Hyperlink"/>
                </w:rPr>
                <w:t>http://www.facebook.com/video/video.php?v=205365905315</w:t>
              </w:r>
            </w:hyperlink>
            <w:r w:rsidR="00482683">
              <w:t xml:space="preserve"> </w:t>
            </w:r>
          </w:p>
          <w:p w:rsidR="00094683" w:rsidRDefault="00094683" w:rsidP="00094683">
            <w:pPr>
              <w:pStyle w:val="Achievement"/>
              <w:numPr>
                <w:ilvl w:val="0"/>
                <w:numId w:val="3"/>
              </w:numPr>
            </w:pPr>
            <w:r>
              <w:t>director &amp; editor of episode "</w:t>
            </w:r>
            <w:proofErr w:type="spellStart"/>
            <w:r w:rsidR="00222F0A">
              <w:rPr>
                <w:b/>
                <w:bCs/>
              </w:rPr>
              <w:t>Jarra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el </w:t>
            </w:r>
            <w:proofErr w:type="spellStart"/>
            <w:r>
              <w:rPr>
                <w:b/>
                <w:bCs/>
              </w:rPr>
              <w:t>A</w:t>
            </w:r>
            <w:r w:rsidR="00222F0A">
              <w:rPr>
                <w:b/>
                <w:bCs/>
              </w:rPr>
              <w:t>a</w:t>
            </w:r>
            <w:r w:rsidRPr="00C95A76">
              <w:rPr>
                <w:b/>
                <w:bCs/>
              </w:rPr>
              <w:t>sal</w:t>
            </w:r>
            <w:proofErr w:type="spellEnd"/>
            <w:r>
              <w:t xml:space="preserve">", from </w:t>
            </w:r>
            <w:proofErr w:type="spellStart"/>
            <w:r>
              <w:t>tv</w:t>
            </w:r>
            <w:proofErr w:type="spellEnd"/>
            <w:r>
              <w:t xml:space="preserve"> series "</w:t>
            </w:r>
            <w:proofErr w:type="spellStart"/>
            <w:r w:rsidRPr="00C95A76">
              <w:rPr>
                <w:b/>
                <w:bCs/>
              </w:rPr>
              <w:t>Kalila</w:t>
            </w:r>
            <w:proofErr w:type="spellEnd"/>
            <w:r w:rsidRPr="00C95A7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w</w:t>
            </w:r>
            <w:r w:rsidRPr="00C95A76">
              <w:rPr>
                <w:b/>
                <w:bCs/>
              </w:rPr>
              <w:t xml:space="preserve"> </w:t>
            </w:r>
            <w:proofErr w:type="spellStart"/>
            <w:r w:rsidRPr="00C95A76">
              <w:rPr>
                <w:b/>
                <w:bCs/>
              </w:rPr>
              <w:t>Dumna</w:t>
            </w:r>
            <w:proofErr w:type="spellEnd"/>
            <w:r>
              <w:t>", 2009</w:t>
            </w:r>
          </w:p>
          <w:p w:rsidR="00AF0BB5" w:rsidRDefault="0059257C" w:rsidP="00AF0BB5">
            <w:pPr>
              <w:pStyle w:val="Achievement"/>
              <w:numPr>
                <w:ilvl w:val="0"/>
                <w:numId w:val="3"/>
              </w:numPr>
            </w:pPr>
            <w:r>
              <w:t>director</w:t>
            </w:r>
            <w:r w:rsidR="00FB02E6">
              <w:t xml:space="preserve"> &amp; editor</w:t>
            </w:r>
            <w:r w:rsidR="0077002C">
              <w:t xml:space="preserve"> </w:t>
            </w:r>
            <w:r>
              <w:t>of</w:t>
            </w:r>
            <w:r w:rsidR="0077002C">
              <w:t xml:space="preserve"> </w:t>
            </w:r>
            <w:r w:rsidR="005B534A">
              <w:t>TV commercial</w:t>
            </w:r>
            <w:r>
              <w:t xml:space="preserve"> “</w:t>
            </w:r>
            <w:proofErr w:type="spellStart"/>
            <w:r w:rsidRPr="00003219">
              <w:rPr>
                <w:b/>
                <w:bCs/>
              </w:rPr>
              <w:t>Rahma</w:t>
            </w:r>
            <w:proofErr w:type="spellEnd"/>
            <w:r w:rsidRPr="00003219">
              <w:rPr>
                <w:b/>
                <w:bCs/>
              </w:rPr>
              <w:t xml:space="preserve"> Medical Center</w:t>
            </w:r>
            <w:r>
              <w:t>”, august 2007</w:t>
            </w:r>
          </w:p>
          <w:p w:rsidR="00AF0BB5" w:rsidRDefault="0024181B" w:rsidP="0024181B">
            <w:pPr>
              <w:rPr>
                <w:lang w:bidi="ar-LB"/>
              </w:rPr>
            </w:pPr>
            <w:r>
              <w:rPr>
                <w:lang w:bidi="ar-LB"/>
              </w:rPr>
              <w:t xml:space="preserve">       </w:t>
            </w:r>
            <w:hyperlink r:id="rId17" w:history="1">
              <w:r w:rsidR="00AF0BB5" w:rsidRPr="00AF0BB5">
                <w:rPr>
                  <w:rStyle w:val="Hyperlink"/>
                  <w:lang w:bidi="ar-LB"/>
                </w:rPr>
                <w:t>http://video.google.com/videoplay?docid=848850810559453900</w:t>
              </w:r>
            </w:hyperlink>
          </w:p>
          <w:p w:rsidR="002E17F7" w:rsidRDefault="008039C5" w:rsidP="002E17F7">
            <w:pPr>
              <w:pStyle w:val="Achievement"/>
              <w:numPr>
                <w:ilvl w:val="0"/>
                <w:numId w:val="3"/>
              </w:numPr>
            </w:pPr>
            <w:r>
              <w:t>director &amp; editor of</w:t>
            </w:r>
            <w:r w:rsidR="00F83550">
              <w:t xml:space="preserve"> promotional film "</w:t>
            </w:r>
            <w:r w:rsidR="00BD7BE8">
              <w:rPr>
                <w:b/>
                <w:bCs/>
              </w:rPr>
              <w:t>International Isle of Art F</w:t>
            </w:r>
            <w:r w:rsidR="00F83550" w:rsidRPr="00003219">
              <w:rPr>
                <w:b/>
                <w:bCs/>
              </w:rPr>
              <w:t>estival 2</w:t>
            </w:r>
            <w:r w:rsidR="00F83550">
              <w:t>", may 2007</w:t>
            </w:r>
            <w:r w:rsidR="002E17F7">
              <w:t xml:space="preserve"> </w:t>
            </w:r>
          </w:p>
          <w:p w:rsidR="002E17F7" w:rsidRDefault="0024181B" w:rsidP="00222F0A">
            <w:pPr>
              <w:pStyle w:val="Achievement"/>
              <w:ind w:left="0" w:firstLine="0"/>
            </w:pPr>
            <w:r>
              <w:t xml:space="preserve">      </w:t>
            </w:r>
            <w:hyperlink r:id="rId18" w:history="1">
              <w:r w:rsidR="002E17F7" w:rsidRPr="007A2C4D">
                <w:rPr>
                  <w:rStyle w:val="Hyperlink"/>
                </w:rPr>
                <w:t>http://video.google.com/videoplay?docid=366872404208376692</w:t>
              </w:r>
            </w:hyperlink>
          </w:p>
          <w:p w:rsidR="0024181B" w:rsidRDefault="004063F7" w:rsidP="0024181B">
            <w:pPr>
              <w:pStyle w:val="Achievement"/>
              <w:ind w:left="360" w:firstLine="0"/>
            </w:pPr>
            <w:r>
              <w:t>which also included a clip for the</w:t>
            </w:r>
            <w:r w:rsidR="00283031">
              <w:t xml:space="preserve"> song</w:t>
            </w:r>
            <w:r>
              <w:t xml:space="preserve"> "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lebnan</w:t>
            </w:r>
            <w:proofErr w:type="spellEnd"/>
            <w:r>
              <w:t>"</w:t>
            </w:r>
          </w:p>
          <w:p w:rsidR="00D76523" w:rsidRDefault="00043795">
            <w:pPr>
              <w:pStyle w:val="Achievement"/>
              <w:numPr>
                <w:ilvl w:val="0"/>
                <w:numId w:val="3"/>
              </w:numPr>
            </w:pPr>
            <w:r>
              <w:t>segment d</w:t>
            </w:r>
            <w:r w:rsidR="00D76523">
              <w:t>irector in “MEB” (middle east broadcasters – Biel 2005)</w:t>
            </w:r>
          </w:p>
          <w:p w:rsidR="00D76523" w:rsidRDefault="00043795" w:rsidP="007E520E">
            <w:pPr>
              <w:pStyle w:val="Achievement"/>
              <w:numPr>
                <w:ilvl w:val="0"/>
                <w:numId w:val="3"/>
              </w:numPr>
            </w:pPr>
            <w:r>
              <w:t>editor of p</w:t>
            </w:r>
            <w:r w:rsidR="00D76523">
              <w:t>ro</w:t>
            </w:r>
            <w:r w:rsidR="00D22A6B">
              <w:t xml:space="preserve">motional video: </w:t>
            </w:r>
            <w:r w:rsidR="00FA5769">
              <w:t xml:space="preserve">“al </w:t>
            </w:r>
            <w:proofErr w:type="spellStart"/>
            <w:r w:rsidR="00FA5769">
              <w:t>mouttahed</w:t>
            </w:r>
            <w:proofErr w:type="spellEnd"/>
            <w:r w:rsidR="00D22A6B">
              <w:t xml:space="preserve"> c</w:t>
            </w:r>
            <w:r>
              <w:t>lub”, b</w:t>
            </w:r>
            <w:r w:rsidR="00D76523">
              <w:t>asketball team, 7 m, 2003</w:t>
            </w:r>
          </w:p>
          <w:p w:rsidR="00AB0ECC" w:rsidRDefault="00AB0ECC" w:rsidP="00786B08">
            <w:pPr>
              <w:pStyle w:val="Achievement"/>
              <w:numPr>
                <w:ilvl w:val="0"/>
                <w:numId w:val="3"/>
              </w:numPr>
            </w:pPr>
            <w:r>
              <w:t>a</w:t>
            </w:r>
            <w:r w:rsidR="0091640F">
              <w:t>ssistant production manager in promotional f</w:t>
            </w:r>
            <w:r w:rsidR="0012050D">
              <w:t>ilms</w:t>
            </w:r>
            <w:r w:rsidR="003F0D8D">
              <w:t>/</w:t>
            </w:r>
            <w:proofErr w:type="spellStart"/>
            <w:r w:rsidR="003F0D8D">
              <w:t>tv</w:t>
            </w:r>
            <w:proofErr w:type="spellEnd"/>
            <w:r w:rsidR="003F0D8D">
              <w:t xml:space="preserve"> commercials, </w:t>
            </w:r>
            <w:r w:rsidR="0012454F">
              <w:t>"</w:t>
            </w:r>
            <w:r w:rsidR="0012050D">
              <w:t>IRAQ</w:t>
            </w:r>
            <w:r w:rsidR="0012454F">
              <w:t xml:space="preserve"> UNITY"</w:t>
            </w:r>
            <w:r w:rsidR="0012050D">
              <w:t xml:space="preserve"> (public service a</w:t>
            </w:r>
            <w:r>
              <w:t>nnouncement) august 2004/</w:t>
            </w:r>
            <w:r w:rsidR="00971CC8">
              <w:t xml:space="preserve"> </w:t>
            </w:r>
            <w:r>
              <w:t>may 2005/</w:t>
            </w:r>
            <w:r w:rsidR="00971CC8">
              <w:t xml:space="preserve"> </w:t>
            </w:r>
            <w:r w:rsidR="0012454F">
              <w:t xml:space="preserve">"Jordan Lotto" </w:t>
            </w:r>
            <w:r>
              <w:t>march 2006</w:t>
            </w:r>
            <w:r w:rsidR="00971CC8">
              <w:t xml:space="preserve"> / </w:t>
            </w:r>
            <w:r w:rsidR="0012454F">
              <w:t>"</w:t>
            </w:r>
            <w:proofErr w:type="spellStart"/>
            <w:r w:rsidR="0012454F">
              <w:t>Djezzy</w:t>
            </w:r>
            <w:proofErr w:type="spellEnd"/>
            <w:r w:rsidR="0012454F">
              <w:t xml:space="preserve"> GSM" </w:t>
            </w:r>
            <w:proofErr w:type="spellStart"/>
            <w:r w:rsidR="00851C40">
              <w:t>s</w:t>
            </w:r>
            <w:r w:rsidR="00971CC8">
              <w:t>eptember</w:t>
            </w:r>
            <w:proofErr w:type="spellEnd"/>
            <w:r w:rsidR="00971CC8">
              <w:t xml:space="preserve"> 2007</w:t>
            </w:r>
          </w:p>
          <w:p w:rsidR="00D02D1E" w:rsidRDefault="00D02D1E" w:rsidP="00D02D1E">
            <w:pPr>
              <w:pStyle w:val="Achievement"/>
              <w:numPr>
                <w:ilvl w:val="0"/>
                <w:numId w:val="3"/>
              </w:numPr>
            </w:pPr>
            <w:r>
              <w:t xml:space="preserve">assistant wardrobe in the feature film “our father on earth”, directed by </w:t>
            </w:r>
            <w:proofErr w:type="spellStart"/>
            <w:r>
              <w:lastRenderedPageBreak/>
              <w:t>Mounir</w:t>
            </w:r>
            <w:proofErr w:type="spellEnd"/>
            <w:r>
              <w:t xml:space="preserve"> </w:t>
            </w:r>
            <w:proofErr w:type="spellStart"/>
            <w:r>
              <w:t>MaAsri</w:t>
            </w:r>
            <w:proofErr w:type="spellEnd"/>
            <w:r>
              <w:t>, 2004</w:t>
            </w:r>
          </w:p>
          <w:p w:rsidR="0046345A" w:rsidRDefault="0046345A" w:rsidP="0046345A">
            <w:pPr>
              <w:pStyle w:val="Achievement"/>
              <w:numPr>
                <w:ilvl w:val="0"/>
                <w:numId w:val="3"/>
              </w:numPr>
            </w:pPr>
            <w:proofErr w:type="gramStart"/>
            <w:r>
              <w:t>actor</w:t>
            </w:r>
            <w:proofErr w:type="gramEnd"/>
            <w:r>
              <w:t xml:space="preserve"> in the </w:t>
            </w:r>
            <w:proofErr w:type="spellStart"/>
            <w:r>
              <w:t>docu</w:t>
            </w:r>
            <w:proofErr w:type="spellEnd"/>
            <w:r>
              <w:t>-drama "</w:t>
            </w:r>
            <w:proofErr w:type="spellStart"/>
            <w:r>
              <w:t>sar</w:t>
            </w:r>
            <w:proofErr w:type="spellEnd"/>
            <w:r>
              <w:t xml:space="preserve"> el </w:t>
            </w:r>
            <w:proofErr w:type="spellStart"/>
            <w:r>
              <w:t>wa'et</w:t>
            </w:r>
            <w:proofErr w:type="spellEnd"/>
            <w:r>
              <w:t>", 2005. &amp; in several productions for Spirit Channel, march-</w:t>
            </w:r>
            <w:proofErr w:type="spellStart"/>
            <w:r>
              <w:t>april</w:t>
            </w:r>
            <w:proofErr w:type="spellEnd"/>
            <w:r>
              <w:t>-</w:t>
            </w:r>
            <w:proofErr w:type="spellStart"/>
            <w:r>
              <w:t>december</w:t>
            </w:r>
            <w:proofErr w:type="spellEnd"/>
            <w:r>
              <w:t xml:space="preserve"> 2003</w:t>
            </w:r>
          </w:p>
          <w:p w:rsidR="00D76523" w:rsidRDefault="00172709">
            <w:pPr>
              <w:pStyle w:val="Achievement"/>
              <w:numPr>
                <w:ilvl w:val="0"/>
                <w:numId w:val="3"/>
              </w:numPr>
            </w:pPr>
            <w:r>
              <w:t>actor in video c</w:t>
            </w:r>
            <w:r w:rsidR="00D76523">
              <w:t>lip, “</w:t>
            </w:r>
            <w:proofErr w:type="spellStart"/>
            <w:r w:rsidR="00D76523">
              <w:t>wahechni</w:t>
            </w:r>
            <w:proofErr w:type="spellEnd"/>
            <w:r w:rsidR="00D76523">
              <w:t xml:space="preserve"> </w:t>
            </w:r>
            <w:proofErr w:type="spellStart"/>
            <w:r w:rsidR="00D76523">
              <w:t>kalamou</w:t>
            </w:r>
            <w:proofErr w:type="spellEnd"/>
            <w:r w:rsidR="00D76523">
              <w:t xml:space="preserve">“ (Hani el </w:t>
            </w:r>
            <w:proofErr w:type="spellStart"/>
            <w:r w:rsidR="00D76523">
              <w:t>Omari</w:t>
            </w:r>
            <w:proofErr w:type="spellEnd"/>
            <w:r w:rsidR="00D76523">
              <w:t>),</w:t>
            </w:r>
            <w:r w:rsidR="00503AFF">
              <w:t xml:space="preserve"> </w:t>
            </w:r>
            <w:r w:rsidR="00D76523">
              <w:t>2004</w:t>
            </w:r>
          </w:p>
          <w:p w:rsidR="00D76523" w:rsidRDefault="00E0519A">
            <w:pPr>
              <w:pStyle w:val="Achievement"/>
              <w:numPr>
                <w:ilvl w:val="0"/>
                <w:numId w:val="3"/>
              </w:numPr>
            </w:pPr>
            <w:r>
              <w:t xml:space="preserve">sound </w:t>
            </w:r>
            <w:proofErr w:type="spellStart"/>
            <w:r>
              <w:t>r</w:t>
            </w:r>
            <w:r w:rsidR="00D76523">
              <w:t>ecordest</w:t>
            </w:r>
            <w:proofErr w:type="spellEnd"/>
            <w:r w:rsidR="00043795">
              <w:t xml:space="preserve"> </w:t>
            </w:r>
            <w:r w:rsidR="00D76523">
              <w:t>&amp;</w:t>
            </w:r>
            <w:r w:rsidR="00043795">
              <w:t xml:space="preserve"> </w:t>
            </w:r>
            <w:r>
              <w:t>boom o</w:t>
            </w:r>
            <w:r w:rsidR="00D76523">
              <w:t>perator,</w:t>
            </w:r>
            <w:r w:rsidR="00A778B9">
              <w:t xml:space="preserve"> </w:t>
            </w:r>
            <w:r w:rsidR="0091640F">
              <w:t>“the k</w:t>
            </w:r>
            <w:r w:rsidR="00D76523">
              <w:t>illers”, 35mm short film, 2002</w:t>
            </w:r>
          </w:p>
          <w:p w:rsidR="00D76523" w:rsidRDefault="00AB0ECC">
            <w:pPr>
              <w:pStyle w:val="Achievement"/>
              <w:numPr>
                <w:ilvl w:val="0"/>
                <w:numId w:val="3"/>
              </w:numPr>
            </w:pPr>
            <w:r>
              <w:t>c</w:t>
            </w:r>
            <w:r w:rsidR="00D76523">
              <w:t>ollaborated in over 21 students projects</w:t>
            </w:r>
          </w:p>
          <w:p w:rsidR="00AD2A50" w:rsidRDefault="00F64530" w:rsidP="00DD6828">
            <w:pPr>
              <w:pStyle w:val="Achievement"/>
              <w:numPr>
                <w:ilvl w:val="0"/>
                <w:numId w:val="3"/>
              </w:numPr>
            </w:pPr>
            <w:r>
              <w:t>currently, f</w:t>
            </w:r>
            <w:r w:rsidR="00D76523">
              <w:t>reelancer with</w:t>
            </w:r>
            <w:r w:rsidR="005969CF">
              <w:t xml:space="preserve"> </w:t>
            </w:r>
            <w:r w:rsidR="00D22A6B">
              <w:t>“</w:t>
            </w:r>
            <w:proofErr w:type="spellStart"/>
            <w:r w:rsidR="00D22A6B">
              <w:t>cedarland</w:t>
            </w:r>
            <w:proofErr w:type="spellEnd"/>
            <w:r w:rsidR="00D22A6B">
              <w:t xml:space="preserve"> p</w:t>
            </w:r>
            <w:r w:rsidR="00D76523">
              <w:t>erforming arts group”,</w:t>
            </w:r>
            <w:r>
              <w:t xml:space="preserve"> "age</w:t>
            </w:r>
            <w:r w:rsidR="002B6433">
              <w:t xml:space="preserve"> production</w:t>
            </w:r>
            <w:r>
              <w:t>"</w:t>
            </w:r>
            <w:r w:rsidR="009B6507">
              <w:t>,</w:t>
            </w:r>
            <w:r w:rsidR="00B9306A">
              <w:t xml:space="preserve"> “a</w:t>
            </w:r>
            <w:r w:rsidR="009B3C8F">
              <w:t xml:space="preserve"> </w:t>
            </w:r>
            <w:r w:rsidR="00B9306A">
              <w:t>v production”</w:t>
            </w:r>
            <w:r w:rsidR="00E52464">
              <w:t>, “</w:t>
            </w:r>
            <w:proofErr w:type="spellStart"/>
            <w:r w:rsidR="00E52464">
              <w:t>eklat</w:t>
            </w:r>
            <w:proofErr w:type="spellEnd"/>
            <w:r w:rsidR="00E52464">
              <w:t xml:space="preserve"> production”</w:t>
            </w:r>
          </w:p>
        </w:tc>
      </w:tr>
      <w:tr w:rsidR="00D76523">
        <w:tc>
          <w:tcPr>
            <w:tcW w:w="2160" w:type="dxa"/>
          </w:tcPr>
          <w:p w:rsidR="00D76523" w:rsidRDefault="00D76523">
            <w:pPr>
              <w:pStyle w:val="SectionTitle"/>
            </w:pPr>
            <w:r>
              <w:lastRenderedPageBreak/>
              <w:t>Others</w:t>
            </w:r>
          </w:p>
        </w:tc>
        <w:tc>
          <w:tcPr>
            <w:tcW w:w="6660" w:type="dxa"/>
          </w:tcPr>
          <w:p w:rsidR="00D76523" w:rsidRDefault="00DE67CE" w:rsidP="00DD6828">
            <w:pPr>
              <w:pStyle w:val="Objective"/>
            </w:pPr>
            <w:r>
              <w:t>2 certificates in football c</w:t>
            </w:r>
            <w:r w:rsidR="00D76523">
              <w:t>oaching with FIFA, 2003</w:t>
            </w:r>
          </w:p>
          <w:p w:rsidR="004A17A3" w:rsidRPr="0034198F" w:rsidRDefault="0034198F" w:rsidP="008C4710">
            <w:pPr>
              <w:pStyle w:val="BodyText"/>
            </w:pPr>
            <w:r>
              <w:t xml:space="preserve">independent writer </w:t>
            </w:r>
            <w:r w:rsidR="008C4710">
              <w:t>for</w:t>
            </w:r>
            <w:r>
              <w:t xml:space="preserve"> </w:t>
            </w:r>
            <w:hyperlink r:id="rId19" w:history="1">
              <w:r w:rsidRPr="00EA3C70">
                <w:rPr>
                  <w:rStyle w:val="Hyperlink"/>
                </w:rPr>
                <w:t>www.beirutobserver.com</w:t>
              </w:r>
            </w:hyperlink>
          </w:p>
        </w:tc>
      </w:tr>
      <w:tr w:rsidR="00D76523">
        <w:tc>
          <w:tcPr>
            <w:tcW w:w="2160" w:type="dxa"/>
          </w:tcPr>
          <w:p w:rsidR="00D76523" w:rsidRDefault="00D76523">
            <w:pPr>
              <w:pStyle w:val="SectionTitle"/>
            </w:pPr>
            <w:r>
              <w:t>Languages</w:t>
            </w:r>
          </w:p>
        </w:tc>
        <w:tc>
          <w:tcPr>
            <w:tcW w:w="6660" w:type="dxa"/>
          </w:tcPr>
          <w:p w:rsidR="00D76523" w:rsidRDefault="00964A8B">
            <w:pPr>
              <w:pStyle w:val="Objective"/>
            </w:pPr>
            <w:proofErr w:type="spellStart"/>
            <w:r>
              <w:t>arabic</w:t>
            </w:r>
            <w:proofErr w:type="spellEnd"/>
            <w:r>
              <w:t xml:space="preserve">, </w:t>
            </w:r>
            <w:proofErr w:type="spellStart"/>
            <w:r>
              <w:t>french</w:t>
            </w:r>
            <w:proofErr w:type="spellEnd"/>
            <w:r>
              <w:t xml:space="preserve">, </w:t>
            </w:r>
            <w:proofErr w:type="spellStart"/>
            <w:r w:rsidR="00F26D98">
              <w:t>e</w:t>
            </w:r>
            <w:r w:rsidR="00A80D7B">
              <w:t>nglish</w:t>
            </w:r>
            <w:proofErr w:type="spellEnd"/>
          </w:p>
        </w:tc>
      </w:tr>
      <w:tr w:rsidR="00D76523">
        <w:tc>
          <w:tcPr>
            <w:tcW w:w="2160" w:type="dxa"/>
          </w:tcPr>
          <w:p w:rsidR="00D76523" w:rsidRDefault="00D76523">
            <w:pPr>
              <w:pStyle w:val="SectionTitle"/>
            </w:pPr>
            <w:r>
              <w:t>Hobbies</w:t>
            </w:r>
          </w:p>
        </w:tc>
        <w:tc>
          <w:tcPr>
            <w:tcW w:w="6660" w:type="dxa"/>
          </w:tcPr>
          <w:p w:rsidR="00AF3957" w:rsidRPr="00AF3957" w:rsidRDefault="00DE67CE" w:rsidP="0024181B">
            <w:pPr>
              <w:pStyle w:val="Objective"/>
            </w:pPr>
            <w:r>
              <w:t>cinema, f</w:t>
            </w:r>
            <w:r w:rsidR="00D76523">
              <w:t>ootball</w:t>
            </w:r>
          </w:p>
        </w:tc>
      </w:tr>
      <w:tr w:rsidR="00D76523">
        <w:tc>
          <w:tcPr>
            <w:tcW w:w="2160" w:type="dxa"/>
          </w:tcPr>
          <w:p w:rsidR="00D76523" w:rsidRDefault="00D76523">
            <w:pPr>
              <w:pStyle w:val="SectionTitle"/>
            </w:pPr>
            <w:r>
              <w:t>References</w:t>
            </w:r>
          </w:p>
        </w:tc>
        <w:tc>
          <w:tcPr>
            <w:tcW w:w="6660" w:type="dxa"/>
          </w:tcPr>
          <w:p w:rsidR="00F50B96" w:rsidRPr="00F50B96" w:rsidRDefault="00D76523" w:rsidP="00217FB7">
            <w:pPr>
              <w:pStyle w:val="Objective"/>
            </w:pPr>
            <w:r>
              <w:t xml:space="preserve">Prof. </w:t>
            </w:r>
            <w:proofErr w:type="spellStart"/>
            <w:r>
              <w:t>Mounir</w:t>
            </w:r>
            <w:proofErr w:type="spellEnd"/>
            <w:r>
              <w:t xml:space="preserve"> </w:t>
            </w:r>
            <w:proofErr w:type="spellStart"/>
            <w:r>
              <w:t>MaAsri</w:t>
            </w:r>
            <w:proofErr w:type="spellEnd"/>
            <w:r>
              <w:t xml:space="preserve">: </w:t>
            </w:r>
            <w:r w:rsidR="001B7D09">
              <w:t xml:space="preserve">+ 9613688851 / </w:t>
            </w:r>
            <w:r w:rsidR="00217FB7">
              <w:t xml:space="preserve">Prof. Tony </w:t>
            </w:r>
            <w:proofErr w:type="spellStart"/>
            <w:r w:rsidR="00217FB7">
              <w:t>Farjallah</w:t>
            </w:r>
            <w:proofErr w:type="spellEnd"/>
            <w:r w:rsidR="00217FB7">
              <w:t xml:space="preserve">: +9613557578  </w:t>
            </w:r>
            <w:r w:rsidR="001B7D09">
              <w:t xml:space="preserve">Mr. </w:t>
            </w:r>
            <w:proofErr w:type="spellStart"/>
            <w:r w:rsidR="001B7D09">
              <w:t>Isam</w:t>
            </w:r>
            <w:proofErr w:type="spellEnd"/>
            <w:r w:rsidR="001B7D09">
              <w:t xml:space="preserve"> </w:t>
            </w:r>
            <w:proofErr w:type="spellStart"/>
            <w:r w:rsidR="001B7D09">
              <w:t>Kalaoun</w:t>
            </w:r>
            <w:proofErr w:type="spellEnd"/>
            <w:r w:rsidR="001B7D09">
              <w:t>: + 9613</w:t>
            </w:r>
            <w:r>
              <w:t>8266</w:t>
            </w:r>
            <w:r w:rsidR="00217FB7">
              <w:t>2 /</w:t>
            </w:r>
            <w:r w:rsidR="001B7D09">
              <w:t xml:space="preserve"> M</w:t>
            </w:r>
            <w:r w:rsidR="00217FB7">
              <w:t xml:space="preserve">r. Jean </w:t>
            </w:r>
            <w:proofErr w:type="spellStart"/>
            <w:r w:rsidR="00217FB7">
              <w:t>Ratel</w:t>
            </w:r>
            <w:proofErr w:type="spellEnd"/>
            <w:r w:rsidR="00217FB7">
              <w:t xml:space="preserve">: + 9616416543        </w:t>
            </w:r>
            <w:r w:rsidR="00513D36">
              <w:t xml:space="preserve"> Dr</w:t>
            </w:r>
            <w:r w:rsidR="001B7D09">
              <w:t xml:space="preserve">. </w:t>
            </w:r>
            <w:proofErr w:type="spellStart"/>
            <w:r w:rsidR="001B7D09">
              <w:t>Saiid</w:t>
            </w:r>
            <w:proofErr w:type="spellEnd"/>
            <w:r w:rsidR="00447392">
              <w:t xml:space="preserve"> el</w:t>
            </w:r>
            <w:r w:rsidR="001B7D09">
              <w:t xml:space="preserve"> </w:t>
            </w:r>
            <w:proofErr w:type="spellStart"/>
            <w:r w:rsidR="001B7D09">
              <w:t>Weli</w:t>
            </w:r>
            <w:proofErr w:type="spellEnd"/>
            <w:r w:rsidR="001B7D09">
              <w:t>: + 9613</w:t>
            </w:r>
            <w:r>
              <w:t>735447</w:t>
            </w:r>
          </w:p>
        </w:tc>
      </w:tr>
    </w:tbl>
    <w:p w:rsidR="00D76523" w:rsidRDefault="00D76523"/>
    <w:sectPr w:rsidR="00D76523" w:rsidSect="002F4B27">
      <w:pgSz w:w="12240" w:h="15840"/>
      <w:pgMar w:top="1440" w:right="1800" w:bottom="1440" w:left="1800" w:header="720" w:footer="72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F6691"/>
    <w:multiLevelType w:val="hybridMultilevel"/>
    <w:tmpl w:val="4148F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57F1292"/>
    <w:multiLevelType w:val="hybridMultilevel"/>
    <w:tmpl w:val="1E1E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A0742D"/>
    <w:multiLevelType w:val="hybridMultilevel"/>
    <w:tmpl w:val="5C4EA39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">
    <w:nsid w:val="73A606A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74BE014A"/>
    <w:multiLevelType w:val="hybridMultilevel"/>
    <w:tmpl w:val="25B02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20"/>
  <w:drawingGridHorizontalSpacing w:val="100"/>
  <w:drawingGridVerticalSpacing w:val="136"/>
  <w:displayHorizontalDrawingGridEvery w:val="2"/>
  <w:displayVerticalDrawingGridEvery w:val="2"/>
  <w:noPunctuationKerning/>
  <w:characterSpacingControl w:val="doNotCompress"/>
  <w:compat>
    <w:adjustLineHeightInTable/>
  </w:compat>
  <w:docVars>
    <w:docVar w:name="iResumeStyle" w:val="0"/>
    <w:docVar w:name="Resume Post Wizard Balloon" w:val="0"/>
  </w:docVars>
  <w:rsids>
    <w:rsidRoot w:val="001F58B0"/>
    <w:rsid w:val="00003219"/>
    <w:rsid w:val="00043795"/>
    <w:rsid w:val="00084942"/>
    <w:rsid w:val="00094683"/>
    <w:rsid w:val="000B124B"/>
    <w:rsid w:val="000E0CB0"/>
    <w:rsid w:val="000F7A1C"/>
    <w:rsid w:val="00114DD7"/>
    <w:rsid w:val="0012050D"/>
    <w:rsid w:val="0012454F"/>
    <w:rsid w:val="001319F7"/>
    <w:rsid w:val="00153925"/>
    <w:rsid w:val="00157ACE"/>
    <w:rsid w:val="00172709"/>
    <w:rsid w:val="001B6953"/>
    <w:rsid w:val="001B7D09"/>
    <w:rsid w:val="001D7204"/>
    <w:rsid w:val="001F58B0"/>
    <w:rsid w:val="00206620"/>
    <w:rsid w:val="00217FB7"/>
    <w:rsid w:val="00222F0A"/>
    <w:rsid w:val="00233C9D"/>
    <w:rsid w:val="0024181B"/>
    <w:rsid w:val="002552E6"/>
    <w:rsid w:val="00283031"/>
    <w:rsid w:val="002B6433"/>
    <w:rsid w:val="002B6521"/>
    <w:rsid w:val="002E17F7"/>
    <w:rsid w:val="002E5327"/>
    <w:rsid w:val="002F32AD"/>
    <w:rsid w:val="002F4B27"/>
    <w:rsid w:val="002F70F5"/>
    <w:rsid w:val="0034198F"/>
    <w:rsid w:val="00383AC5"/>
    <w:rsid w:val="003B009C"/>
    <w:rsid w:val="003F0D8D"/>
    <w:rsid w:val="004063F7"/>
    <w:rsid w:val="00410E67"/>
    <w:rsid w:val="004218C1"/>
    <w:rsid w:val="00433F18"/>
    <w:rsid w:val="00447392"/>
    <w:rsid w:val="0046345A"/>
    <w:rsid w:val="00472699"/>
    <w:rsid w:val="00482683"/>
    <w:rsid w:val="004A17A3"/>
    <w:rsid w:val="004B7AF5"/>
    <w:rsid w:val="004C3F17"/>
    <w:rsid w:val="004C5DE3"/>
    <w:rsid w:val="004D0824"/>
    <w:rsid w:val="004D63D8"/>
    <w:rsid w:val="004E1C68"/>
    <w:rsid w:val="00503AFF"/>
    <w:rsid w:val="00513D36"/>
    <w:rsid w:val="005141F8"/>
    <w:rsid w:val="0053008A"/>
    <w:rsid w:val="00550178"/>
    <w:rsid w:val="0055523E"/>
    <w:rsid w:val="00557215"/>
    <w:rsid w:val="00591D25"/>
    <w:rsid w:val="0059257C"/>
    <w:rsid w:val="005969CF"/>
    <w:rsid w:val="005A5ACC"/>
    <w:rsid w:val="005B158D"/>
    <w:rsid w:val="005B534A"/>
    <w:rsid w:val="005D0FE7"/>
    <w:rsid w:val="005F2E50"/>
    <w:rsid w:val="005F449C"/>
    <w:rsid w:val="005F6BC3"/>
    <w:rsid w:val="0061304C"/>
    <w:rsid w:val="00623DFE"/>
    <w:rsid w:val="00655F25"/>
    <w:rsid w:val="0066605C"/>
    <w:rsid w:val="00682ACA"/>
    <w:rsid w:val="006B0FDE"/>
    <w:rsid w:val="006D33C3"/>
    <w:rsid w:val="006F4079"/>
    <w:rsid w:val="0072152E"/>
    <w:rsid w:val="007654CF"/>
    <w:rsid w:val="00767B9E"/>
    <w:rsid w:val="0077002C"/>
    <w:rsid w:val="00786B08"/>
    <w:rsid w:val="007C2125"/>
    <w:rsid w:val="007C46D7"/>
    <w:rsid w:val="007D55A8"/>
    <w:rsid w:val="007D5B9B"/>
    <w:rsid w:val="007E520E"/>
    <w:rsid w:val="0080367D"/>
    <w:rsid w:val="008039C5"/>
    <w:rsid w:val="0081245A"/>
    <w:rsid w:val="00835A8B"/>
    <w:rsid w:val="00851C40"/>
    <w:rsid w:val="00885543"/>
    <w:rsid w:val="008C126E"/>
    <w:rsid w:val="008C4710"/>
    <w:rsid w:val="008C4892"/>
    <w:rsid w:val="008D18ED"/>
    <w:rsid w:val="00910A62"/>
    <w:rsid w:val="0091640F"/>
    <w:rsid w:val="0095792B"/>
    <w:rsid w:val="00964A8B"/>
    <w:rsid w:val="00971CC8"/>
    <w:rsid w:val="009857D9"/>
    <w:rsid w:val="009B3C8F"/>
    <w:rsid w:val="009B6507"/>
    <w:rsid w:val="009D0885"/>
    <w:rsid w:val="009D4C15"/>
    <w:rsid w:val="009F03C9"/>
    <w:rsid w:val="009F2B95"/>
    <w:rsid w:val="00A34611"/>
    <w:rsid w:val="00A43944"/>
    <w:rsid w:val="00A778B9"/>
    <w:rsid w:val="00A80D7B"/>
    <w:rsid w:val="00A811A6"/>
    <w:rsid w:val="00A82454"/>
    <w:rsid w:val="00A84AB4"/>
    <w:rsid w:val="00AB0ECC"/>
    <w:rsid w:val="00AB11D7"/>
    <w:rsid w:val="00AD12CF"/>
    <w:rsid w:val="00AD2A50"/>
    <w:rsid w:val="00AE48BE"/>
    <w:rsid w:val="00AF0BB5"/>
    <w:rsid w:val="00AF3957"/>
    <w:rsid w:val="00AF7768"/>
    <w:rsid w:val="00B12C32"/>
    <w:rsid w:val="00B15098"/>
    <w:rsid w:val="00B439E0"/>
    <w:rsid w:val="00B81DB2"/>
    <w:rsid w:val="00B9306A"/>
    <w:rsid w:val="00B964D5"/>
    <w:rsid w:val="00B96F41"/>
    <w:rsid w:val="00BB6070"/>
    <w:rsid w:val="00BD316A"/>
    <w:rsid w:val="00BD7BE8"/>
    <w:rsid w:val="00BF3A8E"/>
    <w:rsid w:val="00C17A01"/>
    <w:rsid w:val="00C71C17"/>
    <w:rsid w:val="00C81BCE"/>
    <w:rsid w:val="00C84F1D"/>
    <w:rsid w:val="00C901C8"/>
    <w:rsid w:val="00C95A76"/>
    <w:rsid w:val="00CA66D2"/>
    <w:rsid w:val="00CA7B72"/>
    <w:rsid w:val="00CB1280"/>
    <w:rsid w:val="00CB73A9"/>
    <w:rsid w:val="00CC3CE8"/>
    <w:rsid w:val="00CD1239"/>
    <w:rsid w:val="00CD24D5"/>
    <w:rsid w:val="00CD3658"/>
    <w:rsid w:val="00CD6933"/>
    <w:rsid w:val="00CE6A1F"/>
    <w:rsid w:val="00D02D1E"/>
    <w:rsid w:val="00D030E5"/>
    <w:rsid w:val="00D16849"/>
    <w:rsid w:val="00D22A6B"/>
    <w:rsid w:val="00D25ABF"/>
    <w:rsid w:val="00D76523"/>
    <w:rsid w:val="00D877B7"/>
    <w:rsid w:val="00DA35FE"/>
    <w:rsid w:val="00DD1CD5"/>
    <w:rsid w:val="00DD1FA9"/>
    <w:rsid w:val="00DD6828"/>
    <w:rsid w:val="00DE5CD9"/>
    <w:rsid w:val="00DE67CE"/>
    <w:rsid w:val="00DF1AF4"/>
    <w:rsid w:val="00E032C9"/>
    <w:rsid w:val="00E04A19"/>
    <w:rsid w:val="00E0519A"/>
    <w:rsid w:val="00E33457"/>
    <w:rsid w:val="00E52464"/>
    <w:rsid w:val="00E80C8F"/>
    <w:rsid w:val="00E842BE"/>
    <w:rsid w:val="00E8557A"/>
    <w:rsid w:val="00EB6576"/>
    <w:rsid w:val="00ED4305"/>
    <w:rsid w:val="00F26D98"/>
    <w:rsid w:val="00F32C43"/>
    <w:rsid w:val="00F50B96"/>
    <w:rsid w:val="00F6314D"/>
    <w:rsid w:val="00F64530"/>
    <w:rsid w:val="00F83550"/>
    <w:rsid w:val="00F92928"/>
    <w:rsid w:val="00FA5769"/>
    <w:rsid w:val="00FB02E6"/>
    <w:rsid w:val="00FB3841"/>
    <w:rsid w:val="00FC74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1843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4B27"/>
    <w:rPr>
      <w:rFonts w:ascii="Arial" w:hAnsi="Arial"/>
    </w:rPr>
  </w:style>
  <w:style w:type="paragraph" w:styleId="Heading1">
    <w:name w:val="heading 1"/>
    <w:basedOn w:val="HeadingBase"/>
    <w:next w:val="BodyText"/>
    <w:qFormat/>
    <w:rsid w:val="002F4B27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2F4B27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rsid w:val="002F4B27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2F4B27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2F4B27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2F4B27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F4B27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rsid w:val="002F4B27"/>
    <w:pPr>
      <w:spacing w:after="60"/>
      <w:ind w:left="245" w:hanging="245"/>
    </w:pPr>
  </w:style>
  <w:style w:type="paragraph" w:customStyle="1" w:styleId="Address1">
    <w:name w:val="Address 1"/>
    <w:basedOn w:val="Normal"/>
    <w:rsid w:val="002F4B27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2F4B27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rsid w:val="002F4B27"/>
    <w:pPr>
      <w:ind w:left="720"/>
    </w:pPr>
  </w:style>
  <w:style w:type="paragraph" w:customStyle="1" w:styleId="CityState">
    <w:name w:val="City/State"/>
    <w:basedOn w:val="BodyText"/>
    <w:next w:val="BodyText"/>
    <w:rsid w:val="002F4B27"/>
    <w:pPr>
      <w:keepNext/>
    </w:pPr>
  </w:style>
  <w:style w:type="paragraph" w:customStyle="1" w:styleId="CompanyName">
    <w:name w:val="Company Name"/>
    <w:basedOn w:val="Normal"/>
    <w:next w:val="Normal"/>
    <w:autoRedefine/>
    <w:rsid w:val="002F4B27"/>
    <w:pPr>
      <w:tabs>
        <w:tab w:val="left" w:pos="216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  <w:autoRedefine/>
    <w:rsid w:val="002F4B27"/>
  </w:style>
  <w:style w:type="paragraph" w:styleId="Date">
    <w:name w:val="Date"/>
    <w:basedOn w:val="BodyText"/>
    <w:rsid w:val="002F4B27"/>
    <w:pPr>
      <w:keepNext/>
    </w:pPr>
  </w:style>
  <w:style w:type="paragraph" w:customStyle="1" w:styleId="DocumentLabel">
    <w:name w:val="Document Label"/>
    <w:basedOn w:val="Normal"/>
    <w:next w:val="Normal"/>
    <w:rsid w:val="002F4B27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sid w:val="002F4B27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2F4B27"/>
    <w:pPr>
      <w:jc w:val="both"/>
    </w:pPr>
  </w:style>
  <w:style w:type="paragraph" w:styleId="Footer">
    <w:name w:val="footer"/>
    <w:basedOn w:val="HeaderBase"/>
    <w:rsid w:val="002F4B27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rsid w:val="002F4B27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2F4B27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2F4B27"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2F4B27"/>
  </w:style>
  <w:style w:type="paragraph" w:customStyle="1" w:styleId="JobTitle">
    <w:name w:val="Job Title"/>
    <w:next w:val="Achievement"/>
    <w:rsid w:val="002F4B27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sid w:val="002F4B27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rsid w:val="002F4B27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2F4B27"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  <w:rsid w:val="002F4B27"/>
  </w:style>
  <w:style w:type="paragraph" w:customStyle="1" w:styleId="Objective">
    <w:name w:val="Objective"/>
    <w:basedOn w:val="Normal"/>
    <w:next w:val="BodyText"/>
    <w:rsid w:val="002F4B27"/>
    <w:pPr>
      <w:spacing w:before="240" w:after="220" w:line="220" w:lineRule="atLeast"/>
    </w:pPr>
  </w:style>
  <w:style w:type="character" w:styleId="PageNumber">
    <w:name w:val="page number"/>
    <w:rsid w:val="002F4B27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2F4B27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2F4B27"/>
    <w:pPr>
      <w:spacing w:before="240"/>
    </w:pPr>
  </w:style>
  <w:style w:type="paragraph" w:customStyle="1" w:styleId="SectionSubtitle">
    <w:name w:val="Section Subtitle"/>
    <w:basedOn w:val="SectionTitle"/>
    <w:next w:val="Normal"/>
    <w:rsid w:val="002F4B27"/>
    <w:rPr>
      <w:b/>
      <w:spacing w:val="0"/>
    </w:rPr>
  </w:style>
  <w:style w:type="character" w:styleId="Hyperlink">
    <w:name w:val="Hyperlink"/>
    <w:basedOn w:val="DefaultParagraphFont"/>
    <w:rsid w:val="0053008A"/>
    <w:rPr>
      <w:color w:val="0000FF"/>
      <w:u w:val="single"/>
    </w:rPr>
  </w:style>
  <w:style w:type="character" w:styleId="FollowedHyperlink">
    <w:name w:val="FollowedHyperlink"/>
    <w:basedOn w:val="DefaultParagraphFont"/>
    <w:rsid w:val="002E17F7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2E53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53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simlx9UYWu4" TargetMode="External"/><Relationship Id="rId13" Type="http://schemas.openxmlformats.org/officeDocument/2006/relationships/hyperlink" Target="http://www.cultureunplugged.com" TargetMode="External"/><Relationship Id="rId18" Type="http://schemas.openxmlformats.org/officeDocument/2006/relationships/hyperlink" Target="http://video.google.com/videoplay?docid=366872404208376692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kan.art.pl" TargetMode="External"/><Relationship Id="rId12" Type="http://schemas.openxmlformats.org/officeDocument/2006/relationships/hyperlink" Target="http://video.google.com/videoplay?docid=6402085701762180999" TargetMode="External"/><Relationship Id="rId17" Type="http://schemas.openxmlformats.org/officeDocument/2006/relationships/hyperlink" Target="http://video.google.com/videoplay?docid=848850810559453900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facebook.com/video/video.php?v=205365905315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cultureunplugged.com" TargetMode="External"/><Relationship Id="rId11" Type="http://schemas.openxmlformats.org/officeDocument/2006/relationships/hyperlink" Target="http://www.monacofilmfestival.org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www.youtube.com/watch?v=KOep8lElbyg" TargetMode="External"/><Relationship Id="rId10" Type="http://schemas.openxmlformats.org/officeDocument/2006/relationships/hyperlink" Target="http://www.cultureunplugged.com" TargetMode="External"/><Relationship Id="rId19" Type="http://schemas.openxmlformats.org/officeDocument/2006/relationships/hyperlink" Target="http://www.beirutobserv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video.google.com/videoplay?docid=-8223358878714771673" TargetMode="External"/><Relationship Id="rId14" Type="http://schemas.openxmlformats.org/officeDocument/2006/relationships/hyperlink" Target="http://video.google.com/videoplay?docid=1471067750116006867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Resume%20Wizard.w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Wizard</Template>
  <TotalTime>13</TotalTime>
  <Pages>3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Wizard</vt:lpstr>
    </vt:vector>
  </TitlesOfParts>
  <Company/>
  <LinksUpToDate>false</LinksUpToDate>
  <CharactersWithSpaces>5258</CharactersWithSpaces>
  <SharedDoc>false</SharedDoc>
  <HLinks>
    <vt:vector size="78" baseType="variant">
      <vt:variant>
        <vt:i4>7340157</vt:i4>
      </vt:variant>
      <vt:variant>
        <vt:i4>36</vt:i4>
      </vt:variant>
      <vt:variant>
        <vt:i4>0</vt:i4>
      </vt:variant>
      <vt:variant>
        <vt:i4>5</vt:i4>
      </vt:variant>
      <vt:variant>
        <vt:lpwstr>http://video.google.com/videoplay?docid=366872404208376692</vt:lpwstr>
      </vt:variant>
      <vt:variant>
        <vt:lpwstr/>
      </vt:variant>
      <vt:variant>
        <vt:i4>7864444</vt:i4>
      </vt:variant>
      <vt:variant>
        <vt:i4>33</vt:i4>
      </vt:variant>
      <vt:variant>
        <vt:i4>0</vt:i4>
      </vt:variant>
      <vt:variant>
        <vt:i4>5</vt:i4>
      </vt:variant>
      <vt:variant>
        <vt:lpwstr>http://video.google.com/videoplay?docid=848850810559453900</vt:lpwstr>
      </vt:variant>
      <vt:variant>
        <vt:lpwstr/>
      </vt:variant>
      <vt:variant>
        <vt:i4>2490404</vt:i4>
      </vt:variant>
      <vt:variant>
        <vt:i4>30</vt:i4>
      </vt:variant>
      <vt:variant>
        <vt:i4>0</vt:i4>
      </vt:variant>
      <vt:variant>
        <vt:i4>5</vt:i4>
      </vt:variant>
      <vt:variant>
        <vt:lpwstr>http://www.facebook.com/video/video.php?v=205365905315</vt:lpwstr>
      </vt:variant>
      <vt:variant>
        <vt:lpwstr/>
      </vt:variant>
      <vt:variant>
        <vt:i4>7471137</vt:i4>
      </vt:variant>
      <vt:variant>
        <vt:i4>27</vt:i4>
      </vt:variant>
      <vt:variant>
        <vt:i4>0</vt:i4>
      </vt:variant>
      <vt:variant>
        <vt:i4>5</vt:i4>
      </vt:variant>
      <vt:variant>
        <vt:lpwstr>http://www.youtube.com/watch?v=KOep8lElbyg</vt:lpwstr>
      </vt:variant>
      <vt:variant>
        <vt:lpwstr/>
      </vt:variant>
      <vt:variant>
        <vt:i4>7340152</vt:i4>
      </vt:variant>
      <vt:variant>
        <vt:i4>24</vt:i4>
      </vt:variant>
      <vt:variant>
        <vt:i4>0</vt:i4>
      </vt:variant>
      <vt:variant>
        <vt:i4>5</vt:i4>
      </vt:variant>
      <vt:variant>
        <vt:lpwstr>http://video.google.com/videoplay?docid=1471067750116006867</vt:lpwstr>
      </vt:variant>
      <vt:variant>
        <vt:lpwstr/>
      </vt:variant>
      <vt:variant>
        <vt:i4>5898334</vt:i4>
      </vt:variant>
      <vt:variant>
        <vt:i4>21</vt:i4>
      </vt:variant>
      <vt:variant>
        <vt:i4>0</vt:i4>
      </vt:variant>
      <vt:variant>
        <vt:i4>5</vt:i4>
      </vt:variant>
      <vt:variant>
        <vt:lpwstr>http://www.cultureunplugged.com/</vt:lpwstr>
      </vt:variant>
      <vt:variant>
        <vt:lpwstr/>
      </vt:variant>
      <vt:variant>
        <vt:i4>7536756</vt:i4>
      </vt:variant>
      <vt:variant>
        <vt:i4>18</vt:i4>
      </vt:variant>
      <vt:variant>
        <vt:i4>0</vt:i4>
      </vt:variant>
      <vt:variant>
        <vt:i4>5</vt:i4>
      </vt:variant>
      <vt:variant>
        <vt:lpwstr>http://video.google.com/videoplay?docid=6402085701762180999</vt:lpwstr>
      </vt:variant>
      <vt:variant>
        <vt:lpwstr/>
      </vt:variant>
      <vt:variant>
        <vt:i4>3080246</vt:i4>
      </vt:variant>
      <vt:variant>
        <vt:i4>15</vt:i4>
      </vt:variant>
      <vt:variant>
        <vt:i4>0</vt:i4>
      </vt:variant>
      <vt:variant>
        <vt:i4>5</vt:i4>
      </vt:variant>
      <vt:variant>
        <vt:lpwstr>http://www.monacofilmfestival.org/</vt:lpwstr>
      </vt:variant>
      <vt:variant>
        <vt:lpwstr/>
      </vt:variant>
      <vt:variant>
        <vt:i4>5898334</vt:i4>
      </vt:variant>
      <vt:variant>
        <vt:i4>12</vt:i4>
      </vt:variant>
      <vt:variant>
        <vt:i4>0</vt:i4>
      </vt:variant>
      <vt:variant>
        <vt:i4>5</vt:i4>
      </vt:variant>
      <vt:variant>
        <vt:lpwstr>http://www.cultureunplugged.com/</vt:lpwstr>
      </vt:variant>
      <vt:variant>
        <vt:lpwstr/>
      </vt:variant>
      <vt:variant>
        <vt:i4>4325466</vt:i4>
      </vt:variant>
      <vt:variant>
        <vt:i4>9</vt:i4>
      </vt:variant>
      <vt:variant>
        <vt:i4>0</vt:i4>
      </vt:variant>
      <vt:variant>
        <vt:i4>5</vt:i4>
      </vt:variant>
      <vt:variant>
        <vt:lpwstr>http://video.google.com/videoplay?docid=-8223358878714771673</vt:lpwstr>
      </vt:variant>
      <vt:variant>
        <vt:lpwstr/>
      </vt:variant>
      <vt:variant>
        <vt:i4>7602295</vt:i4>
      </vt:variant>
      <vt:variant>
        <vt:i4>6</vt:i4>
      </vt:variant>
      <vt:variant>
        <vt:i4>0</vt:i4>
      </vt:variant>
      <vt:variant>
        <vt:i4>5</vt:i4>
      </vt:variant>
      <vt:variant>
        <vt:lpwstr>http://www.youtube.com/watch?v=simlx9UYWu4</vt:lpwstr>
      </vt:variant>
      <vt:variant>
        <vt:lpwstr/>
      </vt:variant>
      <vt:variant>
        <vt:i4>6553647</vt:i4>
      </vt:variant>
      <vt:variant>
        <vt:i4>3</vt:i4>
      </vt:variant>
      <vt:variant>
        <vt:i4>0</vt:i4>
      </vt:variant>
      <vt:variant>
        <vt:i4>5</vt:i4>
      </vt:variant>
      <vt:variant>
        <vt:lpwstr>http://www.kan.art.pl/</vt:lpwstr>
      </vt:variant>
      <vt:variant>
        <vt:lpwstr/>
      </vt:variant>
      <vt:variant>
        <vt:i4>5898334</vt:i4>
      </vt:variant>
      <vt:variant>
        <vt:i4>0</vt:i4>
      </vt:variant>
      <vt:variant>
        <vt:i4>0</vt:i4>
      </vt:variant>
      <vt:variant>
        <vt:i4>5</vt:i4>
      </vt:variant>
      <vt:variant>
        <vt:lpwstr>http://www.cultureunplugged.com/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Wizard</dc:title>
  <dc:creator>Ghassan Khouja</dc:creator>
  <cp:lastModifiedBy>Ghassan</cp:lastModifiedBy>
  <cp:revision>5</cp:revision>
  <dcterms:created xsi:type="dcterms:W3CDTF">2011-11-06T11:53:00Z</dcterms:created>
  <dcterms:modified xsi:type="dcterms:W3CDTF">2011-11-28T09:20:00Z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</Properties>
</file>