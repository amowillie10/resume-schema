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476" w:rsidRDefault="00267476" w:rsidP="00267476">
      <w:pPr>
        <w:rPr>
          <w:sz w:val="16"/>
          <w:szCs w:val="16"/>
        </w:rPr>
      </w:pPr>
    </w:p>
    <w:p w:rsidR="00267476" w:rsidRDefault="00267476" w:rsidP="0026747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Cover Letter</w:t>
      </w:r>
    </w:p>
    <w:p w:rsidR="00267476" w:rsidRDefault="00267476" w:rsidP="00267476">
      <w:pPr>
        <w:jc w:val="both"/>
        <w:rPr>
          <w:b/>
          <w:bCs/>
          <w:sz w:val="32"/>
          <w:szCs w:val="32"/>
          <w:u w:val="single"/>
        </w:rPr>
      </w:pPr>
    </w:p>
    <w:p w:rsidR="00267476" w:rsidRDefault="006E3049" w:rsidP="00806180">
      <w:pPr>
        <w:shd w:val="clear" w:color="auto" w:fill="FFFFFF"/>
        <w:jc w:val="both"/>
        <w:rPr>
          <w:rFonts w:eastAsia="Times New Roman" w:cs="Arial"/>
          <w:color w:val="222222"/>
        </w:rPr>
      </w:pPr>
      <w:r>
        <w:rPr>
          <w:rFonts w:eastAsia="Times New Roman" w:cs="Arial"/>
          <w:color w:val="222222"/>
        </w:rPr>
        <w:t xml:space="preserve">I would like to introduce myself as </w:t>
      </w:r>
      <w:r w:rsidR="00267476">
        <w:rPr>
          <w:rFonts w:eastAsia="Times New Roman" w:cs="Arial"/>
          <w:color w:val="222222"/>
        </w:rPr>
        <w:t>Eslam Zaher, Project Management Professional (PMP®), Senior Planning Analyst</w:t>
      </w:r>
      <w:r w:rsidR="00FE20B3">
        <w:rPr>
          <w:rFonts w:eastAsia="Times New Roman" w:cs="Arial"/>
          <w:color w:val="222222"/>
        </w:rPr>
        <w:t xml:space="preserve"> and </w:t>
      </w:r>
      <w:r w:rsidR="00806180">
        <w:rPr>
          <w:rFonts w:eastAsia="Times New Roman" w:cs="Arial"/>
          <w:color w:val="222222"/>
        </w:rPr>
        <w:t>P</w:t>
      </w:r>
      <w:r>
        <w:rPr>
          <w:rFonts w:eastAsia="Times New Roman" w:cs="Arial"/>
          <w:color w:val="222222"/>
        </w:rPr>
        <w:t xml:space="preserve">lanning Team Leader </w:t>
      </w:r>
      <w:r w:rsidR="00267476">
        <w:rPr>
          <w:rFonts w:eastAsia="Times New Roman" w:cs="Arial"/>
          <w:color w:val="222222"/>
        </w:rPr>
        <w:t>at S</w:t>
      </w:r>
      <w:r w:rsidR="00E37F09">
        <w:rPr>
          <w:rFonts w:eastAsia="Times New Roman" w:cs="Arial"/>
          <w:color w:val="222222"/>
        </w:rPr>
        <w:t xml:space="preserve">EGAS LNG Plant (Gas Natural, </w:t>
      </w:r>
      <w:proofErr w:type="spellStart"/>
      <w:r w:rsidR="00E37F09">
        <w:rPr>
          <w:rFonts w:eastAsia="Times New Roman" w:cs="Arial"/>
          <w:color w:val="222222"/>
        </w:rPr>
        <w:t>Eni</w:t>
      </w:r>
      <w:proofErr w:type="spellEnd"/>
      <w:r w:rsidR="00267476">
        <w:rPr>
          <w:rFonts w:eastAsia="Times New Roman" w:cs="Arial"/>
          <w:color w:val="222222"/>
        </w:rPr>
        <w:t xml:space="preserve"> &amp; EGAS), Damietta Port, Egypt.</w:t>
      </w:r>
    </w:p>
    <w:p w:rsidR="00267476" w:rsidRDefault="00267476" w:rsidP="00267476">
      <w:pPr>
        <w:shd w:val="clear" w:color="auto" w:fill="FFFFFF"/>
        <w:jc w:val="both"/>
        <w:rPr>
          <w:rFonts w:eastAsia="Times New Roman" w:cs="Arial"/>
          <w:color w:val="222222"/>
        </w:rPr>
      </w:pPr>
    </w:p>
    <w:p w:rsidR="00EF5A1B" w:rsidRDefault="00267476" w:rsidP="00E37F09">
      <w:pPr>
        <w:shd w:val="clear" w:color="auto" w:fill="FFFFFF"/>
        <w:jc w:val="both"/>
        <w:rPr>
          <w:rFonts w:eastAsia="Times New Roman" w:cs="Arial"/>
          <w:color w:val="222222"/>
        </w:rPr>
      </w:pPr>
      <w:r>
        <w:rPr>
          <w:rFonts w:eastAsia="Times New Roman" w:cs="Arial"/>
          <w:color w:val="222222"/>
        </w:rPr>
        <w:t>I have an Integrated Technical Diploma in Oil &amp; Gas Process</w:t>
      </w:r>
      <w:r w:rsidR="00C579BF">
        <w:rPr>
          <w:rFonts w:eastAsia="Times New Roman" w:cs="Arial"/>
          <w:color w:val="222222"/>
        </w:rPr>
        <w:t>ing</w:t>
      </w:r>
      <w:r>
        <w:rPr>
          <w:rFonts w:eastAsia="Times New Roman" w:cs="Arial"/>
          <w:color w:val="222222"/>
        </w:rPr>
        <w:t>, in addition of being involved in the construction, pre-c</w:t>
      </w:r>
      <w:r w:rsidR="00E37F09">
        <w:rPr>
          <w:rFonts w:eastAsia="Times New Roman" w:cs="Arial"/>
          <w:color w:val="222222"/>
        </w:rPr>
        <w:t>ommissioning, commissioning, start-up, Operation and Maintenance phases</w:t>
      </w:r>
      <w:r>
        <w:rPr>
          <w:rFonts w:eastAsia="Times New Roman" w:cs="Arial"/>
          <w:color w:val="222222"/>
        </w:rPr>
        <w:t xml:space="preserve"> of 2 major plants in Egypt (MI</w:t>
      </w:r>
      <w:r w:rsidR="00EF5A1B">
        <w:rPr>
          <w:rFonts w:eastAsia="Times New Roman" w:cs="Arial"/>
          <w:color w:val="222222"/>
        </w:rPr>
        <w:t xml:space="preserve">DOR Refinery &amp; SEGAS LNG </w:t>
      </w:r>
      <w:r w:rsidR="00E37F09">
        <w:rPr>
          <w:rFonts w:eastAsia="Times New Roman" w:cs="Arial"/>
          <w:color w:val="222222"/>
        </w:rPr>
        <w:t>Plant</w:t>
      </w:r>
      <w:r w:rsidR="00EF5A1B">
        <w:rPr>
          <w:rFonts w:eastAsia="Times New Roman" w:cs="Arial"/>
          <w:color w:val="222222"/>
        </w:rPr>
        <w:t>).</w:t>
      </w:r>
    </w:p>
    <w:p w:rsidR="00EF5A1B" w:rsidRDefault="00EF5A1B" w:rsidP="00EF5A1B">
      <w:pPr>
        <w:shd w:val="clear" w:color="auto" w:fill="FFFFFF"/>
        <w:jc w:val="both"/>
        <w:rPr>
          <w:rFonts w:eastAsia="Times New Roman" w:cs="Arial"/>
          <w:color w:val="222222"/>
        </w:rPr>
      </w:pPr>
    </w:p>
    <w:p w:rsidR="00267476" w:rsidRDefault="00267476" w:rsidP="00E37F09">
      <w:pPr>
        <w:shd w:val="clear" w:color="auto" w:fill="FFFFFF"/>
        <w:jc w:val="both"/>
        <w:rPr>
          <w:rFonts w:eastAsia="Times New Roman" w:cs="Arial"/>
          <w:color w:val="222222"/>
        </w:rPr>
      </w:pPr>
      <w:r>
        <w:rPr>
          <w:rFonts w:eastAsia="Times New Roman" w:cs="Arial"/>
          <w:color w:val="222222"/>
        </w:rPr>
        <w:t>My most valuable achievement was lea</w:t>
      </w:r>
      <w:r w:rsidR="00CF5E3B">
        <w:rPr>
          <w:rFonts w:eastAsia="Times New Roman" w:cs="Arial"/>
          <w:color w:val="222222"/>
        </w:rPr>
        <w:t>ding the Steering C</w:t>
      </w:r>
      <w:r w:rsidR="00E37F09">
        <w:rPr>
          <w:rFonts w:eastAsia="Times New Roman" w:cs="Arial"/>
          <w:color w:val="222222"/>
        </w:rPr>
        <w:t>ommittee meetings of the first M</w:t>
      </w:r>
      <w:r>
        <w:rPr>
          <w:rFonts w:eastAsia="Times New Roman" w:cs="Arial"/>
          <w:color w:val="222222"/>
        </w:rPr>
        <w:t xml:space="preserve">ajor </w:t>
      </w:r>
      <w:r w:rsidR="00E37F09">
        <w:rPr>
          <w:rFonts w:eastAsia="Times New Roman" w:cs="Arial"/>
          <w:color w:val="222222"/>
        </w:rPr>
        <w:t>Plant S</w:t>
      </w:r>
      <w:r>
        <w:rPr>
          <w:rFonts w:eastAsia="Times New Roman" w:cs="Arial"/>
          <w:color w:val="222222"/>
        </w:rPr>
        <w:t>h</w:t>
      </w:r>
      <w:r w:rsidR="00E37F09">
        <w:rPr>
          <w:rFonts w:eastAsia="Times New Roman" w:cs="Arial"/>
          <w:color w:val="222222"/>
        </w:rPr>
        <w:t xml:space="preserve">utdown </w:t>
      </w:r>
      <w:r w:rsidR="00CF5E3B">
        <w:rPr>
          <w:rFonts w:eastAsia="Times New Roman" w:cs="Arial"/>
          <w:color w:val="222222"/>
        </w:rPr>
        <w:t>in 2010.</w:t>
      </w:r>
    </w:p>
    <w:p w:rsidR="004F6BB4" w:rsidRDefault="004F6BB4" w:rsidP="00267476">
      <w:pPr>
        <w:shd w:val="clear" w:color="auto" w:fill="FFFFFF"/>
        <w:jc w:val="both"/>
        <w:rPr>
          <w:rFonts w:eastAsia="Times New Roman" w:cs="Arial"/>
          <w:color w:val="222222"/>
        </w:rPr>
      </w:pPr>
    </w:p>
    <w:p w:rsidR="004F6BB4" w:rsidRDefault="004F6BB4" w:rsidP="00FB609C">
      <w:pPr>
        <w:shd w:val="clear" w:color="auto" w:fill="FFFFFF"/>
        <w:jc w:val="both"/>
        <w:rPr>
          <w:rFonts w:eastAsia="Times New Roman" w:cs="Arial"/>
          <w:color w:val="222222"/>
        </w:rPr>
      </w:pPr>
      <w:r>
        <w:rPr>
          <w:rFonts w:eastAsia="Times New Roman" w:cs="Arial"/>
          <w:color w:val="222222"/>
        </w:rPr>
        <w:t xml:space="preserve">The following are major </w:t>
      </w:r>
      <w:r w:rsidR="00BB211F">
        <w:rPr>
          <w:rFonts w:eastAsia="Times New Roman" w:cs="Arial"/>
          <w:color w:val="222222"/>
        </w:rPr>
        <w:t>Projects,</w:t>
      </w:r>
      <w:r>
        <w:rPr>
          <w:rFonts w:eastAsia="Times New Roman" w:cs="Arial"/>
          <w:color w:val="222222"/>
        </w:rPr>
        <w:t xml:space="preserve"> </w:t>
      </w:r>
      <w:r w:rsidR="00BB211F">
        <w:rPr>
          <w:rFonts w:eastAsia="Times New Roman" w:cs="Arial"/>
          <w:color w:val="222222"/>
        </w:rPr>
        <w:t>C</w:t>
      </w:r>
      <w:r>
        <w:rPr>
          <w:rFonts w:eastAsia="Times New Roman" w:cs="Arial"/>
          <w:color w:val="222222"/>
        </w:rPr>
        <w:t>ontracts</w:t>
      </w:r>
      <w:r w:rsidR="00BB211F">
        <w:rPr>
          <w:rFonts w:eastAsia="Times New Roman" w:cs="Arial"/>
          <w:color w:val="222222"/>
        </w:rPr>
        <w:t xml:space="preserve"> and Standards that</w:t>
      </w:r>
      <w:r>
        <w:rPr>
          <w:rFonts w:eastAsia="Times New Roman" w:cs="Arial"/>
          <w:color w:val="222222"/>
        </w:rPr>
        <w:t xml:space="preserve"> I </w:t>
      </w:r>
      <w:r w:rsidR="00FB609C">
        <w:rPr>
          <w:rFonts w:eastAsia="Times New Roman" w:cs="Arial"/>
          <w:color w:val="222222"/>
        </w:rPr>
        <w:t>got</w:t>
      </w:r>
      <w:r>
        <w:rPr>
          <w:rFonts w:eastAsia="Times New Roman" w:cs="Arial"/>
          <w:color w:val="222222"/>
        </w:rPr>
        <w:t xml:space="preserve"> to manage during these assignments: </w:t>
      </w:r>
    </w:p>
    <w:p w:rsidR="00267476" w:rsidRDefault="00267476" w:rsidP="00267476">
      <w:pPr>
        <w:jc w:val="both"/>
      </w:pPr>
    </w:p>
    <w:p w:rsidR="00267476" w:rsidRDefault="00E16DA5" w:rsidP="00893C37">
      <w:pPr>
        <w:numPr>
          <w:ilvl w:val="0"/>
          <w:numId w:val="26"/>
        </w:numPr>
        <w:jc w:val="lowKashida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Projects</w:t>
      </w:r>
      <w:r w:rsidR="00267476">
        <w:rPr>
          <w:b/>
          <w:bCs/>
          <w:sz w:val="22"/>
          <w:szCs w:val="22"/>
        </w:rPr>
        <w:t>:</w:t>
      </w:r>
    </w:p>
    <w:p w:rsidR="00267476" w:rsidRDefault="00267476" w:rsidP="00267476">
      <w:pPr>
        <w:jc w:val="lowKashida"/>
        <w:rPr>
          <w:sz w:val="16"/>
          <w:szCs w:val="16"/>
        </w:rPr>
      </w:pPr>
    </w:p>
    <w:p w:rsidR="00E16DA5" w:rsidRDefault="00E16DA5" w:rsidP="004F6BB4">
      <w:pPr>
        <w:numPr>
          <w:ilvl w:val="0"/>
          <w:numId w:val="24"/>
        </w:numPr>
      </w:pPr>
      <w:r>
        <w:t>10 Shutdown</w:t>
      </w:r>
      <w:r w:rsidR="006D1209">
        <w:t>s</w:t>
      </w:r>
      <w:r>
        <w:t xml:space="preserve"> Management Projects with the major scope of:</w:t>
      </w:r>
    </w:p>
    <w:p w:rsidR="00267476" w:rsidRDefault="00267476" w:rsidP="00E16DA5">
      <w:pPr>
        <w:numPr>
          <w:ilvl w:val="1"/>
          <w:numId w:val="24"/>
        </w:numPr>
      </w:pPr>
      <w:r>
        <w:t>GE/NP Frame 7 Gas Turbines Major Inspection.</w:t>
      </w:r>
    </w:p>
    <w:p w:rsidR="00267476" w:rsidRDefault="00267476" w:rsidP="00E16DA5">
      <w:pPr>
        <w:numPr>
          <w:ilvl w:val="1"/>
          <w:numId w:val="24"/>
        </w:numPr>
        <w:jc w:val="lowKashida"/>
      </w:pPr>
      <w:r>
        <w:t>GE/NP Frame 7 Gas Turbines Hot Gas Path Inspection.</w:t>
      </w:r>
    </w:p>
    <w:p w:rsidR="00267476" w:rsidRDefault="00267476" w:rsidP="00E16DA5">
      <w:pPr>
        <w:numPr>
          <w:ilvl w:val="1"/>
          <w:numId w:val="24"/>
        </w:numPr>
        <w:jc w:val="lowKashida"/>
      </w:pPr>
      <w:r>
        <w:t>GE/NP Frame 7 Gas Turbines Combustion Inspection.</w:t>
      </w:r>
    </w:p>
    <w:p w:rsidR="00267476" w:rsidRDefault="00267476" w:rsidP="00E16DA5">
      <w:pPr>
        <w:numPr>
          <w:ilvl w:val="1"/>
          <w:numId w:val="24"/>
        </w:numPr>
      </w:pPr>
      <w:r>
        <w:t>GE/NP Axial Compressor (AN200) Major Inspection.</w:t>
      </w:r>
    </w:p>
    <w:p w:rsidR="00267476" w:rsidRDefault="00267476" w:rsidP="00E16DA5">
      <w:pPr>
        <w:numPr>
          <w:ilvl w:val="1"/>
          <w:numId w:val="24"/>
        </w:numPr>
      </w:pPr>
      <w:r>
        <w:t>GE/NP Centrifugal Compressors (MCL1002), (BCL804) and (3MCL1405) Minor Inspection.</w:t>
      </w:r>
    </w:p>
    <w:p w:rsidR="00267476" w:rsidRDefault="00267476" w:rsidP="00E16DA5">
      <w:pPr>
        <w:numPr>
          <w:ilvl w:val="1"/>
          <w:numId w:val="24"/>
        </w:numPr>
      </w:pPr>
      <w:r>
        <w:t>HITACHI Frame 5 Gas Turbines CI and HGPI.</w:t>
      </w:r>
    </w:p>
    <w:p w:rsidR="00267476" w:rsidRDefault="00267476" w:rsidP="00E16DA5">
      <w:pPr>
        <w:numPr>
          <w:ilvl w:val="1"/>
          <w:numId w:val="24"/>
        </w:numPr>
      </w:pPr>
      <w:r>
        <w:t>SIEMENS Helper Motors Minor Inspections.</w:t>
      </w:r>
    </w:p>
    <w:p w:rsidR="00267476" w:rsidRDefault="00267476" w:rsidP="00E16DA5">
      <w:pPr>
        <w:numPr>
          <w:ilvl w:val="1"/>
          <w:numId w:val="24"/>
        </w:numPr>
        <w:jc w:val="lowKashida"/>
      </w:pPr>
      <w:r>
        <w:t>Regeneration Gas Heater Replacement.</w:t>
      </w:r>
    </w:p>
    <w:p w:rsidR="00267476" w:rsidRDefault="00267476" w:rsidP="00E16DA5">
      <w:pPr>
        <w:numPr>
          <w:ilvl w:val="1"/>
          <w:numId w:val="24"/>
        </w:numPr>
      </w:pPr>
      <w:r>
        <w:t>Mercury Bed Replacement.</w:t>
      </w:r>
    </w:p>
    <w:p w:rsidR="00267476" w:rsidRDefault="00267476" w:rsidP="00E16DA5">
      <w:pPr>
        <w:numPr>
          <w:ilvl w:val="1"/>
          <w:numId w:val="24"/>
        </w:numPr>
      </w:pPr>
      <w:r>
        <w:t>Driers Bed Replacement.</w:t>
      </w:r>
    </w:p>
    <w:p w:rsidR="00267476" w:rsidRDefault="00267476" w:rsidP="00E16DA5">
      <w:pPr>
        <w:numPr>
          <w:ilvl w:val="1"/>
          <w:numId w:val="24"/>
        </w:numPr>
        <w:jc w:val="lowKashida"/>
      </w:pPr>
      <w:r>
        <w:t>Acid Gas Removal and Solvent Regeneration Towers Inspections.</w:t>
      </w:r>
    </w:p>
    <w:p w:rsidR="00267476" w:rsidRDefault="00267476" w:rsidP="00E16DA5">
      <w:pPr>
        <w:numPr>
          <w:ilvl w:val="1"/>
          <w:numId w:val="24"/>
        </w:numPr>
        <w:jc w:val="lowKashida"/>
      </w:pPr>
      <w:r>
        <w:t>Static Equipment Legal Inspection.</w:t>
      </w:r>
    </w:p>
    <w:p w:rsidR="00267476" w:rsidRDefault="00267476" w:rsidP="00E16DA5">
      <w:pPr>
        <w:numPr>
          <w:ilvl w:val="1"/>
          <w:numId w:val="24"/>
        </w:numPr>
        <w:jc w:val="lowKashida"/>
      </w:pPr>
      <w:r>
        <w:t>LNG Loading Pumps Replacement.</w:t>
      </w:r>
    </w:p>
    <w:p w:rsidR="00267476" w:rsidRDefault="00267476" w:rsidP="00E16DA5">
      <w:pPr>
        <w:numPr>
          <w:ilvl w:val="1"/>
          <w:numId w:val="24"/>
        </w:numPr>
        <w:jc w:val="lowKashida"/>
      </w:pPr>
      <w:r>
        <w:t>By-Pass Lines Installation.</w:t>
      </w:r>
    </w:p>
    <w:p w:rsidR="006D1209" w:rsidRPr="006D1209" w:rsidRDefault="006D1209" w:rsidP="006D1209">
      <w:pPr>
        <w:numPr>
          <w:ilvl w:val="0"/>
          <w:numId w:val="24"/>
        </w:numPr>
        <w:jc w:val="lowKashida"/>
      </w:pPr>
      <w:r w:rsidRPr="006D1209">
        <w:t>Reliability Centered Maintenance (RCM) Implementation Project.</w:t>
      </w:r>
    </w:p>
    <w:p w:rsidR="006D1209" w:rsidRPr="006D1209" w:rsidRDefault="006D1209" w:rsidP="006D1209">
      <w:pPr>
        <w:numPr>
          <w:ilvl w:val="0"/>
          <w:numId w:val="24"/>
        </w:numPr>
        <w:jc w:val="lowKashida"/>
      </w:pPr>
      <w:r w:rsidRPr="006D1209">
        <w:t>CMMS Implementation Project.</w:t>
      </w:r>
    </w:p>
    <w:p w:rsidR="006D1209" w:rsidRPr="006D1209" w:rsidRDefault="006D1209" w:rsidP="006D1209">
      <w:pPr>
        <w:numPr>
          <w:ilvl w:val="0"/>
          <w:numId w:val="24"/>
        </w:numPr>
        <w:jc w:val="lowKashida"/>
      </w:pPr>
      <w:r w:rsidRPr="006D1209">
        <w:t>Project Management System Implementation (Oracle</w:t>
      </w:r>
      <w:r w:rsidRPr="006D1209">
        <w:rPr>
          <w:vertAlign w:val="superscript"/>
        </w:rPr>
        <w:t>®</w:t>
      </w:r>
      <w:r w:rsidRPr="006D1209">
        <w:t xml:space="preserve"> Primavera</w:t>
      </w:r>
      <w:r w:rsidRPr="006D1209">
        <w:rPr>
          <w:vertAlign w:val="superscript"/>
        </w:rPr>
        <w:t>®</w:t>
      </w:r>
      <w:r w:rsidRPr="006D1209">
        <w:t xml:space="preserve"> P6</w:t>
      </w:r>
      <w:r w:rsidRPr="006D1209">
        <w:rPr>
          <w:vertAlign w:val="superscript"/>
        </w:rPr>
        <w:t>®</w:t>
      </w:r>
      <w:r w:rsidRPr="006D1209">
        <w:t>).</w:t>
      </w:r>
    </w:p>
    <w:p w:rsidR="006D1209" w:rsidRPr="006D1209" w:rsidRDefault="006D1209" w:rsidP="006D1209">
      <w:pPr>
        <w:numPr>
          <w:ilvl w:val="0"/>
          <w:numId w:val="24"/>
        </w:numPr>
        <w:jc w:val="lowKashida"/>
      </w:pPr>
      <w:r w:rsidRPr="006D1209">
        <w:t>Emergency Diesel Generator Installation Project.</w:t>
      </w:r>
    </w:p>
    <w:p w:rsidR="006D1209" w:rsidRDefault="006D1209" w:rsidP="006D1209">
      <w:pPr>
        <w:numPr>
          <w:ilvl w:val="0"/>
          <w:numId w:val="24"/>
        </w:numPr>
        <w:jc w:val="lowKashida"/>
      </w:pPr>
      <w:r w:rsidRPr="006D1209">
        <w:t xml:space="preserve">Ethane Storage Package Installation Project. </w:t>
      </w:r>
    </w:p>
    <w:p w:rsidR="00267476" w:rsidRDefault="00E16DA5" w:rsidP="004F6BB4">
      <w:pPr>
        <w:numPr>
          <w:ilvl w:val="0"/>
          <w:numId w:val="24"/>
        </w:numPr>
        <w:jc w:val="lowKashida"/>
      </w:pPr>
      <w:r>
        <w:t xml:space="preserve">Long Term </w:t>
      </w:r>
      <w:r w:rsidR="00267476">
        <w:t>Equipment Preservation</w:t>
      </w:r>
      <w:r>
        <w:t xml:space="preserve"> Project</w:t>
      </w:r>
      <w:r w:rsidR="00267476">
        <w:t xml:space="preserve">. </w:t>
      </w:r>
    </w:p>
    <w:p w:rsidR="00267476" w:rsidRDefault="00267476" w:rsidP="004F6BB4">
      <w:pPr>
        <w:numPr>
          <w:ilvl w:val="0"/>
          <w:numId w:val="24"/>
        </w:numPr>
        <w:jc w:val="lowKashida"/>
      </w:pPr>
      <w:r>
        <w:t>Long Term Painting Project.</w:t>
      </w:r>
    </w:p>
    <w:p w:rsidR="00267476" w:rsidRDefault="00267476" w:rsidP="00267476">
      <w:pPr>
        <w:jc w:val="lowKashida"/>
      </w:pPr>
    </w:p>
    <w:p w:rsidR="00267476" w:rsidRDefault="00267476" w:rsidP="004F6BB4">
      <w:pPr>
        <w:numPr>
          <w:ilvl w:val="0"/>
          <w:numId w:val="21"/>
        </w:numPr>
        <w:jc w:val="lowKashida"/>
      </w:pPr>
      <w:r>
        <w:rPr>
          <w:b/>
          <w:bCs/>
          <w:sz w:val="22"/>
          <w:szCs w:val="22"/>
        </w:rPr>
        <w:t>Contracts:</w:t>
      </w:r>
    </w:p>
    <w:p w:rsidR="006A743F" w:rsidRDefault="006A743F" w:rsidP="00057A90"/>
    <w:p w:rsidR="00267476" w:rsidRDefault="00B03AF6" w:rsidP="00B03AF6">
      <w:pPr>
        <w:numPr>
          <w:ilvl w:val="0"/>
          <w:numId w:val="25"/>
        </w:numPr>
      </w:pPr>
      <w:r>
        <w:t>Long Term S</w:t>
      </w:r>
      <w:r w:rsidR="00267476">
        <w:t>ervice Agreement – Contractor: General Electric/</w:t>
      </w:r>
      <w:proofErr w:type="spellStart"/>
      <w:r w:rsidR="00267476">
        <w:t>Nuovo</w:t>
      </w:r>
      <w:proofErr w:type="spellEnd"/>
      <w:r w:rsidR="00267476">
        <w:t xml:space="preserve"> </w:t>
      </w:r>
      <w:proofErr w:type="spellStart"/>
      <w:r w:rsidR="00267476">
        <w:t>Pignone</w:t>
      </w:r>
      <w:proofErr w:type="spellEnd"/>
      <w:r w:rsidR="00267476">
        <w:t>.</w:t>
      </w:r>
    </w:p>
    <w:p w:rsidR="00267476" w:rsidRDefault="00B03AF6" w:rsidP="004F6BB4">
      <w:pPr>
        <w:numPr>
          <w:ilvl w:val="0"/>
          <w:numId w:val="25"/>
        </w:numPr>
      </w:pPr>
      <w:r>
        <w:t xml:space="preserve">Long Term </w:t>
      </w:r>
      <w:r w:rsidR="00267476">
        <w:t>Service Agreement – Contractor: HITACHI.</w:t>
      </w:r>
    </w:p>
    <w:p w:rsidR="00267476" w:rsidRDefault="00267476" w:rsidP="004F6BB4">
      <w:pPr>
        <w:numPr>
          <w:ilvl w:val="0"/>
          <w:numId w:val="25"/>
        </w:numPr>
      </w:pPr>
      <w:r>
        <w:t>Global Maintenance Contract – Contractor: Egyptian Maintenance Company.</w:t>
      </w:r>
    </w:p>
    <w:p w:rsidR="00267476" w:rsidRDefault="00267476" w:rsidP="004F6BB4">
      <w:pPr>
        <w:numPr>
          <w:ilvl w:val="0"/>
          <w:numId w:val="25"/>
        </w:numPr>
      </w:pPr>
      <w:r>
        <w:t xml:space="preserve">On Call Maintenance Contracts – Contractors: Atlas </w:t>
      </w:r>
      <w:proofErr w:type="spellStart"/>
      <w:r>
        <w:t>Copco</w:t>
      </w:r>
      <w:proofErr w:type="spellEnd"/>
      <w:r>
        <w:t xml:space="preserve"> and </w:t>
      </w:r>
      <w:proofErr w:type="spellStart"/>
      <w:r>
        <w:t>Mantrac</w:t>
      </w:r>
      <w:proofErr w:type="spellEnd"/>
      <w:r>
        <w:t xml:space="preserve"> (CAT).</w:t>
      </w:r>
    </w:p>
    <w:p w:rsidR="00267476" w:rsidRDefault="00267476" w:rsidP="004F6BB4">
      <w:pPr>
        <w:numPr>
          <w:ilvl w:val="0"/>
          <w:numId w:val="25"/>
        </w:numPr>
      </w:pPr>
      <w:r>
        <w:t xml:space="preserve">Turnaround Service Contracts, Vendor Service Calls – Contractors: Original Equipment Manufacturers. </w:t>
      </w:r>
    </w:p>
    <w:p w:rsidR="00BB211F" w:rsidRDefault="00BB211F" w:rsidP="00BB211F"/>
    <w:p w:rsidR="00BB211F" w:rsidRDefault="00BB211F" w:rsidP="00BB211F">
      <w:pPr>
        <w:numPr>
          <w:ilvl w:val="0"/>
          <w:numId w:val="21"/>
        </w:numPr>
        <w:jc w:val="lowKashida"/>
      </w:pPr>
      <w:r>
        <w:rPr>
          <w:b/>
          <w:bCs/>
          <w:sz w:val="22"/>
          <w:szCs w:val="22"/>
        </w:rPr>
        <w:t>Standards:</w:t>
      </w:r>
    </w:p>
    <w:p w:rsidR="00BB211F" w:rsidRDefault="00BB211F" w:rsidP="00BB211F"/>
    <w:p w:rsidR="00BB211F" w:rsidRDefault="00994BDD" w:rsidP="00994BDD">
      <w:pPr>
        <w:numPr>
          <w:ilvl w:val="0"/>
          <w:numId w:val="25"/>
        </w:numPr>
      </w:pPr>
      <w:r>
        <w:t>A Guide to Project Management Body of Knowledge (PMBOK</w:t>
      </w:r>
      <w:r w:rsidRPr="00994BDD">
        <w:rPr>
          <w:b/>
          <w:bCs/>
        </w:rPr>
        <w:t>®</w:t>
      </w:r>
      <w:r>
        <w:t xml:space="preserve"> Guide) – ANSI/PMI 99-001.</w:t>
      </w:r>
    </w:p>
    <w:p w:rsidR="003B662D" w:rsidRDefault="00994BDD" w:rsidP="00994BDD">
      <w:pPr>
        <w:numPr>
          <w:ilvl w:val="0"/>
          <w:numId w:val="25"/>
        </w:numPr>
      </w:pPr>
      <w:r>
        <w:t>Collection and Exchange of Reliability and Maintenance Data for Equipment – ANSI/</w:t>
      </w:r>
      <w:r w:rsidR="003B662D">
        <w:t>API 689.</w:t>
      </w:r>
    </w:p>
    <w:p w:rsidR="00994BDD" w:rsidRDefault="00994BDD" w:rsidP="00994BDD">
      <w:pPr>
        <w:numPr>
          <w:ilvl w:val="0"/>
          <w:numId w:val="25"/>
        </w:numPr>
      </w:pPr>
      <w:r>
        <w:t>Maintenance – Maintenance Key Performance Indicators – BS EN 15341.</w:t>
      </w:r>
    </w:p>
    <w:p w:rsidR="00C17C02" w:rsidRDefault="00C17C02" w:rsidP="00267476"/>
    <w:p w:rsidR="00267476" w:rsidRDefault="00267476" w:rsidP="00267476">
      <w:pPr>
        <w:rPr>
          <w:rFonts w:cs="Arial"/>
          <w:b/>
          <w:bCs/>
        </w:rPr>
      </w:pPr>
      <w:r>
        <w:rPr>
          <w:rFonts w:cs="Arial"/>
          <w:b/>
          <w:bCs/>
        </w:rPr>
        <w:t>Regards,</w:t>
      </w:r>
    </w:p>
    <w:p w:rsidR="00267476" w:rsidRDefault="00267476" w:rsidP="00267476">
      <w:pPr>
        <w:rPr>
          <w:rFonts w:cs="Arial"/>
          <w:b/>
          <w:bCs/>
        </w:rPr>
      </w:pPr>
    </w:p>
    <w:p w:rsidR="00BB211F" w:rsidRDefault="00267476" w:rsidP="004E3756">
      <w:pPr>
        <w:rPr>
          <w:rFonts w:cs="Arial"/>
          <w:b/>
          <w:bCs/>
        </w:rPr>
      </w:pPr>
      <w:r>
        <w:rPr>
          <w:rFonts w:cs="Arial"/>
          <w:b/>
          <w:bCs/>
        </w:rPr>
        <w:t>Eslam Zaher, PMP®</w:t>
      </w:r>
    </w:p>
    <w:p w:rsidR="004E3756" w:rsidRPr="004E3756" w:rsidRDefault="004E3756" w:rsidP="004E3756">
      <w:pPr>
        <w:rPr>
          <w:rFonts w:cs="Arial"/>
          <w:b/>
          <w:bCs/>
        </w:rPr>
      </w:pPr>
    </w:p>
    <w:tbl>
      <w:tblPr>
        <w:tblpPr w:leftFromText="180" w:rightFromText="180" w:vertAnchor="text" w:horzAnchor="margin" w:tblpY="856"/>
        <w:tblOverlap w:val="never"/>
        <w:tblW w:w="0" w:type="auto"/>
        <w:tblLook w:val="0000" w:firstRow="0" w:lastRow="0" w:firstColumn="0" w:lastColumn="0" w:noHBand="0" w:noVBand="0"/>
      </w:tblPr>
      <w:tblGrid>
        <w:gridCol w:w="3508"/>
        <w:gridCol w:w="1500"/>
        <w:gridCol w:w="2480"/>
      </w:tblGrid>
      <w:tr w:rsidR="00C5362F" w:rsidRPr="00D62ACF" w:rsidTr="00BB00B9">
        <w:trPr>
          <w:trHeight w:val="288"/>
        </w:trPr>
        <w:tc>
          <w:tcPr>
            <w:tcW w:w="3508" w:type="dxa"/>
            <w:vAlign w:val="center"/>
          </w:tcPr>
          <w:p w:rsidR="00C5362F" w:rsidRPr="00C5362F" w:rsidRDefault="00C5362F" w:rsidP="00BB00B9">
            <w:pPr>
              <w:pStyle w:val="Address2"/>
              <w:jc w:val="left"/>
              <w:rPr>
                <w:b/>
                <w:bCs/>
                <w:sz w:val="20"/>
              </w:rPr>
            </w:pPr>
            <w:r w:rsidRPr="00C5362F">
              <w:rPr>
                <w:b/>
                <w:bCs/>
                <w:sz w:val="20"/>
              </w:rPr>
              <w:lastRenderedPageBreak/>
              <w:t>Personal Information:</w:t>
            </w:r>
          </w:p>
        </w:tc>
        <w:tc>
          <w:tcPr>
            <w:tcW w:w="1500" w:type="dxa"/>
            <w:vAlign w:val="center"/>
          </w:tcPr>
          <w:p w:rsidR="00C5362F" w:rsidRPr="00D62ACF" w:rsidRDefault="00C5362F" w:rsidP="00BB00B9">
            <w:pPr>
              <w:pStyle w:val="Address1"/>
              <w:jc w:val="left"/>
              <w:rPr>
                <w:sz w:val="20"/>
              </w:rPr>
            </w:pPr>
          </w:p>
        </w:tc>
        <w:tc>
          <w:tcPr>
            <w:tcW w:w="2480" w:type="dxa"/>
            <w:vAlign w:val="center"/>
          </w:tcPr>
          <w:p w:rsidR="00C5362F" w:rsidRDefault="00C5362F" w:rsidP="00BB00B9">
            <w:pPr>
              <w:pStyle w:val="Address1"/>
              <w:jc w:val="left"/>
              <w:rPr>
                <w:sz w:val="20"/>
              </w:rPr>
            </w:pPr>
          </w:p>
        </w:tc>
      </w:tr>
      <w:tr w:rsidR="00841B0A" w:rsidRPr="00D62ACF" w:rsidTr="00BB00B9">
        <w:trPr>
          <w:trHeight w:val="288"/>
        </w:trPr>
        <w:tc>
          <w:tcPr>
            <w:tcW w:w="3508" w:type="dxa"/>
            <w:vAlign w:val="center"/>
          </w:tcPr>
          <w:p w:rsidR="00841B0A" w:rsidRPr="00D62ACF" w:rsidRDefault="00841B0A" w:rsidP="00BB00B9">
            <w:pPr>
              <w:pStyle w:val="Address2"/>
              <w:jc w:val="left"/>
              <w:rPr>
                <w:sz w:val="20"/>
              </w:rPr>
            </w:pPr>
            <w:r w:rsidRPr="00D62ACF">
              <w:rPr>
                <w:sz w:val="20"/>
              </w:rPr>
              <w:t xml:space="preserve">Address: </w:t>
            </w:r>
            <w:smartTag w:uri="urn:schemas-microsoft-com:office:smarttags" w:element="City">
              <w:r w:rsidRPr="00D62ACF">
                <w:rPr>
                  <w:sz w:val="20"/>
                </w:rPr>
                <w:t>Miami</w:t>
              </w:r>
            </w:smartTag>
            <w:r w:rsidRPr="00D62ACF">
              <w:rPr>
                <w:sz w:val="20"/>
              </w:rPr>
              <w:t xml:space="preserve"> – </w:t>
            </w:r>
            <w:smartTag w:uri="urn:schemas-microsoft-com:office:smarttags" w:element="City">
              <w:r w:rsidRPr="00D62ACF">
                <w:rPr>
                  <w:sz w:val="20"/>
                </w:rPr>
                <w:t>Alexandria</w:t>
              </w:r>
            </w:smartTag>
            <w:r>
              <w:rPr>
                <w:sz w:val="20"/>
              </w:rPr>
              <w:t xml:space="preserve"> –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sz w:val="20"/>
                  </w:rPr>
                  <w:t>Egypt</w:t>
                </w:r>
              </w:smartTag>
            </w:smartTag>
            <w:r>
              <w:rPr>
                <w:sz w:val="20"/>
              </w:rPr>
              <w:t xml:space="preserve"> </w:t>
            </w:r>
          </w:p>
        </w:tc>
        <w:tc>
          <w:tcPr>
            <w:tcW w:w="1500" w:type="dxa"/>
            <w:vAlign w:val="center"/>
          </w:tcPr>
          <w:p w:rsidR="00841B0A" w:rsidRPr="00D62ACF" w:rsidRDefault="00841B0A" w:rsidP="00BB00B9">
            <w:pPr>
              <w:pStyle w:val="Address1"/>
              <w:jc w:val="left"/>
              <w:rPr>
                <w:sz w:val="20"/>
              </w:rPr>
            </w:pPr>
            <w:r w:rsidRPr="00D62ACF">
              <w:rPr>
                <w:sz w:val="20"/>
              </w:rPr>
              <w:t>Age: 3</w:t>
            </w:r>
            <w:r w:rsidR="00933C12">
              <w:rPr>
                <w:sz w:val="20"/>
              </w:rPr>
              <w:t>7</w:t>
            </w:r>
            <w:r w:rsidR="00391103">
              <w:rPr>
                <w:sz w:val="20"/>
              </w:rPr>
              <w:t xml:space="preserve"> </w:t>
            </w:r>
            <w:r w:rsidRPr="00D62ACF">
              <w:rPr>
                <w:sz w:val="20"/>
              </w:rPr>
              <w:t>Years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0" w:type="dxa"/>
            <w:vAlign w:val="center"/>
          </w:tcPr>
          <w:p w:rsidR="00841B0A" w:rsidRPr="00D62ACF" w:rsidRDefault="00841B0A" w:rsidP="00BB00B9">
            <w:pPr>
              <w:pStyle w:val="Address1"/>
              <w:jc w:val="left"/>
              <w:rPr>
                <w:sz w:val="20"/>
              </w:rPr>
            </w:pPr>
            <w:r>
              <w:rPr>
                <w:sz w:val="20"/>
              </w:rPr>
              <w:t>Nationality: Egyptian</w:t>
            </w:r>
          </w:p>
        </w:tc>
      </w:tr>
      <w:tr w:rsidR="00E914A4" w:rsidRPr="00D62ACF" w:rsidTr="00BB00B9">
        <w:trPr>
          <w:trHeight w:val="288"/>
        </w:trPr>
        <w:tc>
          <w:tcPr>
            <w:tcW w:w="3508" w:type="dxa"/>
            <w:vAlign w:val="center"/>
          </w:tcPr>
          <w:p w:rsidR="00E914A4" w:rsidRPr="00D62ACF" w:rsidRDefault="00E914A4" w:rsidP="00BB00B9">
            <w:pPr>
              <w:pStyle w:val="Address2"/>
              <w:jc w:val="left"/>
              <w:rPr>
                <w:sz w:val="20"/>
              </w:rPr>
            </w:pPr>
            <w:r w:rsidRPr="00D62ACF">
              <w:rPr>
                <w:sz w:val="20"/>
              </w:rPr>
              <w:t>Marital Status: Married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E914A4" w:rsidRPr="00884D3A" w:rsidRDefault="005746F9" w:rsidP="00BB00B9">
            <w:pPr>
              <w:pStyle w:val="Address1"/>
              <w:jc w:val="left"/>
              <w:rPr>
                <w:sz w:val="20"/>
              </w:rPr>
            </w:pPr>
            <w:r>
              <w:rPr>
                <w:sz w:val="20"/>
              </w:rPr>
              <w:t>e-m</w:t>
            </w:r>
            <w:r w:rsidR="00E914A4" w:rsidRPr="00884D3A">
              <w:rPr>
                <w:sz w:val="20"/>
              </w:rPr>
              <w:t xml:space="preserve">ail: </w:t>
            </w:r>
          </w:p>
        </w:tc>
        <w:tc>
          <w:tcPr>
            <w:tcW w:w="2480" w:type="dxa"/>
            <w:vAlign w:val="center"/>
          </w:tcPr>
          <w:p w:rsidR="00E914A4" w:rsidRPr="00884D3A" w:rsidRDefault="00BD1FE2" w:rsidP="00BB00B9">
            <w:pPr>
              <w:pStyle w:val="Address1"/>
              <w:jc w:val="left"/>
              <w:rPr>
                <w:sz w:val="20"/>
              </w:rPr>
            </w:pPr>
            <w:hyperlink r:id="rId9" w:history="1">
              <w:r w:rsidR="00E914A4" w:rsidRPr="00884D3A">
                <w:rPr>
                  <w:rStyle w:val="Hyperlink"/>
                  <w:sz w:val="20"/>
                  <w:u w:val="none"/>
                </w:rPr>
                <w:t>eslam.zaher@gmail.com</w:t>
              </w:r>
            </w:hyperlink>
          </w:p>
        </w:tc>
      </w:tr>
      <w:tr w:rsidR="00E914A4" w:rsidRPr="00D62ACF" w:rsidTr="00BB00B9">
        <w:trPr>
          <w:trHeight w:val="288"/>
        </w:trPr>
        <w:tc>
          <w:tcPr>
            <w:tcW w:w="3508" w:type="dxa"/>
            <w:vAlign w:val="center"/>
          </w:tcPr>
          <w:p w:rsidR="00E914A4" w:rsidRPr="00D62ACF" w:rsidRDefault="00E914A4" w:rsidP="00BB00B9">
            <w:pPr>
              <w:pStyle w:val="Address2"/>
              <w:jc w:val="left"/>
              <w:rPr>
                <w:sz w:val="20"/>
              </w:rPr>
            </w:pPr>
            <w:smartTag w:uri="urn:schemas-microsoft-com:office:smarttags" w:element="City">
              <w:smartTag w:uri="urn:schemas-microsoft-com:office:smarttags" w:element="place">
                <w:r w:rsidRPr="00D62ACF">
                  <w:rPr>
                    <w:sz w:val="20"/>
                  </w:rPr>
                  <w:t>Mobile</w:t>
                </w:r>
              </w:smartTag>
            </w:smartTag>
            <w:r w:rsidR="002469A3">
              <w:rPr>
                <w:sz w:val="20"/>
              </w:rPr>
              <w:t>: +2</w:t>
            </w:r>
            <w:r w:rsidRPr="00D62ACF">
              <w:rPr>
                <w:sz w:val="20"/>
              </w:rPr>
              <w:t>0</w:t>
            </w:r>
            <w:r w:rsidR="002469A3">
              <w:rPr>
                <w:sz w:val="20"/>
              </w:rPr>
              <w:t xml:space="preserve"> </w:t>
            </w:r>
            <w:r w:rsidRPr="00D62ACF">
              <w:rPr>
                <w:sz w:val="20"/>
              </w:rPr>
              <w:t>10</w:t>
            </w:r>
            <w:r w:rsidR="00E65F27">
              <w:rPr>
                <w:sz w:val="20"/>
              </w:rPr>
              <w:t>0</w:t>
            </w:r>
            <w:r w:rsidRPr="00D62ACF">
              <w:rPr>
                <w:sz w:val="20"/>
              </w:rPr>
              <w:t xml:space="preserve"> 300 72 98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E914A4" w:rsidRPr="00884D3A" w:rsidRDefault="00E914A4" w:rsidP="00BB00B9">
            <w:pPr>
              <w:pStyle w:val="Address1"/>
              <w:jc w:val="left"/>
              <w:rPr>
                <w:sz w:val="20"/>
              </w:rPr>
            </w:pPr>
          </w:p>
        </w:tc>
        <w:tc>
          <w:tcPr>
            <w:tcW w:w="2480" w:type="dxa"/>
            <w:vAlign w:val="center"/>
          </w:tcPr>
          <w:p w:rsidR="00E914A4" w:rsidRPr="00025964" w:rsidRDefault="00BD1FE2" w:rsidP="00BB00B9">
            <w:pPr>
              <w:pStyle w:val="Address1"/>
              <w:jc w:val="left"/>
              <w:rPr>
                <w:color w:val="0000FF"/>
                <w:sz w:val="20"/>
              </w:rPr>
            </w:pPr>
            <w:hyperlink r:id="rId10" w:history="1">
              <w:r w:rsidR="00025964" w:rsidRPr="00025964">
                <w:rPr>
                  <w:color w:val="0000FF"/>
                  <w:sz w:val="20"/>
                </w:rPr>
                <w:t>ezaher@segas.com</w:t>
              </w:r>
            </w:hyperlink>
            <w:r w:rsidR="00025964" w:rsidRPr="00025964">
              <w:rPr>
                <w:color w:val="0000FF"/>
                <w:sz w:val="20"/>
              </w:rPr>
              <w:t>.eg</w:t>
            </w:r>
          </w:p>
        </w:tc>
      </w:tr>
    </w:tbl>
    <w:p w:rsidR="008E5C76" w:rsidRPr="008E5C76" w:rsidRDefault="009B2202" w:rsidP="008E5C76">
      <w:pPr>
        <w:pStyle w:val="HeadingBase"/>
      </w:pPr>
      <w:r>
        <w:rPr>
          <w:noProof/>
        </w:rPr>
        <w:drawing>
          <wp:inline distT="0" distB="0" distL="0" distR="0">
            <wp:extent cx="1390650" cy="1390650"/>
            <wp:effectExtent l="0" t="0" r="0" b="0"/>
            <wp:docPr id="3" name="Picture 3" descr="D:\Eslam\Private\Resume\Latest\Eslam_220214_Sm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Eslam\Private\Resume\Latest\Eslam_220214_Smile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387" w:rsidRDefault="007F5FD2" w:rsidP="007F5FD2">
      <w:pPr>
        <w:pStyle w:val="Name"/>
        <w:rPr>
          <w:rFonts w:ascii="Arial" w:hAnsi="Arial"/>
          <w:b/>
          <w:bCs/>
          <w:spacing w:val="0"/>
          <w:sz w:val="16"/>
          <w:szCs w:val="16"/>
        </w:rPr>
      </w:pPr>
      <w:r>
        <w:rPr>
          <w:rFonts w:ascii="Arial" w:hAnsi="Arial" w:cs="Arial"/>
          <w:b/>
          <w:bCs/>
          <w:sz w:val="44"/>
          <w:szCs w:val="44"/>
        </w:rPr>
        <w:t xml:space="preserve">Eslam </w:t>
      </w:r>
      <w:r w:rsidR="00326BA6" w:rsidRPr="00C5362F">
        <w:rPr>
          <w:rFonts w:ascii="Arial" w:hAnsi="Arial" w:cs="Arial"/>
          <w:b/>
          <w:bCs/>
          <w:sz w:val="44"/>
          <w:szCs w:val="44"/>
        </w:rPr>
        <w:t>Zaher</w:t>
      </w:r>
      <w:r w:rsidR="002C226B">
        <w:rPr>
          <w:rFonts w:ascii="Arial" w:hAnsi="Arial" w:cs="Arial"/>
          <w:b/>
          <w:bCs/>
          <w:sz w:val="44"/>
          <w:szCs w:val="44"/>
        </w:rPr>
        <w:t xml:space="preserve">, </w:t>
      </w:r>
      <w:r w:rsidR="002C226B" w:rsidRPr="002C226B">
        <w:rPr>
          <w:rFonts w:ascii="Arial" w:hAnsi="Arial" w:cs="Arial"/>
          <w:b/>
          <w:bCs/>
          <w:sz w:val="44"/>
          <w:szCs w:val="44"/>
        </w:rPr>
        <w:t>PMP®</w:t>
      </w:r>
      <w:r w:rsidR="000238F8">
        <w:rPr>
          <w:sz w:val="40"/>
          <w:szCs w:val="40"/>
        </w:rPr>
        <w:tab/>
      </w:r>
    </w:p>
    <w:tbl>
      <w:tblPr>
        <w:tblW w:w="10702" w:type="dxa"/>
        <w:tblInd w:w="-292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020"/>
        <w:gridCol w:w="4341"/>
        <w:gridCol w:w="4341"/>
      </w:tblGrid>
      <w:tr w:rsidR="00B45387" w:rsidTr="00CF5E3B">
        <w:tc>
          <w:tcPr>
            <w:tcW w:w="2020" w:type="dxa"/>
          </w:tcPr>
          <w:p w:rsidR="00B45387" w:rsidRDefault="00717074" w:rsidP="00314DA2">
            <w:pPr>
              <w:pStyle w:val="SectionTitle"/>
            </w:pPr>
            <w:r>
              <w:t xml:space="preserve">1. </w:t>
            </w:r>
            <w:r w:rsidR="00B45387">
              <w:t>Objective</w:t>
            </w:r>
          </w:p>
        </w:tc>
        <w:tc>
          <w:tcPr>
            <w:tcW w:w="8682" w:type="dxa"/>
            <w:gridSpan w:val="2"/>
          </w:tcPr>
          <w:p w:rsidR="00B45387" w:rsidRPr="00C030BD" w:rsidRDefault="00841B0A" w:rsidP="00B60139">
            <w:pPr>
              <w:pStyle w:val="Objective"/>
              <w:jc w:val="lowKashida"/>
              <w:rPr>
                <w:b/>
                <w:bCs/>
              </w:rPr>
            </w:pPr>
            <w:r>
              <w:rPr>
                <w:b/>
                <w:bCs/>
              </w:rPr>
              <w:t xml:space="preserve">Seeking </w:t>
            </w:r>
            <w:r w:rsidR="00097A1A">
              <w:rPr>
                <w:b/>
                <w:bCs/>
              </w:rPr>
              <w:t>a</w:t>
            </w:r>
            <w:r w:rsidR="00AF0145">
              <w:rPr>
                <w:b/>
                <w:bCs/>
              </w:rPr>
              <w:t xml:space="preserve"> Senior</w:t>
            </w:r>
            <w:r>
              <w:rPr>
                <w:b/>
                <w:bCs/>
              </w:rPr>
              <w:t xml:space="preserve"> </w:t>
            </w:r>
            <w:r w:rsidR="00E925F2">
              <w:rPr>
                <w:b/>
                <w:bCs/>
              </w:rPr>
              <w:t>Position</w:t>
            </w:r>
            <w:r w:rsidR="001766BB">
              <w:rPr>
                <w:b/>
                <w:bCs/>
              </w:rPr>
              <w:t xml:space="preserve"> in a</w:t>
            </w:r>
            <w:r w:rsidR="00025964">
              <w:rPr>
                <w:b/>
                <w:bCs/>
              </w:rPr>
              <w:t xml:space="preserve"> Multinational Oil, Gas or Petrochemical</w:t>
            </w:r>
            <w:r w:rsidR="001766BB">
              <w:rPr>
                <w:b/>
                <w:bCs/>
              </w:rPr>
              <w:t xml:space="preserve"> C</w:t>
            </w:r>
            <w:r w:rsidR="00F63BEE">
              <w:rPr>
                <w:b/>
                <w:bCs/>
              </w:rPr>
              <w:t>ompany</w:t>
            </w:r>
            <w:r w:rsidR="00025964">
              <w:rPr>
                <w:b/>
                <w:bCs/>
              </w:rPr>
              <w:t>, in which</w:t>
            </w:r>
            <w:r w:rsidR="007F24A3">
              <w:rPr>
                <w:b/>
                <w:bCs/>
              </w:rPr>
              <w:t xml:space="preserve"> I would be able to deploy my 1</w:t>
            </w:r>
            <w:r w:rsidR="00B60139">
              <w:rPr>
                <w:b/>
                <w:bCs/>
              </w:rPr>
              <w:t>4</w:t>
            </w:r>
            <w:r w:rsidR="00025964">
              <w:rPr>
                <w:b/>
                <w:bCs/>
              </w:rPr>
              <w:t xml:space="preserve"> years of experience</w:t>
            </w:r>
            <w:r w:rsidR="00022409">
              <w:rPr>
                <w:b/>
                <w:bCs/>
              </w:rPr>
              <w:t xml:space="preserve"> in </w:t>
            </w:r>
            <w:r w:rsidR="008835A9">
              <w:rPr>
                <w:b/>
                <w:bCs/>
              </w:rPr>
              <w:t>Maintenance</w:t>
            </w:r>
            <w:r w:rsidR="00022409">
              <w:rPr>
                <w:b/>
                <w:bCs/>
              </w:rPr>
              <w:t xml:space="preserve"> Planning</w:t>
            </w:r>
            <w:r w:rsidR="00851AE2">
              <w:rPr>
                <w:b/>
                <w:bCs/>
              </w:rPr>
              <w:t xml:space="preserve">, </w:t>
            </w:r>
            <w:r w:rsidR="00BF05DE">
              <w:rPr>
                <w:b/>
                <w:bCs/>
              </w:rPr>
              <w:t xml:space="preserve">Shutdown Planning, Risk Management </w:t>
            </w:r>
            <w:r w:rsidR="001F2778">
              <w:rPr>
                <w:b/>
                <w:bCs/>
              </w:rPr>
              <w:t xml:space="preserve">and </w:t>
            </w:r>
            <w:r w:rsidR="00512C4A">
              <w:rPr>
                <w:b/>
                <w:bCs/>
              </w:rPr>
              <w:t xml:space="preserve">Project </w:t>
            </w:r>
            <w:r w:rsidR="00A32B2C">
              <w:rPr>
                <w:b/>
                <w:bCs/>
              </w:rPr>
              <w:t>Management</w:t>
            </w:r>
            <w:r w:rsidR="00F63BEE">
              <w:rPr>
                <w:b/>
                <w:bCs/>
              </w:rPr>
              <w:t>.</w:t>
            </w:r>
          </w:p>
        </w:tc>
      </w:tr>
      <w:tr w:rsidR="00B45387" w:rsidTr="00CF5E3B">
        <w:tc>
          <w:tcPr>
            <w:tcW w:w="2020" w:type="dxa"/>
          </w:tcPr>
          <w:p w:rsidR="00B45387" w:rsidRDefault="00717074" w:rsidP="00314DA2">
            <w:pPr>
              <w:pStyle w:val="SectionTitle"/>
            </w:pPr>
            <w:r>
              <w:t xml:space="preserve">2. </w:t>
            </w:r>
            <w:r w:rsidR="00FF2046">
              <w:t xml:space="preserve">Professional </w:t>
            </w:r>
            <w:r w:rsidR="00B45387">
              <w:t>Experience</w:t>
            </w:r>
          </w:p>
        </w:tc>
        <w:tc>
          <w:tcPr>
            <w:tcW w:w="8682" w:type="dxa"/>
            <w:gridSpan w:val="2"/>
          </w:tcPr>
          <w:p w:rsidR="003E2E2A" w:rsidRPr="003E2E2A" w:rsidRDefault="00DD19B7" w:rsidP="002F2DB8">
            <w:pPr>
              <w:pStyle w:val="CompanyNameOne"/>
            </w:pPr>
            <w:r>
              <w:t xml:space="preserve">Union </w:t>
            </w:r>
            <w:proofErr w:type="spellStart"/>
            <w:r>
              <w:t>Fenosa</w:t>
            </w:r>
            <w:proofErr w:type="spellEnd"/>
            <w:r>
              <w:t xml:space="preserve"> Gas - </w:t>
            </w:r>
            <w:r w:rsidR="00097A1A" w:rsidRPr="00C030BD">
              <w:t>Spanish Egyptian Gas Co. (SEGAS</w:t>
            </w:r>
            <w:r w:rsidR="00097A1A">
              <w:t>)</w:t>
            </w:r>
            <w:r w:rsidR="002C46D1">
              <w:t xml:space="preserve">    </w:t>
            </w:r>
            <w:r w:rsidR="00097A1A" w:rsidRPr="00C030BD">
              <w:t xml:space="preserve">Damietta LNG Plant  </w:t>
            </w:r>
          </w:p>
          <w:p w:rsidR="00BC3B23" w:rsidRDefault="00A60D81" w:rsidP="00AF6DB5">
            <w:pPr>
              <w:pStyle w:val="JobTitle"/>
            </w:pPr>
            <w:r w:rsidRPr="00CD3F3D">
              <w:rPr>
                <w:rFonts w:ascii="Arial" w:hAnsi="Arial"/>
                <w:b/>
                <w:bCs/>
                <w:spacing w:val="0"/>
              </w:rPr>
              <w:t xml:space="preserve">2006 </w:t>
            </w:r>
            <w:r w:rsidR="00AF6DB5">
              <w:rPr>
                <w:rFonts w:ascii="Arial" w:hAnsi="Arial"/>
                <w:b/>
                <w:bCs/>
                <w:spacing w:val="0"/>
              </w:rPr>
              <w:t>Current Date</w:t>
            </w:r>
            <w:r w:rsidR="005E3671">
              <w:tab/>
            </w:r>
            <w:r w:rsidR="00097A1A">
              <w:t>Maintenance Planning Analyst</w:t>
            </w:r>
          </w:p>
          <w:p w:rsidR="00A60D81" w:rsidRDefault="00A60D81" w:rsidP="00A60D81">
            <w:pPr>
              <w:pStyle w:val="JobTitle"/>
            </w:pPr>
            <w:r w:rsidRPr="00CD3F3D">
              <w:rPr>
                <w:rFonts w:ascii="Arial" w:hAnsi="Arial"/>
                <w:b/>
                <w:bCs/>
                <w:spacing w:val="0"/>
              </w:rPr>
              <w:t>2003-2005</w:t>
            </w:r>
            <w:r w:rsidR="005E3671">
              <w:tab/>
            </w:r>
            <w:r w:rsidR="00AF6DB5">
              <w:tab/>
            </w:r>
            <w:r>
              <w:t>Maintenance Planning Assistant</w:t>
            </w:r>
          </w:p>
          <w:p w:rsidR="00BF4866" w:rsidRPr="00BF4866" w:rsidRDefault="00BF4866" w:rsidP="00BF4866">
            <w:pPr>
              <w:pStyle w:val="Achievement"/>
              <w:numPr>
                <w:ilvl w:val="0"/>
                <w:numId w:val="0"/>
              </w:numPr>
            </w:pPr>
          </w:p>
          <w:p w:rsidR="001B5D9B" w:rsidRDefault="008E1FC4" w:rsidP="006A5627">
            <w:pPr>
              <w:pStyle w:val="Achievement"/>
              <w:numPr>
                <w:ilvl w:val="0"/>
                <w:numId w:val="2"/>
              </w:numPr>
            </w:pPr>
            <w:r>
              <w:t>L</w:t>
            </w:r>
            <w:r w:rsidR="00EF7960">
              <w:t xml:space="preserve">eading </w:t>
            </w:r>
            <w:r>
              <w:t>Company/Contractor Planners</w:t>
            </w:r>
            <w:r w:rsidR="001B5D9B">
              <w:t xml:space="preserve"> </w:t>
            </w:r>
            <w:r w:rsidR="00EF7960">
              <w:t xml:space="preserve">during all </w:t>
            </w:r>
            <w:r w:rsidR="006A5627">
              <w:t>Project</w:t>
            </w:r>
            <w:r w:rsidR="00EF7960">
              <w:t xml:space="preserve"> Management Phases</w:t>
            </w:r>
            <w:r>
              <w:t>, e</w:t>
            </w:r>
            <w:r w:rsidRPr="008E1FC4">
              <w:t xml:space="preserve">nsuring that all </w:t>
            </w:r>
            <w:r w:rsidR="006A5627">
              <w:t>Project</w:t>
            </w:r>
            <w:r w:rsidRPr="008E1FC4">
              <w:t xml:space="preserve"> activities are planned in accordance with </w:t>
            </w:r>
            <w:r>
              <w:t>Company IMS Procedures, L</w:t>
            </w:r>
            <w:r w:rsidRPr="008E1FC4">
              <w:t>egi</w:t>
            </w:r>
            <w:r>
              <w:t>slative R</w:t>
            </w:r>
            <w:r w:rsidR="00D60D61">
              <w:t>equirements, Industry Best P</w:t>
            </w:r>
            <w:r w:rsidRPr="008E1FC4">
              <w:t>ractice</w:t>
            </w:r>
            <w:r>
              <w:t>s</w:t>
            </w:r>
            <w:r w:rsidR="00F65E25">
              <w:t xml:space="preserve"> – with the main duties of </w:t>
            </w:r>
            <w:r w:rsidR="001B5D9B">
              <w:t>:</w:t>
            </w:r>
          </w:p>
          <w:p w:rsidR="001B5D9B" w:rsidRDefault="00F65E25" w:rsidP="00561D02">
            <w:pPr>
              <w:pStyle w:val="Achievement"/>
              <w:numPr>
                <w:ilvl w:val="1"/>
                <w:numId w:val="7"/>
              </w:numPr>
            </w:pPr>
            <w:r>
              <w:t>Defining and Validating</w:t>
            </w:r>
            <w:r w:rsidR="00561D02">
              <w:t xml:space="preserve"> Work Scope</w:t>
            </w:r>
            <w:r w:rsidR="001B5D9B">
              <w:t>.</w:t>
            </w:r>
          </w:p>
          <w:p w:rsidR="001B5D9B" w:rsidRDefault="00561D02" w:rsidP="001B5D9B">
            <w:pPr>
              <w:pStyle w:val="Achievement"/>
              <w:numPr>
                <w:ilvl w:val="1"/>
                <w:numId w:val="7"/>
              </w:numPr>
            </w:pPr>
            <w:r>
              <w:t>Develop</w:t>
            </w:r>
            <w:r w:rsidR="00F65E25">
              <w:t>ing</w:t>
            </w:r>
            <w:r>
              <w:t xml:space="preserve"> </w:t>
            </w:r>
            <w:r w:rsidR="001B5D9B">
              <w:t>Work Breakdown Structure (WBS).</w:t>
            </w:r>
          </w:p>
          <w:p w:rsidR="001B5D9B" w:rsidRDefault="001B5D9B" w:rsidP="001B5D9B">
            <w:pPr>
              <w:pStyle w:val="Achievement"/>
              <w:numPr>
                <w:ilvl w:val="1"/>
                <w:numId w:val="7"/>
              </w:numPr>
            </w:pPr>
            <w:r>
              <w:t>Resources Definition, Assignment &amp; Leveling.</w:t>
            </w:r>
          </w:p>
          <w:p w:rsidR="001B5D9B" w:rsidRDefault="006D2D02" w:rsidP="00B40B1F">
            <w:pPr>
              <w:pStyle w:val="Achievement"/>
              <w:numPr>
                <w:ilvl w:val="1"/>
                <w:numId w:val="7"/>
              </w:numPr>
            </w:pPr>
            <w:r>
              <w:t xml:space="preserve">Leading </w:t>
            </w:r>
            <w:r w:rsidR="001B5D9B">
              <w:t xml:space="preserve">Cost </w:t>
            </w:r>
            <w:r w:rsidR="00B40B1F">
              <w:t>Estimation</w:t>
            </w:r>
            <w:r w:rsidR="001B5D9B">
              <w:t xml:space="preserve"> Process.</w:t>
            </w:r>
          </w:p>
          <w:p w:rsidR="001B5D9B" w:rsidRDefault="00F65E25" w:rsidP="001B5D9B">
            <w:pPr>
              <w:pStyle w:val="Achievement"/>
              <w:numPr>
                <w:ilvl w:val="1"/>
                <w:numId w:val="7"/>
              </w:numPr>
            </w:pPr>
            <w:r>
              <w:t>Developing</w:t>
            </w:r>
            <w:r w:rsidR="006D2D02">
              <w:t xml:space="preserve"> </w:t>
            </w:r>
            <w:r w:rsidR="001B5D9B">
              <w:t>Budget Estimates.</w:t>
            </w:r>
          </w:p>
          <w:p w:rsidR="00AB5288" w:rsidRDefault="00AB5288" w:rsidP="001B5D9B">
            <w:pPr>
              <w:pStyle w:val="Achievement"/>
              <w:numPr>
                <w:ilvl w:val="1"/>
                <w:numId w:val="7"/>
              </w:numPr>
            </w:pPr>
            <w:r>
              <w:t>Maintain</w:t>
            </w:r>
            <w:r w:rsidR="00F65E25">
              <w:t>ing</w:t>
            </w:r>
            <w:r>
              <w:t xml:space="preserve"> Work Packages Delivery Process. </w:t>
            </w:r>
          </w:p>
          <w:p w:rsidR="003F7A1B" w:rsidRDefault="003F7A1B" w:rsidP="003F7A1B">
            <w:pPr>
              <w:pStyle w:val="Achievement"/>
              <w:numPr>
                <w:ilvl w:val="1"/>
                <w:numId w:val="7"/>
              </w:numPr>
            </w:pPr>
            <w:r>
              <w:t>Risk Management (Identificati</w:t>
            </w:r>
            <w:r w:rsidR="00057A90">
              <w:t>on, Analysis, Response, Monitoring and Controlling</w:t>
            </w:r>
            <w:r>
              <w:t>)</w:t>
            </w:r>
          </w:p>
          <w:p w:rsidR="003F7A1B" w:rsidRDefault="003F7A1B" w:rsidP="003F7A1B">
            <w:pPr>
              <w:pStyle w:val="Achievement"/>
              <w:numPr>
                <w:ilvl w:val="1"/>
                <w:numId w:val="7"/>
              </w:numPr>
            </w:pPr>
            <w:r>
              <w:t>Developing Project Baseline.</w:t>
            </w:r>
          </w:p>
          <w:p w:rsidR="00057A90" w:rsidRDefault="00057A90" w:rsidP="003F7A1B">
            <w:pPr>
              <w:pStyle w:val="Achievement"/>
              <w:numPr>
                <w:ilvl w:val="1"/>
                <w:numId w:val="7"/>
              </w:numPr>
            </w:pPr>
            <w:r>
              <w:t>Change Requests Management (MOC).</w:t>
            </w:r>
          </w:p>
          <w:p w:rsidR="001B5D9B" w:rsidRDefault="006D2D02" w:rsidP="001B5D9B">
            <w:pPr>
              <w:pStyle w:val="Achievement"/>
              <w:numPr>
                <w:ilvl w:val="1"/>
                <w:numId w:val="7"/>
              </w:numPr>
            </w:pPr>
            <w:r>
              <w:t xml:space="preserve">Issuing </w:t>
            </w:r>
            <w:r w:rsidR="001B5D9B">
              <w:t>Customized Look-ahead Reports.</w:t>
            </w:r>
          </w:p>
          <w:p w:rsidR="001B5D9B" w:rsidRDefault="001B5D9B" w:rsidP="001B5D9B">
            <w:pPr>
              <w:pStyle w:val="Achievement"/>
              <w:numPr>
                <w:ilvl w:val="1"/>
                <w:numId w:val="7"/>
              </w:numPr>
            </w:pPr>
            <w:r>
              <w:t>Maintain</w:t>
            </w:r>
            <w:r w:rsidR="006D2D02">
              <w:t>ing</w:t>
            </w:r>
            <w:r>
              <w:t xml:space="preserve"> Project Metrics (Progress Curves, Labor H</w:t>
            </w:r>
            <w:r w:rsidRPr="00BF6161">
              <w:t>istograms</w:t>
            </w:r>
            <w:r>
              <w:t>).</w:t>
            </w:r>
          </w:p>
          <w:p w:rsidR="008E1FC4" w:rsidRDefault="008E1FC4" w:rsidP="001B5D9B">
            <w:pPr>
              <w:pStyle w:val="Achievement"/>
              <w:numPr>
                <w:ilvl w:val="1"/>
                <w:numId w:val="7"/>
              </w:numPr>
            </w:pPr>
            <w:r>
              <w:t xml:space="preserve">Monitoring and Controlling Critical Path. </w:t>
            </w:r>
          </w:p>
          <w:p w:rsidR="001B5D9B" w:rsidRDefault="006D2D02" w:rsidP="001B5D9B">
            <w:pPr>
              <w:pStyle w:val="Achievement"/>
              <w:numPr>
                <w:ilvl w:val="1"/>
                <w:numId w:val="7"/>
              </w:numPr>
            </w:pPr>
            <w:r>
              <w:t xml:space="preserve">Issuing </w:t>
            </w:r>
            <w:r w:rsidR="001B5D9B">
              <w:t xml:space="preserve">Tracking Reports "Using Gantt and </w:t>
            </w:r>
            <w:r w:rsidR="001B5D9B" w:rsidRPr="003D5DAE">
              <w:rPr>
                <w:b/>
                <w:bCs/>
                <w:i/>
                <w:iCs/>
              </w:rPr>
              <w:t>S</w:t>
            </w:r>
            <w:r w:rsidR="001B5D9B">
              <w:t xml:space="preserve"> Curve Charts".</w:t>
            </w:r>
          </w:p>
          <w:p w:rsidR="00EF7960" w:rsidRDefault="006D2D02" w:rsidP="00EF7960">
            <w:pPr>
              <w:pStyle w:val="Achievement"/>
              <w:numPr>
                <w:ilvl w:val="1"/>
                <w:numId w:val="7"/>
              </w:numPr>
            </w:pPr>
            <w:r>
              <w:t xml:space="preserve">Developing </w:t>
            </w:r>
            <w:r w:rsidR="001B5D9B">
              <w:t>Shutdown Close-Out Report.</w:t>
            </w:r>
          </w:p>
          <w:p w:rsidR="00EF7960" w:rsidRDefault="009865F3" w:rsidP="00DC5331">
            <w:pPr>
              <w:pStyle w:val="Achievement"/>
              <w:numPr>
                <w:ilvl w:val="1"/>
                <w:numId w:val="7"/>
              </w:numPr>
            </w:pPr>
            <w:r>
              <w:t>Updating Lessons Learned Database.</w:t>
            </w:r>
          </w:p>
          <w:p w:rsidR="00AB5288" w:rsidRDefault="00AB5288" w:rsidP="00AB5288">
            <w:pPr>
              <w:pStyle w:val="Achievement"/>
              <w:numPr>
                <w:ilvl w:val="1"/>
                <w:numId w:val="7"/>
              </w:numPr>
            </w:pPr>
            <w:r>
              <w:t>Initiating and Coordinating Shutdown Steering Committee Meetings.</w:t>
            </w:r>
          </w:p>
          <w:p w:rsidR="00AB5288" w:rsidRDefault="00AB5288" w:rsidP="00F65E25">
            <w:pPr>
              <w:pStyle w:val="Achievement"/>
              <w:numPr>
                <w:ilvl w:val="1"/>
                <w:numId w:val="7"/>
              </w:numPr>
            </w:pPr>
            <w:r>
              <w:t>Initiat</w:t>
            </w:r>
            <w:r w:rsidR="00F65E25">
              <w:t>ing</w:t>
            </w:r>
            <w:r>
              <w:t xml:space="preserve"> and follow</w:t>
            </w:r>
            <w:r w:rsidR="00F65E25">
              <w:t>ing</w:t>
            </w:r>
            <w:r w:rsidRPr="00DC5331">
              <w:t xml:space="preserve"> Long Delivery Items Procurement</w:t>
            </w:r>
            <w:r>
              <w:t xml:space="preserve"> Process</w:t>
            </w:r>
            <w:r w:rsidRPr="00DC5331">
              <w:t xml:space="preserve"> "ETAs"</w:t>
            </w:r>
            <w:r>
              <w:t>.</w:t>
            </w:r>
          </w:p>
          <w:p w:rsidR="00DB7107" w:rsidRDefault="00DB7107" w:rsidP="00DE7B74">
            <w:pPr>
              <w:pStyle w:val="Achievement"/>
              <w:numPr>
                <w:ilvl w:val="0"/>
                <w:numId w:val="2"/>
              </w:numPr>
            </w:pPr>
            <w:r w:rsidRPr="006D1209">
              <w:t>Project Management System Implementation (Oracle</w:t>
            </w:r>
            <w:r w:rsidRPr="00DB7107">
              <w:t>®</w:t>
            </w:r>
            <w:r w:rsidRPr="006D1209">
              <w:t xml:space="preserve"> Primavera</w:t>
            </w:r>
            <w:r w:rsidRPr="00DB7107">
              <w:t>®</w:t>
            </w:r>
            <w:r w:rsidRPr="006D1209">
              <w:t xml:space="preserve"> P6</w:t>
            </w:r>
            <w:r w:rsidRPr="00DB7107">
              <w:t>®</w:t>
            </w:r>
            <w:r w:rsidRPr="006D1209">
              <w:t>)</w:t>
            </w:r>
            <w:r w:rsidR="00F65E25">
              <w:t>, developing</w:t>
            </w:r>
            <w:r>
              <w:t>:</w:t>
            </w:r>
          </w:p>
          <w:p w:rsidR="00FF5067" w:rsidRDefault="00FF5067" w:rsidP="00FF5067">
            <w:pPr>
              <w:pStyle w:val="Achievement"/>
              <w:numPr>
                <w:ilvl w:val="1"/>
                <w:numId w:val="4"/>
              </w:numPr>
            </w:pPr>
            <w:r>
              <w:t>Enterprise Projects Structure (EPS)</w:t>
            </w:r>
            <w:r w:rsidR="00F65E25">
              <w:t>.</w:t>
            </w:r>
          </w:p>
          <w:p w:rsidR="00FF5067" w:rsidRDefault="00FF5067" w:rsidP="00FF5067">
            <w:pPr>
              <w:pStyle w:val="Achievement"/>
              <w:numPr>
                <w:ilvl w:val="1"/>
                <w:numId w:val="4"/>
              </w:numPr>
            </w:pPr>
            <w:r>
              <w:t>Resources Breakdown Structure (RBS).</w:t>
            </w:r>
          </w:p>
          <w:p w:rsidR="00FF5067" w:rsidRDefault="0024742F" w:rsidP="00FF5067">
            <w:pPr>
              <w:pStyle w:val="Achievement"/>
              <w:numPr>
                <w:ilvl w:val="1"/>
                <w:numId w:val="4"/>
              </w:numPr>
            </w:pPr>
            <w:r>
              <w:t>Roles and Responsibilities.</w:t>
            </w:r>
          </w:p>
          <w:p w:rsidR="0024742F" w:rsidRDefault="0024742F" w:rsidP="00FF5067">
            <w:pPr>
              <w:pStyle w:val="Achievement"/>
              <w:numPr>
                <w:ilvl w:val="1"/>
                <w:numId w:val="4"/>
              </w:numPr>
            </w:pPr>
            <w:r>
              <w:t>Projects, Resources and Activities Codes.</w:t>
            </w:r>
          </w:p>
          <w:p w:rsidR="00B279DF" w:rsidRDefault="002F2DB8" w:rsidP="00FF5067">
            <w:pPr>
              <w:pStyle w:val="Achievement"/>
              <w:numPr>
                <w:ilvl w:val="1"/>
                <w:numId w:val="4"/>
              </w:numPr>
            </w:pPr>
            <w:r>
              <w:t>Maintenance and Engineering Portfolio Management.</w:t>
            </w:r>
          </w:p>
          <w:p w:rsidR="00A60D81" w:rsidRDefault="00A60D81" w:rsidP="00DE7B74">
            <w:pPr>
              <w:pStyle w:val="Achievement"/>
              <w:numPr>
                <w:ilvl w:val="0"/>
                <w:numId w:val="2"/>
              </w:numPr>
            </w:pPr>
            <w:r>
              <w:t>CMMS</w:t>
            </w:r>
            <w:r w:rsidR="009C5CC5">
              <w:t xml:space="preserve"> Implementation, Operation and Administration</w:t>
            </w:r>
            <w:r w:rsidR="00F65E25">
              <w:t>, performing</w:t>
            </w:r>
            <w:r>
              <w:t>:</w:t>
            </w:r>
          </w:p>
          <w:p w:rsidR="009C5CC5" w:rsidRDefault="009C5CC5" w:rsidP="00A60D81">
            <w:pPr>
              <w:pStyle w:val="Achievement"/>
              <w:numPr>
                <w:ilvl w:val="1"/>
                <w:numId w:val="6"/>
              </w:numPr>
            </w:pPr>
            <w:r>
              <w:t>Stakeholders Requirement and System Interfaces Analysis.</w:t>
            </w:r>
          </w:p>
          <w:p w:rsidR="006A7B78" w:rsidRDefault="006A7B78" w:rsidP="00A60D81">
            <w:pPr>
              <w:pStyle w:val="Achievement"/>
              <w:numPr>
                <w:ilvl w:val="1"/>
                <w:numId w:val="6"/>
              </w:numPr>
            </w:pPr>
            <w:r>
              <w:lastRenderedPageBreak/>
              <w:t>Gap Analysis</w:t>
            </w:r>
            <w:r w:rsidR="009C5CC5">
              <w:t xml:space="preserve"> and System Selection</w:t>
            </w:r>
            <w:r>
              <w:t>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6"/>
              </w:numPr>
            </w:pPr>
            <w:r>
              <w:t>Equipment Data Population.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6"/>
              </w:numPr>
            </w:pPr>
            <w:r>
              <w:t>Revision of Equipment Hierarchy.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6"/>
              </w:numPr>
            </w:pPr>
            <w:r>
              <w:t>Development of Preventive Maintenance Plans.</w:t>
            </w:r>
          </w:p>
          <w:p w:rsidR="00A60D81" w:rsidRDefault="00CC2F4F" w:rsidP="00A60D81">
            <w:pPr>
              <w:pStyle w:val="Achievement"/>
              <w:numPr>
                <w:ilvl w:val="1"/>
                <w:numId w:val="6"/>
              </w:numPr>
            </w:pPr>
            <w:r>
              <w:t>Testing, Training</w:t>
            </w:r>
            <w:r w:rsidR="00A60D81">
              <w:t xml:space="preserve"> and Start Up of the CMMS.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8"/>
              </w:numPr>
            </w:pPr>
            <w:r>
              <w:t>Defining Plant Shutdown PM Actions.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8"/>
              </w:numPr>
            </w:pPr>
            <w:r>
              <w:t>Yearly Workload Assignment and Leveling.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8"/>
              </w:numPr>
            </w:pPr>
            <w:r>
              <w:t>Monthly and Weekly Workload Scheduling.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8"/>
              </w:numPr>
            </w:pPr>
            <w:r>
              <w:t>Development Key Performance Indicators Reports (KPIs).</w:t>
            </w:r>
          </w:p>
          <w:p w:rsidR="00A60D81" w:rsidRDefault="00A60D81" w:rsidP="00057A90">
            <w:pPr>
              <w:pStyle w:val="Achievement"/>
              <w:numPr>
                <w:ilvl w:val="0"/>
                <w:numId w:val="8"/>
              </w:numPr>
            </w:pPr>
            <w:r>
              <w:t xml:space="preserve">Reliability Centered Maintenance (RCM) </w:t>
            </w:r>
            <w:r w:rsidR="00057A90">
              <w:t>Implementation Project</w:t>
            </w:r>
            <w:r w:rsidR="00F65E25">
              <w:t>, performing</w:t>
            </w:r>
            <w:r>
              <w:t>: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8"/>
              </w:numPr>
            </w:pPr>
            <w:r>
              <w:t>Criticality Analysis.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8"/>
              </w:numPr>
            </w:pPr>
            <w:r>
              <w:t>Functional Failure Analysis.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8"/>
              </w:numPr>
            </w:pPr>
            <w:r>
              <w:t>Task Selection.</w:t>
            </w:r>
          </w:p>
          <w:p w:rsidR="00A60D81" w:rsidRDefault="00A60D81" w:rsidP="00A60D81">
            <w:pPr>
              <w:pStyle w:val="Achievement"/>
              <w:numPr>
                <w:ilvl w:val="1"/>
                <w:numId w:val="8"/>
              </w:numPr>
            </w:pPr>
            <w:r>
              <w:t>Preventive Maintenance Optimization.</w:t>
            </w:r>
          </w:p>
          <w:p w:rsidR="00097A1A" w:rsidRDefault="00B60139" w:rsidP="00097A1A">
            <w:pPr>
              <w:pStyle w:val="Achievement"/>
              <w:numPr>
                <w:ilvl w:val="0"/>
                <w:numId w:val="6"/>
              </w:numPr>
            </w:pPr>
            <w:r>
              <w:t xml:space="preserve">SPIRs, </w:t>
            </w:r>
            <w:r w:rsidR="00097A1A">
              <w:t>Spare Parts Requirements and Stock L</w:t>
            </w:r>
            <w:r w:rsidR="00097A1A" w:rsidRPr="00E0409D">
              <w:t>evels</w:t>
            </w:r>
            <w:r w:rsidR="00955087">
              <w:t xml:space="preserve"> Definition</w:t>
            </w:r>
            <w:r w:rsidR="00097A1A">
              <w:t>.</w:t>
            </w:r>
          </w:p>
          <w:p w:rsidR="00BF6161" w:rsidRDefault="00BF6161" w:rsidP="00380C10">
            <w:pPr>
              <w:pStyle w:val="Achievement"/>
              <w:numPr>
                <w:ilvl w:val="0"/>
                <w:numId w:val="6"/>
              </w:numPr>
            </w:pPr>
            <w:r>
              <w:t xml:space="preserve">Procurement </w:t>
            </w:r>
            <w:r w:rsidR="00FB609C">
              <w:t xml:space="preserve">&amp; Logistics </w:t>
            </w:r>
            <w:r>
              <w:t>Supporting Activities:</w:t>
            </w:r>
          </w:p>
          <w:p w:rsidR="00BF6161" w:rsidRDefault="00BF6161" w:rsidP="00BF6161">
            <w:pPr>
              <w:pStyle w:val="Achievement"/>
              <w:numPr>
                <w:ilvl w:val="1"/>
                <w:numId w:val="6"/>
              </w:numPr>
            </w:pPr>
            <w:r>
              <w:t>Maintenance Contract Scope Definition.</w:t>
            </w:r>
          </w:p>
          <w:p w:rsidR="00BF6161" w:rsidRDefault="00BF6161" w:rsidP="00BF6161">
            <w:pPr>
              <w:pStyle w:val="Achievement"/>
              <w:numPr>
                <w:ilvl w:val="1"/>
                <w:numId w:val="6"/>
              </w:numPr>
            </w:pPr>
            <w:r>
              <w:t>Spare Parts Specification and Requirement Identification.</w:t>
            </w:r>
          </w:p>
          <w:p w:rsidR="00BF6161" w:rsidRDefault="00BF6161" w:rsidP="00BF6161">
            <w:pPr>
              <w:pStyle w:val="Achievement"/>
              <w:numPr>
                <w:ilvl w:val="1"/>
                <w:numId w:val="6"/>
              </w:numPr>
            </w:pPr>
            <w:r>
              <w:t>Reply to Vendors RFIs (Request for Information).</w:t>
            </w:r>
          </w:p>
          <w:p w:rsidR="00BF6161" w:rsidRDefault="00BF6161" w:rsidP="00BF6161">
            <w:pPr>
              <w:pStyle w:val="Achievement"/>
              <w:numPr>
                <w:ilvl w:val="1"/>
                <w:numId w:val="6"/>
              </w:numPr>
            </w:pPr>
            <w:r>
              <w:t>Prepare the Technical Data Sheets required for RFQs (Request for Quotations).</w:t>
            </w:r>
          </w:p>
          <w:p w:rsidR="00BF6161" w:rsidRDefault="00BF6161" w:rsidP="00BF6161">
            <w:pPr>
              <w:pStyle w:val="Achievement"/>
              <w:numPr>
                <w:ilvl w:val="1"/>
                <w:numId w:val="6"/>
              </w:numPr>
            </w:pPr>
            <w:r>
              <w:t>Coordinate the approvals of received Quotations.</w:t>
            </w:r>
          </w:p>
          <w:p w:rsidR="00BF6161" w:rsidRDefault="00BF6161" w:rsidP="00BF6161">
            <w:pPr>
              <w:pStyle w:val="Achievement"/>
              <w:numPr>
                <w:ilvl w:val="1"/>
                <w:numId w:val="6"/>
              </w:numPr>
            </w:pPr>
            <w:r>
              <w:t>Lubricants Specifications, requirement and ordering control.</w:t>
            </w:r>
          </w:p>
          <w:p w:rsidR="00700E74" w:rsidRPr="00F3776E" w:rsidRDefault="00BF6161" w:rsidP="002F2DB8">
            <w:pPr>
              <w:pStyle w:val="Achievement"/>
              <w:numPr>
                <w:ilvl w:val="1"/>
                <w:numId w:val="6"/>
              </w:numPr>
            </w:pPr>
            <w:r>
              <w:t>On-Call and Cost-Plus Service Contracts follow up, renewal and control.</w:t>
            </w:r>
          </w:p>
        </w:tc>
      </w:tr>
      <w:tr w:rsidR="00B45387" w:rsidTr="00CF5E3B">
        <w:tc>
          <w:tcPr>
            <w:tcW w:w="2020" w:type="dxa"/>
          </w:tcPr>
          <w:p w:rsidR="00B45387" w:rsidRDefault="00B45387"/>
        </w:tc>
        <w:tc>
          <w:tcPr>
            <w:tcW w:w="8682" w:type="dxa"/>
            <w:gridSpan w:val="2"/>
          </w:tcPr>
          <w:p w:rsidR="00736623" w:rsidRDefault="00F134B5" w:rsidP="002F2DB8">
            <w:pPr>
              <w:pStyle w:val="CompanyName"/>
            </w:pPr>
            <w:r w:rsidRPr="00C030BD">
              <w:t>2000</w:t>
            </w:r>
            <w:r w:rsidR="00B45387" w:rsidRPr="00C030BD">
              <w:t>–</w:t>
            </w:r>
            <w:r w:rsidR="00C030BD">
              <w:t>200</w:t>
            </w:r>
            <w:r w:rsidR="00CB0AE6">
              <w:t>3</w:t>
            </w:r>
            <w:r w:rsidR="00C030BD">
              <w:t xml:space="preserve">     </w:t>
            </w:r>
            <w:r w:rsidR="00AB0B44" w:rsidRPr="00C030BD">
              <w:t xml:space="preserve">Foster Wheeler Petroleum Services      </w:t>
            </w:r>
            <w:r w:rsidR="00B45387" w:rsidRPr="00C030BD">
              <w:tab/>
            </w:r>
            <w:r w:rsidR="00AB0B44" w:rsidRPr="00C030BD">
              <w:t xml:space="preserve">Middle East Oil Refinery, Alexandria </w:t>
            </w:r>
          </w:p>
          <w:p w:rsidR="00F134B5" w:rsidRDefault="00F134B5" w:rsidP="00F134B5">
            <w:pPr>
              <w:pStyle w:val="JobTitle"/>
            </w:pPr>
            <w:r>
              <w:t>Technical Assistant</w:t>
            </w:r>
          </w:p>
          <w:p w:rsidR="00BC3B23" w:rsidRPr="00BC3B23" w:rsidRDefault="00BC3B23" w:rsidP="00BC3B23">
            <w:pPr>
              <w:pStyle w:val="Achievement"/>
              <w:numPr>
                <w:ilvl w:val="0"/>
                <w:numId w:val="0"/>
              </w:numPr>
            </w:pPr>
          </w:p>
          <w:p w:rsidR="00235C10" w:rsidRDefault="00AB0B44" w:rsidP="000C4041">
            <w:pPr>
              <w:pStyle w:val="Achievement"/>
            </w:pPr>
            <w:r>
              <w:t>Computerized Maintenance Management System</w:t>
            </w:r>
            <w:r w:rsidR="00766683">
              <w:t xml:space="preserve"> (</w:t>
            </w:r>
            <w:r w:rsidR="00C02AA7">
              <w:t>CMMS</w:t>
            </w:r>
            <w:r w:rsidR="00766683">
              <w:t>)</w:t>
            </w:r>
            <w:r>
              <w:t xml:space="preserve"> </w:t>
            </w:r>
            <w:r w:rsidR="000C4041">
              <w:t>Update and Reporting</w:t>
            </w:r>
            <w:r w:rsidR="00F45782">
              <w:t>.</w:t>
            </w:r>
          </w:p>
          <w:p w:rsidR="001042CF" w:rsidRDefault="001042CF" w:rsidP="001042CF">
            <w:pPr>
              <w:pStyle w:val="Achievement"/>
            </w:pPr>
            <w:r>
              <w:t>Maintenance Activities Supporting Manuals, Drawings and Specification Preparation.</w:t>
            </w:r>
          </w:p>
          <w:p w:rsidR="0000086E" w:rsidRDefault="00F45782" w:rsidP="00407073">
            <w:pPr>
              <w:pStyle w:val="Achievement"/>
            </w:pPr>
            <w:r>
              <w:t xml:space="preserve">Shutdowns </w:t>
            </w:r>
            <w:r w:rsidR="00883EE3">
              <w:t xml:space="preserve">and Overhauls </w:t>
            </w:r>
            <w:r>
              <w:t>Planning</w:t>
            </w:r>
            <w:r w:rsidR="00883EE3">
              <w:t xml:space="preserve"> and Reporting.</w:t>
            </w:r>
          </w:p>
          <w:p w:rsidR="00B45387" w:rsidRDefault="0000086E">
            <w:pPr>
              <w:pStyle w:val="Achievement"/>
            </w:pPr>
            <w:r>
              <w:t>Spare Parts and Lubricants Issue Control.</w:t>
            </w:r>
          </w:p>
          <w:p w:rsidR="001309A6" w:rsidRDefault="001309A6" w:rsidP="001309A6">
            <w:pPr>
              <w:pStyle w:val="Achievement"/>
            </w:pPr>
            <w:r>
              <w:t xml:space="preserve">Follow up and control Manpower Supply Contractor Timesheets, Service Requisitions and Invoices. </w:t>
            </w:r>
          </w:p>
          <w:p w:rsidR="001309A6" w:rsidRDefault="001309A6" w:rsidP="001309A6">
            <w:pPr>
              <w:pStyle w:val="Achievement"/>
            </w:pPr>
            <w:r>
              <w:t>Maintenance Periodic Reports Development.</w:t>
            </w:r>
          </w:p>
          <w:p w:rsidR="00716077" w:rsidRDefault="001309A6" w:rsidP="00EF2C1C">
            <w:pPr>
              <w:pStyle w:val="Achievement"/>
            </w:pPr>
            <w:r>
              <w:t>Preparation of Daily Work Schedule.</w:t>
            </w:r>
          </w:p>
        </w:tc>
      </w:tr>
      <w:tr w:rsidR="00F45782" w:rsidTr="00CF5E3B">
        <w:tc>
          <w:tcPr>
            <w:tcW w:w="2020" w:type="dxa"/>
          </w:tcPr>
          <w:p w:rsidR="00F45782" w:rsidRDefault="00F45782"/>
        </w:tc>
        <w:tc>
          <w:tcPr>
            <w:tcW w:w="8682" w:type="dxa"/>
            <w:gridSpan w:val="2"/>
          </w:tcPr>
          <w:p w:rsidR="00736623" w:rsidRDefault="00F45782" w:rsidP="002F2DB8">
            <w:pPr>
              <w:pStyle w:val="CompanyNameOne"/>
            </w:pPr>
            <w:r>
              <w:t>199</w:t>
            </w:r>
            <w:r w:rsidR="003E2E2A">
              <w:t>9</w:t>
            </w:r>
            <w:r>
              <w:t>–20</w:t>
            </w:r>
            <w:r w:rsidR="00737826">
              <w:t xml:space="preserve">00       </w:t>
            </w:r>
            <w:proofErr w:type="spellStart"/>
            <w:r w:rsidR="005B583A">
              <w:t>Daelim</w:t>
            </w:r>
            <w:proofErr w:type="spellEnd"/>
            <w:r w:rsidR="005B583A">
              <w:t xml:space="preserve"> </w:t>
            </w:r>
            <w:r w:rsidR="0062077E">
              <w:t>Construction</w:t>
            </w:r>
            <w:r w:rsidR="00C030BD">
              <w:t xml:space="preserve"> Co., Ltd  </w:t>
            </w:r>
            <w:r w:rsidR="00C030BD">
              <w:tab/>
              <w:t xml:space="preserve">             </w:t>
            </w:r>
            <w:r>
              <w:t>Middle East Oil Refinery, Alexandria</w:t>
            </w:r>
          </w:p>
          <w:p w:rsidR="00F45782" w:rsidRDefault="00884D3A" w:rsidP="00E4025F">
            <w:pPr>
              <w:pStyle w:val="JobTitle"/>
            </w:pPr>
            <w:r>
              <w:t>Document Controller</w:t>
            </w:r>
          </w:p>
          <w:p w:rsidR="002E01FF" w:rsidRPr="002E01FF" w:rsidRDefault="002E01FF" w:rsidP="002E01FF">
            <w:pPr>
              <w:pStyle w:val="Achievement"/>
              <w:numPr>
                <w:ilvl w:val="0"/>
                <w:numId w:val="0"/>
              </w:numPr>
            </w:pPr>
          </w:p>
          <w:p w:rsidR="002E01FF" w:rsidRDefault="002E01FF" w:rsidP="002E01FF">
            <w:pPr>
              <w:pStyle w:val="Achievement"/>
            </w:pPr>
            <w:r>
              <w:t>Construction Drawings and Specification Update and Control.</w:t>
            </w:r>
          </w:p>
          <w:p w:rsidR="00BC3B23" w:rsidRPr="00BC3B23" w:rsidRDefault="002E01FF" w:rsidP="002E01FF">
            <w:pPr>
              <w:pStyle w:val="Achievement"/>
              <w:ind w:left="392" w:hanging="392"/>
            </w:pPr>
            <w:r>
              <w:t>Distribution of Specification and Drawings to the different disciplines (Elect/</w:t>
            </w:r>
            <w:proofErr w:type="spellStart"/>
            <w:r>
              <w:t>Mech</w:t>
            </w:r>
            <w:proofErr w:type="spellEnd"/>
            <w:r>
              <w:t>/</w:t>
            </w:r>
            <w:proofErr w:type="spellStart"/>
            <w:r>
              <w:t>Inst</w:t>
            </w:r>
            <w:proofErr w:type="spellEnd"/>
            <w:r>
              <w:t xml:space="preserve">) according to the latest AFC (Approved for Construction) revisions. </w:t>
            </w:r>
          </w:p>
          <w:p w:rsidR="00F45782" w:rsidRDefault="00F45782" w:rsidP="000C4041">
            <w:pPr>
              <w:pStyle w:val="Achievement"/>
            </w:pPr>
            <w:r>
              <w:t>Construction Management and Control System</w:t>
            </w:r>
            <w:r w:rsidR="002F335F">
              <w:t xml:space="preserve"> </w:t>
            </w:r>
            <w:r w:rsidR="00161F73" w:rsidRPr="00C56079">
              <w:t>"CMCS</w:t>
            </w:r>
            <w:r w:rsidR="00C56079" w:rsidRPr="00C56079">
              <w:t xml:space="preserve">" </w:t>
            </w:r>
            <w:r w:rsidR="00C56079">
              <w:t>Update</w:t>
            </w:r>
            <w:r w:rsidR="000C4041">
              <w:t xml:space="preserve"> and Reporting</w:t>
            </w:r>
            <w:r>
              <w:t>.</w:t>
            </w:r>
          </w:p>
          <w:p w:rsidR="002E01FF" w:rsidRDefault="00F45782" w:rsidP="00465268">
            <w:pPr>
              <w:pStyle w:val="Achievement"/>
            </w:pPr>
            <w:r>
              <w:t xml:space="preserve">Construction Periodic Progress Reports Development. </w:t>
            </w:r>
          </w:p>
        </w:tc>
      </w:tr>
      <w:tr w:rsidR="00314DA2" w:rsidTr="00CF5E3B">
        <w:trPr>
          <w:cantSplit/>
        </w:trPr>
        <w:tc>
          <w:tcPr>
            <w:tcW w:w="2020" w:type="dxa"/>
          </w:tcPr>
          <w:p w:rsidR="00314DA2" w:rsidRDefault="00314DA2" w:rsidP="00314DA2">
            <w:pPr>
              <w:pStyle w:val="SectionTitle"/>
            </w:pPr>
            <w:r>
              <w:t>3. Professional Certification</w:t>
            </w:r>
          </w:p>
        </w:tc>
        <w:tc>
          <w:tcPr>
            <w:tcW w:w="8682" w:type="dxa"/>
            <w:gridSpan w:val="2"/>
          </w:tcPr>
          <w:p w:rsidR="00A64791" w:rsidRDefault="00A64791" w:rsidP="009561CC">
            <w:pPr>
              <w:pStyle w:val="Achievement"/>
              <w:numPr>
                <w:ilvl w:val="0"/>
                <w:numId w:val="0"/>
              </w:numPr>
              <w:jc w:val="left"/>
              <w:rPr>
                <w:b/>
                <w:bCs/>
              </w:rPr>
            </w:pPr>
          </w:p>
          <w:p w:rsidR="00314DA2" w:rsidRPr="007F5FD2" w:rsidRDefault="00BD1FE2" w:rsidP="009561CC">
            <w:pPr>
              <w:pStyle w:val="Achievement"/>
              <w:numPr>
                <w:ilvl w:val="0"/>
                <w:numId w:val="0"/>
              </w:numPr>
              <w:jc w:val="left"/>
              <w:rPr>
                <w:b/>
                <w:bCs/>
              </w:rPr>
            </w:pPr>
            <w:hyperlink r:id="rId12" w:history="1">
              <w:r w:rsidR="00314DA2" w:rsidRPr="00295F3A">
                <w:rPr>
                  <w:rStyle w:val="Hyperlink"/>
                  <w:b/>
                  <w:bCs/>
                </w:rPr>
                <w:t>Project Management Institute (PMI®</w:t>
              </w:r>
              <w:r w:rsidR="00295F3A" w:rsidRPr="00295F3A">
                <w:rPr>
                  <w:rStyle w:val="Hyperlink"/>
                  <w:b/>
                  <w:bCs/>
                </w:rPr>
                <w:t>)</w:t>
              </w:r>
            </w:hyperlink>
          </w:p>
          <w:p w:rsidR="005E3671" w:rsidRDefault="00BD1FE2" w:rsidP="00295F3A">
            <w:pPr>
              <w:pStyle w:val="JobTitle"/>
              <w:rPr>
                <w:rStyle w:val="Hyperlink"/>
              </w:rPr>
            </w:pPr>
            <w:hyperlink r:id="rId13" w:history="1">
              <w:r w:rsidR="00314DA2" w:rsidRPr="00295F3A">
                <w:rPr>
                  <w:rStyle w:val="Hyperlink"/>
                </w:rPr>
                <w:t>Project Management Professional (PMP®)</w:t>
              </w:r>
            </w:hyperlink>
          </w:p>
          <w:p w:rsidR="004E3756" w:rsidRPr="004E3756" w:rsidRDefault="004E3756" w:rsidP="004E3756">
            <w:pPr>
              <w:pStyle w:val="Achievement"/>
              <w:numPr>
                <w:ilvl w:val="0"/>
                <w:numId w:val="0"/>
              </w:numPr>
              <w:ind w:left="245" w:hanging="245"/>
            </w:pPr>
            <w:r>
              <w:t>PMP</w:t>
            </w:r>
            <w:r w:rsidRPr="004E3756">
              <w:t>®</w:t>
            </w:r>
            <w:r>
              <w:t xml:space="preserve"> Number : 1451368 / Granted: 2011 – Expiry: 2017 (Renewed)</w:t>
            </w:r>
          </w:p>
        </w:tc>
      </w:tr>
      <w:tr w:rsidR="00314DA2" w:rsidTr="00CF5E3B">
        <w:trPr>
          <w:trHeight w:val="1170"/>
        </w:trPr>
        <w:tc>
          <w:tcPr>
            <w:tcW w:w="2020" w:type="dxa"/>
          </w:tcPr>
          <w:p w:rsidR="00314DA2" w:rsidRDefault="00711164" w:rsidP="008F1B40">
            <w:pPr>
              <w:pStyle w:val="SectionTitle"/>
            </w:pPr>
            <w:r>
              <w:lastRenderedPageBreak/>
              <w:t>4</w:t>
            </w:r>
            <w:r w:rsidR="00314DA2">
              <w:t xml:space="preserve">. Technical </w:t>
            </w:r>
            <w:r w:rsidR="008F1B40">
              <w:t>Degree</w:t>
            </w:r>
          </w:p>
        </w:tc>
        <w:tc>
          <w:tcPr>
            <w:tcW w:w="8682" w:type="dxa"/>
            <w:gridSpan w:val="2"/>
          </w:tcPr>
          <w:p w:rsidR="00314DA2" w:rsidRPr="00AB5A42" w:rsidRDefault="00314DA2" w:rsidP="008E3FA1">
            <w:pPr>
              <w:pStyle w:val="Achievement"/>
              <w:numPr>
                <w:ilvl w:val="0"/>
                <w:numId w:val="0"/>
              </w:numPr>
              <w:rPr>
                <w:lang w:val="es-ES_tradnl"/>
              </w:rPr>
            </w:pPr>
          </w:p>
          <w:p w:rsidR="00314DA2" w:rsidRDefault="00314DA2" w:rsidP="00AB5A42">
            <w:pPr>
              <w:pStyle w:val="Achievement"/>
              <w:numPr>
                <w:ilvl w:val="0"/>
                <w:numId w:val="0"/>
              </w:numPr>
              <w:rPr>
                <w:b/>
                <w:bCs/>
                <w:lang w:val="es-ES_tradnl"/>
              </w:rPr>
            </w:pPr>
            <w:r w:rsidRPr="00AB5A42">
              <w:rPr>
                <w:b/>
                <w:bCs/>
                <w:lang w:val="es-ES_tradnl"/>
              </w:rPr>
              <w:t>2003–2004</w:t>
            </w:r>
            <w:r w:rsidR="001F1299">
              <w:rPr>
                <w:b/>
                <w:bCs/>
                <w:lang w:val="es-ES_tradnl"/>
              </w:rPr>
              <w:t xml:space="preserve">, </w:t>
            </w:r>
            <w:hyperlink r:id="rId14" w:history="1">
              <w:r w:rsidR="00A064B8" w:rsidRPr="00A064B8">
                <w:rPr>
                  <w:rStyle w:val="Hyperlink"/>
                  <w:b/>
                  <w:bCs/>
                  <w:lang w:val="es-ES_tradnl"/>
                </w:rPr>
                <w:t xml:space="preserve">Gas Natural Fenosa - </w:t>
              </w:r>
              <w:proofErr w:type="spellStart"/>
              <w:r w:rsidR="00A064B8" w:rsidRPr="00A064B8">
                <w:rPr>
                  <w:rStyle w:val="Hyperlink"/>
                  <w:b/>
                  <w:bCs/>
                  <w:lang w:val="es-ES_tradnl"/>
                </w:rPr>
                <w:t>Corporate</w:t>
              </w:r>
              <w:proofErr w:type="spellEnd"/>
              <w:r w:rsidR="00A064B8" w:rsidRPr="00A064B8">
                <w:rPr>
                  <w:rStyle w:val="Hyperlink"/>
                  <w:b/>
                  <w:bCs/>
                  <w:lang w:val="es-ES_tradnl"/>
                </w:rPr>
                <w:t xml:space="preserve"> </w:t>
              </w:r>
              <w:proofErr w:type="spellStart"/>
              <w:r w:rsidR="00A064B8" w:rsidRPr="00A064B8">
                <w:rPr>
                  <w:rStyle w:val="Hyperlink"/>
                  <w:b/>
                  <w:bCs/>
                  <w:lang w:val="es-ES_tradnl"/>
                </w:rPr>
                <w:t>University</w:t>
              </w:r>
              <w:proofErr w:type="spellEnd"/>
            </w:hyperlink>
          </w:p>
          <w:p w:rsidR="00194A81" w:rsidRPr="00AB5A42" w:rsidRDefault="00194A81" w:rsidP="00AB5A42">
            <w:pPr>
              <w:pStyle w:val="Achievement"/>
              <w:numPr>
                <w:ilvl w:val="0"/>
                <w:numId w:val="0"/>
              </w:numPr>
              <w:rPr>
                <w:b/>
                <w:bCs/>
                <w:lang w:val="es-ES_tradnl"/>
              </w:rPr>
            </w:pPr>
            <w:r>
              <w:rPr>
                <w:b/>
                <w:bCs/>
              </w:rPr>
              <w:t xml:space="preserve">(NAIT - </w:t>
            </w:r>
            <w:r w:rsidRPr="00194A81">
              <w:rPr>
                <w:b/>
                <w:bCs/>
              </w:rPr>
              <w:t>Northern</w:t>
            </w:r>
            <w:r>
              <w:rPr>
                <w:b/>
                <w:bCs/>
                <w:lang w:val="es-ES_tradnl"/>
              </w:rPr>
              <w:t xml:space="preserve"> Alberta </w:t>
            </w:r>
            <w:r w:rsidRPr="00194A81">
              <w:rPr>
                <w:b/>
                <w:bCs/>
              </w:rPr>
              <w:t>Institute</w:t>
            </w:r>
            <w:r>
              <w:rPr>
                <w:b/>
                <w:bCs/>
                <w:lang w:val="es-ES_tradnl"/>
              </w:rPr>
              <w:t xml:space="preserve"> of </w:t>
            </w:r>
            <w:r w:rsidRPr="00194A81">
              <w:rPr>
                <w:b/>
                <w:bCs/>
              </w:rPr>
              <w:t>Technology</w:t>
            </w:r>
            <w:r>
              <w:rPr>
                <w:b/>
                <w:bCs/>
              </w:rPr>
              <w:t xml:space="preserve"> – GESCO Group – GOGAS Consortium) </w:t>
            </w:r>
            <w:r>
              <w:rPr>
                <w:b/>
                <w:bCs/>
                <w:lang w:val="es-ES_tradnl"/>
              </w:rPr>
              <w:t xml:space="preserve"> </w:t>
            </w:r>
          </w:p>
          <w:p w:rsidR="00314DA2" w:rsidRPr="00FF520F" w:rsidRDefault="006F33B0" w:rsidP="006F33B0">
            <w:pPr>
              <w:pStyle w:val="JobTitle"/>
            </w:pPr>
            <w:r>
              <w:t xml:space="preserve">LNG </w:t>
            </w:r>
            <w:r w:rsidR="00314DA2" w:rsidRPr="00465268">
              <w:t xml:space="preserve">Integrated </w:t>
            </w:r>
            <w:r w:rsidRPr="00465268">
              <w:t>T</w:t>
            </w:r>
            <w:r>
              <w:t xml:space="preserve">raining Program </w:t>
            </w:r>
          </w:p>
        </w:tc>
      </w:tr>
      <w:tr w:rsidR="00314DA2" w:rsidTr="00CF5E3B">
        <w:tc>
          <w:tcPr>
            <w:tcW w:w="2020" w:type="dxa"/>
          </w:tcPr>
          <w:p w:rsidR="00314DA2" w:rsidRDefault="00711164" w:rsidP="00314DA2">
            <w:pPr>
              <w:pStyle w:val="SectionTitle"/>
            </w:pPr>
            <w:r>
              <w:t>5</w:t>
            </w:r>
            <w:r w:rsidR="00314DA2">
              <w:t>. Technical Training</w:t>
            </w:r>
          </w:p>
        </w:tc>
        <w:tc>
          <w:tcPr>
            <w:tcW w:w="8682" w:type="dxa"/>
            <w:gridSpan w:val="2"/>
          </w:tcPr>
          <w:p w:rsidR="00314DA2" w:rsidRDefault="00314DA2" w:rsidP="00D07179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E97D41" w:rsidRDefault="00E97D41" w:rsidP="00D75AC5">
            <w:pPr>
              <w:pStyle w:val="Achievement"/>
            </w:pPr>
            <w:r>
              <w:t xml:space="preserve">Asset Integrity Management System (AIM).  </w:t>
            </w:r>
          </w:p>
          <w:p w:rsidR="00314DA2" w:rsidRDefault="00314DA2" w:rsidP="00D75AC5">
            <w:pPr>
              <w:pStyle w:val="Achievement"/>
            </w:pPr>
            <w:r>
              <w:t>Reliability Centered Maintenance (RCM).</w:t>
            </w:r>
          </w:p>
          <w:p w:rsidR="00314DA2" w:rsidRDefault="00314DA2" w:rsidP="00D75AC5">
            <w:pPr>
              <w:pStyle w:val="Achievement"/>
            </w:pPr>
            <w:r>
              <w:t>Lubrication Engineering.</w:t>
            </w:r>
          </w:p>
          <w:p w:rsidR="00314DA2" w:rsidRDefault="00314DA2" w:rsidP="00287C9B">
            <w:pPr>
              <w:pStyle w:val="Achievement"/>
            </w:pPr>
            <w:r>
              <w:t>Computerized Maintenance Management System.</w:t>
            </w:r>
          </w:p>
          <w:p w:rsidR="00314DA2" w:rsidRDefault="00314DA2" w:rsidP="00287C9B">
            <w:pPr>
              <w:pStyle w:val="Achievement"/>
            </w:pPr>
            <w:r>
              <w:t>Fire Fighting.</w:t>
            </w:r>
          </w:p>
          <w:p w:rsidR="00314DA2" w:rsidRDefault="00314DA2" w:rsidP="00287C9B">
            <w:pPr>
              <w:pStyle w:val="Achievement"/>
            </w:pPr>
            <w:r>
              <w:t>Chemical Hazard Identification.</w:t>
            </w:r>
          </w:p>
          <w:p w:rsidR="00314DA2" w:rsidRDefault="00314DA2" w:rsidP="00287C9B">
            <w:pPr>
              <w:pStyle w:val="Achievement"/>
            </w:pPr>
            <w:r>
              <w:t>Permit To Work System.</w:t>
            </w:r>
          </w:p>
          <w:p w:rsidR="00314DA2" w:rsidRDefault="00314DA2" w:rsidP="00745E83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314DA2" w:rsidTr="00CF5E3B">
        <w:tc>
          <w:tcPr>
            <w:tcW w:w="2020" w:type="dxa"/>
          </w:tcPr>
          <w:p w:rsidR="00314DA2" w:rsidRDefault="00711164" w:rsidP="00314DA2">
            <w:pPr>
              <w:pStyle w:val="SectionTitle"/>
            </w:pPr>
            <w:r>
              <w:t>6</w:t>
            </w:r>
            <w:r w:rsidR="00314DA2">
              <w:t>. Non-Technical Training</w:t>
            </w:r>
          </w:p>
        </w:tc>
        <w:tc>
          <w:tcPr>
            <w:tcW w:w="8682" w:type="dxa"/>
            <w:gridSpan w:val="2"/>
          </w:tcPr>
          <w:p w:rsidR="00CF5E3B" w:rsidRDefault="00CF5E3B" w:rsidP="00CF5E3B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314DA2" w:rsidRDefault="00314DA2" w:rsidP="00AE2E66">
            <w:pPr>
              <w:pStyle w:val="Achievement"/>
            </w:pPr>
            <w:r>
              <w:t>Data Analysis Techniques.</w:t>
            </w:r>
          </w:p>
          <w:p w:rsidR="00314DA2" w:rsidRDefault="00314DA2" w:rsidP="00AE2E66">
            <w:pPr>
              <w:pStyle w:val="Achievement"/>
            </w:pPr>
            <w:r>
              <w:t>Problem Solving Techniques.</w:t>
            </w:r>
          </w:p>
          <w:p w:rsidR="00314DA2" w:rsidRDefault="00314DA2" w:rsidP="00CC071D">
            <w:pPr>
              <w:pStyle w:val="Achievement"/>
            </w:pPr>
            <w:r>
              <w:t>Effective Report Writing.</w:t>
            </w:r>
          </w:p>
          <w:p w:rsidR="00314DA2" w:rsidRDefault="00314DA2" w:rsidP="00CC071D">
            <w:pPr>
              <w:pStyle w:val="Achievement"/>
            </w:pPr>
            <w:r>
              <w:t>Time Management.</w:t>
            </w:r>
          </w:p>
          <w:p w:rsidR="005E3671" w:rsidRDefault="00314DA2" w:rsidP="001B5D9B">
            <w:pPr>
              <w:pStyle w:val="Achievement"/>
            </w:pPr>
            <w:r>
              <w:t>The 7 Habits of Highly Effective People.</w:t>
            </w:r>
          </w:p>
        </w:tc>
      </w:tr>
      <w:tr w:rsidR="00314DA2" w:rsidTr="00CF5E3B">
        <w:tc>
          <w:tcPr>
            <w:tcW w:w="2020" w:type="dxa"/>
          </w:tcPr>
          <w:p w:rsidR="00314DA2" w:rsidRDefault="00711164" w:rsidP="00314DA2">
            <w:pPr>
              <w:pStyle w:val="SectionTitle"/>
            </w:pPr>
            <w:r>
              <w:t>7</w:t>
            </w:r>
            <w:r w:rsidR="00314DA2">
              <w:t>. Software</w:t>
            </w:r>
            <w:r w:rsidR="000D7673">
              <w:t xml:space="preserve"> and Professional Applications</w:t>
            </w:r>
            <w:r w:rsidR="00314DA2">
              <w:t xml:space="preserve"> Knowledge</w:t>
            </w:r>
          </w:p>
        </w:tc>
        <w:tc>
          <w:tcPr>
            <w:tcW w:w="8682" w:type="dxa"/>
            <w:gridSpan w:val="2"/>
          </w:tcPr>
          <w:p w:rsidR="00314DA2" w:rsidRDefault="00314DA2" w:rsidP="00887CA7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</w:p>
          <w:p w:rsidR="001B5D9B" w:rsidRDefault="001B5D9B" w:rsidP="001B5D9B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 w:rsidRPr="00887CA7">
              <w:rPr>
                <w:b/>
                <w:bCs/>
              </w:rPr>
              <w:t>Primavera</w:t>
            </w:r>
            <w:r w:rsidRPr="00F247F8">
              <w:rPr>
                <w:rFonts w:ascii="Times New Roman" w:hAnsi="Times New Roman"/>
                <w:vertAlign w:val="superscript"/>
              </w:rPr>
              <w:t>®</w:t>
            </w:r>
            <w:r>
              <w:rPr>
                <w:b/>
                <w:bCs/>
              </w:rPr>
              <w:t xml:space="preserve"> Applications</w:t>
            </w:r>
            <w:r w:rsidRPr="00887CA7">
              <w:rPr>
                <w:b/>
                <w:bCs/>
              </w:rPr>
              <w:t>:</w:t>
            </w:r>
          </w:p>
          <w:p w:rsidR="001B5D9B" w:rsidRPr="00887CA7" w:rsidRDefault="001B5D9B" w:rsidP="001B5D9B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Functional Administration and Implementation of:</w:t>
            </w:r>
          </w:p>
          <w:p w:rsidR="001B5D9B" w:rsidRPr="008D7B88" w:rsidRDefault="001B5D9B" w:rsidP="001B5D9B">
            <w:pPr>
              <w:pStyle w:val="Achievement"/>
            </w:pPr>
            <w:r w:rsidRPr="008D7B88">
              <w:t>Primavera Project Management</w:t>
            </w:r>
            <w:r w:rsidRPr="008D7B88">
              <w:rPr>
                <w:rFonts w:ascii="Times New Roman" w:hAnsi="Times New Roman"/>
                <w:vertAlign w:val="superscript"/>
              </w:rPr>
              <w:t>®</w:t>
            </w:r>
            <w:r w:rsidRPr="008D7B88">
              <w:t xml:space="preserve"> for the </w:t>
            </w:r>
            <w:smartTag w:uri="urn:schemas-microsoft-com:office:smarttags" w:element="City">
              <w:smartTag w:uri="urn:schemas-microsoft-com:office:smarttags" w:element="place">
                <w:r w:rsidRPr="008D7B88">
                  <w:t>Enterprise</w:t>
                </w:r>
              </w:smartTag>
            </w:smartTag>
            <w:r w:rsidRPr="008D7B88">
              <w:t xml:space="preserve"> versions 3.5e/c, 5.0 and 6.0.</w:t>
            </w:r>
          </w:p>
          <w:p w:rsidR="001B5D9B" w:rsidRPr="008D7B88" w:rsidRDefault="001B5D9B" w:rsidP="00FB609C">
            <w:pPr>
              <w:pStyle w:val="Achievement"/>
            </w:pPr>
            <w:r w:rsidRPr="008D7B88">
              <w:t>Oracle</w:t>
            </w:r>
            <w:r w:rsidRPr="008D7B88">
              <w:rPr>
                <w:rFonts w:ascii="Times New Roman" w:hAnsi="Times New Roman"/>
                <w:vertAlign w:val="superscript"/>
              </w:rPr>
              <w:t>®</w:t>
            </w:r>
            <w:r w:rsidRPr="008D7B88">
              <w:t xml:space="preserve"> Primavera</w:t>
            </w:r>
            <w:r w:rsidRPr="008D7B88">
              <w:rPr>
                <w:rFonts w:ascii="Times New Roman" w:hAnsi="Times New Roman"/>
                <w:vertAlign w:val="superscript"/>
              </w:rPr>
              <w:t>®</w:t>
            </w:r>
            <w:r w:rsidRPr="008D7B88">
              <w:t xml:space="preserve"> P6</w:t>
            </w:r>
            <w:r w:rsidRPr="008D7B88">
              <w:rPr>
                <w:rFonts w:ascii="Times New Roman" w:hAnsi="Times New Roman"/>
                <w:vertAlign w:val="superscript"/>
              </w:rPr>
              <w:t>®</w:t>
            </w:r>
            <w:r w:rsidRPr="008D7B88">
              <w:t xml:space="preserve"> Release 8.</w:t>
            </w:r>
            <w:r w:rsidR="00FB609C">
              <w:t>2</w:t>
            </w:r>
            <w:r w:rsidRPr="008D7B88">
              <w:t xml:space="preserve">. </w:t>
            </w:r>
          </w:p>
          <w:p w:rsidR="001B5D9B" w:rsidRPr="001B5D9B" w:rsidRDefault="001B5D9B" w:rsidP="001B5D9B">
            <w:pPr>
              <w:pStyle w:val="Achievement"/>
            </w:pPr>
            <w:r w:rsidRPr="008D7B88">
              <w:t>Project Risk Management with Primavera Risk Analysis (Oracle</w:t>
            </w:r>
            <w:r w:rsidRPr="008D7B88">
              <w:rPr>
                <w:rFonts w:ascii="Times New Roman" w:hAnsi="Times New Roman"/>
                <w:vertAlign w:val="superscript"/>
              </w:rPr>
              <w:t>®</w:t>
            </w:r>
            <w:r w:rsidRPr="008D7B88">
              <w:t xml:space="preserve"> Pertmaster</w:t>
            </w:r>
            <w:r w:rsidRPr="008D7B88">
              <w:rPr>
                <w:rFonts w:ascii="Times New Roman" w:hAnsi="Times New Roman"/>
                <w:vertAlign w:val="superscript"/>
              </w:rPr>
              <w:t>®</w:t>
            </w:r>
            <w:r w:rsidRPr="008D7B88">
              <w:t xml:space="preserve"> 8.6)</w:t>
            </w:r>
            <w:r>
              <w:t>.</w:t>
            </w:r>
          </w:p>
          <w:p w:rsidR="00314DA2" w:rsidRPr="00887CA7" w:rsidRDefault="00314DA2" w:rsidP="00887CA7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 w:rsidRPr="00887CA7">
              <w:rPr>
                <w:b/>
                <w:bCs/>
              </w:rPr>
              <w:t>Microsoft Applications:</w:t>
            </w:r>
          </w:p>
          <w:p w:rsidR="00314DA2" w:rsidRDefault="00314DA2" w:rsidP="00822CB7">
            <w:pPr>
              <w:pStyle w:val="Achievement"/>
            </w:pPr>
            <w:r>
              <w:t>Microsoft</w:t>
            </w:r>
            <w:r w:rsidRPr="00F247F8">
              <w:rPr>
                <w:rFonts w:ascii="Times New Roman" w:hAnsi="Times New Roman"/>
                <w:vertAlign w:val="superscript"/>
              </w:rPr>
              <w:t>®</w:t>
            </w:r>
            <w:r>
              <w:t xml:space="preserve"> Office</w:t>
            </w:r>
            <w:r w:rsidRPr="00F247F8">
              <w:rPr>
                <w:rFonts w:ascii="Times New Roman" w:hAnsi="Times New Roman"/>
                <w:vertAlign w:val="superscript"/>
              </w:rPr>
              <w:t>®</w:t>
            </w:r>
            <w:r>
              <w:t xml:space="preserve"> Applications.</w:t>
            </w:r>
          </w:p>
          <w:p w:rsidR="00314DA2" w:rsidRDefault="00314DA2" w:rsidP="00E8092C">
            <w:pPr>
              <w:pStyle w:val="Achievement"/>
            </w:pPr>
            <w:r>
              <w:t>MS Project.</w:t>
            </w:r>
          </w:p>
          <w:p w:rsidR="00314DA2" w:rsidRDefault="00314DA2" w:rsidP="00D72F37">
            <w:pPr>
              <w:pStyle w:val="Achievement"/>
            </w:pPr>
            <w:r>
              <w:t>MS Visio.</w:t>
            </w:r>
          </w:p>
          <w:p w:rsidR="00314DA2" w:rsidRPr="00887CA7" w:rsidRDefault="00314DA2" w:rsidP="00887CA7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 w:rsidRPr="00887CA7">
              <w:rPr>
                <w:b/>
                <w:bCs/>
              </w:rPr>
              <w:t>Real Time Information System</w:t>
            </w:r>
            <w:r>
              <w:rPr>
                <w:b/>
                <w:bCs/>
              </w:rPr>
              <w:t>s (RTIS)</w:t>
            </w:r>
            <w:r w:rsidRPr="00887CA7">
              <w:rPr>
                <w:b/>
                <w:bCs/>
              </w:rPr>
              <w:t>:</w:t>
            </w:r>
          </w:p>
          <w:p w:rsidR="00314DA2" w:rsidRDefault="00314DA2" w:rsidP="00887CA7">
            <w:pPr>
              <w:pStyle w:val="Achievement"/>
            </w:pPr>
            <w:r>
              <w:t>PI Process Book 3.0 (Plant Information System).</w:t>
            </w:r>
          </w:p>
          <w:p w:rsidR="00314DA2" w:rsidRPr="00887CA7" w:rsidRDefault="00314DA2" w:rsidP="00887CA7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 w:rsidRPr="00887CA7">
              <w:rPr>
                <w:b/>
                <w:bCs/>
              </w:rPr>
              <w:t>Electronic Document</w:t>
            </w:r>
            <w:r>
              <w:rPr>
                <w:b/>
                <w:bCs/>
              </w:rPr>
              <w:t>s</w:t>
            </w:r>
            <w:r w:rsidRPr="00887CA7">
              <w:rPr>
                <w:b/>
                <w:bCs/>
              </w:rPr>
              <w:t xml:space="preserve"> Management System</w:t>
            </w:r>
            <w:r>
              <w:rPr>
                <w:b/>
                <w:bCs/>
              </w:rPr>
              <w:t>s (EDMS):</w:t>
            </w:r>
          </w:p>
          <w:p w:rsidR="00314DA2" w:rsidRDefault="00314DA2" w:rsidP="004B281F">
            <w:pPr>
              <w:pStyle w:val="Achievement"/>
            </w:pPr>
            <w:r>
              <w:t>Documentum.</w:t>
            </w:r>
          </w:p>
          <w:p w:rsidR="00314DA2" w:rsidRPr="00887CA7" w:rsidRDefault="00314DA2" w:rsidP="00887CA7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 w:rsidRPr="00887CA7">
              <w:rPr>
                <w:b/>
                <w:bCs/>
              </w:rPr>
              <w:t>Computerized Maintenance Management Systems</w:t>
            </w:r>
            <w:r>
              <w:rPr>
                <w:b/>
                <w:bCs/>
              </w:rPr>
              <w:t xml:space="preserve"> (CMMS)</w:t>
            </w:r>
            <w:r w:rsidRPr="00887CA7">
              <w:rPr>
                <w:b/>
                <w:bCs/>
              </w:rPr>
              <w:t xml:space="preserve">: </w:t>
            </w:r>
          </w:p>
          <w:p w:rsidR="00314DA2" w:rsidRDefault="00314DA2" w:rsidP="005218C0">
            <w:pPr>
              <w:pStyle w:val="Achievement"/>
            </w:pPr>
            <w:r>
              <w:t>PEMAC</w:t>
            </w:r>
          </w:p>
          <w:p w:rsidR="006949F9" w:rsidRDefault="006949F9" w:rsidP="005218C0">
            <w:pPr>
              <w:pStyle w:val="Achievement"/>
            </w:pPr>
            <w:r>
              <w:t>Maximo</w:t>
            </w:r>
          </w:p>
          <w:p w:rsidR="00314DA2" w:rsidRDefault="00314DA2" w:rsidP="00DE7B74">
            <w:pPr>
              <w:pStyle w:val="Achievement"/>
            </w:pPr>
            <w:r>
              <w:t>OCEN-MT</w:t>
            </w:r>
          </w:p>
        </w:tc>
      </w:tr>
      <w:tr w:rsidR="00314DA2" w:rsidTr="00CF5E3B">
        <w:tc>
          <w:tcPr>
            <w:tcW w:w="2020" w:type="dxa"/>
          </w:tcPr>
          <w:p w:rsidR="00314DA2" w:rsidRDefault="00711164" w:rsidP="00314DA2">
            <w:pPr>
              <w:pStyle w:val="SectionTitle"/>
            </w:pPr>
            <w:r>
              <w:t>8</w:t>
            </w:r>
            <w:r w:rsidR="00314DA2">
              <w:t>. Memberships</w:t>
            </w:r>
          </w:p>
        </w:tc>
        <w:tc>
          <w:tcPr>
            <w:tcW w:w="8682" w:type="dxa"/>
            <w:gridSpan w:val="2"/>
          </w:tcPr>
          <w:p w:rsidR="00DE7B74" w:rsidRDefault="00DE7B74" w:rsidP="007F5FD2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</w:p>
          <w:p w:rsidR="00314DA2" w:rsidRPr="007F5FD2" w:rsidRDefault="00314DA2" w:rsidP="007F5FD2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 w:rsidRPr="007F5FD2">
              <w:rPr>
                <w:b/>
                <w:bCs/>
              </w:rPr>
              <w:t>Project Management Institute (PMI®) Member</w:t>
            </w:r>
          </w:p>
          <w:p w:rsidR="00355AB0" w:rsidRPr="00C06B90" w:rsidRDefault="00355AB0" w:rsidP="00877121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The General Trade Union of Petroleum Workers - Egypt</w:t>
            </w:r>
          </w:p>
        </w:tc>
      </w:tr>
      <w:tr w:rsidR="00314DA2" w:rsidTr="00CF5E3B">
        <w:tc>
          <w:tcPr>
            <w:tcW w:w="2020" w:type="dxa"/>
          </w:tcPr>
          <w:p w:rsidR="00314DA2" w:rsidRDefault="00711164" w:rsidP="008F1B40">
            <w:pPr>
              <w:pStyle w:val="SectionTitle"/>
            </w:pPr>
            <w:r>
              <w:t>9</w:t>
            </w:r>
            <w:r w:rsidR="00314DA2">
              <w:t xml:space="preserve">. Academic </w:t>
            </w:r>
            <w:r w:rsidR="008F1B40">
              <w:t>Degree</w:t>
            </w:r>
          </w:p>
        </w:tc>
        <w:tc>
          <w:tcPr>
            <w:tcW w:w="8682" w:type="dxa"/>
            <w:gridSpan w:val="2"/>
          </w:tcPr>
          <w:p w:rsidR="00314DA2" w:rsidRPr="00F8266F" w:rsidRDefault="00314DA2" w:rsidP="00877121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</w:p>
          <w:p w:rsidR="000D7673" w:rsidRPr="005C43F3" w:rsidRDefault="001F1299" w:rsidP="0037208F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 w:rsidRPr="005C43F3">
              <w:rPr>
                <w:b/>
                <w:bCs/>
              </w:rPr>
              <w:t xml:space="preserve">1994–1998, </w:t>
            </w:r>
            <w:r w:rsidR="00314DA2" w:rsidRPr="005C43F3">
              <w:rPr>
                <w:b/>
                <w:bCs/>
              </w:rPr>
              <w:t>Zagazig University</w:t>
            </w:r>
          </w:p>
          <w:p w:rsidR="00314DA2" w:rsidRDefault="00314DA2" w:rsidP="00EF2C1C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  <w:r w:rsidRPr="000D7673">
              <w:rPr>
                <w:b/>
                <w:bCs/>
              </w:rPr>
              <w:t>B</w:t>
            </w:r>
            <w:r w:rsidR="00404601">
              <w:rPr>
                <w:b/>
                <w:bCs/>
              </w:rPr>
              <w:t xml:space="preserve">achelor </w:t>
            </w:r>
            <w:r w:rsidR="000D7673">
              <w:rPr>
                <w:b/>
                <w:bCs/>
              </w:rPr>
              <w:t>of</w:t>
            </w:r>
            <w:r w:rsidR="00D67D85">
              <w:rPr>
                <w:b/>
                <w:bCs/>
              </w:rPr>
              <w:t xml:space="preserve"> Commerce</w:t>
            </w:r>
          </w:p>
          <w:p w:rsidR="00EF2C1C" w:rsidRPr="00EF2C1C" w:rsidRDefault="00EF2C1C" w:rsidP="00EF2C1C">
            <w:pPr>
              <w:pStyle w:val="Achievemen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</w:tr>
      <w:tr w:rsidR="00314DA2" w:rsidTr="00CF5E3B">
        <w:tc>
          <w:tcPr>
            <w:tcW w:w="2020" w:type="dxa"/>
          </w:tcPr>
          <w:p w:rsidR="00314DA2" w:rsidRDefault="00711164" w:rsidP="00314DA2">
            <w:pPr>
              <w:pStyle w:val="SectionTitle"/>
            </w:pPr>
            <w:r>
              <w:t>10</w:t>
            </w:r>
            <w:r w:rsidR="00314DA2">
              <w:t>. Languages</w:t>
            </w:r>
          </w:p>
        </w:tc>
        <w:tc>
          <w:tcPr>
            <w:tcW w:w="8682" w:type="dxa"/>
            <w:gridSpan w:val="2"/>
          </w:tcPr>
          <w:p w:rsidR="00DE7B74" w:rsidRPr="00DE7B74" w:rsidRDefault="00DE7B74" w:rsidP="00DE7B74">
            <w:pPr>
              <w:pStyle w:val="Achievement"/>
              <w:numPr>
                <w:ilvl w:val="0"/>
                <w:numId w:val="0"/>
              </w:numPr>
              <w:ind w:left="245"/>
              <w:rPr>
                <w:sz w:val="16"/>
                <w:szCs w:val="16"/>
              </w:rPr>
            </w:pPr>
          </w:p>
          <w:p w:rsidR="00314DA2" w:rsidRDefault="00314DA2" w:rsidP="00B37161">
            <w:pPr>
              <w:pStyle w:val="Achievement"/>
            </w:pPr>
            <w:r>
              <w:t>English – Fluent (Read &amp; Write) – American University in Cairo.</w:t>
            </w:r>
          </w:p>
          <w:p w:rsidR="00314DA2" w:rsidRDefault="00314DA2" w:rsidP="00B95005">
            <w:pPr>
              <w:pStyle w:val="Achievement"/>
            </w:pPr>
            <w:r>
              <w:t xml:space="preserve">Spanish – Level III – </w:t>
            </w:r>
            <w:proofErr w:type="spellStart"/>
            <w:r>
              <w:t>Instituto</w:t>
            </w:r>
            <w:proofErr w:type="spellEnd"/>
            <w:r>
              <w:t xml:space="preserve"> Cervantes.</w:t>
            </w:r>
          </w:p>
          <w:p w:rsidR="00314DA2" w:rsidRDefault="00314DA2" w:rsidP="00DE7B74">
            <w:pPr>
              <w:pStyle w:val="Achievement"/>
            </w:pPr>
            <w:r>
              <w:t>French – Basic</w:t>
            </w:r>
            <w:r w:rsidR="00CF5E3B">
              <w:t xml:space="preserve"> – High School.</w:t>
            </w:r>
          </w:p>
        </w:tc>
      </w:tr>
      <w:tr w:rsidR="00BA268B" w:rsidTr="006F2017">
        <w:tc>
          <w:tcPr>
            <w:tcW w:w="2020" w:type="dxa"/>
          </w:tcPr>
          <w:p w:rsidR="00BA268B" w:rsidRDefault="00BA268B" w:rsidP="007C4F7F">
            <w:pPr>
              <w:pStyle w:val="SectionTitle"/>
            </w:pPr>
            <w:r>
              <w:lastRenderedPageBreak/>
              <w:t>11. Professional References</w:t>
            </w:r>
          </w:p>
        </w:tc>
        <w:tc>
          <w:tcPr>
            <w:tcW w:w="4341" w:type="dxa"/>
          </w:tcPr>
          <w:p w:rsidR="00BA268B" w:rsidRDefault="00BA268B" w:rsidP="001D6F63">
            <w:pPr>
              <w:rPr>
                <w:b/>
                <w:bCs/>
              </w:rPr>
            </w:pPr>
          </w:p>
          <w:p w:rsidR="00BA268B" w:rsidRDefault="00BA268B" w:rsidP="001D6F63">
            <w:pPr>
              <w:rPr>
                <w:b/>
                <w:bCs/>
              </w:rPr>
            </w:pPr>
            <w:r>
              <w:rPr>
                <w:b/>
                <w:bCs/>
              </w:rPr>
              <w:t>Reference 1</w:t>
            </w:r>
            <w:r w:rsidRPr="001812CF">
              <w:rPr>
                <w:b/>
                <w:bCs/>
              </w:rPr>
              <w:t>:</w:t>
            </w:r>
          </w:p>
          <w:p w:rsidR="00C52028" w:rsidRPr="001812CF" w:rsidRDefault="00DA3680" w:rsidP="001D6F63">
            <w:pPr>
              <w:rPr>
                <w:b/>
                <w:bCs/>
              </w:rPr>
            </w:pPr>
            <w:r>
              <w:rPr>
                <w:b/>
                <w:bCs/>
              </w:rPr>
              <w:t>Previous C</w:t>
            </w:r>
            <w:bookmarkStart w:id="0" w:name="_GoBack"/>
            <w:bookmarkEnd w:id="0"/>
            <w:r w:rsidR="00C52028">
              <w:rPr>
                <w:b/>
                <w:bCs/>
              </w:rPr>
              <w:t>olleague at SEGAS</w:t>
            </w:r>
          </w:p>
          <w:p w:rsidR="00BA268B" w:rsidRDefault="00BA268B" w:rsidP="001D6F63">
            <w:r>
              <w:t xml:space="preserve"> </w:t>
            </w:r>
          </w:p>
          <w:p w:rsidR="00BA268B" w:rsidRDefault="00BA268B" w:rsidP="007C4F7F">
            <w:r>
              <w:t>Ivan De Lorenzo</w:t>
            </w:r>
          </w:p>
          <w:p w:rsidR="00BA268B" w:rsidRDefault="00BA268B" w:rsidP="007C4F7F">
            <w:r>
              <w:t>Outage Planning Manager</w:t>
            </w:r>
          </w:p>
          <w:p w:rsidR="00BA268B" w:rsidRDefault="00BA268B" w:rsidP="007C4F7F">
            <w:proofErr w:type="spellStart"/>
            <w:r>
              <w:t>Cheniere</w:t>
            </w:r>
            <w:proofErr w:type="spellEnd"/>
            <w:r>
              <w:t xml:space="preserve"> Energy, </w:t>
            </w:r>
            <w:proofErr w:type="spellStart"/>
            <w:r>
              <w:t>Inc</w:t>
            </w:r>
            <w:proofErr w:type="spellEnd"/>
          </w:p>
          <w:p w:rsidR="00BA268B" w:rsidRDefault="00BA268B" w:rsidP="007C4F7F">
            <w:r>
              <w:t xml:space="preserve">Mobile: </w:t>
            </w:r>
            <w:r w:rsidR="0092569B">
              <w:t>+1337965</w:t>
            </w:r>
            <w:r>
              <w:t>0280</w:t>
            </w:r>
          </w:p>
          <w:p w:rsidR="00BA268B" w:rsidRDefault="00BA268B" w:rsidP="007C4F7F">
            <w:r>
              <w:t xml:space="preserve">E-mail: </w:t>
            </w:r>
            <w:hyperlink r:id="rId15" w:history="1">
              <w:r w:rsidRPr="009D1BC7">
                <w:rPr>
                  <w:rStyle w:val="Hyperlink"/>
                </w:rPr>
                <w:t>ivan.delorenzo@cheniere.com</w:t>
              </w:r>
            </w:hyperlink>
          </w:p>
          <w:p w:rsidR="00BA268B" w:rsidRDefault="00BA268B" w:rsidP="007C4F7F">
            <w:r>
              <w:t>Sabine Pass LNG Plant</w:t>
            </w:r>
          </w:p>
          <w:p w:rsidR="00BA268B" w:rsidRDefault="00BA268B" w:rsidP="007C4F7F">
            <w:r>
              <w:t>Cameron Parish</w:t>
            </w:r>
          </w:p>
          <w:p w:rsidR="00BA268B" w:rsidRDefault="00BA268B" w:rsidP="007C4F7F">
            <w:r>
              <w:t>Louisiana</w:t>
            </w:r>
          </w:p>
          <w:p w:rsidR="00BA268B" w:rsidRPr="00E45665" w:rsidRDefault="00BA268B" w:rsidP="007C4F7F">
            <w:pPr>
              <w:rPr>
                <w:lang w:val="it-IT"/>
              </w:rPr>
            </w:pPr>
            <w:r>
              <w:t>USA</w:t>
            </w:r>
          </w:p>
          <w:p w:rsidR="00BA268B" w:rsidRPr="00E45665" w:rsidRDefault="00BA268B" w:rsidP="001D6F63">
            <w:pPr>
              <w:rPr>
                <w:lang w:val="it-IT"/>
              </w:rPr>
            </w:pPr>
          </w:p>
          <w:p w:rsidR="00BA268B" w:rsidRDefault="00BA268B" w:rsidP="00BA268B">
            <w:r>
              <w:t xml:space="preserve"> </w:t>
            </w:r>
          </w:p>
        </w:tc>
        <w:tc>
          <w:tcPr>
            <w:tcW w:w="4341" w:type="dxa"/>
          </w:tcPr>
          <w:p w:rsidR="00BA268B" w:rsidRDefault="00BA268B" w:rsidP="00BA268B">
            <w:pPr>
              <w:rPr>
                <w:b/>
                <w:bCs/>
              </w:rPr>
            </w:pPr>
          </w:p>
          <w:p w:rsidR="00BA268B" w:rsidRPr="001812CF" w:rsidRDefault="00BA268B" w:rsidP="009256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Reference </w:t>
            </w:r>
            <w:r w:rsidR="0092569B">
              <w:rPr>
                <w:b/>
                <w:bCs/>
              </w:rPr>
              <w:t>2</w:t>
            </w:r>
            <w:r w:rsidRPr="001812CF">
              <w:rPr>
                <w:b/>
                <w:bCs/>
              </w:rPr>
              <w:t>:</w:t>
            </w:r>
          </w:p>
          <w:p w:rsidR="00C52028" w:rsidRPr="001812CF" w:rsidRDefault="00C52028" w:rsidP="00C520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Previous </w:t>
            </w:r>
            <w:r>
              <w:rPr>
                <w:b/>
                <w:bCs/>
              </w:rPr>
              <w:t>Contractor Project Manager</w:t>
            </w:r>
            <w:r>
              <w:rPr>
                <w:b/>
                <w:bCs/>
              </w:rPr>
              <w:t xml:space="preserve"> at SEGAS</w:t>
            </w:r>
          </w:p>
          <w:p w:rsidR="00BA268B" w:rsidRDefault="00BA268B" w:rsidP="007C4F7F"/>
          <w:p w:rsidR="009B2202" w:rsidRDefault="009B2202" w:rsidP="009B2202">
            <w:r>
              <w:t>Patrick McGuire</w:t>
            </w:r>
          </w:p>
          <w:p w:rsidR="009B2202" w:rsidRDefault="009B2202" w:rsidP="009B2202">
            <w:r>
              <w:t>Director of Operations</w:t>
            </w:r>
          </w:p>
          <w:p w:rsidR="00C52028" w:rsidRDefault="009B2202" w:rsidP="00C52028">
            <w:r>
              <w:t xml:space="preserve">KBR / AYTB JV </w:t>
            </w:r>
          </w:p>
          <w:p w:rsidR="009B2202" w:rsidRDefault="009B2202" w:rsidP="00C52028">
            <w:r>
              <w:t>Mobile: +96655776108</w:t>
            </w:r>
          </w:p>
          <w:p w:rsidR="009B2202" w:rsidRDefault="009B2202" w:rsidP="009B2202">
            <w:r>
              <w:t xml:space="preserve">E-mail: </w:t>
            </w:r>
            <w:hyperlink r:id="rId16" w:history="1">
              <w:r w:rsidR="00B32404" w:rsidRPr="00CF2557">
                <w:rPr>
                  <w:rStyle w:val="Hyperlink"/>
                </w:rPr>
                <w:t>Patrick.McGuire@kbr.com</w:t>
              </w:r>
            </w:hyperlink>
          </w:p>
          <w:p w:rsidR="009B2202" w:rsidRDefault="009B2202" w:rsidP="009B2202">
            <w:r>
              <w:t>Address: Al-</w:t>
            </w:r>
            <w:proofErr w:type="spellStart"/>
            <w:r>
              <w:t>Yusr</w:t>
            </w:r>
            <w:proofErr w:type="spellEnd"/>
            <w:r>
              <w:t xml:space="preserve"> Townsend &amp; </w:t>
            </w:r>
            <w:proofErr w:type="spellStart"/>
            <w:r>
              <w:t>Bottum</w:t>
            </w:r>
            <w:proofErr w:type="spellEnd"/>
            <w:r>
              <w:t xml:space="preserve"> Co.</w:t>
            </w:r>
          </w:p>
          <w:p w:rsidR="009B2202" w:rsidRDefault="009B2202" w:rsidP="009B2202">
            <w:r>
              <w:t xml:space="preserve">Support Industries, </w:t>
            </w:r>
            <w:proofErr w:type="spellStart"/>
            <w:r>
              <w:t>Tareeg</w:t>
            </w:r>
            <w:proofErr w:type="spellEnd"/>
            <w:r>
              <w:t xml:space="preserve"> 124 &amp; 175</w:t>
            </w:r>
          </w:p>
          <w:p w:rsidR="009B2202" w:rsidRDefault="009B2202" w:rsidP="009B2202">
            <w:proofErr w:type="spellStart"/>
            <w:r>
              <w:t>Jubail</w:t>
            </w:r>
            <w:proofErr w:type="spellEnd"/>
            <w:r>
              <w:t xml:space="preserve"> Industrial City</w:t>
            </w:r>
          </w:p>
          <w:p w:rsidR="009B2202" w:rsidRDefault="009B2202" w:rsidP="009B2202">
            <w:r>
              <w:t>KSA</w:t>
            </w:r>
          </w:p>
          <w:p w:rsidR="00BA268B" w:rsidRPr="00DE7B74" w:rsidRDefault="00BA268B" w:rsidP="00BA268B">
            <w:pPr>
              <w:rPr>
                <w:sz w:val="16"/>
                <w:szCs w:val="16"/>
              </w:rPr>
            </w:pPr>
          </w:p>
        </w:tc>
      </w:tr>
      <w:tr w:rsidR="00BA268B" w:rsidTr="006F2017">
        <w:tc>
          <w:tcPr>
            <w:tcW w:w="2020" w:type="dxa"/>
          </w:tcPr>
          <w:p w:rsidR="00BA268B" w:rsidRDefault="00BA268B" w:rsidP="007C4F7F">
            <w:pPr>
              <w:pStyle w:val="SectionTitle"/>
            </w:pPr>
          </w:p>
        </w:tc>
        <w:tc>
          <w:tcPr>
            <w:tcW w:w="4341" w:type="dxa"/>
          </w:tcPr>
          <w:p w:rsidR="0092569B" w:rsidRDefault="0092569B" w:rsidP="0092569B">
            <w:pPr>
              <w:rPr>
                <w:b/>
                <w:bCs/>
              </w:rPr>
            </w:pPr>
            <w:r>
              <w:rPr>
                <w:b/>
                <w:bCs/>
              </w:rPr>
              <w:t>Reference 3</w:t>
            </w:r>
            <w:r w:rsidRPr="001812CF">
              <w:rPr>
                <w:b/>
                <w:bCs/>
              </w:rPr>
              <w:t>:</w:t>
            </w:r>
          </w:p>
          <w:p w:rsidR="00C52028" w:rsidRPr="001812CF" w:rsidRDefault="00C52028" w:rsidP="00C520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Previous </w:t>
            </w:r>
            <w:r>
              <w:rPr>
                <w:b/>
                <w:bCs/>
              </w:rPr>
              <w:t>Operation Lead</w:t>
            </w:r>
            <w:r>
              <w:rPr>
                <w:b/>
                <w:bCs/>
              </w:rPr>
              <w:t xml:space="preserve"> at SEGAS</w:t>
            </w:r>
          </w:p>
          <w:p w:rsidR="009B2202" w:rsidRDefault="009B2202" w:rsidP="0092569B">
            <w:pPr>
              <w:rPr>
                <w:b/>
                <w:bCs/>
              </w:rPr>
            </w:pPr>
          </w:p>
          <w:p w:rsidR="009B2202" w:rsidRDefault="009B2202" w:rsidP="009B2202">
            <w:r>
              <w:t>Ahmed Farghaly</w:t>
            </w:r>
          </w:p>
          <w:p w:rsidR="009B2202" w:rsidRDefault="009B2202" w:rsidP="009B2202">
            <w:r>
              <w:t>LNG Project Operations Manager</w:t>
            </w:r>
          </w:p>
          <w:p w:rsidR="009B2202" w:rsidRDefault="009B2202" w:rsidP="009B2202">
            <w:proofErr w:type="spellStart"/>
            <w:r>
              <w:t>Eni</w:t>
            </w:r>
            <w:proofErr w:type="spellEnd"/>
            <w:r>
              <w:t xml:space="preserve"> Exploration &amp; Production</w:t>
            </w:r>
          </w:p>
          <w:p w:rsidR="009B2202" w:rsidRDefault="009B2202" w:rsidP="009B2202">
            <w:r>
              <w:t>Mobile: +447771805028</w:t>
            </w:r>
          </w:p>
          <w:p w:rsidR="009B2202" w:rsidRDefault="009B2202" w:rsidP="009B2202">
            <w:r>
              <w:t xml:space="preserve">E-mail: </w:t>
            </w:r>
            <w:hyperlink r:id="rId17" w:history="1">
              <w:r w:rsidRPr="00D92DCF">
                <w:rPr>
                  <w:rStyle w:val="Hyperlink"/>
                </w:rPr>
                <w:t>ahmed.farghaly@eni.com</w:t>
              </w:r>
            </w:hyperlink>
          </w:p>
          <w:p w:rsidR="009B2202" w:rsidRDefault="009B2202" w:rsidP="009B2202">
            <w:r>
              <w:t xml:space="preserve">Address: </w:t>
            </w:r>
            <w:proofErr w:type="spellStart"/>
            <w:r>
              <w:t>Eni</w:t>
            </w:r>
            <w:proofErr w:type="spellEnd"/>
            <w:r>
              <w:t xml:space="preserve"> (UK) Ltd</w:t>
            </w:r>
          </w:p>
          <w:p w:rsidR="009B2202" w:rsidRDefault="009B2202" w:rsidP="009B2202">
            <w:proofErr w:type="spellStart"/>
            <w:r>
              <w:t>Eni</w:t>
            </w:r>
            <w:proofErr w:type="spellEnd"/>
            <w:r>
              <w:t xml:space="preserve"> House, 10 </w:t>
            </w:r>
            <w:proofErr w:type="spellStart"/>
            <w:r>
              <w:t>Ebury</w:t>
            </w:r>
            <w:proofErr w:type="spellEnd"/>
            <w:r>
              <w:t xml:space="preserve"> Bridge Road</w:t>
            </w:r>
          </w:p>
          <w:p w:rsidR="009B2202" w:rsidRDefault="009B2202" w:rsidP="009B2202">
            <w:r>
              <w:t>London SW1W 8PZ</w:t>
            </w:r>
          </w:p>
          <w:p w:rsidR="009B2202" w:rsidRDefault="009B2202" w:rsidP="009B2202">
            <w:r>
              <w:t>London</w:t>
            </w:r>
          </w:p>
          <w:p w:rsidR="00BA268B" w:rsidRDefault="009B2202" w:rsidP="009B2202">
            <w:r>
              <w:t>UK</w:t>
            </w:r>
          </w:p>
          <w:p w:rsidR="00BA268B" w:rsidRDefault="00BA268B" w:rsidP="009B2202">
            <w:pPr>
              <w:rPr>
                <w:b/>
                <w:bCs/>
              </w:rPr>
            </w:pPr>
          </w:p>
        </w:tc>
        <w:tc>
          <w:tcPr>
            <w:tcW w:w="4341" w:type="dxa"/>
          </w:tcPr>
          <w:p w:rsidR="0092569B" w:rsidRDefault="0092569B" w:rsidP="0092569B">
            <w:pPr>
              <w:rPr>
                <w:b/>
                <w:bCs/>
              </w:rPr>
            </w:pPr>
            <w:r>
              <w:rPr>
                <w:b/>
                <w:bCs/>
              </w:rPr>
              <w:t>Reference 4</w:t>
            </w:r>
            <w:r w:rsidRPr="001812CF">
              <w:rPr>
                <w:b/>
                <w:bCs/>
              </w:rPr>
              <w:t>:</w:t>
            </w:r>
          </w:p>
          <w:p w:rsidR="00C52028" w:rsidRPr="001812CF" w:rsidRDefault="00C52028" w:rsidP="00C520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Previous </w:t>
            </w:r>
            <w:r>
              <w:rPr>
                <w:b/>
                <w:bCs/>
              </w:rPr>
              <w:t>Operation Manager</w:t>
            </w:r>
            <w:r>
              <w:rPr>
                <w:b/>
                <w:bCs/>
              </w:rPr>
              <w:t xml:space="preserve"> at SEGAS</w:t>
            </w:r>
          </w:p>
          <w:p w:rsidR="00BA268B" w:rsidRDefault="00BA268B" w:rsidP="00BA268B">
            <w:r>
              <w:t xml:space="preserve"> </w:t>
            </w:r>
          </w:p>
          <w:p w:rsidR="009B2202" w:rsidRDefault="009B2202" w:rsidP="009B2202">
            <w:r>
              <w:t xml:space="preserve">Yeo Yee </w:t>
            </w:r>
            <w:proofErr w:type="spellStart"/>
            <w:r>
              <w:t>Ngee</w:t>
            </w:r>
            <w:proofErr w:type="spellEnd"/>
          </w:p>
          <w:p w:rsidR="009B2202" w:rsidRDefault="009B2202" w:rsidP="009B2202">
            <w:r>
              <w:t>Day Assistant Process</w:t>
            </w:r>
          </w:p>
          <w:p w:rsidR="009B2202" w:rsidRDefault="009B2202" w:rsidP="009B2202">
            <w:r>
              <w:t>Sakhalin Energy Investment Co.</w:t>
            </w:r>
          </w:p>
          <w:p w:rsidR="009B2202" w:rsidRDefault="009B2202" w:rsidP="009B2202">
            <w:r>
              <w:t>Mobile: +79147536331</w:t>
            </w:r>
          </w:p>
          <w:p w:rsidR="009B2202" w:rsidRDefault="009B2202" w:rsidP="009B2202">
            <w:r>
              <w:t xml:space="preserve">E-mail: </w:t>
            </w:r>
            <w:hyperlink r:id="rId18" w:history="1">
              <w:r w:rsidR="00D47359" w:rsidRPr="00CE78B0">
                <w:rPr>
                  <w:rStyle w:val="Hyperlink"/>
                </w:rPr>
                <w:t>ngee.yeo@sakhalinenergy.ru</w:t>
              </w:r>
            </w:hyperlink>
          </w:p>
          <w:p w:rsidR="009B2202" w:rsidRDefault="009B2202" w:rsidP="009B2202">
            <w:r>
              <w:t xml:space="preserve">Address: 35 </w:t>
            </w:r>
            <w:proofErr w:type="spellStart"/>
            <w:r>
              <w:t>Dzerzhinskogo</w:t>
            </w:r>
            <w:proofErr w:type="spellEnd"/>
            <w:r>
              <w:t xml:space="preserve"> Str.,</w:t>
            </w:r>
          </w:p>
          <w:p w:rsidR="009B2202" w:rsidRDefault="009B2202" w:rsidP="009B2202">
            <w:proofErr w:type="spellStart"/>
            <w:r>
              <w:t>Yuzhno-Sakhalinsk</w:t>
            </w:r>
            <w:proofErr w:type="spellEnd"/>
          </w:p>
          <w:p w:rsidR="009B2202" w:rsidRDefault="009B2202" w:rsidP="009B2202">
            <w:r>
              <w:t>Sakhalin Island</w:t>
            </w:r>
          </w:p>
          <w:p w:rsidR="009B2202" w:rsidRDefault="009B2202" w:rsidP="009B2202">
            <w:r>
              <w:t>Russian Federation</w:t>
            </w:r>
          </w:p>
          <w:p w:rsidR="009B2202" w:rsidRDefault="009B2202" w:rsidP="009B2202">
            <w:r>
              <w:t>693020</w:t>
            </w:r>
          </w:p>
          <w:p w:rsidR="00BA268B" w:rsidRDefault="00BA268B" w:rsidP="009B2202"/>
        </w:tc>
      </w:tr>
      <w:tr w:rsidR="0092569B" w:rsidTr="006F2017">
        <w:tc>
          <w:tcPr>
            <w:tcW w:w="2020" w:type="dxa"/>
          </w:tcPr>
          <w:p w:rsidR="0092569B" w:rsidRDefault="0092569B" w:rsidP="007C4F7F">
            <w:pPr>
              <w:pStyle w:val="SectionTitle"/>
            </w:pPr>
          </w:p>
        </w:tc>
        <w:tc>
          <w:tcPr>
            <w:tcW w:w="4341" w:type="dxa"/>
          </w:tcPr>
          <w:p w:rsidR="0092569B" w:rsidRDefault="0092569B" w:rsidP="0092569B">
            <w:pPr>
              <w:rPr>
                <w:b/>
                <w:bCs/>
              </w:rPr>
            </w:pPr>
            <w:r>
              <w:rPr>
                <w:b/>
                <w:bCs/>
              </w:rPr>
              <w:t>Reference 5</w:t>
            </w:r>
            <w:r w:rsidRPr="001812CF">
              <w:rPr>
                <w:b/>
                <w:bCs/>
              </w:rPr>
              <w:t>:</w:t>
            </w:r>
          </w:p>
          <w:p w:rsidR="00C52028" w:rsidRPr="001812CF" w:rsidRDefault="00C52028" w:rsidP="0092569B">
            <w:pPr>
              <w:rPr>
                <w:b/>
                <w:bCs/>
              </w:rPr>
            </w:pPr>
            <w:r>
              <w:rPr>
                <w:b/>
                <w:bCs/>
              </w:rPr>
              <w:t>Current Plant Director at SEGAS</w:t>
            </w:r>
          </w:p>
          <w:p w:rsidR="0092569B" w:rsidRDefault="0092569B" w:rsidP="0092569B"/>
          <w:p w:rsidR="0092569B" w:rsidRPr="0092569B" w:rsidRDefault="0092569B" w:rsidP="0092569B">
            <w:r w:rsidRPr="0092569B">
              <w:t>Abdelkader Bennaceur</w:t>
            </w:r>
          </w:p>
          <w:p w:rsidR="0092569B" w:rsidRPr="0092569B" w:rsidRDefault="0092569B" w:rsidP="0092569B">
            <w:r w:rsidRPr="0092569B">
              <w:t>Plant Director</w:t>
            </w:r>
          </w:p>
          <w:p w:rsidR="0092569B" w:rsidRDefault="0092569B" w:rsidP="0092569B">
            <w:r w:rsidRPr="0092569B">
              <w:t xml:space="preserve">Union </w:t>
            </w:r>
            <w:proofErr w:type="spellStart"/>
            <w:r w:rsidRPr="0092569B">
              <w:t>Fenosa</w:t>
            </w:r>
            <w:proofErr w:type="spellEnd"/>
            <w:r w:rsidRPr="0092569B">
              <w:t xml:space="preserve"> Gas</w:t>
            </w:r>
          </w:p>
          <w:p w:rsidR="0092569B" w:rsidRDefault="0092569B" w:rsidP="0092569B">
            <w:r w:rsidRPr="0092569B">
              <w:t>Spanish Egyptian Gas</w:t>
            </w:r>
            <w:r>
              <w:t xml:space="preserve"> Co. (SEGAS)</w:t>
            </w:r>
          </w:p>
          <w:p w:rsidR="0092569B" w:rsidRPr="0092569B" w:rsidRDefault="0092569B" w:rsidP="0092569B">
            <w:r w:rsidRPr="0092569B">
              <w:t>Damietta LNG Plant</w:t>
            </w:r>
          </w:p>
          <w:p w:rsidR="0092569B" w:rsidRPr="0092569B" w:rsidRDefault="0092569B" w:rsidP="0092569B">
            <w:r>
              <w:t xml:space="preserve">Mobile: </w:t>
            </w:r>
            <w:r w:rsidRPr="0092569B">
              <w:t>+201221006347</w:t>
            </w:r>
          </w:p>
          <w:p w:rsidR="0092569B" w:rsidRDefault="0092569B" w:rsidP="0092569B">
            <w:r>
              <w:t xml:space="preserve">Email: </w:t>
            </w:r>
            <w:hyperlink r:id="rId19" w:history="1">
              <w:r w:rsidRPr="009D1BC7">
                <w:rPr>
                  <w:rStyle w:val="Hyperlink"/>
                </w:rPr>
                <w:t>ABennaceur@segas.com.eg</w:t>
              </w:r>
            </w:hyperlink>
          </w:p>
          <w:p w:rsidR="0092569B" w:rsidRPr="0092569B" w:rsidRDefault="0092569B" w:rsidP="0092569B">
            <w:r>
              <w:t xml:space="preserve">Address: </w:t>
            </w:r>
            <w:r w:rsidRPr="0092569B">
              <w:t>21-23 Charles De Gaulle Street</w:t>
            </w:r>
          </w:p>
          <w:p w:rsidR="0092569B" w:rsidRPr="0092569B" w:rsidRDefault="0092569B" w:rsidP="0092569B">
            <w:r w:rsidRPr="0092569B">
              <w:t>Nile Tower Building, 19th Floor</w:t>
            </w:r>
          </w:p>
          <w:p w:rsidR="0092569B" w:rsidRPr="0092569B" w:rsidRDefault="0092569B" w:rsidP="0092569B">
            <w:r w:rsidRPr="0092569B">
              <w:t>Giza</w:t>
            </w:r>
          </w:p>
          <w:p w:rsidR="0092569B" w:rsidRDefault="0092569B" w:rsidP="0092569B">
            <w:pPr>
              <w:rPr>
                <w:b/>
                <w:bCs/>
              </w:rPr>
            </w:pPr>
            <w:r w:rsidRPr="0092569B">
              <w:t>12211</w:t>
            </w:r>
          </w:p>
        </w:tc>
        <w:tc>
          <w:tcPr>
            <w:tcW w:w="4341" w:type="dxa"/>
          </w:tcPr>
          <w:p w:rsidR="0092569B" w:rsidRDefault="0092569B" w:rsidP="0092569B">
            <w:pPr>
              <w:rPr>
                <w:b/>
                <w:bCs/>
              </w:rPr>
            </w:pPr>
            <w:r>
              <w:rPr>
                <w:b/>
                <w:bCs/>
              </w:rPr>
              <w:t>Reference 6</w:t>
            </w:r>
            <w:r w:rsidRPr="001812CF">
              <w:rPr>
                <w:b/>
                <w:bCs/>
              </w:rPr>
              <w:t>:</w:t>
            </w:r>
          </w:p>
          <w:p w:rsidR="00C52028" w:rsidRPr="001812CF" w:rsidRDefault="00C52028" w:rsidP="0092569B">
            <w:pPr>
              <w:rPr>
                <w:b/>
                <w:bCs/>
              </w:rPr>
            </w:pPr>
            <w:r>
              <w:rPr>
                <w:b/>
                <w:bCs/>
              </w:rPr>
              <w:t>Current Maintenance Manager at SEGAS</w:t>
            </w:r>
          </w:p>
          <w:p w:rsidR="0092569B" w:rsidRDefault="0092569B" w:rsidP="0092569B"/>
          <w:p w:rsidR="0092569B" w:rsidRDefault="0092569B" w:rsidP="0092569B">
            <w:r>
              <w:t>Boumedienne Hamidi</w:t>
            </w:r>
          </w:p>
          <w:p w:rsidR="0092569B" w:rsidRDefault="0092569B" w:rsidP="0092569B">
            <w:r>
              <w:t>Maintenance Manager</w:t>
            </w:r>
          </w:p>
          <w:p w:rsidR="0092569B" w:rsidRDefault="0092569B" w:rsidP="0092569B">
            <w:r w:rsidRPr="0092569B">
              <w:t xml:space="preserve">Union </w:t>
            </w:r>
            <w:proofErr w:type="spellStart"/>
            <w:r w:rsidRPr="0092569B">
              <w:t>Fenosa</w:t>
            </w:r>
            <w:proofErr w:type="spellEnd"/>
            <w:r w:rsidRPr="0092569B">
              <w:t xml:space="preserve"> Gas</w:t>
            </w:r>
          </w:p>
          <w:p w:rsidR="0092569B" w:rsidRDefault="0092569B" w:rsidP="0092569B">
            <w:r w:rsidRPr="0092569B">
              <w:t>Spanish Egyptian Gas</w:t>
            </w:r>
            <w:r>
              <w:t xml:space="preserve"> Co. (SEGAS)</w:t>
            </w:r>
          </w:p>
          <w:p w:rsidR="0092569B" w:rsidRDefault="0092569B" w:rsidP="0092569B">
            <w:r w:rsidRPr="0092569B">
              <w:t>Damietta LNG Plant</w:t>
            </w:r>
          </w:p>
          <w:p w:rsidR="0092569B" w:rsidRPr="0092569B" w:rsidRDefault="0092569B" w:rsidP="0092569B">
            <w:r>
              <w:rPr>
                <w:lang w:val="it-IT"/>
              </w:rPr>
              <w:t>Mobile: +2012</w:t>
            </w:r>
            <w:r w:rsidR="002C009A">
              <w:rPr>
                <w:lang w:val="it-IT"/>
              </w:rPr>
              <w:t>2</w:t>
            </w:r>
            <w:r>
              <w:rPr>
                <w:lang w:val="it-IT"/>
              </w:rPr>
              <w:t>1038421</w:t>
            </w:r>
          </w:p>
          <w:p w:rsidR="0092569B" w:rsidRDefault="0092569B" w:rsidP="0092569B">
            <w:pPr>
              <w:rPr>
                <w:lang w:val="it-IT"/>
              </w:rPr>
            </w:pPr>
            <w:r>
              <w:t xml:space="preserve">Email: </w:t>
            </w:r>
            <w:hyperlink r:id="rId20" w:history="1">
              <w:r w:rsidRPr="009D1BC7">
                <w:rPr>
                  <w:rStyle w:val="Hyperlink"/>
                  <w:lang w:val="it-IT"/>
                </w:rPr>
                <w:t>bhamidi@segas.com.eg</w:t>
              </w:r>
            </w:hyperlink>
          </w:p>
          <w:p w:rsidR="0092569B" w:rsidRPr="0092569B" w:rsidRDefault="0092569B" w:rsidP="0092569B">
            <w:r>
              <w:t xml:space="preserve">Address: </w:t>
            </w:r>
            <w:r w:rsidRPr="0092569B">
              <w:t>21-23 Charles De Gaulle Street</w:t>
            </w:r>
          </w:p>
          <w:p w:rsidR="0092569B" w:rsidRPr="0092569B" w:rsidRDefault="0092569B" w:rsidP="0092569B">
            <w:r w:rsidRPr="0092569B">
              <w:t>Nile Tower Building, 19th Floor</w:t>
            </w:r>
          </w:p>
          <w:p w:rsidR="0092569B" w:rsidRPr="0092569B" w:rsidRDefault="0092569B" w:rsidP="0092569B">
            <w:r w:rsidRPr="0092569B">
              <w:t>Giza</w:t>
            </w:r>
          </w:p>
          <w:p w:rsidR="0092569B" w:rsidRDefault="0092569B" w:rsidP="0092569B">
            <w:pPr>
              <w:rPr>
                <w:b/>
                <w:bCs/>
              </w:rPr>
            </w:pPr>
            <w:r w:rsidRPr="0092569B">
              <w:t>12211</w:t>
            </w:r>
          </w:p>
        </w:tc>
      </w:tr>
      <w:tr w:rsidR="009B2202" w:rsidTr="006F2017">
        <w:tc>
          <w:tcPr>
            <w:tcW w:w="2020" w:type="dxa"/>
          </w:tcPr>
          <w:p w:rsidR="009B2202" w:rsidRDefault="009B2202" w:rsidP="007C4F7F">
            <w:pPr>
              <w:pStyle w:val="SectionTitle"/>
            </w:pPr>
          </w:p>
        </w:tc>
        <w:tc>
          <w:tcPr>
            <w:tcW w:w="4341" w:type="dxa"/>
          </w:tcPr>
          <w:p w:rsidR="009B2202" w:rsidRDefault="009B2202" w:rsidP="0092569B">
            <w:pPr>
              <w:rPr>
                <w:b/>
                <w:bCs/>
              </w:rPr>
            </w:pPr>
          </w:p>
        </w:tc>
        <w:tc>
          <w:tcPr>
            <w:tcW w:w="4341" w:type="dxa"/>
          </w:tcPr>
          <w:p w:rsidR="009B2202" w:rsidRDefault="009B2202" w:rsidP="0092569B">
            <w:pPr>
              <w:rPr>
                <w:b/>
                <w:bCs/>
              </w:rPr>
            </w:pPr>
          </w:p>
        </w:tc>
      </w:tr>
      <w:tr w:rsidR="009B2202" w:rsidTr="006F2017">
        <w:tc>
          <w:tcPr>
            <w:tcW w:w="2020" w:type="dxa"/>
          </w:tcPr>
          <w:p w:rsidR="009B2202" w:rsidRDefault="009B2202" w:rsidP="007C4F7F">
            <w:pPr>
              <w:pStyle w:val="SectionTitle"/>
            </w:pPr>
          </w:p>
        </w:tc>
        <w:tc>
          <w:tcPr>
            <w:tcW w:w="4341" w:type="dxa"/>
          </w:tcPr>
          <w:p w:rsidR="009B2202" w:rsidRDefault="009B2202" w:rsidP="009B2202">
            <w:pPr>
              <w:rPr>
                <w:b/>
                <w:bCs/>
              </w:rPr>
            </w:pPr>
          </w:p>
        </w:tc>
        <w:tc>
          <w:tcPr>
            <w:tcW w:w="4341" w:type="dxa"/>
          </w:tcPr>
          <w:p w:rsidR="009B2202" w:rsidRDefault="009B2202" w:rsidP="0092569B">
            <w:pPr>
              <w:rPr>
                <w:b/>
                <w:bCs/>
              </w:rPr>
            </w:pPr>
          </w:p>
        </w:tc>
      </w:tr>
    </w:tbl>
    <w:p w:rsidR="00C07FDC" w:rsidRDefault="009B2202" w:rsidP="00EF2C1C">
      <w:r>
        <w:tab/>
      </w:r>
      <w:r>
        <w:tab/>
      </w:r>
    </w:p>
    <w:sectPr w:rsidR="00C07FDC" w:rsidSect="0038110C">
      <w:headerReference w:type="default" r:id="rId21"/>
      <w:footerReference w:type="even" r:id="rId22"/>
      <w:footerReference w:type="default" r:id="rId23"/>
      <w:headerReference w:type="first" r:id="rId24"/>
      <w:pgSz w:w="12240" w:h="15840" w:code="1"/>
      <w:pgMar w:top="792" w:right="1138" w:bottom="792" w:left="1138" w:header="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FE2" w:rsidRDefault="00BD1FE2">
      <w:r>
        <w:separator/>
      </w:r>
    </w:p>
  </w:endnote>
  <w:endnote w:type="continuationSeparator" w:id="0">
    <w:p w:rsidR="00BD1FE2" w:rsidRDefault="00BD1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IN-Regular">
    <w:altName w:val="Vrinda"/>
    <w:charset w:val="00"/>
    <w:family w:val="swiss"/>
    <w:pitch w:val="variable"/>
    <w:sig w:usb0="00000003" w:usb1="10002048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8A4" w:rsidRDefault="005A78A4" w:rsidP="006B3BED">
    <w:pPr>
      <w:pStyle w:val="Footer"/>
      <w:ind w:left="0"/>
      <w:jc w:val="center"/>
    </w:pPr>
    <w:r w:rsidRPr="00A47A3F">
      <w:t xml:space="preserve">Page </w:t>
    </w:r>
    <w:r w:rsidRPr="00A47A3F">
      <w:fldChar w:fldCharType="begin"/>
    </w:r>
    <w:r w:rsidRPr="00A47A3F">
      <w:instrText xml:space="preserve"> PAGE </w:instrText>
    </w:r>
    <w:r w:rsidRPr="00A47A3F">
      <w:fldChar w:fldCharType="separate"/>
    </w:r>
    <w:r w:rsidR="00DA3680">
      <w:rPr>
        <w:noProof/>
      </w:rPr>
      <w:t>4</w:t>
    </w:r>
    <w:r w:rsidRPr="00A47A3F">
      <w:fldChar w:fldCharType="end"/>
    </w:r>
    <w:r w:rsidRPr="00A47A3F">
      <w:t xml:space="preserve"> of </w:t>
    </w:r>
    <w:r w:rsidR="00BD1FE2">
      <w:fldChar w:fldCharType="begin"/>
    </w:r>
    <w:r w:rsidR="00BD1FE2">
      <w:instrText xml:space="preserve"> NUMPAGES </w:instrText>
    </w:r>
    <w:r w:rsidR="00BD1FE2">
      <w:fldChar w:fldCharType="separate"/>
    </w:r>
    <w:r w:rsidR="00DA3680">
      <w:rPr>
        <w:noProof/>
      </w:rPr>
      <w:t>5</w:t>
    </w:r>
    <w:r w:rsidR="00BD1FE2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8A4" w:rsidRDefault="005A78A4" w:rsidP="00116BD7">
    <w:pPr>
      <w:pStyle w:val="Footer"/>
      <w:ind w:left="0"/>
      <w:jc w:val="center"/>
    </w:pPr>
    <w:r w:rsidRPr="00CF5908">
      <w:t xml:space="preserve">Page </w:t>
    </w:r>
    <w:r w:rsidRPr="00CF5908">
      <w:fldChar w:fldCharType="begin"/>
    </w:r>
    <w:r w:rsidRPr="00CF5908">
      <w:instrText xml:space="preserve"> PAGE </w:instrText>
    </w:r>
    <w:r w:rsidRPr="00CF5908">
      <w:fldChar w:fldCharType="separate"/>
    </w:r>
    <w:r w:rsidR="00DA3680">
      <w:rPr>
        <w:noProof/>
      </w:rPr>
      <w:t>5</w:t>
    </w:r>
    <w:r w:rsidRPr="00CF5908">
      <w:fldChar w:fldCharType="end"/>
    </w:r>
    <w:r w:rsidRPr="00CF5908">
      <w:t xml:space="preserve"> of </w:t>
    </w:r>
    <w:r w:rsidR="00BD1FE2">
      <w:fldChar w:fldCharType="begin"/>
    </w:r>
    <w:r w:rsidR="00BD1FE2">
      <w:instrText xml:space="preserve"> NUMPAGES </w:instrText>
    </w:r>
    <w:r w:rsidR="00BD1FE2">
      <w:fldChar w:fldCharType="separate"/>
    </w:r>
    <w:r w:rsidR="00DA3680">
      <w:rPr>
        <w:noProof/>
      </w:rPr>
      <w:t>5</w:t>
    </w:r>
    <w:r w:rsidR="00BD1FE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FE2" w:rsidRDefault="00BD1FE2">
      <w:r>
        <w:separator/>
      </w:r>
    </w:p>
  </w:footnote>
  <w:footnote w:type="continuationSeparator" w:id="0">
    <w:p w:rsidR="00BD1FE2" w:rsidRDefault="00BD1F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8A4" w:rsidRDefault="005A78A4" w:rsidP="00C82306">
    <w:pPr>
      <w:pStyle w:val="Header"/>
      <w:jc w:val="center"/>
    </w:pPr>
  </w:p>
  <w:p w:rsidR="005A78A4" w:rsidRDefault="005A78A4" w:rsidP="00C82306">
    <w:pPr>
      <w:pStyle w:val="Header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8A4" w:rsidRDefault="005A78A4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50909"/>
    <w:multiLevelType w:val="hybridMultilevel"/>
    <w:tmpl w:val="8C52949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E70A0C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2DDA8158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ABF6832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86E4912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FAA4458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3F04040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4A2E367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ACCCC18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>
    <w:nsid w:val="101C3C6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>
    <w:nsid w:val="14A129D3"/>
    <w:multiLevelType w:val="multilevel"/>
    <w:tmpl w:val="650299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>
    <w:nsid w:val="19FC03FD"/>
    <w:multiLevelType w:val="hybridMultilevel"/>
    <w:tmpl w:val="A5E4B130"/>
    <w:lvl w:ilvl="0" w:tplc="EBBC44FA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  <w:lvl w:ilvl="1" w:tplc="4FD647BC">
      <w:start w:val="1"/>
      <w:numFmt w:val="bullet"/>
      <w:lvlText w:val="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BA77C73"/>
    <w:multiLevelType w:val="hybridMultilevel"/>
    <w:tmpl w:val="B37E92F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FD647BC">
      <w:start w:val="1"/>
      <w:numFmt w:val="bullet"/>
      <w:lvlText w:val="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E8F18E8"/>
    <w:multiLevelType w:val="hybridMultilevel"/>
    <w:tmpl w:val="50D8C0A8"/>
    <w:lvl w:ilvl="0" w:tplc="8CBA4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70A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DA81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F683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6E49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AA44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040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2E36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CCC1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710CD9"/>
    <w:multiLevelType w:val="hybridMultilevel"/>
    <w:tmpl w:val="347E40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BD4817"/>
    <w:multiLevelType w:val="hybridMultilevel"/>
    <w:tmpl w:val="DC2044C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C8641FD"/>
    <w:multiLevelType w:val="hybridMultilevel"/>
    <w:tmpl w:val="970C2BD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FD647BC">
      <w:start w:val="1"/>
      <w:numFmt w:val="bullet"/>
      <w:lvlText w:val="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0532BB9"/>
    <w:multiLevelType w:val="hybridMultilevel"/>
    <w:tmpl w:val="C36CB57A"/>
    <w:lvl w:ilvl="0" w:tplc="8CBA4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1B65DEC"/>
    <w:multiLevelType w:val="hybridMultilevel"/>
    <w:tmpl w:val="496E6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3B79DA"/>
    <w:multiLevelType w:val="hybridMultilevel"/>
    <w:tmpl w:val="03C4E79E"/>
    <w:lvl w:ilvl="0" w:tplc="2CECC8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DIN-Regular" w:hAnsi="DIN-Regular" w:hint="default"/>
      </w:rPr>
    </w:lvl>
    <w:lvl w:ilvl="1" w:tplc="AC164E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DIN-Regular" w:hAnsi="DIN-Regular" w:hint="default"/>
      </w:rPr>
    </w:lvl>
    <w:lvl w:ilvl="2" w:tplc="DA3A87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DIN-Regular" w:hAnsi="DIN-Regular" w:hint="default"/>
      </w:rPr>
    </w:lvl>
    <w:lvl w:ilvl="3" w:tplc="DBF039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DIN-Regular" w:hAnsi="DIN-Regular" w:hint="default"/>
      </w:rPr>
    </w:lvl>
    <w:lvl w:ilvl="4" w:tplc="4C942426">
      <w:start w:val="170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DIN-Regular" w:hAnsi="DIN-Regular" w:hint="default"/>
      </w:rPr>
    </w:lvl>
    <w:lvl w:ilvl="5" w:tplc="53402D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DIN-Regular" w:hAnsi="DIN-Regular" w:hint="default"/>
      </w:rPr>
    </w:lvl>
    <w:lvl w:ilvl="6" w:tplc="F4BC61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DIN-Regular" w:hAnsi="DIN-Regular" w:hint="default"/>
      </w:rPr>
    </w:lvl>
    <w:lvl w:ilvl="7" w:tplc="6AC47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DIN-Regular" w:hAnsi="DIN-Regular" w:hint="default"/>
      </w:rPr>
    </w:lvl>
    <w:lvl w:ilvl="8" w:tplc="4BEAB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DIN-Regular" w:hAnsi="DIN-Regular" w:hint="default"/>
      </w:rPr>
    </w:lvl>
  </w:abstractNum>
  <w:abstractNum w:abstractNumId="12">
    <w:nsid w:val="35442FFB"/>
    <w:multiLevelType w:val="multilevel"/>
    <w:tmpl w:val="04090023"/>
    <w:styleLink w:val="ArticleSection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3">
    <w:nsid w:val="381C36BD"/>
    <w:multiLevelType w:val="hybridMultilevel"/>
    <w:tmpl w:val="63564D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D1F5F8F"/>
    <w:multiLevelType w:val="hybridMultilevel"/>
    <w:tmpl w:val="6FFEC852"/>
    <w:lvl w:ilvl="0" w:tplc="892016DE">
      <w:start w:val="1"/>
      <w:numFmt w:val="bullet"/>
      <w:pStyle w:val="Institution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53302F0F"/>
    <w:multiLevelType w:val="hybridMultilevel"/>
    <w:tmpl w:val="50D8C0A8"/>
    <w:lvl w:ilvl="0" w:tplc="8CBA410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9E70A0C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2DDA8158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ABF68328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86E4912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FAA4458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3F04040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4A2E367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ACCCC18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>
    <w:nsid w:val="58E93E70"/>
    <w:multiLevelType w:val="hybridMultilevel"/>
    <w:tmpl w:val="31945EDC"/>
    <w:lvl w:ilvl="0" w:tplc="BACA4F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DIN-Regular" w:hAnsi="DIN-Regular" w:hint="default"/>
      </w:rPr>
    </w:lvl>
    <w:lvl w:ilvl="1" w:tplc="398AD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DIN-Regular" w:hAnsi="DIN-Regular" w:hint="default"/>
      </w:rPr>
    </w:lvl>
    <w:lvl w:ilvl="2" w:tplc="DFBE3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DIN-Regular" w:hAnsi="DIN-Regular" w:hint="default"/>
      </w:rPr>
    </w:lvl>
    <w:lvl w:ilvl="3" w:tplc="592C6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DIN-Regular" w:hAnsi="DIN-Regular" w:hint="default"/>
      </w:rPr>
    </w:lvl>
    <w:lvl w:ilvl="4" w:tplc="0674E65A">
      <w:start w:val="170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DIN-Regular" w:hAnsi="DIN-Regular" w:hint="default"/>
      </w:rPr>
    </w:lvl>
    <w:lvl w:ilvl="5" w:tplc="86027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DIN-Regular" w:hAnsi="DIN-Regular" w:hint="default"/>
      </w:rPr>
    </w:lvl>
    <w:lvl w:ilvl="6" w:tplc="2CBC80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DIN-Regular" w:hAnsi="DIN-Regular" w:hint="default"/>
      </w:rPr>
    </w:lvl>
    <w:lvl w:ilvl="7" w:tplc="BA2A8F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DIN-Regular" w:hAnsi="DIN-Regular" w:hint="default"/>
      </w:rPr>
    </w:lvl>
    <w:lvl w:ilvl="8" w:tplc="A29473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DIN-Regular" w:hAnsi="DIN-Regular" w:hint="default"/>
      </w:rPr>
    </w:lvl>
  </w:abstractNum>
  <w:abstractNum w:abstractNumId="17">
    <w:nsid w:val="597C3CA6"/>
    <w:multiLevelType w:val="hybridMultilevel"/>
    <w:tmpl w:val="F874182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3A8A63A">
      <w:start w:val="1"/>
      <w:numFmt w:val="bullet"/>
      <w:lvlText w:val="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5ACF04E6"/>
    <w:multiLevelType w:val="multilevel"/>
    <w:tmpl w:val="53707E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9">
    <w:nsid w:val="6CAC49B9"/>
    <w:multiLevelType w:val="hybridMultilevel"/>
    <w:tmpl w:val="0C9E8C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E70A0C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2DDA8158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ABF68328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86E4912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FAA4458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3F04040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4A2E367C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ACCCC18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>
    <w:nsid w:val="6F166D9E"/>
    <w:multiLevelType w:val="hybridMultilevel"/>
    <w:tmpl w:val="3ADEA776"/>
    <w:lvl w:ilvl="0" w:tplc="D354F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DIN-Regular" w:hAnsi="DIN-Regular" w:hint="default"/>
      </w:rPr>
    </w:lvl>
    <w:lvl w:ilvl="1" w:tplc="55E000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DIN-Regular" w:hAnsi="DIN-Regular" w:hint="default"/>
      </w:rPr>
    </w:lvl>
    <w:lvl w:ilvl="2" w:tplc="02780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DIN-Regular" w:hAnsi="DIN-Regular" w:hint="default"/>
      </w:rPr>
    </w:lvl>
    <w:lvl w:ilvl="3" w:tplc="1DC8E1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DIN-Regular" w:hAnsi="DIN-Regular" w:hint="default"/>
      </w:rPr>
    </w:lvl>
    <w:lvl w:ilvl="4" w:tplc="E4BA5C20">
      <w:start w:val="170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DIN-Regular" w:hAnsi="DIN-Regular" w:hint="default"/>
      </w:rPr>
    </w:lvl>
    <w:lvl w:ilvl="5" w:tplc="AACAA9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DIN-Regular" w:hAnsi="DIN-Regular" w:hint="default"/>
      </w:rPr>
    </w:lvl>
    <w:lvl w:ilvl="6" w:tplc="2D9AE6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DIN-Regular" w:hAnsi="DIN-Regular" w:hint="default"/>
      </w:rPr>
    </w:lvl>
    <w:lvl w:ilvl="7" w:tplc="895AD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DIN-Regular" w:hAnsi="DIN-Regular" w:hint="default"/>
      </w:rPr>
    </w:lvl>
    <w:lvl w:ilvl="8" w:tplc="5740B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DIN-Regular" w:hAnsi="DIN-Regular" w:hint="default"/>
      </w:rPr>
    </w:lvl>
  </w:abstractNum>
  <w:abstractNum w:abstractNumId="21">
    <w:nsid w:val="78ED7892"/>
    <w:multiLevelType w:val="hybridMultilevel"/>
    <w:tmpl w:val="B7E66E8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FD647BC">
      <w:start w:val="1"/>
      <w:numFmt w:val="bullet"/>
      <w:lvlText w:val="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7F6925FE"/>
    <w:multiLevelType w:val="hybridMultilevel"/>
    <w:tmpl w:val="7AAECCA2"/>
    <w:lvl w:ilvl="0" w:tplc="53A8A63A">
      <w:start w:val="1"/>
      <w:numFmt w:val="bullet"/>
      <w:lvlText w:val=""/>
      <w:lvlJc w:val="left"/>
      <w:pPr>
        <w:tabs>
          <w:tab w:val="num" w:pos="605"/>
        </w:tabs>
        <w:ind w:left="605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325"/>
        </w:tabs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5"/>
        </w:tabs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5"/>
        </w:tabs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5"/>
        </w:tabs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5"/>
        </w:tabs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5"/>
        </w:tabs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5"/>
        </w:tabs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5"/>
        </w:tabs>
        <w:ind w:left="6365" w:hanging="180"/>
      </w:pPr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3"/>
  </w:num>
  <w:num w:numId="5">
    <w:abstractNumId w:val="22"/>
  </w:num>
  <w:num w:numId="6">
    <w:abstractNumId w:val="17"/>
  </w:num>
  <w:num w:numId="7">
    <w:abstractNumId w:val="8"/>
  </w:num>
  <w:num w:numId="8">
    <w:abstractNumId w:val="4"/>
  </w:num>
  <w:num w:numId="9">
    <w:abstractNumId w:val="2"/>
  </w:num>
  <w:num w:numId="10">
    <w:abstractNumId w:val="18"/>
  </w:num>
  <w:num w:numId="11">
    <w:abstractNumId w:val="14"/>
  </w:num>
  <w:num w:numId="12">
    <w:abstractNumId w:val="21"/>
  </w:num>
  <w:num w:numId="13">
    <w:abstractNumId w:val="16"/>
  </w:num>
  <w:num w:numId="14">
    <w:abstractNumId w:val="20"/>
  </w:num>
  <w:num w:numId="15">
    <w:abstractNumId w:val="11"/>
  </w:num>
  <w:num w:numId="16">
    <w:abstractNumId w:val="13"/>
  </w:num>
  <w:num w:numId="17">
    <w:abstractNumId w:val="5"/>
  </w:num>
  <w:num w:numId="18">
    <w:abstractNumId w:val="9"/>
  </w:num>
  <w:num w:numId="19">
    <w:abstractNumId w:val="10"/>
  </w:num>
  <w:num w:numId="20">
    <w:abstractNumId w:val="15"/>
  </w:num>
  <w:num w:numId="21">
    <w:abstractNumId w:val="10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19"/>
  </w:num>
  <w:num w:numId="26">
    <w:abstractNumId w:val="6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3"/>
  </w:num>
  <w:num w:numId="33">
    <w:abstractNumId w:val="3"/>
  </w:num>
  <w:num w:numId="34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rawingGridVerticalSpacing w:val="187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387"/>
    <w:rsid w:val="0000086E"/>
    <w:rsid w:val="00006684"/>
    <w:rsid w:val="00011B22"/>
    <w:rsid w:val="00013161"/>
    <w:rsid w:val="00013964"/>
    <w:rsid w:val="00014877"/>
    <w:rsid w:val="00022409"/>
    <w:rsid w:val="000238F8"/>
    <w:rsid w:val="00025964"/>
    <w:rsid w:val="00025E9C"/>
    <w:rsid w:val="00027F1D"/>
    <w:rsid w:val="00034BB4"/>
    <w:rsid w:val="00035256"/>
    <w:rsid w:val="00044D68"/>
    <w:rsid w:val="0005160B"/>
    <w:rsid w:val="00055EB7"/>
    <w:rsid w:val="00057A90"/>
    <w:rsid w:val="0007228E"/>
    <w:rsid w:val="00083A61"/>
    <w:rsid w:val="0008548B"/>
    <w:rsid w:val="000870D6"/>
    <w:rsid w:val="00087616"/>
    <w:rsid w:val="00092193"/>
    <w:rsid w:val="00097454"/>
    <w:rsid w:val="00097A1A"/>
    <w:rsid w:val="000A60B1"/>
    <w:rsid w:val="000B4332"/>
    <w:rsid w:val="000B4860"/>
    <w:rsid w:val="000C197B"/>
    <w:rsid w:val="000C4041"/>
    <w:rsid w:val="000C5E25"/>
    <w:rsid w:val="000D2301"/>
    <w:rsid w:val="000D4968"/>
    <w:rsid w:val="000D55E9"/>
    <w:rsid w:val="000D7673"/>
    <w:rsid w:val="000D797B"/>
    <w:rsid w:val="000E48F9"/>
    <w:rsid w:val="000E7578"/>
    <w:rsid w:val="000E7DE7"/>
    <w:rsid w:val="000F4159"/>
    <w:rsid w:val="000F7134"/>
    <w:rsid w:val="00103594"/>
    <w:rsid w:val="00104103"/>
    <w:rsid w:val="001042CF"/>
    <w:rsid w:val="00110693"/>
    <w:rsid w:val="00113B49"/>
    <w:rsid w:val="001149F8"/>
    <w:rsid w:val="0011682C"/>
    <w:rsid w:val="00116BD7"/>
    <w:rsid w:val="00117DCB"/>
    <w:rsid w:val="00122DF4"/>
    <w:rsid w:val="001309A6"/>
    <w:rsid w:val="0013103B"/>
    <w:rsid w:val="001319FD"/>
    <w:rsid w:val="00142877"/>
    <w:rsid w:val="00145DA4"/>
    <w:rsid w:val="00151319"/>
    <w:rsid w:val="00153AD9"/>
    <w:rsid w:val="001545CA"/>
    <w:rsid w:val="00157C14"/>
    <w:rsid w:val="00161F73"/>
    <w:rsid w:val="00167518"/>
    <w:rsid w:val="0017196E"/>
    <w:rsid w:val="00175D3B"/>
    <w:rsid w:val="001766BB"/>
    <w:rsid w:val="0017707D"/>
    <w:rsid w:val="00177833"/>
    <w:rsid w:val="0018176B"/>
    <w:rsid w:val="0018511A"/>
    <w:rsid w:val="00190D3C"/>
    <w:rsid w:val="00194A81"/>
    <w:rsid w:val="00196C36"/>
    <w:rsid w:val="0019712F"/>
    <w:rsid w:val="001A77EE"/>
    <w:rsid w:val="001B5D47"/>
    <w:rsid w:val="001B5D9B"/>
    <w:rsid w:val="001C0D74"/>
    <w:rsid w:val="001C1AB3"/>
    <w:rsid w:val="001D12DC"/>
    <w:rsid w:val="001D2A0E"/>
    <w:rsid w:val="001D6C8D"/>
    <w:rsid w:val="001D6F39"/>
    <w:rsid w:val="001D6F63"/>
    <w:rsid w:val="001E71D2"/>
    <w:rsid w:val="001F1299"/>
    <w:rsid w:val="001F2778"/>
    <w:rsid w:val="001F427B"/>
    <w:rsid w:val="001F5479"/>
    <w:rsid w:val="002035B2"/>
    <w:rsid w:val="00207A2D"/>
    <w:rsid w:val="00211B6D"/>
    <w:rsid w:val="00216A43"/>
    <w:rsid w:val="00224202"/>
    <w:rsid w:val="00226C7C"/>
    <w:rsid w:val="00231F33"/>
    <w:rsid w:val="00232D9C"/>
    <w:rsid w:val="002336EF"/>
    <w:rsid w:val="00235C10"/>
    <w:rsid w:val="0024477C"/>
    <w:rsid w:val="00244A11"/>
    <w:rsid w:val="00244A8D"/>
    <w:rsid w:val="002469A3"/>
    <w:rsid w:val="0024742F"/>
    <w:rsid w:val="00252142"/>
    <w:rsid w:val="00255683"/>
    <w:rsid w:val="00267476"/>
    <w:rsid w:val="00267A92"/>
    <w:rsid w:val="00267D70"/>
    <w:rsid w:val="0027026E"/>
    <w:rsid w:val="00276538"/>
    <w:rsid w:val="00280331"/>
    <w:rsid w:val="00284946"/>
    <w:rsid w:val="00287C9B"/>
    <w:rsid w:val="002909DD"/>
    <w:rsid w:val="00295F3A"/>
    <w:rsid w:val="002A349D"/>
    <w:rsid w:val="002A3C34"/>
    <w:rsid w:val="002A6422"/>
    <w:rsid w:val="002B512E"/>
    <w:rsid w:val="002B6518"/>
    <w:rsid w:val="002C009A"/>
    <w:rsid w:val="002C0D8C"/>
    <w:rsid w:val="002C13F9"/>
    <w:rsid w:val="002C226B"/>
    <w:rsid w:val="002C42FB"/>
    <w:rsid w:val="002C46D1"/>
    <w:rsid w:val="002D0588"/>
    <w:rsid w:val="002D7408"/>
    <w:rsid w:val="002E01FF"/>
    <w:rsid w:val="002E1465"/>
    <w:rsid w:val="002E686A"/>
    <w:rsid w:val="002F0402"/>
    <w:rsid w:val="002F2DB8"/>
    <w:rsid w:val="002F335F"/>
    <w:rsid w:val="002F601B"/>
    <w:rsid w:val="00301756"/>
    <w:rsid w:val="00301F09"/>
    <w:rsid w:val="00304159"/>
    <w:rsid w:val="00314DA2"/>
    <w:rsid w:val="00316564"/>
    <w:rsid w:val="003224EF"/>
    <w:rsid w:val="00324B1D"/>
    <w:rsid w:val="00326BA6"/>
    <w:rsid w:val="00326F9C"/>
    <w:rsid w:val="00327441"/>
    <w:rsid w:val="003304E5"/>
    <w:rsid w:val="00334B4A"/>
    <w:rsid w:val="0034353B"/>
    <w:rsid w:val="00344651"/>
    <w:rsid w:val="00346F8F"/>
    <w:rsid w:val="0035109F"/>
    <w:rsid w:val="00355AB0"/>
    <w:rsid w:val="00362BB2"/>
    <w:rsid w:val="003639A7"/>
    <w:rsid w:val="00365B35"/>
    <w:rsid w:val="003671F7"/>
    <w:rsid w:val="00370D53"/>
    <w:rsid w:val="0037208F"/>
    <w:rsid w:val="0037407D"/>
    <w:rsid w:val="00380C10"/>
    <w:rsid w:val="0038110C"/>
    <w:rsid w:val="00381678"/>
    <w:rsid w:val="00381FB1"/>
    <w:rsid w:val="00386970"/>
    <w:rsid w:val="00386EE0"/>
    <w:rsid w:val="00391103"/>
    <w:rsid w:val="0039692D"/>
    <w:rsid w:val="003A2AF4"/>
    <w:rsid w:val="003A6562"/>
    <w:rsid w:val="003A7E82"/>
    <w:rsid w:val="003B0A9E"/>
    <w:rsid w:val="003B4909"/>
    <w:rsid w:val="003B6193"/>
    <w:rsid w:val="003B662D"/>
    <w:rsid w:val="003B6906"/>
    <w:rsid w:val="003C3017"/>
    <w:rsid w:val="003C3C8B"/>
    <w:rsid w:val="003C5EF5"/>
    <w:rsid w:val="003D08E3"/>
    <w:rsid w:val="003D3993"/>
    <w:rsid w:val="003D5760"/>
    <w:rsid w:val="003D5DAE"/>
    <w:rsid w:val="003E1840"/>
    <w:rsid w:val="003E2E2A"/>
    <w:rsid w:val="003E4AF9"/>
    <w:rsid w:val="003E6DD8"/>
    <w:rsid w:val="003F11FD"/>
    <w:rsid w:val="003F7352"/>
    <w:rsid w:val="003F7A1B"/>
    <w:rsid w:val="00400612"/>
    <w:rsid w:val="00404601"/>
    <w:rsid w:val="00407073"/>
    <w:rsid w:val="00414135"/>
    <w:rsid w:val="00420C36"/>
    <w:rsid w:val="004240BA"/>
    <w:rsid w:val="00431C85"/>
    <w:rsid w:val="0043430F"/>
    <w:rsid w:val="004377C7"/>
    <w:rsid w:val="0043784F"/>
    <w:rsid w:val="00441177"/>
    <w:rsid w:val="004414B0"/>
    <w:rsid w:val="00441FCD"/>
    <w:rsid w:val="004479AB"/>
    <w:rsid w:val="0045435F"/>
    <w:rsid w:val="00462990"/>
    <w:rsid w:val="00463229"/>
    <w:rsid w:val="0046394B"/>
    <w:rsid w:val="00463E31"/>
    <w:rsid w:val="00465268"/>
    <w:rsid w:val="00467CDC"/>
    <w:rsid w:val="004730B0"/>
    <w:rsid w:val="00476971"/>
    <w:rsid w:val="00497F55"/>
    <w:rsid w:val="004A383B"/>
    <w:rsid w:val="004B281F"/>
    <w:rsid w:val="004B286D"/>
    <w:rsid w:val="004B5F5C"/>
    <w:rsid w:val="004C5EEA"/>
    <w:rsid w:val="004E3756"/>
    <w:rsid w:val="004F6BB4"/>
    <w:rsid w:val="005009C1"/>
    <w:rsid w:val="00510369"/>
    <w:rsid w:val="00511A0D"/>
    <w:rsid w:val="00512C4A"/>
    <w:rsid w:val="005160D9"/>
    <w:rsid w:val="005218C0"/>
    <w:rsid w:val="005228F3"/>
    <w:rsid w:val="00525439"/>
    <w:rsid w:val="00533305"/>
    <w:rsid w:val="00536E9E"/>
    <w:rsid w:val="00543D02"/>
    <w:rsid w:val="0055173D"/>
    <w:rsid w:val="00553E5C"/>
    <w:rsid w:val="00554076"/>
    <w:rsid w:val="00557754"/>
    <w:rsid w:val="00560BFC"/>
    <w:rsid w:val="00561D02"/>
    <w:rsid w:val="00573CDF"/>
    <w:rsid w:val="005746F9"/>
    <w:rsid w:val="005842E6"/>
    <w:rsid w:val="00590678"/>
    <w:rsid w:val="00592CF7"/>
    <w:rsid w:val="005A50FC"/>
    <w:rsid w:val="005A78A4"/>
    <w:rsid w:val="005B583A"/>
    <w:rsid w:val="005B5FB0"/>
    <w:rsid w:val="005C3FEF"/>
    <w:rsid w:val="005C43F3"/>
    <w:rsid w:val="005C6C26"/>
    <w:rsid w:val="005D34F7"/>
    <w:rsid w:val="005E10F0"/>
    <w:rsid w:val="005E3671"/>
    <w:rsid w:val="005E712D"/>
    <w:rsid w:val="00612AA1"/>
    <w:rsid w:val="00614842"/>
    <w:rsid w:val="006151B2"/>
    <w:rsid w:val="0062077E"/>
    <w:rsid w:val="00621E52"/>
    <w:rsid w:val="00625EBB"/>
    <w:rsid w:val="006323AA"/>
    <w:rsid w:val="0063781D"/>
    <w:rsid w:val="00657A2B"/>
    <w:rsid w:val="00663245"/>
    <w:rsid w:val="006679F6"/>
    <w:rsid w:val="00677AC0"/>
    <w:rsid w:val="00685EC2"/>
    <w:rsid w:val="006949F9"/>
    <w:rsid w:val="006A00D5"/>
    <w:rsid w:val="006A536D"/>
    <w:rsid w:val="006A5627"/>
    <w:rsid w:val="006A743F"/>
    <w:rsid w:val="006A77FF"/>
    <w:rsid w:val="006A7B78"/>
    <w:rsid w:val="006B0B12"/>
    <w:rsid w:val="006B1F67"/>
    <w:rsid w:val="006B3BED"/>
    <w:rsid w:val="006C2A35"/>
    <w:rsid w:val="006C3118"/>
    <w:rsid w:val="006D1209"/>
    <w:rsid w:val="006D2D02"/>
    <w:rsid w:val="006D78E7"/>
    <w:rsid w:val="006E2232"/>
    <w:rsid w:val="006E3049"/>
    <w:rsid w:val="006E610C"/>
    <w:rsid w:val="006F100B"/>
    <w:rsid w:val="006F21F9"/>
    <w:rsid w:val="006F33B0"/>
    <w:rsid w:val="006F5D27"/>
    <w:rsid w:val="00700C5C"/>
    <w:rsid w:val="00700E74"/>
    <w:rsid w:val="00703E51"/>
    <w:rsid w:val="00704277"/>
    <w:rsid w:val="00711164"/>
    <w:rsid w:val="00711EDB"/>
    <w:rsid w:val="00714B60"/>
    <w:rsid w:val="00716077"/>
    <w:rsid w:val="00716775"/>
    <w:rsid w:val="00717074"/>
    <w:rsid w:val="00720792"/>
    <w:rsid w:val="00725E90"/>
    <w:rsid w:val="0073117F"/>
    <w:rsid w:val="007315D7"/>
    <w:rsid w:val="007357F1"/>
    <w:rsid w:val="007359DD"/>
    <w:rsid w:val="00736623"/>
    <w:rsid w:val="00737826"/>
    <w:rsid w:val="00745209"/>
    <w:rsid w:val="00745E83"/>
    <w:rsid w:val="00756F94"/>
    <w:rsid w:val="00757567"/>
    <w:rsid w:val="00757C9E"/>
    <w:rsid w:val="00762941"/>
    <w:rsid w:val="0076366B"/>
    <w:rsid w:val="00766683"/>
    <w:rsid w:val="00776F8D"/>
    <w:rsid w:val="00780BAC"/>
    <w:rsid w:val="00782F7C"/>
    <w:rsid w:val="0078562A"/>
    <w:rsid w:val="007870C4"/>
    <w:rsid w:val="007943C9"/>
    <w:rsid w:val="00796B3B"/>
    <w:rsid w:val="007A0CB8"/>
    <w:rsid w:val="007A247D"/>
    <w:rsid w:val="007B6FA6"/>
    <w:rsid w:val="007C4F7F"/>
    <w:rsid w:val="007D5250"/>
    <w:rsid w:val="007D537D"/>
    <w:rsid w:val="007E65DD"/>
    <w:rsid w:val="007F1268"/>
    <w:rsid w:val="007F24A3"/>
    <w:rsid w:val="007F5FD2"/>
    <w:rsid w:val="007F6F32"/>
    <w:rsid w:val="00802226"/>
    <w:rsid w:val="00806180"/>
    <w:rsid w:val="00807257"/>
    <w:rsid w:val="00810685"/>
    <w:rsid w:val="008177CB"/>
    <w:rsid w:val="0082125A"/>
    <w:rsid w:val="00822CB7"/>
    <w:rsid w:val="008236BA"/>
    <w:rsid w:val="0082637E"/>
    <w:rsid w:val="00840233"/>
    <w:rsid w:val="00840ECD"/>
    <w:rsid w:val="00841B0A"/>
    <w:rsid w:val="00843B74"/>
    <w:rsid w:val="00844B37"/>
    <w:rsid w:val="00844F50"/>
    <w:rsid w:val="00847FBF"/>
    <w:rsid w:val="00851AE2"/>
    <w:rsid w:val="00877121"/>
    <w:rsid w:val="00877515"/>
    <w:rsid w:val="008835A9"/>
    <w:rsid w:val="00883EE3"/>
    <w:rsid w:val="00884D3A"/>
    <w:rsid w:val="0088585F"/>
    <w:rsid w:val="00887CA7"/>
    <w:rsid w:val="008912F1"/>
    <w:rsid w:val="00893C37"/>
    <w:rsid w:val="00896416"/>
    <w:rsid w:val="00897549"/>
    <w:rsid w:val="008A371A"/>
    <w:rsid w:val="008B3030"/>
    <w:rsid w:val="008B3C39"/>
    <w:rsid w:val="008B5055"/>
    <w:rsid w:val="008C3C29"/>
    <w:rsid w:val="008C763A"/>
    <w:rsid w:val="008D7B88"/>
    <w:rsid w:val="008E1FC4"/>
    <w:rsid w:val="008E3FA1"/>
    <w:rsid w:val="008E5C76"/>
    <w:rsid w:val="008F0DB7"/>
    <w:rsid w:val="008F1B40"/>
    <w:rsid w:val="008F39FC"/>
    <w:rsid w:val="008F4BA5"/>
    <w:rsid w:val="008F4F30"/>
    <w:rsid w:val="0090423B"/>
    <w:rsid w:val="0090448E"/>
    <w:rsid w:val="0091291B"/>
    <w:rsid w:val="009146C9"/>
    <w:rsid w:val="009160E2"/>
    <w:rsid w:val="009211C7"/>
    <w:rsid w:val="00922787"/>
    <w:rsid w:val="0092569B"/>
    <w:rsid w:val="009337CE"/>
    <w:rsid w:val="00933C12"/>
    <w:rsid w:val="009429AF"/>
    <w:rsid w:val="009437D8"/>
    <w:rsid w:val="00944135"/>
    <w:rsid w:val="00955087"/>
    <w:rsid w:val="009561CC"/>
    <w:rsid w:val="00966F86"/>
    <w:rsid w:val="009673E7"/>
    <w:rsid w:val="00973DB7"/>
    <w:rsid w:val="009829F0"/>
    <w:rsid w:val="009865F3"/>
    <w:rsid w:val="00986F02"/>
    <w:rsid w:val="009875A7"/>
    <w:rsid w:val="00987A65"/>
    <w:rsid w:val="009915EB"/>
    <w:rsid w:val="00993F10"/>
    <w:rsid w:val="00994BDD"/>
    <w:rsid w:val="009966F6"/>
    <w:rsid w:val="009A0F9F"/>
    <w:rsid w:val="009A1370"/>
    <w:rsid w:val="009A3058"/>
    <w:rsid w:val="009B2202"/>
    <w:rsid w:val="009C5CC5"/>
    <w:rsid w:val="009C72ED"/>
    <w:rsid w:val="009D18BD"/>
    <w:rsid w:val="009D32C5"/>
    <w:rsid w:val="009D3CAA"/>
    <w:rsid w:val="009D3E11"/>
    <w:rsid w:val="009F74E3"/>
    <w:rsid w:val="00A03250"/>
    <w:rsid w:val="00A064B8"/>
    <w:rsid w:val="00A11B36"/>
    <w:rsid w:val="00A1524E"/>
    <w:rsid w:val="00A2298A"/>
    <w:rsid w:val="00A27D5C"/>
    <w:rsid w:val="00A31F06"/>
    <w:rsid w:val="00A32B2C"/>
    <w:rsid w:val="00A3558F"/>
    <w:rsid w:val="00A36849"/>
    <w:rsid w:val="00A371B4"/>
    <w:rsid w:val="00A537EE"/>
    <w:rsid w:val="00A5648D"/>
    <w:rsid w:val="00A56B77"/>
    <w:rsid w:val="00A60D81"/>
    <w:rsid w:val="00A64791"/>
    <w:rsid w:val="00A70095"/>
    <w:rsid w:val="00A7438A"/>
    <w:rsid w:val="00A85D30"/>
    <w:rsid w:val="00A86391"/>
    <w:rsid w:val="00A96B60"/>
    <w:rsid w:val="00A97A94"/>
    <w:rsid w:val="00AA0891"/>
    <w:rsid w:val="00AA1ECD"/>
    <w:rsid w:val="00AA66EC"/>
    <w:rsid w:val="00AA74D9"/>
    <w:rsid w:val="00AB036C"/>
    <w:rsid w:val="00AB0B44"/>
    <w:rsid w:val="00AB5288"/>
    <w:rsid w:val="00AB5A42"/>
    <w:rsid w:val="00AB5BA9"/>
    <w:rsid w:val="00AB6D01"/>
    <w:rsid w:val="00AC36D6"/>
    <w:rsid w:val="00AC6B01"/>
    <w:rsid w:val="00AE2C27"/>
    <w:rsid w:val="00AE2E66"/>
    <w:rsid w:val="00AE2EAF"/>
    <w:rsid w:val="00AF0145"/>
    <w:rsid w:val="00AF1E0F"/>
    <w:rsid w:val="00AF42FC"/>
    <w:rsid w:val="00AF69DC"/>
    <w:rsid w:val="00AF6DB5"/>
    <w:rsid w:val="00B01545"/>
    <w:rsid w:val="00B024A2"/>
    <w:rsid w:val="00B02D4E"/>
    <w:rsid w:val="00B03AF6"/>
    <w:rsid w:val="00B07272"/>
    <w:rsid w:val="00B20635"/>
    <w:rsid w:val="00B24C5C"/>
    <w:rsid w:val="00B279DF"/>
    <w:rsid w:val="00B32404"/>
    <w:rsid w:val="00B36791"/>
    <w:rsid w:val="00B37161"/>
    <w:rsid w:val="00B40B1F"/>
    <w:rsid w:val="00B4184B"/>
    <w:rsid w:val="00B43FF5"/>
    <w:rsid w:val="00B45387"/>
    <w:rsid w:val="00B46C63"/>
    <w:rsid w:val="00B4766C"/>
    <w:rsid w:val="00B50838"/>
    <w:rsid w:val="00B546EF"/>
    <w:rsid w:val="00B60139"/>
    <w:rsid w:val="00B65880"/>
    <w:rsid w:val="00B72D89"/>
    <w:rsid w:val="00B76EE2"/>
    <w:rsid w:val="00B879C6"/>
    <w:rsid w:val="00B923ED"/>
    <w:rsid w:val="00B95005"/>
    <w:rsid w:val="00B951E8"/>
    <w:rsid w:val="00BA1FE4"/>
    <w:rsid w:val="00BA268B"/>
    <w:rsid w:val="00BA660A"/>
    <w:rsid w:val="00BB00B9"/>
    <w:rsid w:val="00BB211F"/>
    <w:rsid w:val="00BB30C9"/>
    <w:rsid w:val="00BC0A7F"/>
    <w:rsid w:val="00BC2880"/>
    <w:rsid w:val="00BC3B23"/>
    <w:rsid w:val="00BC47CB"/>
    <w:rsid w:val="00BC7745"/>
    <w:rsid w:val="00BD1FE2"/>
    <w:rsid w:val="00BD4F97"/>
    <w:rsid w:val="00BD607C"/>
    <w:rsid w:val="00BF05DE"/>
    <w:rsid w:val="00BF1517"/>
    <w:rsid w:val="00BF4507"/>
    <w:rsid w:val="00BF4866"/>
    <w:rsid w:val="00BF6161"/>
    <w:rsid w:val="00BF72A9"/>
    <w:rsid w:val="00C0256D"/>
    <w:rsid w:val="00C02AA7"/>
    <w:rsid w:val="00C030BD"/>
    <w:rsid w:val="00C05EE1"/>
    <w:rsid w:val="00C06B90"/>
    <w:rsid w:val="00C07FDC"/>
    <w:rsid w:val="00C12E0D"/>
    <w:rsid w:val="00C13FA2"/>
    <w:rsid w:val="00C1463B"/>
    <w:rsid w:val="00C16564"/>
    <w:rsid w:val="00C17C02"/>
    <w:rsid w:val="00C24166"/>
    <w:rsid w:val="00C25526"/>
    <w:rsid w:val="00C268E7"/>
    <w:rsid w:val="00C32890"/>
    <w:rsid w:val="00C35814"/>
    <w:rsid w:val="00C52028"/>
    <w:rsid w:val="00C52DC2"/>
    <w:rsid w:val="00C5362F"/>
    <w:rsid w:val="00C553B2"/>
    <w:rsid w:val="00C56079"/>
    <w:rsid w:val="00C579BF"/>
    <w:rsid w:val="00C767E4"/>
    <w:rsid w:val="00C82306"/>
    <w:rsid w:val="00C8289F"/>
    <w:rsid w:val="00C82C0D"/>
    <w:rsid w:val="00C86D5E"/>
    <w:rsid w:val="00C8770D"/>
    <w:rsid w:val="00C9280D"/>
    <w:rsid w:val="00CA2A7A"/>
    <w:rsid w:val="00CA4738"/>
    <w:rsid w:val="00CB0AE6"/>
    <w:rsid w:val="00CB17FF"/>
    <w:rsid w:val="00CC071D"/>
    <w:rsid w:val="00CC2F4F"/>
    <w:rsid w:val="00CD3F3D"/>
    <w:rsid w:val="00CD4068"/>
    <w:rsid w:val="00CD42C3"/>
    <w:rsid w:val="00CE01FF"/>
    <w:rsid w:val="00CE2DDB"/>
    <w:rsid w:val="00CE73FA"/>
    <w:rsid w:val="00CE75F2"/>
    <w:rsid w:val="00CF3659"/>
    <w:rsid w:val="00CF5E3B"/>
    <w:rsid w:val="00D02AC1"/>
    <w:rsid w:val="00D040DE"/>
    <w:rsid w:val="00D06BE6"/>
    <w:rsid w:val="00D07179"/>
    <w:rsid w:val="00D07AB4"/>
    <w:rsid w:val="00D12553"/>
    <w:rsid w:val="00D13153"/>
    <w:rsid w:val="00D141C5"/>
    <w:rsid w:val="00D14CB8"/>
    <w:rsid w:val="00D15653"/>
    <w:rsid w:val="00D1659A"/>
    <w:rsid w:val="00D168D5"/>
    <w:rsid w:val="00D16FD1"/>
    <w:rsid w:val="00D23F70"/>
    <w:rsid w:val="00D26546"/>
    <w:rsid w:val="00D33F31"/>
    <w:rsid w:val="00D3521F"/>
    <w:rsid w:val="00D45F5C"/>
    <w:rsid w:val="00D47359"/>
    <w:rsid w:val="00D5026B"/>
    <w:rsid w:val="00D54575"/>
    <w:rsid w:val="00D56FDA"/>
    <w:rsid w:val="00D60D61"/>
    <w:rsid w:val="00D62ACF"/>
    <w:rsid w:val="00D639E2"/>
    <w:rsid w:val="00D66FBD"/>
    <w:rsid w:val="00D67D85"/>
    <w:rsid w:val="00D72F37"/>
    <w:rsid w:val="00D75AC5"/>
    <w:rsid w:val="00D80ABE"/>
    <w:rsid w:val="00DA0C5D"/>
    <w:rsid w:val="00DA3680"/>
    <w:rsid w:val="00DB4425"/>
    <w:rsid w:val="00DB7107"/>
    <w:rsid w:val="00DC5331"/>
    <w:rsid w:val="00DD19B7"/>
    <w:rsid w:val="00DD1DF9"/>
    <w:rsid w:val="00DD3669"/>
    <w:rsid w:val="00DE7B74"/>
    <w:rsid w:val="00DF0D94"/>
    <w:rsid w:val="00E05D40"/>
    <w:rsid w:val="00E069CA"/>
    <w:rsid w:val="00E13F67"/>
    <w:rsid w:val="00E16DA5"/>
    <w:rsid w:val="00E37F09"/>
    <w:rsid w:val="00E40066"/>
    <w:rsid w:val="00E4025F"/>
    <w:rsid w:val="00E41451"/>
    <w:rsid w:val="00E565CA"/>
    <w:rsid w:val="00E63A41"/>
    <w:rsid w:val="00E65F27"/>
    <w:rsid w:val="00E70A17"/>
    <w:rsid w:val="00E70E3D"/>
    <w:rsid w:val="00E72234"/>
    <w:rsid w:val="00E74B22"/>
    <w:rsid w:val="00E774D1"/>
    <w:rsid w:val="00E8092C"/>
    <w:rsid w:val="00E914A4"/>
    <w:rsid w:val="00E925F2"/>
    <w:rsid w:val="00E96FD2"/>
    <w:rsid w:val="00E97D41"/>
    <w:rsid w:val="00EA225F"/>
    <w:rsid w:val="00EA2A61"/>
    <w:rsid w:val="00EA6F45"/>
    <w:rsid w:val="00EA79AD"/>
    <w:rsid w:val="00EB2E3A"/>
    <w:rsid w:val="00EC5057"/>
    <w:rsid w:val="00EC647B"/>
    <w:rsid w:val="00EC7272"/>
    <w:rsid w:val="00ED0012"/>
    <w:rsid w:val="00EE2D57"/>
    <w:rsid w:val="00EE3BC0"/>
    <w:rsid w:val="00EF036F"/>
    <w:rsid w:val="00EF20ED"/>
    <w:rsid w:val="00EF2C1C"/>
    <w:rsid w:val="00EF4FE8"/>
    <w:rsid w:val="00EF5A1B"/>
    <w:rsid w:val="00EF7960"/>
    <w:rsid w:val="00F134B5"/>
    <w:rsid w:val="00F20976"/>
    <w:rsid w:val="00F247F8"/>
    <w:rsid w:val="00F2791B"/>
    <w:rsid w:val="00F33F91"/>
    <w:rsid w:val="00F36B18"/>
    <w:rsid w:val="00F36DFC"/>
    <w:rsid w:val="00F3776E"/>
    <w:rsid w:val="00F42CFE"/>
    <w:rsid w:val="00F45782"/>
    <w:rsid w:val="00F45C5C"/>
    <w:rsid w:val="00F46F0A"/>
    <w:rsid w:val="00F50B07"/>
    <w:rsid w:val="00F5188C"/>
    <w:rsid w:val="00F5665B"/>
    <w:rsid w:val="00F63BEE"/>
    <w:rsid w:val="00F65E25"/>
    <w:rsid w:val="00F715FF"/>
    <w:rsid w:val="00F72902"/>
    <w:rsid w:val="00F7401C"/>
    <w:rsid w:val="00F76C2B"/>
    <w:rsid w:val="00F771B1"/>
    <w:rsid w:val="00F815C3"/>
    <w:rsid w:val="00F8266F"/>
    <w:rsid w:val="00F82B44"/>
    <w:rsid w:val="00F8343E"/>
    <w:rsid w:val="00FA75CD"/>
    <w:rsid w:val="00FB3DFD"/>
    <w:rsid w:val="00FB493A"/>
    <w:rsid w:val="00FB609C"/>
    <w:rsid w:val="00FC02C7"/>
    <w:rsid w:val="00FC02EC"/>
    <w:rsid w:val="00FC3CA8"/>
    <w:rsid w:val="00FC3D92"/>
    <w:rsid w:val="00FC7C5F"/>
    <w:rsid w:val="00FD194D"/>
    <w:rsid w:val="00FD73A8"/>
    <w:rsid w:val="00FE20B3"/>
    <w:rsid w:val="00FE2986"/>
    <w:rsid w:val="00FE5B3E"/>
    <w:rsid w:val="00FE7EE7"/>
    <w:rsid w:val="00FF2046"/>
    <w:rsid w:val="00FF2645"/>
    <w:rsid w:val="00FF5067"/>
    <w:rsid w:val="00FF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HeadingBase"/>
    <w:next w:val="BodyText"/>
    <w:qFormat/>
    <w:pPr>
      <w:numPr>
        <w:numId w:val="1"/>
      </w:numPr>
      <w:spacing w:before="220" w:after="22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pPr>
      <w:numPr>
        <w:ilvl w:val="1"/>
        <w:numId w:val="1"/>
      </w:num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pPr>
      <w:numPr>
        <w:ilvl w:val="2"/>
        <w:numId w:val="1"/>
      </w:num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numPr>
        <w:ilvl w:val="3"/>
        <w:numId w:val="1"/>
      </w:num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pPr>
      <w:numPr>
        <w:ilvl w:val="4"/>
        <w:numId w:val="1"/>
      </w:num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pPr>
      <w:numPr>
        <w:numId w:val="4"/>
      </w:numPr>
      <w:spacing w:after="60"/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autoRedefine/>
    <w:rsid w:val="00C030BD"/>
    <w:pPr>
      <w:tabs>
        <w:tab w:val="left" w:pos="2160"/>
        <w:tab w:val="right" w:pos="6480"/>
      </w:tabs>
      <w:spacing w:before="240" w:after="40" w:line="220" w:lineRule="atLeast"/>
    </w:pPr>
    <w:rPr>
      <w:b/>
      <w:bCs/>
    </w:rPr>
  </w:style>
  <w:style w:type="paragraph" w:customStyle="1" w:styleId="CompanyNameOne">
    <w:name w:val="Company Name One"/>
    <w:basedOn w:val="CompanyName"/>
    <w:next w:val="Normal"/>
    <w:autoRedefine/>
    <w:rsid w:val="00D07179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pPr>
      <w:jc w:val="both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9915EB"/>
    <w:pPr>
      <w:numPr>
        <w:numId w:val="11"/>
      </w:numPr>
      <w:tabs>
        <w:tab w:val="left" w:pos="2160"/>
        <w:tab w:val="right" w:pos="6480"/>
      </w:tabs>
      <w:spacing w:before="240" w:after="60" w:line="220" w:lineRule="atLeast"/>
    </w:pPr>
    <w:rPr>
      <w:b/>
      <w:bCs/>
      <w:i/>
      <w:iCs/>
    </w:rPr>
  </w:style>
  <w:style w:type="character" w:customStyle="1" w:styleId="Job">
    <w:name w:val="Job"/>
    <w:basedOn w:val="DefaultParagraphFont"/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314DA2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</w:style>
  <w:style w:type="character" w:styleId="PageNumber">
    <w:name w:val="page number"/>
    <w:rPr>
      <w:rFonts w:ascii="Arial" w:hAnsi="Arial"/>
      <w:sz w:val="18"/>
    </w:rPr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Pr>
      <w:b/>
      <w:spacing w:val="0"/>
    </w:rPr>
  </w:style>
  <w:style w:type="character" w:styleId="Hyperlink">
    <w:name w:val="Hyperlink"/>
    <w:rsid w:val="00AB0B44"/>
    <w:rPr>
      <w:color w:val="0000FF"/>
      <w:u w:val="single"/>
    </w:rPr>
  </w:style>
  <w:style w:type="character" w:customStyle="1" w:styleId="membershipstatuslabels1">
    <w:name w:val="membershipstatus_labels1"/>
    <w:rsid w:val="00C06B90"/>
    <w:rPr>
      <w:rFonts w:ascii="Arial" w:hAnsi="Arial" w:cs="Arial" w:hint="default"/>
      <w:b/>
      <w:bCs/>
      <w:color w:val="666666"/>
      <w:sz w:val="17"/>
      <w:szCs w:val="17"/>
    </w:rPr>
  </w:style>
  <w:style w:type="character" w:customStyle="1" w:styleId="membershipstatusinformationtext1">
    <w:name w:val="membershipstatus_informationtext1"/>
    <w:rsid w:val="00C06B90"/>
    <w:rPr>
      <w:rFonts w:ascii="Arial" w:hAnsi="Arial" w:cs="Arial" w:hint="default"/>
      <w:b w:val="0"/>
      <w:bCs w:val="0"/>
      <w:color w:val="666666"/>
      <w:sz w:val="17"/>
      <w:szCs w:val="17"/>
    </w:rPr>
  </w:style>
  <w:style w:type="numbering" w:styleId="ArticleSection">
    <w:name w:val="Outline List 3"/>
    <w:basedOn w:val="NoList"/>
    <w:rsid w:val="003A7E82"/>
    <w:pPr>
      <w:numPr>
        <w:numId w:val="1"/>
      </w:numPr>
    </w:pPr>
  </w:style>
  <w:style w:type="paragraph" w:styleId="BalloonText">
    <w:name w:val="Balloon Text"/>
    <w:basedOn w:val="Normal"/>
    <w:semiHidden/>
    <w:rsid w:val="00700E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6F94"/>
    <w:pPr>
      <w:ind w:left="720"/>
    </w:pPr>
  </w:style>
  <w:style w:type="character" w:styleId="FollowedHyperlink">
    <w:name w:val="FollowedHyperlink"/>
    <w:basedOn w:val="DefaultParagraphFont"/>
    <w:rsid w:val="00295F3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HeadingBase"/>
    <w:next w:val="BodyText"/>
    <w:qFormat/>
    <w:pPr>
      <w:numPr>
        <w:numId w:val="1"/>
      </w:numPr>
      <w:spacing w:before="220" w:after="22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pPr>
      <w:numPr>
        <w:ilvl w:val="1"/>
        <w:numId w:val="1"/>
      </w:num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pPr>
      <w:numPr>
        <w:ilvl w:val="2"/>
        <w:numId w:val="1"/>
      </w:num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numPr>
        <w:ilvl w:val="3"/>
        <w:numId w:val="1"/>
      </w:num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pPr>
      <w:numPr>
        <w:ilvl w:val="4"/>
        <w:numId w:val="1"/>
      </w:num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pPr>
      <w:numPr>
        <w:numId w:val="4"/>
      </w:numPr>
      <w:spacing w:after="60"/>
    </w:pPr>
  </w:style>
  <w:style w:type="paragraph" w:customStyle="1" w:styleId="Address1">
    <w:name w:val="Address 1"/>
    <w:basedOn w:val="Normal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autoRedefine/>
    <w:rsid w:val="00C030BD"/>
    <w:pPr>
      <w:tabs>
        <w:tab w:val="left" w:pos="2160"/>
        <w:tab w:val="right" w:pos="6480"/>
      </w:tabs>
      <w:spacing w:before="240" w:after="40" w:line="220" w:lineRule="atLeast"/>
    </w:pPr>
    <w:rPr>
      <w:b/>
      <w:bCs/>
    </w:rPr>
  </w:style>
  <w:style w:type="paragraph" w:customStyle="1" w:styleId="CompanyNameOne">
    <w:name w:val="Company Name One"/>
    <w:basedOn w:val="CompanyName"/>
    <w:next w:val="Normal"/>
    <w:autoRedefine/>
    <w:rsid w:val="00D07179"/>
  </w:style>
  <w:style w:type="paragraph" w:styleId="Date">
    <w:name w:val="Date"/>
    <w:basedOn w:val="BodyText"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pPr>
      <w:jc w:val="both"/>
    </w:pPr>
  </w:style>
  <w:style w:type="paragraph" w:styleId="Footer">
    <w:name w:val="footer"/>
    <w:basedOn w:val="HeaderBase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9915EB"/>
    <w:pPr>
      <w:numPr>
        <w:numId w:val="11"/>
      </w:numPr>
      <w:tabs>
        <w:tab w:val="left" w:pos="2160"/>
        <w:tab w:val="right" w:pos="6480"/>
      </w:tabs>
      <w:spacing w:before="240" w:after="60" w:line="220" w:lineRule="atLeast"/>
    </w:pPr>
    <w:rPr>
      <w:b/>
      <w:bCs/>
      <w:i/>
      <w:iCs/>
    </w:rPr>
  </w:style>
  <w:style w:type="character" w:customStyle="1" w:styleId="Job">
    <w:name w:val="Job"/>
    <w:basedOn w:val="DefaultParagraphFont"/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314DA2"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</w:style>
  <w:style w:type="character" w:styleId="PageNumber">
    <w:name w:val="page number"/>
    <w:rPr>
      <w:rFonts w:ascii="Arial" w:hAnsi="Arial"/>
      <w:sz w:val="18"/>
    </w:rPr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Pr>
      <w:b/>
      <w:spacing w:val="0"/>
    </w:rPr>
  </w:style>
  <w:style w:type="character" w:styleId="Hyperlink">
    <w:name w:val="Hyperlink"/>
    <w:rsid w:val="00AB0B44"/>
    <w:rPr>
      <w:color w:val="0000FF"/>
      <w:u w:val="single"/>
    </w:rPr>
  </w:style>
  <w:style w:type="character" w:customStyle="1" w:styleId="membershipstatuslabels1">
    <w:name w:val="membershipstatus_labels1"/>
    <w:rsid w:val="00C06B90"/>
    <w:rPr>
      <w:rFonts w:ascii="Arial" w:hAnsi="Arial" w:cs="Arial" w:hint="default"/>
      <w:b/>
      <w:bCs/>
      <w:color w:val="666666"/>
      <w:sz w:val="17"/>
      <w:szCs w:val="17"/>
    </w:rPr>
  </w:style>
  <w:style w:type="character" w:customStyle="1" w:styleId="membershipstatusinformationtext1">
    <w:name w:val="membershipstatus_informationtext1"/>
    <w:rsid w:val="00C06B90"/>
    <w:rPr>
      <w:rFonts w:ascii="Arial" w:hAnsi="Arial" w:cs="Arial" w:hint="default"/>
      <w:b w:val="0"/>
      <w:bCs w:val="0"/>
      <w:color w:val="666666"/>
      <w:sz w:val="17"/>
      <w:szCs w:val="17"/>
    </w:rPr>
  </w:style>
  <w:style w:type="numbering" w:styleId="ArticleSection">
    <w:name w:val="Outline List 3"/>
    <w:basedOn w:val="NoList"/>
    <w:rsid w:val="003A7E82"/>
    <w:pPr>
      <w:numPr>
        <w:numId w:val="1"/>
      </w:numPr>
    </w:pPr>
  </w:style>
  <w:style w:type="paragraph" w:styleId="BalloonText">
    <w:name w:val="Balloon Text"/>
    <w:basedOn w:val="Normal"/>
    <w:semiHidden/>
    <w:rsid w:val="00700E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6F94"/>
    <w:pPr>
      <w:ind w:left="720"/>
    </w:pPr>
  </w:style>
  <w:style w:type="character" w:styleId="FollowedHyperlink">
    <w:name w:val="FollowedHyperlink"/>
    <w:basedOn w:val="DefaultParagraphFont"/>
    <w:rsid w:val="00295F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4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pmi.org/en/Certification/Project-Management-Professional-PMP.aspx" TargetMode="External"/><Relationship Id="rId18" Type="http://schemas.openxmlformats.org/officeDocument/2006/relationships/hyperlink" Target="mailto:ngee.yeo@sakhalinenergy.ru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://www.pmi.org/About-Us.aspx" TargetMode="External"/><Relationship Id="rId17" Type="http://schemas.openxmlformats.org/officeDocument/2006/relationships/hyperlink" Target="mailto:ahmed.farghaly@eni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Patrick.McGuire@kbr.com" TargetMode="External"/><Relationship Id="rId20" Type="http://schemas.openxmlformats.org/officeDocument/2006/relationships/hyperlink" Target="mailto:bhamidi@segas.com.e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yperlink" Target="mailto:ivan.delorenzo@cheniere.com" TargetMode="External"/><Relationship Id="rId23" Type="http://schemas.openxmlformats.org/officeDocument/2006/relationships/footer" Target="footer2.xml"/><Relationship Id="rId10" Type="http://schemas.openxmlformats.org/officeDocument/2006/relationships/hyperlink" Target="mailto:ezaher@segas.com" TargetMode="External"/><Relationship Id="rId19" Type="http://schemas.openxmlformats.org/officeDocument/2006/relationships/hyperlink" Target="mailto:ABennaceur@segas.com.eg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eslam.zaher@gmail.com" TargetMode="External"/><Relationship Id="rId14" Type="http://schemas.openxmlformats.org/officeDocument/2006/relationships/hyperlink" Target="http://www.gasnaturalfenosa.com/en/home/human+resources/1297074843705/corporate+university.html" TargetMode="External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ersonal\Private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0CB8A-4512-4EBA-A0A3-CC997BA7E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140</TotalTime>
  <Pages>5</Pages>
  <Words>1567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Resume</vt:lpstr>
    </vt:vector>
  </TitlesOfParts>
  <Company>Microsoft Corp.</Company>
  <LinksUpToDate>false</LinksUpToDate>
  <CharactersWithSpaces>10479</CharactersWithSpaces>
  <SharedDoc>false</SharedDoc>
  <HLinks>
    <vt:vector size="30" baseType="variant">
      <vt:variant>
        <vt:i4>589858</vt:i4>
      </vt:variant>
      <vt:variant>
        <vt:i4>12</vt:i4>
      </vt:variant>
      <vt:variant>
        <vt:i4>0</vt:i4>
      </vt:variant>
      <vt:variant>
        <vt:i4>5</vt:i4>
      </vt:variant>
      <vt:variant>
        <vt:lpwstr>mailto:andrew.ball@hud.ac.uk</vt:lpwstr>
      </vt:variant>
      <vt:variant>
        <vt:lpwstr/>
      </vt:variant>
      <vt:variant>
        <vt:i4>7667731</vt:i4>
      </vt:variant>
      <vt:variant>
        <vt:i4>9</vt:i4>
      </vt:variant>
      <vt:variant>
        <vt:i4>0</vt:i4>
      </vt:variant>
      <vt:variant>
        <vt:i4>5</vt:i4>
      </vt:variant>
      <vt:variant>
        <vt:lpwstr>mailto:patrick.mcguire@kbr.com</vt:lpwstr>
      </vt:variant>
      <vt:variant>
        <vt:lpwstr/>
      </vt:variant>
      <vt:variant>
        <vt:i4>7864384</vt:i4>
      </vt:variant>
      <vt:variant>
        <vt:i4>6</vt:i4>
      </vt:variant>
      <vt:variant>
        <vt:i4>0</vt:i4>
      </vt:variant>
      <vt:variant>
        <vt:i4>5</vt:i4>
      </vt:variant>
      <vt:variant>
        <vt:lpwstr>mailto:Eddyyeo@msn.com</vt:lpwstr>
      </vt:variant>
      <vt:variant>
        <vt:lpwstr/>
      </vt:variant>
      <vt:variant>
        <vt:i4>393262</vt:i4>
      </vt:variant>
      <vt:variant>
        <vt:i4>3</vt:i4>
      </vt:variant>
      <vt:variant>
        <vt:i4>0</vt:i4>
      </vt:variant>
      <vt:variant>
        <vt:i4>5</vt:i4>
      </vt:variant>
      <vt:variant>
        <vt:lpwstr>mailto:ezaher@segas.com</vt:lpwstr>
      </vt:variant>
      <vt:variant>
        <vt:lpwstr/>
      </vt:variant>
      <vt:variant>
        <vt:i4>131191</vt:i4>
      </vt:variant>
      <vt:variant>
        <vt:i4>0</vt:i4>
      </vt:variant>
      <vt:variant>
        <vt:i4>0</vt:i4>
      </vt:variant>
      <vt:variant>
        <vt:i4>5</vt:i4>
      </vt:variant>
      <vt:variant>
        <vt:lpwstr>mailto:eslam.zaher@gmail.com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</dc:title>
  <dc:creator>se000079</dc:creator>
  <cp:lastModifiedBy>Eslam Zaher</cp:lastModifiedBy>
  <cp:revision>24</cp:revision>
  <cp:lastPrinted>2014-01-26T14:26:00Z</cp:lastPrinted>
  <dcterms:created xsi:type="dcterms:W3CDTF">2014-02-17T05:13:00Z</dcterms:created>
  <dcterms:modified xsi:type="dcterms:W3CDTF">2014-03-09T07:38:00Z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</Properties>
</file>