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B7E" w:rsidRDefault="002F0D49" w:rsidP="001B208C">
      <w:pPr>
        <w:tabs>
          <w:tab w:val="left" w:pos="1710"/>
        </w:tabs>
        <w:ind w:left="1440" w:hanging="1800"/>
        <w:jc w:val="center"/>
        <w:rPr>
          <w:b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5532783</wp:posOffset>
                </wp:positionH>
                <wp:positionV relativeFrom="paragraph">
                  <wp:posOffset>-133350</wp:posOffset>
                </wp:positionV>
                <wp:extent cx="1437005" cy="556591"/>
                <wp:effectExtent l="0" t="0" r="0" b="0"/>
                <wp:wrapNone/>
                <wp:docPr id="14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7005" cy="5565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24E7C" w:rsidRPr="00480C28" w:rsidRDefault="001F6331" w:rsidP="00224E7C">
                            <w:pPr>
                              <w:rPr>
                                <w:i/>
                              </w:rPr>
                            </w:pPr>
                            <w:proofErr w:type="gramStart"/>
                            <w:r w:rsidRPr="00480C28">
                              <w:rPr>
                                <w:i/>
                              </w:rPr>
                              <w:t>Analytical...</w:t>
                            </w:r>
                            <w:proofErr w:type="gramEnd"/>
                          </w:p>
                          <w:p w:rsidR="00091DDD" w:rsidRPr="00480C28" w:rsidRDefault="00091DDD" w:rsidP="00224E7C">
                            <w:pPr>
                              <w:rPr>
                                <w:i/>
                              </w:rPr>
                            </w:pPr>
                            <w:r w:rsidRPr="00480C28">
                              <w:rPr>
                                <w:i/>
                              </w:rPr>
                              <w:tab/>
                            </w:r>
                            <w:proofErr w:type="gramStart"/>
                            <w:r w:rsidR="00503F6F">
                              <w:rPr>
                                <w:i/>
                              </w:rPr>
                              <w:t>Innovative</w:t>
                            </w:r>
                            <w:r w:rsidRPr="00480C28">
                              <w:rPr>
                                <w:i/>
                              </w:rPr>
                              <w:t>...</w:t>
                            </w:r>
                            <w:proofErr w:type="gramEnd"/>
                          </w:p>
                          <w:p w:rsidR="00310D0E" w:rsidRPr="00480C28" w:rsidRDefault="001F6331" w:rsidP="001F6331">
                            <w:pPr>
                              <w:ind w:firstLine="288"/>
                              <w:rPr>
                                <w:i/>
                              </w:rPr>
                            </w:pPr>
                            <w:r w:rsidRPr="00480C28">
                              <w:rPr>
                                <w:i/>
                              </w:rPr>
                              <w:tab/>
                            </w:r>
                            <w:r w:rsidR="00723420" w:rsidRPr="00480C28">
                              <w:rPr>
                                <w:i/>
                              </w:rPr>
                              <w:t>Creative.</w:t>
                            </w:r>
                            <w:r w:rsidR="00091DDD" w:rsidRPr="00480C28">
                              <w:rPr>
                                <w:i/>
                              </w:rPr>
                              <w:t>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3" o:spid="_x0000_s1026" type="#_x0000_t202" style="position:absolute;left:0;text-align:left;margin-left:435.65pt;margin-top:-10.5pt;width:113.15pt;height:43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" filled="f" stroked="f">
                <v:textbox>
                  <w:txbxContent>
                    <w:p w:rsidR="00224E7C" w:rsidRPr="00480C28" w:rsidRDefault="001F6331" w:rsidP="00224E7C">
                      <w:pPr>
                        <w:rPr>
                          <w:i/>
                        </w:rPr>
                      </w:pPr>
                      <w:r w:rsidRPr="00480C28">
                        <w:rPr>
                          <w:i/>
                        </w:rPr>
                        <w:t>Analytical...</w:t>
                      </w:r>
                    </w:p>
                    <w:p w:rsidR="00091DDD" w:rsidRPr="00480C28" w:rsidRDefault="00091DDD" w:rsidP="00224E7C">
                      <w:pPr>
                        <w:rPr>
                          <w:i/>
                        </w:rPr>
                      </w:pPr>
                      <w:r w:rsidRPr="00480C28">
                        <w:rPr>
                          <w:i/>
                        </w:rPr>
                        <w:tab/>
                      </w:r>
                      <w:r w:rsidR="00503F6F">
                        <w:rPr>
                          <w:i/>
                        </w:rPr>
                        <w:t>Innovative</w:t>
                      </w:r>
                      <w:r w:rsidRPr="00480C28">
                        <w:rPr>
                          <w:i/>
                        </w:rPr>
                        <w:t>...</w:t>
                      </w:r>
                    </w:p>
                    <w:p w:rsidR="00310D0E" w:rsidRPr="00480C28" w:rsidRDefault="001F6331" w:rsidP="001F6331">
                      <w:pPr>
                        <w:ind w:firstLine="288"/>
                        <w:rPr>
                          <w:i/>
                        </w:rPr>
                      </w:pPr>
                      <w:r w:rsidRPr="00480C28">
                        <w:rPr>
                          <w:i/>
                        </w:rPr>
                        <w:tab/>
                      </w:r>
                      <w:r w:rsidR="00723420" w:rsidRPr="00480C28">
                        <w:rPr>
                          <w:i/>
                        </w:rPr>
                        <w:t>Creative.</w:t>
                      </w:r>
                      <w:r w:rsidR="00091DDD" w:rsidRPr="00480C28">
                        <w:rPr>
                          <w:i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226C68">
        <w:rPr>
          <w:b/>
          <w:sz w:val="28"/>
          <w:szCs w:val="28"/>
        </w:rPr>
        <w:t>BRANDON WARDELL</w:t>
      </w:r>
      <w:r w:rsidR="00226C68" w:rsidRPr="00B74BFF">
        <w:rPr>
          <w:b/>
          <w:sz w:val="28"/>
          <w:szCs w:val="28"/>
        </w:rPr>
        <w:t xml:space="preserve">, </w:t>
      </w:r>
      <w:r w:rsidR="00FF2C4E" w:rsidRPr="00B74BFF">
        <w:rPr>
          <w:b/>
          <w:sz w:val="28"/>
          <w:szCs w:val="28"/>
        </w:rPr>
        <w:t xml:space="preserve">MA, </w:t>
      </w:r>
      <w:r w:rsidR="00226C68" w:rsidRPr="00B74BFF">
        <w:rPr>
          <w:b/>
          <w:sz w:val="28"/>
          <w:szCs w:val="28"/>
        </w:rPr>
        <w:t>NCC, LPC</w:t>
      </w:r>
    </w:p>
    <w:p w:rsidR="00804738" w:rsidRDefault="00804738" w:rsidP="00A53919">
      <w:pPr>
        <w:tabs>
          <w:tab w:val="left" w:pos="1710"/>
        </w:tabs>
        <w:ind w:left="1440" w:hanging="1800"/>
        <w:jc w:val="center"/>
        <w:rPr>
          <w:b/>
          <w:sz w:val="28"/>
          <w:szCs w:val="28"/>
        </w:rPr>
      </w:pPr>
    </w:p>
    <w:p w:rsidR="00683AD9" w:rsidRDefault="00B46730" w:rsidP="00A53919">
      <w:pPr>
        <w:tabs>
          <w:tab w:val="left" w:pos="1710"/>
        </w:tabs>
        <w:ind w:left="1440" w:hanging="18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CELLULAR:</w:t>
      </w:r>
      <w:r>
        <w:rPr>
          <w:b/>
          <w:sz w:val="28"/>
          <w:szCs w:val="28"/>
        </w:rPr>
        <w:tab/>
        <w:t>405-412-5468</w:t>
      </w:r>
    </w:p>
    <w:p w:rsidR="00CC3A27" w:rsidRPr="00B46730" w:rsidRDefault="00B46730" w:rsidP="00B46730">
      <w:pPr>
        <w:tabs>
          <w:tab w:val="left" w:pos="171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EMAIL:</w:t>
      </w:r>
      <w:r w:rsidR="00226C68" w:rsidRPr="00B46730">
        <w:rPr>
          <w:b/>
          <w:sz w:val="28"/>
          <w:szCs w:val="28"/>
        </w:rPr>
        <w:t>wardell.brandon@gmail.com</w:t>
      </w:r>
    </w:p>
    <w:p w:rsidR="00D25ECE" w:rsidRPr="00A31788" w:rsidRDefault="002F0D49" w:rsidP="00B24176">
      <w:pPr>
        <w:tabs>
          <w:tab w:val="left" w:pos="1710"/>
        </w:tabs>
        <w:spacing w:after="120"/>
        <w:ind w:left="1440" w:hanging="1440"/>
        <w:jc w:val="center"/>
        <w:rPr>
          <w:sz w:val="16"/>
          <w:szCs w:val="16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-1548765</wp:posOffset>
                </wp:positionH>
                <wp:positionV relativeFrom="paragraph">
                  <wp:posOffset>146050</wp:posOffset>
                </wp:positionV>
                <wp:extent cx="8871585" cy="0"/>
                <wp:effectExtent l="0" t="0" r="0" b="0"/>
                <wp:wrapNone/>
                <wp:docPr id="13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7158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D196857" id="Line 68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1.95pt,11.5pt" to="576.6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" strokeweight="3pt"/>
            </w:pict>
          </mc:Fallback>
        </mc:AlternateContent>
      </w:r>
    </w:p>
    <w:p w:rsidR="001358CB" w:rsidRDefault="002F0D49" w:rsidP="00B24176">
      <w:pPr>
        <w:tabs>
          <w:tab w:val="left" w:pos="1710"/>
        </w:tabs>
        <w:ind w:left="1440" w:hanging="1440"/>
        <w:jc w:val="center"/>
        <w:rPr>
          <w:b/>
          <w:sz w:val="28"/>
          <w:szCs w:val="28"/>
        </w:rPr>
      </w:pPr>
      <w:r>
        <w:rPr>
          <w:b/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-1231265</wp:posOffset>
                </wp:positionH>
                <wp:positionV relativeFrom="paragraph">
                  <wp:posOffset>131445</wp:posOffset>
                </wp:positionV>
                <wp:extent cx="6972300" cy="0"/>
                <wp:effectExtent l="0" t="0" r="0" b="0"/>
                <wp:wrapNone/>
                <wp:docPr id="12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615E853" id="Line 6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6.95pt,10.35pt" to="452.0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" stroked="f"/>
            </w:pict>
          </mc:Fallback>
        </mc:AlternateContent>
      </w:r>
      <w:r>
        <w:rPr>
          <w:b/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-1231265</wp:posOffset>
                </wp:positionH>
                <wp:positionV relativeFrom="paragraph">
                  <wp:posOffset>131445</wp:posOffset>
                </wp:positionV>
                <wp:extent cx="6858000" cy="0"/>
                <wp:effectExtent l="0" t="0" r="0" b="0"/>
                <wp:wrapNone/>
                <wp:docPr id="11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FD0736A" id="Line 6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6.95pt,10.35pt" to="443.0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" stroked="f"/>
            </w:pict>
          </mc:Fallback>
        </mc:AlternateContent>
      </w:r>
      <w:r w:rsidR="00A43D57">
        <w:rPr>
          <w:b/>
          <w:sz w:val="28"/>
          <w:szCs w:val="28"/>
        </w:rPr>
        <w:t>EXECUTIVE LEADER</w:t>
      </w:r>
      <w:r w:rsidR="006C3092">
        <w:rPr>
          <w:b/>
          <w:sz w:val="28"/>
          <w:szCs w:val="28"/>
        </w:rPr>
        <w:t xml:space="preserve"> </w:t>
      </w:r>
      <w:r w:rsidR="001358CB">
        <w:rPr>
          <w:b/>
          <w:sz w:val="28"/>
          <w:szCs w:val="28"/>
        </w:rPr>
        <w:t>WITH EXCELLENT</w:t>
      </w:r>
    </w:p>
    <w:p w:rsidR="00B42EBB" w:rsidRPr="006A130C" w:rsidRDefault="00B85937" w:rsidP="00B24176">
      <w:pPr>
        <w:tabs>
          <w:tab w:val="left" w:pos="1710"/>
        </w:tabs>
        <w:ind w:left="1440" w:hanging="14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COLLABORATIVE AND RELATIONSHIP BUILDING SKILLS</w:t>
      </w:r>
    </w:p>
    <w:p w:rsidR="00B42EBB" w:rsidRPr="0090074C" w:rsidRDefault="002F0D49" w:rsidP="00AE3ECA">
      <w:pPr>
        <w:tabs>
          <w:tab w:val="left" w:pos="1710"/>
        </w:tabs>
        <w:ind w:left="1440" w:hanging="1440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65405</wp:posOffset>
                </wp:positionV>
                <wp:extent cx="7886700" cy="0"/>
                <wp:effectExtent l="0" t="0" r="0" b="0"/>
                <wp:wrapNone/>
                <wp:docPr id="10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867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D86B6A9" id="Line 7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0.95pt,5.15pt" to="580.0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" strokeweight="3pt"/>
            </w:pict>
          </mc:Fallback>
        </mc:AlternateContent>
      </w:r>
    </w:p>
    <w:p w:rsidR="00757A02" w:rsidRPr="00503424" w:rsidRDefault="002F0D49" w:rsidP="00503424">
      <w:pPr>
        <w:tabs>
          <w:tab w:val="left" w:pos="540"/>
        </w:tabs>
        <w:spacing w:after="12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242D3D0" wp14:editId="68C4BE88">
                <wp:simplePos x="0" y="0"/>
                <wp:positionH relativeFrom="column">
                  <wp:posOffset>394335</wp:posOffset>
                </wp:positionH>
                <wp:positionV relativeFrom="paragraph">
                  <wp:posOffset>85090</wp:posOffset>
                </wp:positionV>
                <wp:extent cx="2514600" cy="0"/>
                <wp:effectExtent l="0" t="0" r="0" b="0"/>
                <wp:wrapNone/>
                <wp:docPr id="9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C0643F4" id="Line 6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05pt,6.7pt" to="229.0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" stroked="f"/>
            </w:pict>
          </mc:Fallback>
        </mc:AlternateContent>
      </w:r>
      <w:r>
        <w:rPr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CE5DCB" wp14:editId="2DF10E49">
                <wp:simplePos x="0" y="0"/>
                <wp:positionH relativeFrom="column">
                  <wp:posOffset>51435</wp:posOffset>
                </wp:positionH>
                <wp:positionV relativeFrom="paragraph">
                  <wp:posOffset>24130</wp:posOffset>
                </wp:positionV>
                <wp:extent cx="2171700" cy="0"/>
                <wp:effectExtent l="0" t="0" r="0" b="0"/>
                <wp:wrapNone/>
                <wp:docPr id="8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C653997" id="Line 6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05pt,1.9pt" to="175.0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" stroked="f"/>
            </w:pict>
          </mc:Fallback>
        </mc:AlternateContent>
      </w:r>
      <w:r>
        <w:rPr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3BDE2AF" wp14:editId="76AE1715">
                <wp:simplePos x="0" y="0"/>
                <wp:positionH relativeFrom="column">
                  <wp:posOffset>-3175</wp:posOffset>
                </wp:positionH>
                <wp:positionV relativeFrom="paragraph">
                  <wp:posOffset>133985</wp:posOffset>
                </wp:positionV>
                <wp:extent cx="6286500" cy="0"/>
                <wp:effectExtent l="0" t="0" r="0" b="0"/>
                <wp:wrapSquare wrapText="bothSides"/>
                <wp:docPr id="7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D636366" id="Line 47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0.55pt" to="494.7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" stroked="f">
                <w10:wrap type="square"/>
              </v:line>
            </w:pict>
          </mc:Fallback>
        </mc:AlternateContent>
      </w:r>
      <w:r>
        <w:rPr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FB873B9" wp14:editId="323C33AF">
                <wp:simplePos x="0" y="0"/>
                <wp:positionH relativeFrom="column">
                  <wp:posOffset>-1714500</wp:posOffset>
                </wp:positionH>
                <wp:positionV relativeFrom="paragraph">
                  <wp:posOffset>201930</wp:posOffset>
                </wp:positionV>
                <wp:extent cx="8001000" cy="0"/>
                <wp:effectExtent l="0" t="0" r="0" b="0"/>
                <wp:wrapSquare wrapText="bothSides"/>
                <wp:docPr id="6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FC8592B" id="Line 53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5pt,15.9pt" to="49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" stroked="f">
                <w10:wrap type="square"/>
              </v:line>
            </w:pict>
          </mc:Fallback>
        </mc:AlternateContent>
      </w:r>
      <w:r w:rsidR="000B65C3" w:rsidRPr="0090074C">
        <w:rPr>
          <w:b/>
          <w:sz w:val="24"/>
          <w:szCs w:val="24"/>
          <w:u w:val="single"/>
        </w:rPr>
        <w:t>Executive Profile</w:t>
      </w:r>
      <w:r w:rsidR="000B65C3" w:rsidRPr="0090074C">
        <w:rPr>
          <w:b/>
          <w:sz w:val="24"/>
          <w:szCs w:val="24"/>
        </w:rPr>
        <w:t>:</w:t>
      </w:r>
      <w:r w:rsidR="000B65C3" w:rsidRPr="0090074C">
        <w:rPr>
          <w:b/>
          <w:sz w:val="24"/>
          <w:szCs w:val="24"/>
        </w:rPr>
        <w:tab/>
      </w:r>
      <w:r w:rsidR="00081952">
        <w:rPr>
          <w:sz w:val="24"/>
          <w:szCs w:val="24"/>
        </w:rPr>
        <w:t>Executive leader</w:t>
      </w:r>
      <w:r w:rsidR="00503424" w:rsidRPr="00503424">
        <w:rPr>
          <w:sz w:val="24"/>
          <w:szCs w:val="24"/>
        </w:rPr>
        <w:t xml:space="preserve"> with a v</w:t>
      </w:r>
      <w:r w:rsidR="00F66A9F" w:rsidRPr="00503424">
        <w:rPr>
          <w:sz w:val="24"/>
          <w:szCs w:val="24"/>
        </w:rPr>
        <w:t xml:space="preserve">ast </w:t>
      </w:r>
      <w:r w:rsidR="00AB33A6" w:rsidRPr="00503424">
        <w:rPr>
          <w:sz w:val="24"/>
          <w:szCs w:val="24"/>
        </w:rPr>
        <w:t xml:space="preserve">knowledge of </w:t>
      </w:r>
      <w:r w:rsidR="00936A71" w:rsidRPr="00503424">
        <w:rPr>
          <w:sz w:val="24"/>
          <w:szCs w:val="24"/>
        </w:rPr>
        <w:t xml:space="preserve">business processes and </w:t>
      </w:r>
      <w:r w:rsidR="00297539" w:rsidRPr="00503424">
        <w:rPr>
          <w:sz w:val="24"/>
          <w:szCs w:val="24"/>
        </w:rPr>
        <w:t xml:space="preserve">insightful </w:t>
      </w:r>
      <w:r w:rsidR="002852D7" w:rsidRPr="00503424">
        <w:rPr>
          <w:sz w:val="24"/>
          <w:szCs w:val="24"/>
        </w:rPr>
        <w:t>leadership</w:t>
      </w:r>
      <w:r w:rsidR="00503424">
        <w:rPr>
          <w:sz w:val="24"/>
          <w:szCs w:val="24"/>
        </w:rPr>
        <w:t xml:space="preserve"> </w:t>
      </w:r>
      <w:r w:rsidR="0012702B" w:rsidRPr="00503424">
        <w:rPr>
          <w:sz w:val="24"/>
          <w:szCs w:val="24"/>
        </w:rPr>
        <w:t xml:space="preserve">emphasize </w:t>
      </w:r>
      <w:r w:rsidR="002455B7" w:rsidRPr="00503424">
        <w:rPr>
          <w:sz w:val="24"/>
          <w:szCs w:val="24"/>
        </w:rPr>
        <w:t xml:space="preserve">an </w:t>
      </w:r>
      <w:r w:rsidR="00E94826" w:rsidRPr="00503424">
        <w:rPr>
          <w:sz w:val="24"/>
          <w:szCs w:val="24"/>
        </w:rPr>
        <w:t>a</w:t>
      </w:r>
      <w:r w:rsidR="000B65C3" w:rsidRPr="00503424">
        <w:rPr>
          <w:sz w:val="24"/>
          <w:szCs w:val="24"/>
        </w:rPr>
        <w:t xml:space="preserve">ccomplished </w:t>
      </w:r>
      <w:r w:rsidR="002455B7" w:rsidRPr="00503424">
        <w:rPr>
          <w:sz w:val="24"/>
          <w:szCs w:val="24"/>
        </w:rPr>
        <w:t xml:space="preserve">record of </w:t>
      </w:r>
      <w:r w:rsidR="00E452C1" w:rsidRPr="00503424">
        <w:rPr>
          <w:sz w:val="24"/>
          <w:szCs w:val="24"/>
        </w:rPr>
        <w:t xml:space="preserve">devising, </w:t>
      </w:r>
      <w:r w:rsidR="0012702B" w:rsidRPr="00503424">
        <w:rPr>
          <w:sz w:val="24"/>
          <w:szCs w:val="24"/>
        </w:rPr>
        <w:t>implementing</w:t>
      </w:r>
      <w:r w:rsidR="00E452C1" w:rsidRPr="00503424">
        <w:rPr>
          <w:sz w:val="24"/>
          <w:szCs w:val="24"/>
        </w:rPr>
        <w:t xml:space="preserve">, </w:t>
      </w:r>
      <w:r w:rsidR="000B65C3" w:rsidRPr="00503424">
        <w:rPr>
          <w:sz w:val="24"/>
          <w:szCs w:val="24"/>
        </w:rPr>
        <w:t xml:space="preserve">and monitoring </w:t>
      </w:r>
      <w:r w:rsidR="00F66A9F" w:rsidRPr="00503424">
        <w:rPr>
          <w:sz w:val="24"/>
          <w:szCs w:val="24"/>
        </w:rPr>
        <w:t xml:space="preserve">successful </w:t>
      </w:r>
      <w:r w:rsidR="000B65C3" w:rsidRPr="00503424">
        <w:rPr>
          <w:sz w:val="24"/>
          <w:szCs w:val="24"/>
        </w:rPr>
        <w:t>multiphase</w:t>
      </w:r>
      <w:r w:rsidR="00B6392E" w:rsidRPr="00503424">
        <w:rPr>
          <w:sz w:val="24"/>
          <w:szCs w:val="24"/>
        </w:rPr>
        <w:t xml:space="preserve"> projects</w:t>
      </w:r>
    </w:p>
    <w:p w:rsidR="001F17A8" w:rsidRDefault="00756402" w:rsidP="00D75B43">
      <w:pPr>
        <w:tabs>
          <w:tab w:val="left" w:pos="1710"/>
        </w:tabs>
        <w:spacing w:after="120"/>
        <w:jc w:val="center"/>
        <w:rPr>
          <w:b/>
          <w:sz w:val="28"/>
          <w:szCs w:val="28"/>
          <w:u w:val="single"/>
        </w:rPr>
      </w:pPr>
      <w:r w:rsidRPr="00F4511E">
        <w:rPr>
          <w:b/>
          <w:sz w:val="28"/>
          <w:szCs w:val="28"/>
          <w:u w:val="single"/>
        </w:rPr>
        <w:t xml:space="preserve">HIGHLIGHTS OF </w:t>
      </w:r>
      <w:r w:rsidR="0098665E">
        <w:rPr>
          <w:b/>
          <w:sz w:val="28"/>
          <w:szCs w:val="28"/>
          <w:u w:val="single"/>
        </w:rPr>
        <w:t xml:space="preserve">SPECIAL </w:t>
      </w:r>
      <w:r w:rsidR="006845E9" w:rsidRPr="00F4511E">
        <w:rPr>
          <w:b/>
          <w:sz w:val="28"/>
          <w:szCs w:val="28"/>
          <w:u w:val="single"/>
        </w:rPr>
        <w:t>ACHIEVEMENTS</w:t>
      </w:r>
    </w:p>
    <w:p w:rsidR="002413C1" w:rsidRPr="00017193" w:rsidRDefault="002D152D" w:rsidP="00E20E65">
      <w:pPr>
        <w:numPr>
          <w:ilvl w:val="0"/>
          <w:numId w:val="11"/>
        </w:numPr>
        <w:spacing w:after="240"/>
        <w:ind w:left="274" w:hanging="274"/>
        <w:jc w:val="both"/>
        <w:rPr>
          <w:sz w:val="24"/>
          <w:szCs w:val="24"/>
        </w:rPr>
      </w:pPr>
      <w:r w:rsidRPr="00017193">
        <w:rPr>
          <w:sz w:val="24"/>
          <w:szCs w:val="24"/>
        </w:rPr>
        <w:t>Progressive research and problem solving skills</w:t>
      </w:r>
      <w:r w:rsidR="00017193">
        <w:rPr>
          <w:sz w:val="24"/>
          <w:szCs w:val="24"/>
        </w:rPr>
        <w:t xml:space="preserve"> underscore a </w:t>
      </w:r>
      <w:r w:rsidR="00E971A5">
        <w:rPr>
          <w:sz w:val="24"/>
          <w:szCs w:val="24"/>
        </w:rPr>
        <w:t xml:space="preserve">career </w:t>
      </w:r>
      <w:r w:rsidR="00017193">
        <w:rPr>
          <w:sz w:val="24"/>
          <w:szCs w:val="24"/>
        </w:rPr>
        <w:t xml:space="preserve">of synthesizing </w:t>
      </w:r>
      <w:r w:rsidR="0088316B">
        <w:rPr>
          <w:sz w:val="24"/>
          <w:szCs w:val="24"/>
        </w:rPr>
        <w:t xml:space="preserve">concepts </w:t>
      </w:r>
      <w:r w:rsidR="002413C1" w:rsidRPr="00017193">
        <w:rPr>
          <w:sz w:val="24"/>
          <w:szCs w:val="24"/>
        </w:rPr>
        <w:t xml:space="preserve">into </w:t>
      </w:r>
      <w:r w:rsidR="0047525E" w:rsidRPr="00017193">
        <w:rPr>
          <w:sz w:val="24"/>
          <w:szCs w:val="24"/>
        </w:rPr>
        <w:t>well-developed</w:t>
      </w:r>
      <w:r w:rsidR="002413C1" w:rsidRPr="00017193">
        <w:rPr>
          <w:sz w:val="24"/>
          <w:szCs w:val="24"/>
        </w:rPr>
        <w:t xml:space="preserve"> strategic plans complete with time tables, task assignment delegation, and program monitoring components </w:t>
      </w:r>
      <w:r w:rsidR="00944A56">
        <w:rPr>
          <w:sz w:val="24"/>
          <w:szCs w:val="24"/>
        </w:rPr>
        <w:t xml:space="preserve">accented by </w:t>
      </w:r>
      <w:r w:rsidR="00492709" w:rsidRPr="00017193">
        <w:rPr>
          <w:sz w:val="24"/>
          <w:szCs w:val="24"/>
        </w:rPr>
        <w:t xml:space="preserve">experience </w:t>
      </w:r>
      <w:r w:rsidR="002413C1" w:rsidRPr="00017193">
        <w:rPr>
          <w:sz w:val="24"/>
          <w:szCs w:val="24"/>
        </w:rPr>
        <w:t>aligning working environments with departmental and company goals</w:t>
      </w:r>
    </w:p>
    <w:p w:rsidR="000E6680" w:rsidRDefault="001113F3" w:rsidP="00E20E65">
      <w:pPr>
        <w:numPr>
          <w:ilvl w:val="0"/>
          <w:numId w:val="11"/>
        </w:numPr>
        <w:spacing w:after="240"/>
        <w:ind w:left="274" w:hanging="274"/>
        <w:jc w:val="both"/>
        <w:rPr>
          <w:sz w:val="24"/>
          <w:szCs w:val="24"/>
        </w:rPr>
      </w:pPr>
      <w:r w:rsidRPr="00650FAD">
        <w:rPr>
          <w:sz w:val="24"/>
          <w:szCs w:val="24"/>
        </w:rPr>
        <w:t xml:space="preserve">Selected </w:t>
      </w:r>
      <w:r w:rsidR="00E840DE" w:rsidRPr="00650FAD">
        <w:rPr>
          <w:sz w:val="24"/>
          <w:szCs w:val="24"/>
        </w:rPr>
        <w:t xml:space="preserve">in October 2011 </w:t>
      </w:r>
      <w:r w:rsidR="00053E8B" w:rsidRPr="00650FAD">
        <w:rPr>
          <w:sz w:val="24"/>
          <w:szCs w:val="24"/>
        </w:rPr>
        <w:t xml:space="preserve">over four contenders </w:t>
      </w:r>
      <w:r w:rsidR="007C1D92" w:rsidRPr="00650FAD">
        <w:rPr>
          <w:sz w:val="24"/>
          <w:szCs w:val="24"/>
        </w:rPr>
        <w:t xml:space="preserve">as Ceridian Corporation's </w:t>
      </w:r>
      <w:r w:rsidR="007C1D92" w:rsidRPr="00B82857">
        <w:rPr>
          <w:i/>
          <w:sz w:val="24"/>
          <w:szCs w:val="24"/>
        </w:rPr>
        <w:t xml:space="preserve">Chair of </w:t>
      </w:r>
      <w:r w:rsidR="00774373" w:rsidRPr="00B82857">
        <w:rPr>
          <w:i/>
          <w:sz w:val="24"/>
          <w:szCs w:val="24"/>
        </w:rPr>
        <w:t>Strategic</w:t>
      </w:r>
      <w:r w:rsidR="007C1D92" w:rsidRPr="00B82857">
        <w:rPr>
          <w:i/>
          <w:sz w:val="24"/>
          <w:szCs w:val="24"/>
        </w:rPr>
        <w:t xml:space="preserve"> </w:t>
      </w:r>
      <w:r w:rsidR="00774373" w:rsidRPr="00B82857">
        <w:rPr>
          <w:i/>
          <w:sz w:val="24"/>
          <w:szCs w:val="24"/>
        </w:rPr>
        <w:t>Management</w:t>
      </w:r>
      <w:r w:rsidR="007C1D92" w:rsidRPr="00B82857">
        <w:rPr>
          <w:i/>
          <w:sz w:val="24"/>
          <w:szCs w:val="24"/>
        </w:rPr>
        <w:t xml:space="preserve"> and Business </w:t>
      </w:r>
      <w:r w:rsidR="00774373" w:rsidRPr="00B82857">
        <w:rPr>
          <w:i/>
          <w:sz w:val="24"/>
          <w:szCs w:val="24"/>
        </w:rPr>
        <w:t>Development</w:t>
      </w:r>
      <w:r w:rsidR="004324EA" w:rsidRPr="00650FAD">
        <w:rPr>
          <w:sz w:val="24"/>
          <w:szCs w:val="24"/>
        </w:rPr>
        <w:t xml:space="preserve"> </w:t>
      </w:r>
      <w:r w:rsidR="00DF3087">
        <w:rPr>
          <w:sz w:val="24"/>
          <w:szCs w:val="24"/>
        </w:rPr>
        <w:t xml:space="preserve">due to </w:t>
      </w:r>
      <w:r w:rsidR="004F1BB0">
        <w:rPr>
          <w:sz w:val="24"/>
          <w:szCs w:val="24"/>
        </w:rPr>
        <w:t xml:space="preserve">the </w:t>
      </w:r>
      <w:r w:rsidR="00AC4ACF">
        <w:rPr>
          <w:sz w:val="24"/>
          <w:szCs w:val="24"/>
        </w:rPr>
        <w:t>abili</w:t>
      </w:r>
      <w:r w:rsidR="00D64295">
        <w:rPr>
          <w:sz w:val="24"/>
          <w:szCs w:val="24"/>
        </w:rPr>
        <w:t xml:space="preserve">ty </w:t>
      </w:r>
      <w:r w:rsidR="004324EA" w:rsidRPr="00650FAD">
        <w:rPr>
          <w:sz w:val="24"/>
          <w:szCs w:val="24"/>
        </w:rPr>
        <w:t xml:space="preserve">to </w:t>
      </w:r>
      <w:r w:rsidR="004E041D">
        <w:rPr>
          <w:sz w:val="24"/>
          <w:szCs w:val="24"/>
        </w:rPr>
        <w:t xml:space="preserve">see the "big picture," or </w:t>
      </w:r>
      <w:r w:rsidR="00286E92">
        <w:rPr>
          <w:sz w:val="24"/>
          <w:szCs w:val="24"/>
        </w:rPr>
        <w:t xml:space="preserve">strategize massive business </w:t>
      </w:r>
      <w:r w:rsidR="0002574C">
        <w:rPr>
          <w:sz w:val="24"/>
          <w:szCs w:val="24"/>
        </w:rPr>
        <w:t>projects</w:t>
      </w:r>
      <w:r w:rsidR="00BF1359">
        <w:rPr>
          <w:sz w:val="24"/>
          <w:szCs w:val="24"/>
        </w:rPr>
        <w:t xml:space="preserve"> from barely </w:t>
      </w:r>
      <w:r w:rsidR="00881474">
        <w:rPr>
          <w:sz w:val="24"/>
          <w:szCs w:val="24"/>
        </w:rPr>
        <w:t>discernible</w:t>
      </w:r>
      <w:r w:rsidR="00BF1359">
        <w:rPr>
          <w:sz w:val="24"/>
          <w:szCs w:val="24"/>
        </w:rPr>
        <w:t xml:space="preserve"> issues </w:t>
      </w:r>
      <w:r w:rsidR="009530A7">
        <w:rPr>
          <w:sz w:val="24"/>
          <w:szCs w:val="24"/>
        </w:rPr>
        <w:t xml:space="preserve">while </w:t>
      </w:r>
      <w:r w:rsidR="00B34EEB">
        <w:rPr>
          <w:sz w:val="24"/>
          <w:szCs w:val="24"/>
        </w:rPr>
        <w:t>analyzing</w:t>
      </w:r>
      <w:r w:rsidR="0000774A">
        <w:rPr>
          <w:sz w:val="24"/>
          <w:szCs w:val="24"/>
        </w:rPr>
        <w:t xml:space="preserve"> </w:t>
      </w:r>
      <w:r w:rsidR="00881474">
        <w:rPr>
          <w:sz w:val="24"/>
          <w:szCs w:val="24"/>
        </w:rPr>
        <w:t xml:space="preserve">failing </w:t>
      </w:r>
      <w:r w:rsidR="0047525E">
        <w:rPr>
          <w:sz w:val="24"/>
          <w:szCs w:val="24"/>
        </w:rPr>
        <w:t>multi-dimensional</w:t>
      </w:r>
      <w:r w:rsidR="007D1F1E">
        <w:rPr>
          <w:sz w:val="24"/>
          <w:szCs w:val="24"/>
        </w:rPr>
        <w:t xml:space="preserve"> </w:t>
      </w:r>
      <w:r w:rsidR="00B34EEB">
        <w:rPr>
          <w:sz w:val="24"/>
          <w:szCs w:val="24"/>
        </w:rPr>
        <w:t xml:space="preserve">projects </w:t>
      </w:r>
      <w:r w:rsidR="004F6B77">
        <w:rPr>
          <w:sz w:val="24"/>
          <w:szCs w:val="24"/>
        </w:rPr>
        <w:t xml:space="preserve">down to </w:t>
      </w:r>
      <w:r w:rsidR="00881474">
        <w:rPr>
          <w:sz w:val="24"/>
          <w:szCs w:val="24"/>
        </w:rPr>
        <w:t xml:space="preserve">nominal </w:t>
      </w:r>
      <w:r w:rsidR="00386C3F">
        <w:rPr>
          <w:sz w:val="24"/>
          <w:szCs w:val="24"/>
        </w:rPr>
        <w:t>facets</w:t>
      </w:r>
    </w:p>
    <w:p w:rsidR="00B20740" w:rsidRDefault="00B20740" w:rsidP="00E20E65">
      <w:pPr>
        <w:numPr>
          <w:ilvl w:val="0"/>
          <w:numId w:val="11"/>
        </w:numPr>
        <w:spacing w:after="240"/>
        <w:ind w:left="274" w:hanging="27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Reputable tenure of working with different business units as </w:t>
      </w:r>
      <w:r w:rsidRPr="00650FAD">
        <w:rPr>
          <w:sz w:val="24"/>
          <w:szCs w:val="24"/>
        </w:rPr>
        <w:t xml:space="preserve">Ceridian Corporation's </w:t>
      </w:r>
      <w:r w:rsidR="009F1401">
        <w:rPr>
          <w:sz w:val="24"/>
          <w:szCs w:val="24"/>
        </w:rPr>
        <w:t xml:space="preserve">senior </w:t>
      </w:r>
      <w:r>
        <w:rPr>
          <w:sz w:val="24"/>
          <w:szCs w:val="24"/>
        </w:rPr>
        <w:t xml:space="preserve">manager who advanced </w:t>
      </w:r>
      <w:r w:rsidR="009F1401">
        <w:rPr>
          <w:sz w:val="24"/>
          <w:szCs w:val="24"/>
        </w:rPr>
        <w:t xml:space="preserve">customer response </w:t>
      </w:r>
      <w:r>
        <w:rPr>
          <w:sz w:val="24"/>
          <w:szCs w:val="24"/>
        </w:rPr>
        <w:t xml:space="preserve">from 30% to </w:t>
      </w:r>
      <w:r w:rsidR="009F1401">
        <w:rPr>
          <w:sz w:val="24"/>
          <w:szCs w:val="24"/>
        </w:rPr>
        <w:t>6</w:t>
      </w:r>
      <w:r>
        <w:rPr>
          <w:sz w:val="24"/>
          <w:szCs w:val="24"/>
        </w:rPr>
        <w:t xml:space="preserve">0% </w:t>
      </w:r>
      <w:r w:rsidR="00214FD0">
        <w:rPr>
          <w:sz w:val="24"/>
          <w:szCs w:val="24"/>
        </w:rPr>
        <w:t>with</w:t>
      </w:r>
      <w:r>
        <w:rPr>
          <w:sz w:val="24"/>
          <w:szCs w:val="24"/>
        </w:rPr>
        <w:t xml:space="preserve">in six months </w:t>
      </w:r>
      <w:r w:rsidR="004D4C0B">
        <w:rPr>
          <w:sz w:val="24"/>
          <w:szCs w:val="24"/>
        </w:rPr>
        <w:t xml:space="preserve">by </w:t>
      </w:r>
      <w:proofErr w:type="spellStart"/>
      <w:r w:rsidR="009F1401">
        <w:rPr>
          <w:sz w:val="24"/>
          <w:szCs w:val="24"/>
        </w:rPr>
        <w:t>delevoping</w:t>
      </w:r>
      <w:proofErr w:type="spellEnd"/>
      <w:r w:rsidR="009F1401">
        <w:rPr>
          <w:sz w:val="24"/>
          <w:szCs w:val="24"/>
        </w:rPr>
        <w:t xml:space="preserve"> a training system that focused on </w:t>
      </w:r>
      <w:r w:rsidR="004D4C0B">
        <w:rPr>
          <w:sz w:val="24"/>
          <w:szCs w:val="24"/>
        </w:rPr>
        <w:t xml:space="preserve">bridging </w:t>
      </w:r>
      <w:r>
        <w:rPr>
          <w:sz w:val="24"/>
          <w:szCs w:val="24"/>
        </w:rPr>
        <w:t xml:space="preserve">the disconnect </w:t>
      </w:r>
      <w:r w:rsidR="00D85B8B">
        <w:rPr>
          <w:sz w:val="24"/>
          <w:szCs w:val="24"/>
        </w:rPr>
        <w:t xml:space="preserve">amid </w:t>
      </w:r>
      <w:r>
        <w:rPr>
          <w:sz w:val="24"/>
          <w:szCs w:val="24"/>
        </w:rPr>
        <w:t xml:space="preserve">three levels of customer service </w:t>
      </w:r>
    </w:p>
    <w:p w:rsidR="00C1140A" w:rsidRPr="00E3483D" w:rsidRDefault="00E3483D" w:rsidP="00E3483D">
      <w:pPr>
        <w:numPr>
          <w:ilvl w:val="0"/>
          <w:numId w:val="11"/>
        </w:numPr>
        <w:spacing w:after="60"/>
        <w:ind w:left="274" w:hanging="27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Commended </w:t>
      </w:r>
      <w:r w:rsidR="00AE7E3E" w:rsidRPr="00650FAD">
        <w:rPr>
          <w:sz w:val="24"/>
          <w:szCs w:val="24"/>
        </w:rPr>
        <w:t xml:space="preserve">by executive officers </w:t>
      </w:r>
      <w:r w:rsidR="00AE7E3E">
        <w:rPr>
          <w:sz w:val="24"/>
          <w:szCs w:val="24"/>
        </w:rPr>
        <w:t xml:space="preserve">of Ceridian Corporation </w:t>
      </w:r>
      <w:r w:rsidR="00AE7E3E" w:rsidRPr="00650FAD">
        <w:rPr>
          <w:sz w:val="24"/>
          <w:szCs w:val="24"/>
        </w:rPr>
        <w:t xml:space="preserve">and </w:t>
      </w:r>
      <w:r w:rsidR="00AE7E3E">
        <w:rPr>
          <w:sz w:val="24"/>
          <w:szCs w:val="24"/>
        </w:rPr>
        <w:t xml:space="preserve">the U.S. Army and Air Guard </w:t>
      </w:r>
      <w:r>
        <w:rPr>
          <w:sz w:val="24"/>
          <w:szCs w:val="24"/>
        </w:rPr>
        <w:t xml:space="preserve">for </w:t>
      </w:r>
      <w:r w:rsidR="00532D89" w:rsidRPr="00E3483D">
        <w:rPr>
          <w:sz w:val="24"/>
          <w:szCs w:val="24"/>
        </w:rPr>
        <w:t>exceptional</w:t>
      </w:r>
      <w:r w:rsidR="003F6218" w:rsidRPr="00E3483D">
        <w:rPr>
          <w:sz w:val="24"/>
          <w:szCs w:val="24"/>
        </w:rPr>
        <w:t xml:space="preserve"> </w:t>
      </w:r>
      <w:r w:rsidR="005E5C8A" w:rsidRPr="00E3483D">
        <w:rPr>
          <w:sz w:val="24"/>
          <w:szCs w:val="24"/>
        </w:rPr>
        <w:t xml:space="preserve">strategic, </w:t>
      </w:r>
      <w:r w:rsidR="00EB1975" w:rsidRPr="00E3483D">
        <w:rPr>
          <w:sz w:val="24"/>
          <w:szCs w:val="24"/>
        </w:rPr>
        <w:t>communications</w:t>
      </w:r>
      <w:r w:rsidR="00043D27" w:rsidRPr="00E3483D">
        <w:rPr>
          <w:sz w:val="24"/>
          <w:szCs w:val="24"/>
        </w:rPr>
        <w:t xml:space="preserve">, </w:t>
      </w:r>
      <w:r w:rsidR="009F27CD" w:rsidRPr="00E3483D">
        <w:rPr>
          <w:sz w:val="24"/>
          <w:szCs w:val="24"/>
        </w:rPr>
        <w:t xml:space="preserve">and </w:t>
      </w:r>
      <w:r w:rsidR="006B2EC0" w:rsidRPr="00E3483D">
        <w:rPr>
          <w:sz w:val="24"/>
          <w:szCs w:val="24"/>
        </w:rPr>
        <w:t>proc</w:t>
      </w:r>
      <w:r w:rsidR="00D63BFD" w:rsidRPr="00E3483D">
        <w:rPr>
          <w:sz w:val="24"/>
          <w:szCs w:val="24"/>
        </w:rPr>
        <w:t xml:space="preserve">edural </w:t>
      </w:r>
      <w:r w:rsidR="00E279C2" w:rsidRPr="00E3483D">
        <w:rPr>
          <w:sz w:val="24"/>
          <w:szCs w:val="24"/>
        </w:rPr>
        <w:t xml:space="preserve">solutions </w:t>
      </w:r>
      <w:r w:rsidR="00DE39B5" w:rsidRPr="00E3483D">
        <w:rPr>
          <w:sz w:val="24"/>
          <w:szCs w:val="24"/>
        </w:rPr>
        <w:t>that</w:t>
      </w:r>
      <w:r w:rsidR="00524473" w:rsidRPr="00E3483D">
        <w:rPr>
          <w:sz w:val="24"/>
          <w:szCs w:val="24"/>
        </w:rPr>
        <w:t xml:space="preserve"> defined </w:t>
      </w:r>
      <w:r w:rsidR="00C1140A" w:rsidRPr="00E3483D">
        <w:rPr>
          <w:sz w:val="24"/>
          <w:szCs w:val="24"/>
        </w:rPr>
        <w:t xml:space="preserve">each </w:t>
      </w:r>
      <w:r w:rsidR="00F328E9" w:rsidRPr="00E3483D">
        <w:rPr>
          <w:sz w:val="24"/>
          <w:szCs w:val="24"/>
        </w:rPr>
        <w:t>division's</w:t>
      </w:r>
      <w:r w:rsidR="00C1140A" w:rsidRPr="00E3483D">
        <w:rPr>
          <w:sz w:val="24"/>
          <w:szCs w:val="24"/>
        </w:rPr>
        <w:t xml:space="preserve"> </w:t>
      </w:r>
      <w:r w:rsidR="00D63BFD" w:rsidRPr="00E3483D">
        <w:rPr>
          <w:sz w:val="24"/>
          <w:szCs w:val="24"/>
        </w:rPr>
        <w:t xml:space="preserve">goals, </w:t>
      </w:r>
      <w:r w:rsidR="00F328E9" w:rsidRPr="00E3483D">
        <w:rPr>
          <w:sz w:val="24"/>
          <w:szCs w:val="24"/>
        </w:rPr>
        <w:t>responsibilities</w:t>
      </w:r>
      <w:r w:rsidR="00C1140A" w:rsidRPr="00E3483D">
        <w:rPr>
          <w:sz w:val="24"/>
          <w:szCs w:val="24"/>
        </w:rPr>
        <w:t xml:space="preserve">, and </w:t>
      </w:r>
      <w:r w:rsidR="007C1128" w:rsidRPr="00E3483D">
        <w:rPr>
          <w:sz w:val="24"/>
          <w:szCs w:val="24"/>
        </w:rPr>
        <w:t>protocols necessary for</w:t>
      </w:r>
      <w:r w:rsidR="008A1631">
        <w:rPr>
          <w:sz w:val="24"/>
          <w:szCs w:val="24"/>
        </w:rPr>
        <w:t xml:space="preserve"> premium</w:t>
      </w:r>
      <w:r w:rsidR="00465DA8" w:rsidRPr="00E3483D">
        <w:rPr>
          <w:sz w:val="24"/>
          <w:szCs w:val="24"/>
        </w:rPr>
        <w:t xml:space="preserve"> </w:t>
      </w:r>
      <w:r w:rsidR="00C30D9E" w:rsidRPr="00E3483D">
        <w:rPr>
          <w:sz w:val="24"/>
          <w:szCs w:val="24"/>
        </w:rPr>
        <w:t xml:space="preserve">independent and </w:t>
      </w:r>
      <w:r w:rsidR="00F328E9" w:rsidRPr="00E3483D">
        <w:rPr>
          <w:sz w:val="24"/>
          <w:szCs w:val="24"/>
        </w:rPr>
        <w:t>collaborative</w:t>
      </w:r>
      <w:r w:rsidR="00C30D9E" w:rsidRPr="00E3483D">
        <w:rPr>
          <w:sz w:val="24"/>
          <w:szCs w:val="24"/>
        </w:rPr>
        <w:t xml:space="preserve"> </w:t>
      </w:r>
      <w:r w:rsidR="00F328E9" w:rsidRPr="00E3483D">
        <w:rPr>
          <w:sz w:val="24"/>
          <w:szCs w:val="24"/>
        </w:rPr>
        <w:t>operations</w:t>
      </w:r>
      <w:r w:rsidR="00C77C5D" w:rsidRPr="00E3483D">
        <w:rPr>
          <w:sz w:val="24"/>
          <w:szCs w:val="24"/>
        </w:rPr>
        <w:t>:</w:t>
      </w:r>
      <w:r w:rsidR="002E74AF" w:rsidRPr="00E3483D">
        <w:rPr>
          <w:sz w:val="24"/>
          <w:szCs w:val="24"/>
        </w:rPr>
        <w:t xml:space="preserve">  </w:t>
      </w:r>
      <w:r w:rsidR="00C648EF">
        <w:rPr>
          <w:sz w:val="24"/>
          <w:szCs w:val="24"/>
        </w:rPr>
        <w:t xml:space="preserve">Project </w:t>
      </w:r>
      <w:r w:rsidR="009802A2">
        <w:rPr>
          <w:sz w:val="24"/>
          <w:szCs w:val="24"/>
        </w:rPr>
        <w:t>outcomes include</w:t>
      </w:r>
      <w:r w:rsidR="003557FE" w:rsidRPr="00E3483D">
        <w:rPr>
          <w:sz w:val="24"/>
          <w:szCs w:val="24"/>
        </w:rPr>
        <w:t>:</w:t>
      </w:r>
    </w:p>
    <w:p w:rsidR="00470C82" w:rsidRDefault="00380C8F" w:rsidP="00FB4D10">
      <w:pPr>
        <w:spacing w:after="20"/>
        <w:ind w:left="634" w:hanging="36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proofErr w:type="gramStart"/>
      <w:r w:rsidR="0017770B">
        <w:rPr>
          <w:sz w:val="24"/>
          <w:szCs w:val="24"/>
        </w:rPr>
        <w:t>strategic</w:t>
      </w:r>
      <w:proofErr w:type="gramEnd"/>
      <w:r w:rsidR="0017770B">
        <w:rPr>
          <w:sz w:val="24"/>
          <w:szCs w:val="24"/>
        </w:rPr>
        <w:t xml:space="preserve"> </w:t>
      </w:r>
      <w:r w:rsidR="00087F27">
        <w:rPr>
          <w:sz w:val="24"/>
          <w:szCs w:val="24"/>
        </w:rPr>
        <w:t>quarterly</w:t>
      </w:r>
      <w:r w:rsidR="002470E4">
        <w:rPr>
          <w:sz w:val="24"/>
          <w:szCs w:val="24"/>
        </w:rPr>
        <w:t xml:space="preserve"> </w:t>
      </w:r>
      <w:r w:rsidR="007066A3">
        <w:rPr>
          <w:sz w:val="24"/>
          <w:szCs w:val="24"/>
        </w:rPr>
        <w:t>a</w:t>
      </w:r>
      <w:r w:rsidR="006512A1">
        <w:rPr>
          <w:sz w:val="24"/>
          <w:szCs w:val="24"/>
        </w:rPr>
        <w:t>nd annual goals and objectives</w:t>
      </w:r>
      <w:r w:rsidR="00E02B1F">
        <w:rPr>
          <w:sz w:val="24"/>
          <w:szCs w:val="24"/>
        </w:rPr>
        <w:t xml:space="preserve"> </w:t>
      </w:r>
      <w:r w:rsidR="00471D23">
        <w:rPr>
          <w:sz w:val="24"/>
          <w:szCs w:val="24"/>
        </w:rPr>
        <w:t xml:space="preserve">framed </w:t>
      </w:r>
      <w:r w:rsidR="00BD5988">
        <w:rPr>
          <w:sz w:val="24"/>
          <w:szCs w:val="24"/>
        </w:rPr>
        <w:t xml:space="preserve">for business </w:t>
      </w:r>
      <w:r w:rsidR="00C22DE7">
        <w:rPr>
          <w:sz w:val="24"/>
          <w:szCs w:val="24"/>
        </w:rPr>
        <w:t xml:space="preserve">growth and </w:t>
      </w:r>
      <w:r w:rsidR="00E47D08">
        <w:rPr>
          <w:sz w:val="24"/>
          <w:szCs w:val="24"/>
        </w:rPr>
        <w:t>advancement</w:t>
      </w:r>
    </w:p>
    <w:p w:rsidR="008C0340" w:rsidRDefault="008C0340" w:rsidP="00FB4D10">
      <w:pPr>
        <w:spacing w:after="20"/>
        <w:ind w:left="634" w:hanging="36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shift from an 18-month </w:t>
      </w:r>
      <w:r w:rsidRPr="00985E8E">
        <w:rPr>
          <w:sz w:val="24"/>
          <w:szCs w:val="24"/>
        </w:rPr>
        <w:t xml:space="preserve">$2.5 million </w:t>
      </w:r>
      <w:r>
        <w:rPr>
          <w:sz w:val="24"/>
          <w:szCs w:val="24"/>
        </w:rPr>
        <w:t xml:space="preserve">loss (caused by overlaps, </w:t>
      </w:r>
      <w:r w:rsidRPr="00985E8E">
        <w:rPr>
          <w:sz w:val="24"/>
          <w:szCs w:val="24"/>
        </w:rPr>
        <w:t>duplications</w:t>
      </w:r>
      <w:r>
        <w:rPr>
          <w:sz w:val="24"/>
          <w:szCs w:val="24"/>
        </w:rPr>
        <w:t xml:space="preserve"> in services, and </w:t>
      </w:r>
      <w:r w:rsidRPr="00985E8E">
        <w:rPr>
          <w:sz w:val="24"/>
          <w:szCs w:val="24"/>
        </w:rPr>
        <w:t>unwarranted</w:t>
      </w:r>
      <w:r>
        <w:rPr>
          <w:sz w:val="24"/>
          <w:szCs w:val="24"/>
        </w:rPr>
        <w:t xml:space="preserve"> expenditures) into seamless services and operations between the branches, contractors, and divisions</w:t>
      </w:r>
    </w:p>
    <w:p w:rsidR="00252A88" w:rsidRPr="00985E8E" w:rsidRDefault="00470C82" w:rsidP="001F360A">
      <w:pPr>
        <w:spacing w:after="240"/>
        <w:ind w:left="634" w:hanging="36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proofErr w:type="gramStart"/>
      <w:r w:rsidR="00E47D08">
        <w:rPr>
          <w:sz w:val="24"/>
          <w:szCs w:val="24"/>
        </w:rPr>
        <w:t>customer</w:t>
      </w:r>
      <w:proofErr w:type="gramEnd"/>
      <w:r>
        <w:rPr>
          <w:sz w:val="24"/>
          <w:szCs w:val="24"/>
        </w:rPr>
        <w:t xml:space="preserve"> </w:t>
      </w:r>
      <w:r w:rsidR="00087F27">
        <w:rPr>
          <w:sz w:val="24"/>
          <w:szCs w:val="24"/>
        </w:rPr>
        <w:t>confidence</w:t>
      </w:r>
      <w:r w:rsidR="007066A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renewed </w:t>
      </w:r>
      <w:r w:rsidR="009A4856">
        <w:rPr>
          <w:sz w:val="24"/>
          <w:szCs w:val="24"/>
        </w:rPr>
        <w:t xml:space="preserve">with </w:t>
      </w:r>
      <w:r w:rsidR="00464E2C">
        <w:rPr>
          <w:sz w:val="24"/>
          <w:szCs w:val="24"/>
        </w:rPr>
        <w:t xml:space="preserve">matters </w:t>
      </w:r>
      <w:r w:rsidR="008C4C17">
        <w:rPr>
          <w:sz w:val="24"/>
          <w:szCs w:val="24"/>
        </w:rPr>
        <w:t xml:space="preserve">thoroughly </w:t>
      </w:r>
      <w:r w:rsidR="009A4856">
        <w:rPr>
          <w:sz w:val="24"/>
          <w:szCs w:val="24"/>
        </w:rPr>
        <w:t xml:space="preserve">addressed </w:t>
      </w:r>
      <w:r w:rsidR="00F17E3C">
        <w:rPr>
          <w:sz w:val="24"/>
          <w:szCs w:val="24"/>
        </w:rPr>
        <w:t xml:space="preserve">by </w:t>
      </w:r>
      <w:r w:rsidR="00CA1C4F">
        <w:rPr>
          <w:sz w:val="24"/>
          <w:szCs w:val="24"/>
        </w:rPr>
        <w:t>established</w:t>
      </w:r>
      <w:r w:rsidR="00F17E3C">
        <w:rPr>
          <w:sz w:val="24"/>
          <w:szCs w:val="24"/>
        </w:rPr>
        <w:t xml:space="preserve"> points of contact</w:t>
      </w:r>
    </w:p>
    <w:p w:rsidR="00A65F1C" w:rsidRDefault="00A65F1C" w:rsidP="001F360A">
      <w:pPr>
        <w:numPr>
          <w:ilvl w:val="0"/>
          <w:numId w:val="11"/>
        </w:numPr>
        <w:spacing w:after="240"/>
        <w:ind w:left="274" w:hanging="274"/>
        <w:jc w:val="both"/>
        <w:rPr>
          <w:sz w:val="24"/>
          <w:szCs w:val="24"/>
        </w:rPr>
      </w:pPr>
      <w:r w:rsidRPr="00650FAD">
        <w:rPr>
          <w:sz w:val="24"/>
          <w:szCs w:val="24"/>
        </w:rPr>
        <w:t xml:space="preserve">Praised in April 2012 by Ceridian Corporation's executive officers and </w:t>
      </w:r>
      <w:r>
        <w:rPr>
          <w:sz w:val="24"/>
          <w:szCs w:val="24"/>
        </w:rPr>
        <w:t xml:space="preserve">its </w:t>
      </w:r>
      <w:r w:rsidR="009F1401">
        <w:rPr>
          <w:sz w:val="24"/>
          <w:szCs w:val="24"/>
        </w:rPr>
        <w:t>customers</w:t>
      </w:r>
      <w:r w:rsidRPr="00650FAD">
        <w:rPr>
          <w:sz w:val="24"/>
          <w:szCs w:val="24"/>
        </w:rPr>
        <w:t xml:space="preserve">, the U.S. Army and </w:t>
      </w:r>
      <w:r w:rsidR="009F1401">
        <w:rPr>
          <w:sz w:val="24"/>
          <w:szCs w:val="24"/>
        </w:rPr>
        <w:t>Department of Defense</w:t>
      </w:r>
      <w:r w:rsidRPr="00650FAD">
        <w:rPr>
          <w:sz w:val="24"/>
          <w:szCs w:val="24"/>
        </w:rPr>
        <w:t xml:space="preserve">, for </w:t>
      </w:r>
      <w:r>
        <w:rPr>
          <w:sz w:val="24"/>
          <w:szCs w:val="24"/>
        </w:rPr>
        <w:t>integrating four awkwardly managed contracts into a single collaborative initiative that eliminated or drastically reduced gaps in services and additional project impediments</w:t>
      </w:r>
    </w:p>
    <w:p w:rsidR="00446320" w:rsidRDefault="00EA6C9E" w:rsidP="001F360A">
      <w:pPr>
        <w:numPr>
          <w:ilvl w:val="0"/>
          <w:numId w:val="11"/>
        </w:numPr>
        <w:spacing w:after="240"/>
        <w:ind w:left="274" w:hanging="274"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="009147B9" w:rsidRPr="004E5087">
        <w:rPr>
          <w:sz w:val="24"/>
          <w:szCs w:val="24"/>
        </w:rPr>
        <w:t xml:space="preserve">xcellent </w:t>
      </w:r>
      <w:r w:rsidR="00616706" w:rsidRPr="004E5087">
        <w:rPr>
          <w:sz w:val="24"/>
          <w:szCs w:val="24"/>
        </w:rPr>
        <w:t>liaison</w:t>
      </w:r>
      <w:r w:rsidR="00E81DDB" w:rsidRPr="004E5087">
        <w:rPr>
          <w:sz w:val="24"/>
          <w:szCs w:val="24"/>
        </w:rPr>
        <w:t xml:space="preserve"> </w:t>
      </w:r>
      <w:r w:rsidR="00616706">
        <w:rPr>
          <w:sz w:val="24"/>
          <w:szCs w:val="24"/>
        </w:rPr>
        <w:t>skills</w:t>
      </w:r>
      <w:r w:rsidR="00EC7E44">
        <w:rPr>
          <w:sz w:val="24"/>
          <w:szCs w:val="24"/>
        </w:rPr>
        <w:t xml:space="preserve"> </w:t>
      </w:r>
      <w:r w:rsidR="00616706">
        <w:rPr>
          <w:sz w:val="24"/>
          <w:szCs w:val="24"/>
        </w:rPr>
        <w:t>exercised</w:t>
      </w:r>
      <w:r w:rsidR="00A21143">
        <w:rPr>
          <w:sz w:val="24"/>
          <w:szCs w:val="24"/>
        </w:rPr>
        <w:t xml:space="preserve"> </w:t>
      </w:r>
      <w:r w:rsidR="00E81DDB" w:rsidRPr="004E5087">
        <w:rPr>
          <w:sz w:val="24"/>
          <w:szCs w:val="24"/>
        </w:rPr>
        <w:t xml:space="preserve">between vendors and </w:t>
      </w:r>
      <w:r w:rsidR="00C64A5C" w:rsidRPr="004E5087">
        <w:rPr>
          <w:sz w:val="24"/>
          <w:szCs w:val="24"/>
        </w:rPr>
        <w:t>Ceridi</w:t>
      </w:r>
      <w:r w:rsidR="00C64A5C">
        <w:rPr>
          <w:sz w:val="24"/>
          <w:szCs w:val="24"/>
        </w:rPr>
        <w:t xml:space="preserve">an Corporation </w:t>
      </w:r>
      <w:r w:rsidR="00E81DDB" w:rsidRPr="004E5087">
        <w:rPr>
          <w:sz w:val="24"/>
          <w:szCs w:val="24"/>
        </w:rPr>
        <w:t xml:space="preserve">management </w:t>
      </w:r>
      <w:r w:rsidR="001F234A">
        <w:rPr>
          <w:sz w:val="24"/>
          <w:szCs w:val="24"/>
        </w:rPr>
        <w:t xml:space="preserve">have </w:t>
      </w:r>
      <w:r w:rsidR="009A5631">
        <w:rPr>
          <w:sz w:val="24"/>
          <w:szCs w:val="24"/>
        </w:rPr>
        <w:t xml:space="preserve">reduced </w:t>
      </w:r>
      <w:r w:rsidR="00A21143">
        <w:rPr>
          <w:sz w:val="24"/>
          <w:szCs w:val="24"/>
        </w:rPr>
        <w:t xml:space="preserve">problem </w:t>
      </w:r>
      <w:r w:rsidR="00061F14">
        <w:rPr>
          <w:sz w:val="24"/>
          <w:szCs w:val="24"/>
        </w:rPr>
        <w:t xml:space="preserve">resolution </w:t>
      </w:r>
      <w:r w:rsidR="007F2AE5">
        <w:rPr>
          <w:sz w:val="24"/>
          <w:szCs w:val="24"/>
        </w:rPr>
        <w:t xml:space="preserve">time </w:t>
      </w:r>
      <w:r w:rsidR="00061F14">
        <w:rPr>
          <w:sz w:val="24"/>
          <w:szCs w:val="24"/>
        </w:rPr>
        <w:t>(</w:t>
      </w:r>
      <w:r w:rsidR="009A53FE">
        <w:rPr>
          <w:sz w:val="24"/>
          <w:szCs w:val="24"/>
        </w:rPr>
        <w:t xml:space="preserve">relating to </w:t>
      </w:r>
      <w:r w:rsidR="00061F14">
        <w:rPr>
          <w:sz w:val="24"/>
          <w:szCs w:val="24"/>
        </w:rPr>
        <w:t>staffing</w:t>
      </w:r>
      <w:r w:rsidR="00A21143">
        <w:rPr>
          <w:sz w:val="24"/>
          <w:szCs w:val="24"/>
        </w:rPr>
        <w:t xml:space="preserve"> issues</w:t>
      </w:r>
      <w:r w:rsidR="00061F14">
        <w:rPr>
          <w:sz w:val="24"/>
          <w:szCs w:val="24"/>
        </w:rPr>
        <w:t xml:space="preserve">) </w:t>
      </w:r>
      <w:r w:rsidR="00577396">
        <w:rPr>
          <w:sz w:val="24"/>
          <w:szCs w:val="24"/>
        </w:rPr>
        <w:t xml:space="preserve">from 100 days </w:t>
      </w:r>
      <w:r w:rsidR="00061F14">
        <w:rPr>
          <w:sz w:val="24"/>
          <w:szCs w:val="24"/>
        </w:rPr>
        <w:t xml:space="preserve">to 30 days, </w:t>
      </w:r>
      <w:r w:rsidR="00AF62D5">
        <w:rPr>
          <w:sz w:val="24"/>
          <w:szCs w:val="24"/>
        </w:rPr>
        <w:t xml:space="preserve">and produced </w:t>
      </w:r>
      <w:r w:rsidR="00930FF7">
        <w:rPr>
          <w:sz w:val="24"/>
          <w:szCs w:val="24"/>
        </w:rPr>
        <w:t xml:space="preserve">seamless delivery of </w:t>
      </w:r>
      <w:r w:rsidR="00616706">
        <w:rPr>
          <w:sz w:val="24"/>
          <w:szCs w:val="24"/>
        </w:rPr>
        <w:t>services</w:t>
      </w:r>
    </w:p>
    <w:p w:rsidR="008F6FFC" w:rsidRDefault="005668F6" w:rsidP="003C1811">
      <w:pPr>
        <w:numPr>
          <w:ilvl w:val="0"/>
          <w:numId w:val="11"/>
        </w:numPr>
        <w:spacing w:after="60"/>
        <w:ind w:left="274" w:hanging="274"/>
        <w:jc w:val="both"/>
        <w:rPr>
          <w:sz w:val="24"/>
          <w:szCs w:val="24"/>
        </w:rPr>
      </w:pPr>
      <w:r w:rsidRPr="00446320">
        <w:rPr>
          <w:sz w:val="24"/>
          <w:szCs w:val="24"/>
        </w:rPr>
        <w:t xml:space="preserve">Honored with </w:t>
      </w:r>
      <w:r w:rsidR="0060761F" w:rsidRPr="00446320">
        <w:rPr>
          <w:sz w:val="24"/>
          <w:szCs w:val="24"/>
        </w:rPr>
        <w:t xml:space="preserve">national </w:t>
      </w:r>
      <w:r w:rsidRPr="00446320">
        <w:rPr>
          <w:sz w:val="24"/>
          <w:szCs w:val="24"/>
        </w:rPr>
        <w:t xml:space="preserve">commendations </w:t>
      </w:r>
      <w:r w:rsidR="00A03BC6" w:rsidRPr="00446320">
        <w:rPr>
          <w:sz w:val="24"/>
          <w:szCs w:val="24"/>
        </w:rPr>
        <w:t xml:space="preserve">from 2010 to 2012 </w:t>
      </w:r>
      <w:r w:rsidR="00D461EF" w:rsidRPr="00446320">
        <w:rPr>
          <w:sz w:val="24"/>
          <w:szCs w:val="24"/>
        </w:rPr>
        <w:t xml:space="preserve">as </w:t>
      </w:r>
      <w:r w:rsidR="001265B8" w:rsidRPr="00446320">
        <w:rPr>
          <w:sz w:val="24"/>
          <w:szCs w:val="24"/>
        </w:rPr>
        <w:t xml:space="preserve">Ceridian Corporation's </w:t>
      </w:r>
      <w:r w:rsidR="00A9311C" w:rsidRPr="00446320">
        <w:rPr>
          <w:sz w:val="24"/>
          <w:szCs w:val="24"/>
        </w:rPr>
        <w:t>Reg</w:t>
      </w:r>
      <w:r w:rsidR="00D461EF" w:rsidRPr="00446320">
        <w:rPr>
          <w:sz w:val="24"/>
          <w:szCs w:val="24"/>
        </w:rPr>
        <w:t>ional Director (</w:t>
      </w:r>
      <w:r w:rsidR="009D7AB3" w:rsidRPr="00446320">
        <w:rPr>
          <w:sz w:val="24"/>
          <w:szCs w:val="24"/>
        </w:rPr>
        <w:t>promoted</w:t>
      </w:r>
      <w:r w:rsidR="00D461EF" w:rsidRPr="00446320">
        <w:rPr>
          <w:sz w:val="24"/>
          <w:szCs w:val="24"/>
        </w:rPr>
        <w:t xml:space="preserve"> </w:t>
      </w:r>
      <w:r w:rsidR="0048321F" w:rsidRPr="00446320">
        <w:rPr>
          <w:sz w:val="24"/>
          <w:szCs w:val="24"/>
        </w:rPr>
        <w:t xml:space="preserve">out of </w:t>
      </w:r>
      <w:r w:rsidR="00D461EF" w:rsidRPr="00446320">
        <w:rPr>
          <w:sz w:val="24"/>
          <w:szCs w:val="24"/>
        </w:rPr>
        <w:t xml:space="preserve">15 contenders) </w:t>
      </w:r>
      <w:r w:rsidR="0060761F" w:rsidRPr="00446320">
        <w:rPr>
          <w:sz w:val="24"/>
          <w:szCs w:val="24"/>
        </w:rPr>
        <w:t xml:space="preserve">with </w:t>
      </w:r>
      <w:r w:rsidR="002B0151" w:rsidRPr="00446320">
        <w:rPr>
          <w:sz w:val="24"/>
          <w:szCs w:val="24"/>
          <w:u w:val="single"/>
        </w:rPr>
        <w:t>outstanding</w:t>
      </w:r>
      <w:r w:rsidR="002B0151" w:rsidRPr="00446320">
        <w:rPr>
          <w:sz w:val="24"/>
          <w:szCs w:val="24"/>
        </w:rPr>
        <w:t xml:space="preserve"> </w:t>
      </w:r>
      <w:r w:rsidR="00674075" w:rsidRPr="00446320">
        <w:rPr>
          <w:sz w:val="24"/>
          <w:szCs w:val="24"/>
        </w:rPr>
        <w:t>needs analysis</w:t>
      </w:r>
      <w:r w:rsidR="000D6B7C" w:rsidRPr="00446320">
        <w:rPr>
          <w:sz w:val="24"/>
          <w:szCs w:val="24"/>
        </w:rPr>
        <w:t xml:space="preserve"> skills</w:t>
      </w:r>
      <w:r w:rsidR="00674075" w:rsidRPr="00446320">
        <w:rPr>
          <w:sz w:val="24"/>
          <w:szCs w:val="24"/>
        </w:rPr>
        <w:t xml:space="preserve">, </w:t>
      </w:r>
      <w:r w:rsidR="008A588F" w:rsidRPr="00446320">
        <w:rPr>
          <w:sz w:val="24"/>
          <w:szCs w:val="24"/>
        </w:rPr>
        <w:t>team</w:t>
      </w:r>
      <w:r w:rsidR="002E075E" w:rsidRPr="00446320">
        <w:rPr>
          <w:sz w:val="24"/>
          <w:szCs w:val="24"/>
        </w:rPr>
        <w:t xml:space="preserve"> development</w:t>
      </w:r>
      <w:r w:rsidR="008A588F" w:rsidRPr="00446320">
        <w:rPr>
          <w:sz w:val="24"/>
          <w:szCs w:val="24"/>
        </w:rPr>
        <w:t xml:space="preserve">, </w:t>
      </w:r>
      <w:r w:rsidR="003349BD" w:rsidRPr="00446320">
        <w:rPr>
          <w:sz w:val="24"/>
          <w:szCs w:val="24"/>
        </w:rPr>
        <w:t xml:space="preserve">and </w:t>
      </w:r>
      <w:r w:rsidR="008A588F" w:rsidRPr="00446320">
        <w:rPr>
          <w:sz w:val="24"/>
          <w:szCs w:val="24"/>
        </w:rPr>
        <w:t>project</w:t>
      </w:r>
      <w:r w:rsidR="0065061B" w:rsidRPr="00446320">
        <w:rPr>
          <w:sz w:val="24"/>
          <w:szCs w:val="24"/>
        </w:rPr>
        <w:t xml:space="preserve"> leadership</w:t>
      </w:r>
      <w:r w:rsidR="003349BD" w:rsidRPr="00446320">
        <w:rPr>
          <w:sz w:val="24"/>
          <w:szCs w:val="24"/>
        </w:rPr>
        <w:t xml:space="preserve"> </w:t>
      </w:r>
      <w:r w:rsidR="00694608" w:rsidRPr="00446320">
        <w:rPr>
          <w:sz w:val="24"/>
          <w:szCs w:val="24"/>
        </w:rPr>
        <w:t xml:space="preserve">that, within four months, </w:t>
      </w:r>
      <w:r w:rsidR="005B3B8C" w:rsidRPr="00446320">
        <w:rPr>
          <w:sz w:val="24"/>
          <w:szCs w:val="24"/>
        </w:rPr>
        <w:t>transformed</w:t>
      </w:r>
      <w:r w:rsidR="000F3C3F" w:rsidRPr="00446320">
        <w:rPr>
          <w:sz w:val="24"/>
          <w:szCs w:val="24"/>
        </w:rPr>
        <w:t xml:space="preserve"> </w:t>
      </w:r>
      <w:r w:rsidR="001D4AB4" w:rsidRPr="00446320">
        <w:rPr>
          <w:sz w:val="24"/>
          <w:szCs w:val="24"/>
        </w:rPr>
        <w:t xml:space="preserve">two </w:t>
      </w:r>
      <w:r w:rsidR="00AE21E6" w:rsidRPr="00446320">
        <w:rPr>
          <w:sz w:val="24"/>
          <w:szCs w:val="24"/>
        </w:rPr>
        <w:t xml:space="preserve">regions </w:t>
      </w:r>
      <w:r w:rsidR="00182DC5" w:rsidRPr="00446320">
        <w:rPr>
          <w:sz w:val="24"/>
          <w:szCs w:val="24"/>
        </w:rPr>
        <w:t xml:space="preserve">fraught </w:t>
      </w:r>
      <w:r w:rsidR="009D7AB3" w:rsidRPr="00446320">
        <w:rPr>
          <w:sz w:val="24"/>
          <w:szCs w:val="24"/>
        </w:rPr>
        <w:t xml:space="preserve">with </w:t>
      </w:r>
      <w:r w:rsidR="00674075" w:rsidRPr="00446320">
        <w:rPr>
          <w:sz w:val="24"/>
          <w:szCs w:val="24"/>
        </w:rPr>
        <w:t xml:space="preserve">dissension </w:t>
      </w:r>
      <w:r w:rsidR="006B3DE4" w:rsidRPr="00446320">
        <w:rPr>
          <w:sz w:val="24"/>
          <w:szCs w:val="24"/>
        </w:rPr>
        <w:t xml:space="preserve">into </w:t>
      </w:r>
      <w:proofErr w:type="spellStart"/>
      <w:r w:rsidR="00DF3DD3" w:rsidRPr="00446320">
        <w:rPr>
          <w:sz w:val="24"/>
          <w:szCs w:val="24"/>
        </w:rPr>
        <w:t>phenoms</w:t>
      </w:r>
      <w:proofErr w:type="spellEnd"/>
      <w:r w:rsidR="00D12148" w:rsidRPr="00446320">
        <w:rPr>
          <w:sz w:val="24"/>
          <w:szCs w:val="24"/>
        </w:rPr>
        <w:t xml:space="preserve"> with</w:t>
      </w:r>
      <w:r w:rsidR="00BA02F5" w:rsidRPr="00446320">
        <w:rPr>
          <w:sz w:val="24"/>
          <w:szCs w:val="24"/>
        </w:rPr>
        <w:t>:</w:t>
      </w:r>
    </w:p>
    <w:p w:rsidR="004E75C4" w:rsidRDefault="008F6FFC" w:rsidP="00FB4D10">
      <w:pPr>
        <w:spacing w:after="20"/>
        <w:ind w:left="634" w:hanging="36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r w:rsidR="004335CE" w:rsidRPr="00446320">
        <w:rPr>
          <w:sz w:val="24"/>
          <w:szCs w:val="24"/>
        </w:rPr>
        <w:t xml:space="preserve">all </w:t>
      </w:r>
      <w:r w:rsidR="005117CC" w:rsidRPr="00446320">
        <w:rPr>
          <w:sz w:val="24"/>
          <w:szCs w:val="24"/>
        </w:rPr>
        <w:t xml:space="preserve">roadblocks </w:t>
      </w:r>
      <w:r w:rsidR="005B3B8C" w:rsidRPr="00446320">
        <w:rPr>
          <w:sz w:val="24"/>
          <w:szCs w:val="24"/>
        </w:rPr>
        <w:t>hindering</w:t>
      </w:r>
      <w:r w:rsidR="00D40339" w:rsidRPr="00446320">
        <w:rPr>
          <w:sz w:val="24"/>
          <w:szCs w:val="24"/>
        </w:rPr>
        <w:t xml:space="preserve"> effective </w:t>
      </w:r>
      <w:r w:rsidR="00617626" w:rsidRPr="00446320">
        <w:rPr>
          <w:sz w:val="24"/>
          <w:szCs w:val="24"/>
        </w:rPr>
        <w:t>communications</w:t>
      </w:r>
      <w:r w:rsidR="00D67645" w:rsidRPr="00446320">
        <w:rPr>
          <w:sz w:val="24"/>
          <w:szCs w:val="24"/>
        </w:rPr>
        <w:t xml:space="preserve"> </w:t>
      </w:r>
      <w:r w:rsidR="00F121CA" w:rsidRPr="00446320">
        <w:rPr>
          <w:sz w:val="24"/>
          <w:szCs w:val="24"/>
        </w:rPr>
        <w:t xml:space="preserve">removed, </w:t>
      </w:r>
      <w:r w:rsidR="003D393C" w:rsidRPr="00446320">
        <w:rPr>
          <w:sz w:val="24"/>
          <w:szCs w:val="24"/>
        </w:rPr>
        <w:t xml:space="preserve">and </w:t>
      </w:r>
      <w:r w:rsidR="00845793" w:rsidRPr="00446320">
        <w:rPr>
          <w:sz w:val="24"/>
          <w:szCs w:val="24"/>
        </w:rPr>
        <w:t xml:space="preserve">existing </w:t>
      </w:r>
      <w:r w:rsidR="003D393C" w:rsidRPr="00446320">
        <w:rPr>
          <w:sz w:val="24"/>
          <w:szCs w:val="24"/>
        </w:rPr>
        <w:t xml:space="preserve">personnel </w:t>
      </w:r>
      <w:r w:rsidR="00845793" w:rsidRPr="00446320">
        <w:rPr>
          <w:sz w:val="24"/>
          <w:szCs w:val="24"/>
        </w:rPr>
        <w:t xml:space="preserve">re-energized </w:t>
      </w:r>
      <w:r w:rsidR="00F121CA" w:rsidRPr="00446320">
        <w:rPr>
          <w:sz w:val="24"/>
          <w:szCs w:val="24"/>
        </w:rPr>
        <w:t>by</w:t>
      </w:r>
      <w:r w:rsidR="00845793" w:rsidRPr="00446320">
        <w:rPr>
          <w:sz w:val="24"/>
          <w:szCs w:val="24"/>
        </w:rPr>
        <w:t xml:space="preserve"> </w:t>
      </w:r>
      <w:r w:rsidR="003D393C" w:rsidRPr="00446320">
        <w:rPr>
          <w:sz w:val="24"/>
          <w:szCs w:val="24"/>
        </w:rPr>
        <w:t xml:space="preserve">production expectations </w:t>
      </w:r>
      <w:r w:rsidR="00845793" w:rsidRPr="00446320">
        <w:rPr>
          <w:sz w:val="24"/>
          <w:szCs w:val="24"/>
        </w:rPr>
        <w:t xml:space="preserve">clearly defined in </w:t>
      </w:r>
      <w:r w:rsidR="001A5B8F" w:rsidRPr="00446320">
        <w:rPr>
          <w:sz w:val="24"/>
          <w:szCs w:val="24"/>
        </w:rPr>
        <w:t xml:space="preserve">a </w:t>
      </w:r>
      <w:r w:rsidR="00AB6E97" w:rsidRPr="00446320">
        <w:rPr>
          <w:sz w:val="24"/>
          <w:szCs w:val="24"/>
        </w:rPr>
        <w:t xml:space="preserve">newly </w:t>
      </w:r>
      <w:r w:rsidR="00F42A6A" w:rsidRPr="00446320">
        <w:rPr>
          <w:sz w:val="24"/>
          <w:szCs w:val="24"/>
        </w:rPr>
        <w:t xml:space="preserve">established </w:t>
      </w:r>
      <w:r w:rsidR="00A20596" w:rsidRPr="00446320">
        <w:rPr>
          <w:sz w:val="24"/>
          <w:szCs w:val="24"/>
        </w:rPr>
        <w:t>Performance Management Process</w:t>
      </w:r>
    </w:p>
    <w:p w:rsidR="004E75C4" w:rsidRDefault="004E75C4" w:rsidP="00FB4D10">
      <w:pPr>
        <w:spacing w:after="20"/>
        <w:ind w:left="634" w:hanging="36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proofErr w:type="gramStart"/>
      <w:r w:rsidR="0006338B">
        <w:rPr>
          <w:sz w:val="24"/>
          <w:szCs w:val="24"/>
        </w:rPr>
        <w:t>well</w:t>
      </w:r>
      <w:proofErr w:type="gramEnd"/>
      <w:r w:rsidR="0006338B">
        <w:rPr>
          <w:sz w:val="24"/>
          <w:szCs w:val="24"/>
        </w:rPr>
        <w:t xml:space="preserve"> qualified new hires committed to </w:t>
      </w:r>
      <w:r w:rsidR="00F040DC">
        <w:rPr>
          <w:sz w:val="24"/>
          <w:szCs w:val="24"/>
        </w:rPr>
        <w:t xml:space="preserve">effective operations </w:t>
      </w:r>
      <w:r w:rsidR="0006338B">
        <w:rPr>
          <w:sz w:val="24"/>
          <w:szCs w:val="24"/>
        </w:rPr>
        <w:t>and personal accountability</w:t>
      </w:r>
    </w:p>
    <w:p w:rsidR="004E75C4" w:rsidRDefault="004E75C4" w:rsidP="00FB4D10">
      <w:pPr>
        <w:spacing w:after="20"/>
        <w:ind w:left="634" w:hanging="36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proofErr w:type="gramStart"/>
      <w:r w:rsidR="00B978FE">
        <w:rPr>
          <w:sz w:val="24"/>
          <w:szCs w:val="24"/>
        </w:rPr>
        <w:t>specialized</w:t>
      </w:r>
      <w:proofErr w:type="gramEnd"/>
      <w:r w:rsidR="00B978FE">
        <w:rPr>
          <w:sz w:val="24"/>
          <w:szCs w:val="24"/>
        </w:rPr>
        <w:t xml:space="preserve"> </w:t>
      </w:r>
      <w:r w:rsidR="00F92BE0">
        <w:rPr>
          <w:sz w:val="24"/>
          <w:szCs w:val="24"/>
        </w:rPr>
        <w:t xml:space="preserve">training </w:t>
      </w:r>
      <w:r w:rsidR="005B3B8C">
        <w:rPr>
          <w:sz w:val="24"/>
          <w:szCs w:val="24"/>
        </w:rPr>
        <w:t>program</w:t>
      </w:r>
      <w:r w:rsidR="00847AC5">
        <w:rPr>
          <w:sz w:val="24"/>
          <w:szCs w:val="24"/>
        </w:rPr>
        <w:t xml:space="preserve">s </w:t>
      </w:r>
      <w:r w:rsidR="00405C8C">
        <w:rPr>
          <w:sz w:val="24"/>
          <w:szCs w:val="24"/>
        </w:rPr>
        <w:t xml:space="preserve">and </w:t>
      </w:r>
      <w:r w:rsidR="005B3B8C">
        <w:rPr>
          <w:sz w:val="24"/>
          <w:szCs w:val="24"/>
        </w:rPr>
        <w:t>procedures</w:t>
      </w:r>
      <w:r w:rsidR="00F92BE0">
        <w:rPr>
          <w:sz w:val="24"/>
          <w:szCs w:val="24"/>
        </w:rPr>
        <w:t xml:space="preserve"> </w:t>
      </w:r>
      <w:r w:rsidR="00405C8C">
        <w:rPr>
          <w:sz w:val="24"/>
          <w:szCs w:val="24"/>
        </w:rPr>
        <w:t xml:space="preserve">outlined </w:t>
      </w:r>
      <w:r w:rsidR="00E1463B">
        <w:rPr>
          <w:sz w:val="24"/>
          <w:szCs w:val="24"/>
        </w:rPr>
        <w:t xml:space="preserve">across multiple </w:t>
      </w:r>
      <w:r w:rsidR="005B3B8C">
        <w:rPr>
          <w:sz w:val="24"/>
          <w:szCs w:val="24"/>
        </w:rPr>
        <w:t>disciplines</w:t>
      </w:r>
      <w:r w:rsidR="00E1463B">
        <w:rPr>
          <w:sz w:val="24"/>
          <w:szCs w:val="24"/>
        </w:rPr>
        <w:t xml:space="preserve"> and divisions</w:t>
      </w:r>
    </w:p>
    <w:p w:rsidR="004E75C4" w:rsidRDefault="004E75C4" w:rsidP="001F360A">
      <w:pPr>
        <w:spacing w:after="240"/>
        <w:ind w:left="634" w:hanging="36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ab/>
      </w:r>
      <w:proofErr w:type="gramStart"/>
      <w:r w:rsidR="001B4F30">
        <w:rPr>
          <w:sz w:val="24"/>
          <w:szCs w:val="24"/>
        </w:rPr>
        <w:t>a</w:t>
      </w:r>
      <w:proofErr w:type="gramEnd"/>
      <w:r w:rsidR="001B4F30">
        <w:rPr>
          <w:sz w:val="24"/>
          <w:szCs w:val="24"/>
        </w:rPr>
        <w:t xml:space="preserve"> peak </w:t>
      </w:r>
      <w:r w:rsidR="004B725F">
        <w:rPr>
          <w:sz w:val="24"/>
          <w:szCs w:val="24"/>
        </w:rPr>
        <w:t xml:space="preserve">in </w:t>
      </w:r>
      <w:r w:rsidR="008C6F6C">
        <w:rPr>
          <w:sz w:val="24"/>
          <w:szCs w:val="24"/>
        </w:rPr>
        <w:t xml:space="preserve">customer </w:t>
      </w:r>
      <w:r w:rsidR="005B3B8C">
        <w:rPr>
          <w:sz w:val="24"/>
          <w:szCs w:val="24"/>
        </w:rPr>
        <w:t>satisfaction</w:t>
      </w:r>
      <w:r w:rsidR="008C6F6C">
        <w:rPr>
          <w:sz w:val="24"/>
          <w:szCs w:val="24"/>
        </w:rPr>
        <w:t xml:space="preserve"> </w:t>
      </w:r>
      <w:r w:rsidR="004B725F">
        <w:rPr>
          <w:sz w:val="24"/>
          <w:szCs w:val="24"/>
        </w:rPr>
        <w:t>ratings</w:t>
      </w:r>
    </w:p>
    <w:p w:rsidR="009703F4" w:rsidRDefault="000F438C" w:rsidP="009703F4">
      <w:pPr>
        <w:numPr>
          <w:ilvl w:val="0"/>
          <w:numId w:val="11"/>
        </w:numPr>
        <w:ind w:left="360"/>
        <w:jc w:val="both"/>
        <w:rPr>
          <w:sz w:val="24"/>
          <w:szCs w:val="24"/>
        </w:rPr>
      </w:pPr>
      <w:r w:rsidRPr="009703F4">
        <w:rPr>
          <w:sz w:val="24"/>
          <w:szCs w:val="24"/>
        </w:rPr>
        <w:t xml:space="preserve">Technology </w:t>
      </w:r>
      <w:r w:rsidR="00A22C28" w:rsidRPr="009703F4">
        <w:rPr>
          <w:sz w:val="24"/>
          <w:szCs w:val="24"/>
        </w:rPr>
        <w:t xml:space="preserve">savvy </w:t>
      </w:r>
      <w:r w:rsidR="00C84D07" w:rsidRPr="009703F4">
        <w:rPr>
          <w:sz w:val="24"/>
          <w:szCs w:val="24"/>
        </w:rPr>
        <w:t xml:space="preserve">when </w:t>
      </w:r>
      <w:r w:rsidR="00EC37A2" w:rsidRPr="009703F4">
        <w:rPr>
          <w:sz w:val="24"/>
          <w:szCs w:val="24"/>
        </w:rPr>
        <w:t xml:space="preserve">using Microsoft's </w:t>
      </w:r>
      <w:r w:rsidR="00716A93" w:rsidRPr="009703F4">
        <w:rPr>
          <w:sz w:val="24"/>
          <w:szCs w:val="24"/>
        </w:rPr>
        <w:t>Office, Access, Visio</w:t>
      </w:r>
      <w:r w:rsidR="00976505" w:rsidRPr="009703F4">
        <w:rPr>
          <w:sz w:val="24"/>
          <w:szCs w:val="24"/>
        </w:rPr>
        <w:t xml:space="preserve">, </w:t>
      </w:r>
      <w:r w:rsidR="00503424">
        <w:rPr>
          <w:sz w:val="24"/>
          <w:szCs w:val="24"/>
        </w:rPr>
        <w:t>D2L</w:t>
      </w:r>
      <w:r w:rsidR="00976505" w:rsidRPr="009703F4">
        <w:rPr>
          <w:sz w:val="24"/>
          <w:szCs w:val="24"/>
        </w:rPr>
        <w:t xml:space="preserve">, </w:t>
      </w:r>
      <w:r w:rsidR="00EC37A2" w:rsidRPr="009703F4">
        <w:rPr>
          <w:sz w:val="24"/>
          <w:szCs w:val="24"/>
        </w:rPr>
        <w:t xml:space="preserve">and </w:t>
      </w:r>
      <w:proofErr w:type="spellStart"/>
      <w:r w:rsidR="00503424">
        <w:rPr>
          <w:sz w:val="24"/>
          <w:szCs w:val="24"/>
        </w:rPr>
        <w:t>Peoplesoft</w:t>
      </w:r>
      <w:proofErr w:type="spellEnd"/>
      <w:r w:rsidR="00EC37A2" w:rsidRPr="009703F4">
        <w:rPr>
          <w:sz w:val="24"/>
          <w:szCs w:val="24"/>
        </w:rPr>
        <w:t xml:space="preserve">; SharePoint; HR Evolution; Oracle's Self Service; various </w:t>
      </w:r>
      <w:r w:rsidR="00982E6D" w:rsidRPr="009703F4">
        <w:rPr>
          <w:sz w:val="24"/>
          <w:szCs w:val="24"/>
        </w:rPr>
        <w:t xml:space="preserve">and </w:t>
      </w:r>
      <w:r w:rsidR="009C678E" w:rsidRPr="009703F4">
        <w:rPr>
          <w:sz w:val="24"/>
          <w:szCs w:val="24"/>
        </w:rPr>
        <w:t>virtual teleconferencing</w:t>
      </w:r>
      <w:r w:rsidR="00144072" w:rsidRPr="009703F4">
        <w:rPr>
          <w:sz w:val="24"/>
          <w:szCs w:val="24"/>
        </w:rPr>
        <w:t xml:space="preserve"> devices</w:t>
      </w:r>
    </w:p>
    <w:p w:rsidR="009670A1" w:rsidRPr="005D03C8" w:rsidRDefault="00DB54A5" w:rsidP="005D03C8">
      <w:pPr>
        <w:ind w:left="360"/>
        <w:jc w:val="center"/>
        <w:rPr>
          <w:i/>
          <w:sz w:val="24"/>
          <w:szCs w:val="24"/>
        </w:rPr>
      </w:pPr>
      <w:r w:rsidRPr="00DB54A5">
        <w:rPr>
          <w:i/>
          <w:sz w:val="24"/>
          <w:szCs w:val="24"/>
        </w:rPr>
        <w:t>...continued...</w:t>
      </w:r>
    </w:p>
    <w:p w:rsidR="00466400" w:rsidRPr="009703F4" w:rsidRDefault="00902AAF" w:rsidP="00E33F04">
      <w:pPr>
        <w:spacing w:before="240" w:after="120"/>
        <w:jc w:val="center"/>
        <w:rPr>
          <w:b/>
          <w:sz w:val="28"/>
          <w:szCs w:val="28"/>
          <w:u w:val="single"/>
        </w:rPr>
      </w:pPr>
      <w:r w:rsidRPr="009703F4">
        <w:rPr>
          <w:b/>
          <w:sz w:val="28"/>
          <w:szCs w:val="28"/>
          <w:u w:val="single"/>
        </w:rPr>
        <w:lastRenderedPageBreak/>
        <w:t>PR</w:t>
      </w:r>
      <w:r w:rsidR="00466400" w:rsidRPr="009703F4">
        <w:rPr>
          <w:b/>
          <w:sz w:val="28"/>
          <w:szCs w:val="28"/>
          <w:u w:val="single"/>
        </w:rPr>
        <w:t>OFESSIONAL HISTORY WITH EXPERIENCE SUMMARIES</w:t>
      </w:r>
    </w:p>
    <w:p w:rsidR="00B52238" w:rsidRPr="002001C1" w:rsidRDefault="0040182F" w:rsidP="003079F3">
      <w:pPr>
        <w:tabs>
          <w:tab w:val="left" w:pos="2160"/>
          <w:tab w:val="left" w:pos="5760"/>
          <w:tab w:val="left" w:pos="8640"/>
          <w:tab w:val="left" w:pos="8820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Apr</w:t>
      </w:r>
      <w:r w:rsidR="000D109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2009</w:t>
      </w:r>
      <w:r w:rsidR="007C6CB4">
        <w:rPr>
          <w:b/>
          <w:sz w:val="24"/>
          <w:szCs w:val="24"/>
        </w:rPr>
        <w:t>-present:</w:t>
      </w:r>
      <w:r w:rsidR="00EE5E7A">
        <w:rPr>
          <w:b/>
          <w:sz w:val="24"/>
          <w:szCs w:val="24"/>
        </w:rPr>
        <w:t xml:space="preserve"> </w:t>
      </w:r>
      <w:r w:rsidR="00B52238">
        <w:rPr>
          <w:b/>
          <w:sz w:val="24"/>
          <w:szCs w:val="24"/>
        </w:rPr>
        <w:t>Regional Director</w:t>
      </w:r>
      <w:r w:rsidR="006B77FE">
        <w:rPr>
          <w:b/>
          <w:sz w:val="24"/>
          <w:szCs w:val="24"/>
        </w:rPr>
        <w:t>-</w:t>
      </w:r>
      <w:r w:rsidR="00EE5E7A">
        <w:rPr>
          <w:b/>
          <w:sz w:val="24"/>
          <w:szCs w:val="24"/>
        </w:rPr>
        <w:tab/>
      </w:r>
      <w:r w:rsidR="00792F80">
        <w:rPr>
          <w:b/>
          <w:sz w:val="24"/>
          <w:szCs w:val="24"/>
        </w:rPr>
        <w:t xml:space="preserve">       </w:t>
      </w:r>
      <w:r w:rsidR="007C6CB4">
        <w:rPr>
          <w:b/>
          <w:sz w:val="24"/>
          <w:szCs w:val="24"/>
        </w:rPr>
        <w:t>Ceridian Corporation-</w:t>
      </w:r>
      <w:proofErr w:type="spellStart"/>
      <w:r w:rsidR="001020FF">
        <w:rPr>
          <w:b/>
          <w:sz w:val="24"/>
          <w:szCs w:val="24"/>
        </w:rPr>
        <w:t>Goldbelt</w:t>
      </w:r>
      <w:proofErr w:type="spellEnd"/>
      <w:r w:rsidR="00792F80">
        <w:rPr>
          <w:b/>
          <w:sz w:val="24"/>
          <w:szCs w:val="24"/>
        </w:rPr>
        <w:t xml:space="preserve">    </w:t>
      </w:r>
      <w:r w:rsidR="0037331C">
        <w:rPr>
          <w:b/>
          <w:sz w:val="24"/>
          <w:szCs w:val="24"/>
        </w:rPr>
        <w:t>OKC</w:t>
      </w:r>
      <w:r w:rsidR="00E23535">
        <w:rPr>
          <w:b/>
          <w:sz w:val="24"/>
          <w:szCs w:val="24"/>
        </w:rPr>
        <w:t>, OK:</w:t>
      </w:r>
    </w:p>
    <w:p w:rsidR="00FF2D00" w:rsidRDefault="00EE5E7A" w:rsidP="00D07F62">
      <w:pPr>
        <w:spacing w:after="6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P</w:t>
      </w:r>
      <w:r w:rsidR="002621C9">
        <w:rPr>
          <w:i/>
          <w:sz w:val="24"/>
          <w:szCs w:val="24"/>
        </w:rPr>
        <w:t>erformance</w:t>
      </w:r>
      <w:r w:rsidR="00DC619A">
        <w:rPr>
          <w:i/>
          <w:sz w:val="24"/>
          <w:szCs w:val="24"/>
        </w:rPr>
        <w:t>-based p</w:t>
      </w:r>
      <w:r w:rsidR="00513F23">
        <w:rPr>
          <w:i/>
          <w:sz w:val="24"/>
          <w:szCs w:val="24"/>
        </w:rPr>
        <w:t xml:space="preserve">romotion </w:t>
      </w:r>
      <w:r w:rsidR="00513F23" w:rsidRPr="00CD16E4">
        <w:rPr>
          <w:i/>
          <w:sz w:val="24"/>
          <w:szCs w:val="24"/>
        </w:rPr>
        <w:t>from</w:t>
      </w:r>
      <w:r w:rsidR="00513F23">
        <w:rPr>
          <w:i/>
          <w:sz w:val="24"/>
          <w:szCs w:val="24"/>
        </w:rPr>
        <w:t xml:space="preserve"> </w:t>
      </w:r>
      <w:r w:rsidR="006005FC">
        <w:rPr>
          <w:i/>
          <w:sz w:val="24"/>
          <w:szCs w:val="24"/>
        </w:rPr>
        <w:t xml:space="preserve">State Director </w:t>
      </w:r>
      <w:r>
        <w:rPr>
          <w:i/>
          <w:sz w:val="24"/>
          <w:szCs w:val="24"/>
        </w:rPr>
        <w:t>for Ceridian Corp</w:t>
      </w:r>
      <w:r w:rsidR="00513F23">
        <w:rPr>
          <w:i/>
          <w:sz w:val="24"/>
          <w:szCs w:val="24"/>
        </w:rPr>
        <w:t xml:space="preserve"> </w:t>
      </w:r>
      <w:r w:rsidR="00513F23" w:rsidRPr="00CD16E4">
        <w:rPr>
          <w:i/>
          <w:sz w:val="24"/>
          <w:szCs w:val="24"/>
        </w:rPr>
        <w:t>to</w:t>
      </w:r>
      <w:r w:rsidR="00513F23">
        <w:rPr>
          <w:i/>
          <w:sz w:val="24"/>
          <w:szCs w:val="24"/>
        </w:rPr>
        <w:t xml:space="preserve"> </w:t>
      </w:r>
      <w:r w:rsidR="00DC619A">
        <w:rPr>
          <w:i/>
          <w:sz w:val="24"/>
          <w:szCs w:val="24"/>
        </w:rPr>
        <w:t xml:space="preserve">the </w:t>
      </w:r>
      <w:r w:rsidR="00513F23">
        <w:rPr>
          <w:i/>
          <w:sz w:val="24"/>
          <w:szCs w:val="24"/>
        </w:rPr>
        <w:t xml:space="preserve">current </w:t>
      </w:r>
      <w:r w:rsidR="00D614C8">
        <w:rPr>
          <w:i/>
          <w:sz w:val="24"/>
          <w:szCs w:val="24"/>
        </w:rPr>
        <w:t>position</w:t>
      </w:r>
      <w:r w:rsidR="00137D69">
        <w:rPr>
          <w:i/>
          <w:sz w:val="24"/>
          <w:szCs w:val="24"/>
        </w:rPr>
        <w:t xml:space="preserve"> </w:t>
      </w:r>
      <w:r w:rsidR="00115257">
        <w:rPr>
          <w:i/>
          <w:sz w:val="24"/>
          <w:szCs w:val="24"/>
        </w:rPr>
        <w:t xml:space="preserve">including </w:t>
      </w:r>
      <w:r w:rsidR="00176A47">
        <w:rPr>
          <w:i/>
          <w:sz w:val="24"/>
          <w:szCs w:val="24"/>
        </w:rPr>
        <w:t>chair</w:t>
      </w:r>
      <w:r w:rsidR="000E7D0D">
        <w:rPr>
          <w:i/>
          <w:sz w:val="24"/>
          <w:szCs w:val="24"/>
        </w:rPr>
        <w:t xml:space="preserve">ing </w:t>
      </w:r>
      <w:r w:rsidR="00115257">
        <w:rPr>
          <w:i/>
          <w:sz w:val="24"/>
          <w:szCs w:val="24"/>
        </w:rPr>
        <w:t xml:space="preserve">the </w:t>
      </w:r>
      <w:r w:rsidR="000E7D0D" w:rsidRPr="00115257">
        <w:rPr>
          <w:i/>
          <w:sz w:val="24"/>
          <w:szCs w:val="24"/>
        </w:rPr>
        <w:t>Strategic Planning Committee</w:t>
      </w:r>
      <w:r w:rsidR="00115257">
        <w:rPr>
          <w:sz w:val="24"/>
          <w:szCs w:val="24"/>
        </w:rPr>
        <w:t>...</w:t>
      </w:r>
    </w:p>
    <w:p w:rsidR="00E6036B" w:rsidRDefault="007F2324" w:rsidP="000B0313">
      <w:pPr>
        <w:numPr>
          <w:ilvl w:val="0"/>
          <w:numId w:val="11"/>
        </w:numPr>
        <w:spacing w:after="40"/>
        <w:ind w:left="274" w:hanging="274"/>
        <w:jc w:val="both"/>
        <w:rPr>
          <w:sz w:val="24"/>
          <w:szCs w:val="24"/>
        </w:rPr>
      </w:pPr>
      <w:r>
        <w:rPr>
          <w:sz w:val="24"/>
          <w:szCs w:val="24"/>
        </w:rPr>
        <w:t>Conceptualize</w:t>
      </w:r>
      <w:r w:rsidR="0081145B">
        <w:rPr>
          <w:sz w:val="24"/>
          <w:szCs w:val="24"/>
        </w:rPr>
        <w:t xml:space="preserve"> </w:t>
      </w:r>
      <w:r w:rsidR="00C40F81" w:rsidRPr="00E6036B">
        <w:rPr>
          <w:sz w:val="24"/>
          <w:szCs w:val="24"/>
        </w:rPr>
        <w:t xml:space="preserve">performance </w:t>
      </w:r>
      <w:r w:rsidR="008B0BC5" w:rsidRPr="00E6036B">
        <w:rPr>
          <w:sz w:val="24"/>
          <w:szCs w:val="24"/>
        </w:rPr>
        <w:t>improvement</w:t>
      </w:r>
      <w:r w:rsidR="00C40F81" w:rsidRPr="00E6036B">
        <w:rPr>
          <w:sz w:val="24"/>
          <w:szCs w:val="24"/>
        </w:rPr>
        <w:t xml:space="preserve">, </w:t>
      </w:r>
      <w:r w:rsidR="008B0BC5" w:rsidRPr="00E6036B">
        <w:rPr>
          <w:sz w:val="24"/>
          <w:szCs w:val="24"/>
        </w:rPr>
        <w:t>marketing</w:t>
      </w:r>
      <w:r w:rsidR="00D95A73" w:rsidRPr="00E6036B">
        <w:rPr>
          <w:sz w:val="24"/>
          <w:szCs w:val="24"/>
        </w:rPr>
        <w:t xml:space="preserve">, and strategic planning </w:t>
      </w:r>
      <w:r w:rsidR="005808C0" w:rsidRPr="00E6036B">
        <w:rPr>
          <w:sz w:val="24"/>
          <w:szCs w:val="24"/>
        </w:rPr>
        <w:t xml:space="preserve">projects </w:t>
      </w:r>
      <w:r w:rsidR="0081145B">
        <w:rPr>
          <w:sz w:val="24"/>
          <w:szCs w:val="24"/>
        </w:rPr>
        <w:t xml:space="preserve">that </w:t>
      </w:r>
      <w:r w:rsidR="008B0BC5" w:rsidRPr="00E6036B">
        <w:rPr>
          <w:sz w:val="24"/>
          <w:szCs w:val="24"/>
        </w:rPr>
        <w:t>resolve</w:t>
      </w:r>
      <w:r w:rsidR="006245CF" w:rsidRPr="00E6036B">
        <w:rPr>
          <w:sz w:val="24"/>
          <w:szCs w:val="24"/>
        </w:rPr>
        <w:t xml:space="preserve"> policy and</w:t>
      </w:r>
      <w:r w:rsidR="00C109BC" w:rsidRPr="00E6036B">
        <w:rPr>
          <w:sz w:val="24"/>
          <w:szCs w:val="24"/>
        </w:rPr>
        <w:t xml:space="preserve"> </w:t>
      </w:r>
      <w:r w:rsidR="008B0BC5" w:rsidRPr="00E6036B">
        <w:rPr>
          <w:sz w:val="24"/>
          <w:szCs w:val="24"/>
        </w:rPr>
        <w:t>contractual</w:t>
      </w:r>
      <w:r w:rsidR="00C109BC" w:rsidRPr="00E6036B">
        <w:rPr>
          <w:sz w:val="24"/>
          <w:szCs w:val="24"/>
        </w:rPr>
        <w:t xml:space="preserve"> </w:t>
      </w:r>
      <w:r w:rsidR="00662CEC">
        <w:rPr>
          <w:sz w:val="24"/>
          <w:szCs w:val="24"/>
        </w:rPr>
        <w:t xml:space="preserve">measures </w:t>
      </w:r>
      <w:r w:rsidR="00BD28F6">
        <w:rPr>
          <w:sz w:val="24"/>
          <w:szCs w:val="24"/>
        </w:rPr>
        <w:t xml:space="preserve">connected to </w:t>
      </w:r>
      <w:r w:rsidR="00E6036B" w:rsidRPr="00E6036B">
        <w:rPr>
          <w:sz w:val="24"/>
          <w:szCs w:val="24"/>
        </w:rPr>
        <w:t xml:space="preserve">the </w:t>
      </w:r>
      <w:r w:rsidR="00C65767" w:rsidRPr="00A46B48">
        <w:rPr>
          <w:sz w:val="24"/>
          <w:szCs w:val="24"/>
        </w:rPr>
        <w:t>m</w:t>
      </w:r>
      <w:r w:rsidR="00E6036B">
        <w:rPr>
          <w:sz w:val="24"/>
          <w:szCs w:val="24"/>
        </w:rPr>
        <w:t xml:space="preserve">anagement of </w:t>
      </w:r>
      <w:r w:rsidR="00C65767" w:rsidRPr="00A46B48">
        <w:rPr>
          <w:sz w:val="24"/>
          <w:szCs w:val="24"/>
        </w:rPr>
        <w:t xml:space="preserve">14 state and territory </w:t>
      </w:r>
      <w:r w:rsidR="00E6036B">
        <w:rPr>
          <w:sz w:val="24"/>
          <w:szCs w:val="24"/>
        </w:rPr>
        <w:t>directors</w:t>
      </w:r>
    </w:p>
    <w:p w:rsidR="007F2324" w:rsidRDefault="007F2324" w:rsidP="000B0313">
      <w:pPr>
        <w:numPr>
          <w:ilvl w:val="0"/>
          <w:numId w:val="11"/>
        </w:numPr>
        <w:spacing w:after="40"/>
        <w:ind w:left="274" w:hanging="27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 with U.S. congressional authorities </w:t>
      </w:r>
      <w:r w:rsidR="00CE0D5A">
        <w:rPr>
          <w:sz w:val="24"/>
          <w:szCs w:val="24"/>
        </w:rPr>
        <w:t xml:space="preserve">on </w:t>
      </w:r>
      <w:r>
        <w:rPr>
          <w:sz w:val="24"/>
          <w:szCs w:val="24"/>
        </w:rPr>
        <w:t xml:space="preserve">multidimensional </w:t>
      </w:r>
      <w:r w:rsidR="00CE0D5A">
        <w:rPr>
          <w:sz w:val="24"/>
          <w:szCs w:val="24"/>
        </w:rPr>
        <w:t xml:space="preserve">national and state </w:t>
      </w:r>
      <w:r w:rsidR="001C0277">
        <w:rPr>
          <w:sz w:val="24"/>
          <w:szCs w:val="24"/>
        </w:rPr>
        <w:t>policy and programs</w:t>
      </w:r>
    </w:p>
    <w:p w:rsidR="00384F32" w:rsidRDefault="00384F32" w:rsidP="000B0313">
      <w:pPr>
        <w:numPr>
          <w:ilvl w:val="0"/>
          <w:numId w:val="11"/>
        </w:numPr>
        <w:spacing w:after="40"/>
        <w:ind w:left="274" w:hanging="27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Conduct </w:t>
      </w:r>
      <w:r w:rsidR="00926A87">
        <w:rPr>
          <w:sz w:val="24"/>
          <w:szCs w:val="24"/>
        </w:rPr>
        <w:t>detailed</w:t>
      </w:r>
      <w:r>
        <w:rPr>
          <w:sz w:val="24"/>
          <w:szCs w:val="24"/>
        </w:rPr>
        <w:t xml:space="preserve"> </w:t>
      </w:r>
      <w:r w:rsidR="00266E42">
        <w:rPr>
          <w:sz w:val="24"/>
          <w:szCs w:val="24"/>
        </w:rPr>
        <w:t>SWOT</w:t>
      </w:r>
      <w:r>
        <w:rPr>
          <w:sz w:val="24"/>
          <w:szCs w:val="24"/>
        </w:rPr>
        <w:t xml:space="preserve"> analysis for the organization, </w:t>
      </w:r>
      <w:r w:rsidR="00B06F31">
        <w:rPr>
          <w:sz w:val="24"/>
          <w:szCs w:val="24"/>
        </w:rPr>
        <w:t>customer base</w:t>
      </w:r>
      <w:r>
        <w:rPr>
          <w:sz w:val="24"/>
          <w:szCs w:val="24"/>
        </w:rPr>
        <w:t>, and the Pentagon</w:t>
      </w:r>
      <w:r w:rsidR="00B15972">
        <w:rPr>
          <w:sz w:val="24"/>
          <w:szCs w:val="24"/>
        </w:rPr>
        <w:t xml:space="preserve"> in support of domestic and international products</w:t>
      </w:r>
      <w:r w:rsidR="00051BFA">
        <w:rPr>
          <w:sz w:val="24"/>
          <w:szCs w:val="24"/>
        </w:rPr>
        <w:t xml:space="preserve"> and services</w:t>
      </w:r>
    </w:p>
    <w:p w:rsidR="005F34A7" w:rsidRPr="005F34A7" w:rsidRDefault="000B45CF" w:rsidP="000B0313">
      <w:pPr>
        <w:numPr>
          <w:ilvl w:val="0"/>
          <w:numId w:val="11"/>
        </w:numPr>
        <w:spacing w:after="40"/>
        <w:ind w:left="274" w:hanging="274"/>
        <w:jc w:val="both"/>
        <w:rPr>
          <w:sz w:val="24"/>
          <w:szCs w:val="24"/>
        </w:rPr>
      </w:pPr>
      <w:r w:rsidRPr="005F34A7">
        <w:rPr>
          <w:spacing w:val="-4"/>
          <w:sz w:val="24"/>
          <w:szCs w:val="24"/>
        </w:rPr>
        <w:t>Identify performance development needs and provide strategic high impact coachi</w:t>
      </w:r>
      <w:r w:rsidR="00C05962" w:rsidRPr="005F34A7">
        <w:rPr>
          <w:spacing w:val="-4"/>
          <w:sz w:val="24"/>
          <w:szCs w:val="24"/>
        </w:rPr>
        <w:t>ng and skill building programs</w:t>
      </w:r>
    </w:p>
    <w:p w:rsidR="00B0325E" w:rsidRPr="005F34A7" w:rsidRDefault="004A2E34" w:rsidP="000B0313">
      <w:pPr>
        <w:numPr>
          <w:ilvl w:val="0"/>
          <w:numId w:val="11"/>
        </w:numPr>
        <w:spacing w:after="40"/>
        <w:ind w:left="274" w:hanging="274"/>
        <w:jc w:val="both"/>
        <w:rPr>
          <w:sz w:val="24"/>
          <w:szCs w:val="24"/>
        </w:rPr>
      </w:pPr>
      <w:r w:rsidRPr="005F34A7">
        <w:rPr>
          <w:kern w:val="24"/>
          <w:sz w:val="24"/>
          <w:szCs w:val="24"/>
        </w:rPr>
        <w:t xml:space="preserve">Compile data to track </w:t>
      </w:r>
      <w:r w:rsidR="000B45CF" w:rsidRPr="005F34A7">
        <w:rPr>
          <w:kern w:val="24"/>
          <w:sz w:val="24"/>
          <w:szCs w:val="24"/>
        </w:rPr>
        <w:t>program and customer service goals and objectives</w:t>
      </w:r>
    </w:p>
    <w:p w:rsidR="00B06F31" w:rsidRDefault="000B45CF" w:rsidP="00B06F31">
      <w:pPr>
        <w:numPr>
          <w:ilvl w:val="0"/>
          <w:numId w:val="11"/>
        </w:numPr>
        <w:ind w:left="274" w:hanging="274"/>
        <w:jc w:val="both"/>
        <w:rPr>
          <w:sz w:val="24"/>
          <w:szCs w:val="24"/>
        </w:rPr>
      </w:pPr>
      <w:r w:rsidRPr="00B0325E">
        <w:rPr>
          <w:kern w:val="24"/>
          <w:sz w:val="24"/>
          <w:szCs w:val="24"/>
        </w:rPr>
        <w:t xml:space="preserve">Provide </w:t>
      </w:r>
      <w:r w:rsidR="000C2D21">
        <w:rPr>
          <w:kern w:val="24"/>
          <w:sz w:val="24"/>
          <w:szCs w:val="24"/>
        </w:rPr>
        <w:t xml:space="preserve">weekly to </w:t>
      </w:r>
      <w:r w:rsidRPr="00B0325E">
        <w:rPr>
          <w:kern w:val="24"/>
          <w:sz w:val="24"/>
          <w:szCs w:val="24"/>
        </w:rPr>
        <w:t xml:space="preserve">annual reports for </w:t>
      </w:r>
      <w:r w:rsidR="00266E42">
        <w:rPr>
          <w:kern w:val="24"/>
          <w:sz w:val="24"/>
          <w:szCs w:val="24"/>
        </w:rPr>
        <w:t>Executive Leadership</w:t>
      </w:r>
      <w:r w:rsidRPr="00B0325E">
        <w:rPr>
          <w:kern w:val="24"/>
          <w:sz w:val="24"/>
          <w:szCs w:val="24"/>
        </w:rPr>
        <w:t xml:space="preserve"> and </w:t>
      </w:r>
      <w:r w:rsidR="00B64DB7">
        <w:rPr>
          <w:kern w:val="24"/>
          <w:sz w:val="24"/>
          <w:szCs w:val="24"/>
        </w:rPr>
        <w:t xml:space="preserve">the </w:t>
      </w:r>
      <w:r w:rsidRPr="00B0325E">
        <w:rPr>
          <w:kern w:val="24"/>
          <w:sz w:val="24"/>
          <w:szCs w:val="24"/>
        </w:rPr>
        <w:t>Congressional Review Board</w:t>
      </w:r>
    </w:p>
    <w:p w:rsidR="00B06F31" w:rsidRPr="00B06F31" w:rsidRDefault="00B06F31" w:rsidP="00B06F31">
      <w:pPr>
        <w:numPr>
          <w:ilvl w:val="0"/>
          <w:numId w:val="11"/>
        </w:numPr>
        <w:spacing w:after="240"/>
        <w:ind w:left="274" w:hanging="27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Attending quarterly and annual trade conferences to represent organization through panel discussions, training presentations, and general attendance for knowledge </w:t>
      </w:r>
      <w:r w:rsidR="0047525E">
        <w:rPr>
          <w:sz w:val="24"/>
          <w:szCs w:val="24"/>
        </w:rPr>
        <w:t>acquisition</w:t>
      </w:r>
      <w:r>
        <w:rPr>
          <w:sz w:val="24"/>
          <w:szCs w:val="24"/>
        </w:rPr>
        <w:t xml:space="preserve">.   </w:t>
      </w:r>
    </w:p>
    <w:p w:rsidR="000B5D46" w:rsidRPr="002001C1" w:rsidRDefault="000B5D46" w:rsidP="00CC7592">
      <w:pPr>
        <w:tabs>
          <w:tab w:val="left" w:pos="2160"/>
          <w:tab w:val="left" w:pos="5760"/>
          <w:tab w:val="left" w:pos="8190"/>
        </w:tabs>
        <w:ind w:left="720" w:hanging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Feb </w:t>
      </w:r>
      <w:r w:rsidR="0026373E">
        <w:rPr>
          <w:b/>
          <w:sz w:val="24"/>
          <w:szCs w:val="24"/>
        </w:rPr>
        <w:t>2006-</w:t>
      </w:r>
      <w:r w:rsidR="00B46730">
        <w:rPr>
          <w:b/>
          <w:sz w:val="24"/>
          <w:szCs w:val="24"/>
        </w:rPr>
        <w:t>Present</w:t>
      </w:r>
      <w:r w:rsidRPr="007713F5">
        <w:rPr>
          <w:b/>
          <w:sz w:val="24"/>
          <w:szCs w:val="24"/>
        </w:rPr>
        <w:t>:</w:t>
      </w:r>
      <w:r w:rsidRPr="007713F5">
        <w:rPr>
          <w:b/>
          <w:sz w:val="24"/>
          <w:szCs w:val="24"/>
        </w:rPr>
        <w:tab/>
      </w:r>
      <w:r w:rsidR="00B46730">
        <w:rPr>
          <w:b/>
          <w:sz w:val="24"/>
          <w:szCs w:val="24"/>
        </w:rPr>
        <w:t>President</w:t>
      </w:r>
      <w:r>
        <w:rPr>
          <w:b/>
          <w:sz w:val="24"/>
          <w:szCs w:val="24"/>
        </w:rPr>
        <w:t>-</w:t>
      </w:r>
      <w:r w:rsidRPr="007713F5">
        <w:rPr>
          <w:b/>
          <w:sz w:val="24"/>
          <w:szCs w:val="24"/>
        </w:rPr>
        <w:tab/>
      </w:r>
      <w:r w:rsidR="0026373E">
        <w:rPr>
          <w:b/>
          <w:sz w:val="24"/>
          <w:szCs w:val="24"/>
        </w:rPr>
        <w:t>Wardell Consulting Group</w:t>
      </w:r>
      <w:r>
        <w:rPr>
          <w:b/>
          <w:sz w:val="24"/>
          <w:szCs w:val="24"/>
        </w:rPr>
        <w:t>-</w:t>
      </w:r>
      <w:r>
        <w:rPr>
          <w:b/>
          <w:sz w:val="24"/>
          <w:szCs w:val="24"/>
        </w:rPr>
        <w:tab/>
      </w:r>
      <w:r w:rsidR="00CC7592">
        <w:rPr>
          <w:b/>
          <w:sz w:val="24"/>
          <w:szCs w:val="24"/>
        </w:rPr>
        <w:tab/>
      </w:r>
      <w:r w:rsidR="00792F80">
        <w:rPr>
          <w:b/>
          <w:sz w:val="24"/>
          <w:szCs w:val="24"/>
        </w:rPr>
        <w:t xml:space="preserve"> </w:t>
      </w:r>
      <w:r w:rsidRPr="00481A16">
        <w:rPr>
          <w:b/>
          <w:sz w:val="24"/>
          <w:szCs w:val="24"/>
        </w:rPr>
        <w:t>O</w:t>
      </w:r>
      <w:r w:rsidR="00E22FAE">
        <w:rPr>
          <w:b/>
          <w:sz w:val="24"/>
          <w:szCs w:val="24"/>
        </w:rPr>
        <w:t xml:space="preserve">KC, </w:t>
      </w:r>
      <w:r>
        <w:rPr>
          <w:b/>
          <w:sz w:val="24"/>
          <w:szCs w:val="24"/>
        </w:rPr>
        <w:t>OK:</w:t>
      </w:r>
    </w:p>
    <w:p w:rsidR="007426A9" w:rsidRPr="007426A9" w:rsidRDefault="007426A9" w:rsidP="009224CE">
      <w:pPr>
        <w:spacing w:after="60"/>
        <w:ind w:left="274" w:hanging="274"/>
        <w:jc w:val="both"/>
        <w:rPr>
          <w:b/>
          <w:i/>
          <w:sz w:val="24"/>
          <w:szCs w:val="24"/>
        </w:rPr>
      </w:pPr>
      <w:r>
        <w:rPr>
          <w:i/>
          <w:sz w:val="24"/>
          <w:szCs w:val="24"/>
        </w:rPr>
        <w:t xml:space="preserve">Devising </w:t>
      </w:r>
      <w:r w:rsidR="000B45CF" w:rsidRPr="007426A9">
        <w:rPr>
          <w:i/>
          <w:sz w:val="24"/>
          <w:szCs w:val="24"/>
        </w:rPr>
        <w:t>program implementation and strategic initiatives</w:t>
      </w:r>
      <w:r w:rsidR="009B5278" w:rsidRPr="007426A9">
        <w:rPr>
          <w:i/>
          <w:sz w:val="24"/>
          <w:szCs w:val="24"/>
        </w:rPr>
        <w:t xml:space="preserve"> for state, federal, and private sector organizations</w:t>
      </w:r>
      <w:r>
        <w:rPr>
          <w:i/>
          <w:sz w:val="24"/>
          <w:szCs w:val="24"/>
        </w:rPr>
        <w:t>...</w:t>
      </w:r>
    </w:p>
    <w:p w:rsidR="00996617" w:rsidRDefault="00266E42" w:rsidP="00820650">
      <w:pPr>
        <w:numPr>
          <w:ilvl w:val="0"/>
          <w:numId w:val="11"/>
        </w:numPr>
        <w:spacing w:after="40"/>
        <w:ind w:left="274" w:hanging="274"/>
        <w:jc w:val="both"/>
        <w:rPr>
          <w:sz w:val="24"/>
          <w:szCs w:val="24"/>
        </w:rPr>
      </w:pPr>
      <w:r>
        <w:rPr>
          <w:sz w:val="24"/>
          <w:szCs w:val="24"/>
          <w:lang w:val="en"/>
        </w:rPr>
        <w:t>Conduct SWOT and</w:t>
      </w:r>
      <w:r w:rsidR="0038089E" w:rsidRPr="006D2E2E">
        <w:rPr>
          <w:sz w:val="24"/>
          <w:szCs w:val="24"/>
          <w:lang w:val="en"/>
        </w:rPr>
        <w:t xml:space="preserve"> develop solutions or al</w:t>
      </w:r>
      <w:r w:rsidR="00933C1A">
        <w:rPr>
          <w:sz w:val="24"/>
          <w:szCs w:val="24"/>
          <w:lang w:val="en"/>
        </w:rPr>
        <w:t>ternative methods concerning problematic procedures</w:t>
      </w:r>
    </w:p>
    <w:p w:rsidR="00996617" w:rsidRDefault="0038089E" w:rsidP="00820650">
      <w:pPr>
        <w:numPr>
          <w:ilvl w:val="0"/>
          <w:numId w:val="11"/>
        </w:numPr>
        <w:spacing w:after="40"/>
        <w:ind w:left="274" w:hanging="274"/>
        <w:jc w:val="both"/>
        <w:rPr>
          <w:sz w:val="24"/>
          <w:szCs w:val="24"/>
        </w:rPr>
      </w:pPr>
      <w:r w:rsidRPr="006D2E2E">
        <w:rPr>
          <w:sz w:val="24"/>
          <w:szCs w:val="24"/>
          <w:lang w:val="en"/>
        </w:rPr>
        <w:t>Interview personnel and conduct on-site observation</w:t>
      </w:r>
      <w:r w:rsidR="00792A83">
        <w:rPr>
          <w:sz w:val="24"/>
          <w:szCs w:val="24"/>
          <w:lang w:val="en"/>
        </w:rPr>
        <w:t>s</w:t>
      </w:r>
      <w:r w:rsidRPr="006D2E2E">
        <w:rPr>
          <w:sz w:val="24"/>
          <w:szCs w:val="24"/>
          <w:lang w:val="en"/>
        </w:rPr>
        <w:t xml:space="preserve"> to </w:t>
      </w:r>
      <w:r w:rsidR="000301A4">
        <w:rPr>
          <w:sz w:val="24"/>
          <w:szCs w:val="24"/>
          <w:lang w:val="en"/>
        </w:rPr>
        <w:t xml:space="preserve">determine business </w:t>
      </w:r>
      <w:r w:rsidRPr="006D2E2E">
        <w:rPr>
          <w:sz w:val="24"/>
          <w:szCs w:val="24"/>
          <w:lang w:val="en"/>
        </w:rPr>
        <w:t>functions</w:t>
      </w:r>
      <w:r w:rsidR="000301A4">
        <w:rPr>
          <w:sz w:val="24"/>
          <w:szCs w:val="24"/>
          <w:lang w:val="en"/>
        </w:rPr>
        <w:t xml:space="preserve"> levels</w:t>
      </w:r>
    </w:p>
    <w:p w:rsidR="0038089E" w:rsidRPr="00DA2FF5" w:rsidRDefault="00242279" w:rsidP="00820650">
      <w:pPr>
        <w:numPr>
          <w:ilvl w:val="0"/>
          <w:numId w:val="11"/>
        </w:numPr>
        <w:spacing w:after="40"/>
        <w:ind w:left="270" w:hanging="270"/>
        <w:jc w:val="both"/>
        <w:rPr>
          <w:sz w:val="24"/>
          <w:szCs w:val="24"/>
        </w:rPr>
      </w:pPr>
      <w:r>
        <w:rPr>
          <w:sz w:val="24"/>
          <w:szCs w:val="24"/>
          <w:lang w:val="en"/>
        </w:rPr>
        <w:t>S</w:t>
      </w:r>
      <w:r w:rsidR="0038089E" w:rsidRPr="006D2E2E">
        <w:rPr>
          <w:sz w:val="24"/>
          <w:szCs w:val="24"/>
          <w:lang w:val="en"/>
        </w:rPr>
        <w:t>tudy work pr</w:t>
      </w:r>
      <w:r w:rsidR="0038089E" w:rsidRPr="00996617">
        <w:rPr>
          <w:sz w:val="24"/>
          <w:szCs w:val="24"/>
          <w:lang w:val="en"/>
        </w:rPr>
        <w:t>oblems and procedures</w:t>
      </w:r>
      <w:r w:rsidR="0038089E" w:rsidRPr="006D2E2E">
        <w:rPr>
          <w:sz w:val="24"/>
          <w:szCs w:val="24"/>
          <w:lang w:val="en"/>
        </w:rPr>
        <w:t xml:space="preserve"> such as organizational change</w:t>
      </w:r>
      <w:r w:rsidR="0038089E" w:rsidRPr="00996617">
        <w:rPr>
          <w:sz w:val="24"/>
          <w:szCs w:val="24"/>
          <w:lang w:val="en"/>
        </w:rPr>
        <w:t>s</w:t>
      </w:r>
      <w:r w:rsidR="0038089E" w:rsidRPr="006D2E2E">
        <w:rPr>
          <w:sz w:val="24"/>
          <w:szCs w:val="24"/>
          <w:lang w:val="en"/>
        </w:rPr>
        <w:t xml:space="preserve">, communications, information flow, integrated production methods, </w:t>
      </w:r>
      <w:r w:rsidR="009F568E">
        <w:rPr>
          <w:sz w:val="24"/>
          <w:szCs w:val="24"/>
          <w:lang w:val="en"/>
        </w:rPr>
        <w:t xml:space="preserve">and </w:t>
      </w:r>
      <w:r w:rsidR="0038089E" w:rsidRPr="00996617">
        <w:rPr>
          <w:sz w:val="24"/>
          <w:szCs w:val="24"/>
          <w:lang w:val="en"/>
        </w:rPr>
        <w:t>cost analysis</w:t>
      </w:r>
    </w:p>
    <w:p w:rsidR="00DA2FF5" w:rsidRPr="006D2E2E" w:rsidRDefault="00DA2FF5" w:rsidP="00A313A1">
      <w:pPr>
        <w:numPr>
          <w:ilvl w:val="0"/>
          <w:numId w:val="11"/>
        </w:numPr>
        <w:spacing w:after="240"/>
        <w:ind w:left="274" w:hanging="274"/>
        <w:jc w:val="both"/>
        <w:rPr>
          <w:sz w:val="24"/>
          <w:szCs w:val="24"/>
        </w:rPr>
      </w:pPr>
      <w:r w:rsidRPr="006D2E2E">
        <w:rPr>
          <w:sz w:val="24"/>
          <w:szCs w:val="24"/>
          <w:lang w:val="en"/>
        </w:rPr>
        <w:t xml:space="preserve">Document findings of study and prepare recommendations </w:t>
      </w:r>
      <w:r w:rsidR="00B46730">
        <w:rPr>
          <w:sz w:val="24"/>
          <w:szCs w:val="24"/>
          <w:lang w:val="en"/>
        </w:rPr>
        <w:t>Training and Development</w:t>
      </w:r>
      <w:r w:rsidR="009F1401">
        <w:rPr>
          <w:sz w:val="24"/>
          <w:szCs w:val="24"/>
          <w:lang w:val="en"/>
        </w:rPr>
        <w:t xml:space="preserve"> solutions</w:t>
      </w:r>
    </w:p>
    <w:p w:rsidR="00954142" w:rsidRPr="002001C1" w:rsidRDefault="004E1628" w:rsidP="00CD1926">
      <w:pPr>
        <w:tabs>
          <w:tab w:val="left" w:pos="2160"/>
          <w:tab w:val="left" w:pos="5760"/>
          <w:tab w:val="left" w:pos="9000"/>
          <w:tab w:val="left" w:pos="9360"/>
        </w:tabs>
        <w:spacing w:after="60"/>
        <w:ind w:left="720" w:hanging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Nov 2003-Apr 2006</w:t>
      </w:r>
      <w:r w:rsidR="00954142" w:rsidRPr="007713F5">
        <w:rPr>
          <w:b/>
          <w:sz w:val="24"/>
          <w:szCs w:val="24"/>
        </w:rPr>
        <w:t>:</w:t>
      </w:r>
      <w:r w:rsidR="00954142" w:rsidRPr="007713F5">
        <w:rPr>
          <w:b/>
          <w:sz w:val="24"/>
          <w:szCs w:val="24"/>
        </w:rPr>
        <w:tab/>
      </w:r>
      <w:r w:rsidR="00176A47">
        <w:rPr>
          <w:b/>
          <w:sz w:val="24"/>
          <w:szCs w:val="24"/>
        </w:rPr>
        <w:t xml:space="preserve">Director of </w:t>
      </w:r>
      <w:r w:rsidR="00C45801">
        <w:rPr>
          <w:b/>
          <w:sz w:val="24"/>
          <w:szCs w:val="24"/>
        </w:rPr>
        <w:t>Training/</w:t>
      </w:r>
      <w:r w:rsidR="00176A47">
        <w:rPr>
          <w:b/>
          <w:sz w:val="24"/>
          <w:szCs w:val="24"/>
        </w:rPr>
        <w:t>Development</w:t>
      </w:r>
      <w:r w:rsidR="00954142">
        <w:rPr>
          <w:b/>
          <w:sz w:val="24"/>
          <w:szCs w:val="24"/>
        </w:rPr>
        <w:t>-</w:t>
      </w:r>
      <w:r w:rsidR="00E22FAE">
        <w:rPr>
          <w:b/>
          <w:sz w:val="24"/>
          <w:szCs w:val="24"/>
        </w:rPr>
        <w:tab/>
      </w:r>
      <w:r w:rsidR="00176A47">
        <w:rPr>
          <w:b/>
          <w:sz w:val="24"/>
          <w:szCs w:val="24"/>
        </w:rPr>
        <w:t xml:space="preserve">                   </w:t>
      </w:r>
      <w:r w:rsidR="00FB68B5" w:rsidRPr="00C36768">
        <w:rPr>
          <w:b/>
          <w:sz w:val="24"/>
          <w:szCs w:val="24"/>
        </w:rPr>
        <w:t>Western Plains</w:t>
      </w:r>
      <w:r w:rsidR="00C36768">
        <w:rPr>
          <w:b/>
          <w:sz w:val="24"/>
          <w:szCs w:val="24"/>
        </w:rPr>
        <w:t>-</w:t>
      </w:r>
      <w:r w:rsidR="00163742">
        <w:rPr>
          <w:b/>
          <w:sz w:val="24"/>
          <w:szCs w:val="24"/>
        </w:rPr>
        <w:tab/>
      </w:r>
      <w:r w:rsidR="00E22FAE">
        <w:rPr>
          <w:b/>
          <w:sz w:val="24"/>
          <w:szCs w:val="24"/>
        </w:rPr>
        <w:t xml:space="preserve">OKC, </w:t>
      </w:r>
      <w:r w:rsidR="00954142">
        <w:rPr>
          <w:b/>
          <w:sz w:val="24"/>
          <w:szCs w:val="24"/>
        </w:rPr>
        <w:t>OK:</w:t>
      </w:r>
    </w:p>
    <w:p w:rsidR="00285BD7" w:rsidRDefault="002C4E95" w:rsidP="00BA779A">
      <w:pPr>
        <w:numPr>
          <w:ilvl w:val="0"/>
          <w:numId w:val="11"/>
        </w:numPr>
        <w:ind w:left="274" w:hanging="274"/>
        <w:jc w:val="both"/>
        <w:rPr>
          <w:sz w:val="24"/>
          <w:szCs w:val="24"/>
        </w:rPr>
      </w:pPr>
      <w:r w:rsidRPr="00375D32">
        <w:rPr>
          <w:sz w:val="24"/>
          <w:szCs w:val="24"/>
        </w:rPr>
        <w:t xml:space="preserve">Create corporate </w:t>
      </w:r>
      <w:r w:rsidR="008F5CCC" w:rsidRPr="00375D32">
        <w:rPr>
          <w:sz w:val="24"/>
          <w:szCs w:val="24"/>
        </w:rPr>
        <w:t xml:space="preserve">policies, procedures, strategic plans </w:t>
      </w:r>
      <w:r w:rsidR="0051320B">
        <w:rPr>
          <w:sz w:val="24"/>
          <w:szCs w:val="24"/>
        </w:rPr>
        <w:t xml:space="preserve">that </w:t>
      </w:r>
      <w:r w:rsidR="00375D32">
        <w:rPr>
          <w:sz w:val="24"/>
          <w:szCs w:val="24"/>
        </w:rPr>
        <w:t>m</w:t>
      </w:r>
      <w:r w:rsidR="00214B2A" w:rsidRPr="00375D32">
        <w:rPr>
          <w:sz w:val="24"/>
          <w:szCs w:val="24"/>
        </w:rPr>
        <w:t xml:space="preserve">aximize </w:t>
      </w:r>
      <w:r w:rsidR="000B45CF" w:rsidRPr="00375D32">
        <w:rPr>
          <w:sz w:val="24"/>
          <w:szCs w:val="24"/>
        </w:rPr>
        <w:t>resources</w:t>
      </w:r>
      <w:r w:rsidR="00375D32">
        <w:rPr>
          <w:sz w:val="24"/>
          <w:szCs w:val="24"/>
        </w:rPr>
        <w:t xml:space="preserve"> </w:t>
      </w:r>
      <w:r w:rsidR="00285BD7" w:rsidRPr="00375D32">
        <w:rPr>
          <w:sz w:val="24"/>
          <w:szCs w:val="24"/>
        </w:rPr>
        <w:t>and process improvement</w:t>
      </w:r>
      <w:r w:rsidR="005937B4">
        <w:rPr>
          <w:sz w:val="24"/>
          <w:szCs w:val="24"/>
        </w:rPr>
        <w:t>s</w:t>
      </w:r>
    </w:p>
    <w:p w:rsidR="00BA779A" w:rsidRPr="00375D32" w:rsidRDefault="00BA779A" w:rsidP="00BE0E23">
      <w:pPr>
        <w:numPr>
          <w:ilvl w:val="0"/>
          <w:numId w:val="11"/>
        </w:numPr>
        <w:spacing w:after="240"/>
        <w:ind w:left="274" w:hanging="274"/>
        <w:jc w:val="both"/>
        <w:rPr>
          <w:sz w:val="24"/>
          <w:szCs w:val="24"/>
        </w:rPr>
      </w:pPr>
      <w:r>
        <w:rPr>
          <w:sz w:val="24"/>
          <w:szCs w:val="24"/>
        </w:rPr>
        <w:t>Manage the innovation process for ideas from internal and external stakeholders to develop new products and services</w:t>
      </w:r>
      <w:r w:rsidR="006C139B">
        <w:rPr>
          <w:sz w:val="24"/>
          <w:szCs w:val="24"/>
        </w:rPr>
        <w:t xml:space="preserve"> for a Behavioral Health company</w:t>
      </w:r>
    </w:p>
    <w:p w:rsidR="003D5AB6" w:rsidRPr="0029644B" w:rsidRDefault="00EC0CF6" w:rsidP="00CD1926">
      <w:pPr>
        <w:tabs>
          <w:tab w:val="left" w:pos="2160"/>
          <w:tab w:val="left" w:pos="5850"/>
          <w:tab w:val="left" w:pos="8640"/>
          <w:tab w:val="left" w:pos="9000"/>
        </w:tabs>
        <w:spacing w:after="60"/>
        <w:ind w:left="720" w:hanging="720"/>
        <w:jc w:val="both"/>
        <w:rPr>
          <w:b/>
          <w:sz w:val="24"/>
          <w:szCs w:val="24"/>
        </w:rPr>
      </w:pPr>
      <w:r w:rsidRPr="0029644B">
        <w:rPr>
          <w:b/>
          <w:sz w:val="24"/>
          <w:szCs w:val="24"/>
        </w:rPr>
        <w:t>Oct 1998</w:t>
      </w:r>
      <w:r w:rsidR="003D5AB6" w:rsidRPr="0029644B">
        <w:rPr>
          <w:b/>
          <w:sz w:val="24"/>
          <w:szCs w:val="24"/>
        </w:rPr>
        <w:t>-</w:t>
      </w:r>
      <w:r w:rsidRPr="0029644B">
        <w:rPr>
          <w:b/>
          <w:sz w:val="24"/>
          <w:szCs w:val="24"/>
        </w:rPr>
        <w:t>Nov 2003</w:t>
      </w:r>
      <w:r w:rsidR="003D5AB6" w:rsidRPr="0029644B">
        <w:rPr>
          <w:b/>
          <w:sz w:val="24"/>
          <w:szCs w:val="24"/>
        </w:rPr>
        <w:t>:</w:t>
      </w:r>
      <w:r w:rsidR="003D5AB6" w:rsidRPr="0029644B">
        <w:rPr>
          <w:b/>
          <w:sz w:val="24"/>
          <w:szCs w:val="24"/>
        </w:rPr>
        <w:tab/>
      </w:r>
      <w:r w:rsidR="002A6417" w:rsidRPr="0029644B">
        <w:rPr>
          <w:b/>
          <w:sz w:val="24"/>
          <w:szCs w:val="24"/>
        </w:rPr>
        <w:t>Owner/Operator-</w:t>
      </w:r>
      <w:r w:rsidR="002A6417" w:rsidRPr="0029644B">
        <w:rPr>
          <w:b/>
          <w:sz w:val="24"/>
          <w:szCs w:val="24"/>
        </w:rPr>
        <w:tab/>
      </w:r>
      <w:r w:rsidR="00176A47">
        <w:rPr>
          <w:b/>
          <w:sz w:val="24"/>
          <w:szCs w:val="24"/>
        </w:rPr>
        <w:t xml:space="preserve">        </w:t>
      </w:r>
      <w:proofErr w:type="spellStart"/>
      <w:r w:rsidR="002A6417" w:rsidRPr="0029644B">
        <w:rPr>
          <w:b/>
          <w:sz w:val="24"/>
          <w:szCs w:val="24"/>
        </w:rPr>
        <w:t>Seinclair</w:t>
      </w:r>
      <w:proofErr w:type="spellEnd"/>
      <w:r w:rsidR="002A6417" w:rsidRPr="0029644B">
        <w:rPr>
          <w:b/>
          <w:sz w:val="24"/>
          <w:szCs w:val="24"/>
        </w:rPr>
        <w:t xml:space="preserve"> Productions-</w:t>
      </w:r>
      <w:r w:rsidR="002A6417" w:rsidRPr="0029644B">
        <w:rPr>
          <w:b/>
          <w:sz w:val="24"/>
          <w:szCs w:val="24"/>
        </w:rPr>
        <w:tab/>
      </w:r>
      <w:r w:rsidR="005417EB">
        <w:rPr>
          <w:b/>
          <w:sz w:val="24"/>
          <w:szCs w:val="24"/>
        </w:rPr>
        <w:tab/>
      </w:r>
      <w:r w:rsidR="002A6417" w:rsidRPr="0029644B">
        <w:rPr>
          <w:b/>
          <w:sz w:val="24"/>
          <w:szCs w:val="24"/>
        </w:rPr>
        <w:t>IL, CA, OK</w:t>
      </w:r>
      <w:r w:rsidR="003D5AB6" w:rsidRPr="0029644B">
        <w:rPr>
          <w:b/>
          <w:sz w:val="24"/>
          <w:szCs w:val="24"/>
        </w:rPr>
        <w:t>:</w:t>
      </w:r>
    </w:p>
    <w:p w:rsidR="004C1526" w:rsidRDefault="00954301" w:rsidP="00302AD8">
      <w:pPr>
        <w:numPr>
          <w:ilvl w:val="0"/>
          <w:numId w:val="11"/>
        </w:numPr>
        <w:spacing w:after="30"/>
        <w:ind w:left="274" w:hanging="27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Conduct </w:t>
      </w:r>
      <w:r w:rsidR="000B45CF" w:rsidRPr="00166F64">
        <w:rPr>
          <w:sz w:val="24"/>
          <w:szCs w:val="24"/>
        </w:rPr>
        <w:t>organi</w:t>
      </w:r>
      <w:r>
        <w:rPr>
          <w:sz w:val="24"/>
          <w:szCs w:val="24"/>
        </w:rPr>
        <w:t>zat</w:t>
      </w:r>
      <w:r w:rsidR="0007726E">
        <w:rPr>
          <w:sz w:val="24"/>
          <w:szCs w:val="24"/>
        </w:rPr>
        <w:t xml:space="preserve">ional analysis and </w:t>
      </w:r>
      <w:r w:rsidR="00AD4264">
        <w:rPr>
          <w:sz w:val="24"/>
          <w:szCs w:val="24"/>
        </w:rPr>
        <w:t>structure</w:t>
      </w:r>
      <w:r w:rsidR="00AD4264" w:rsidRPr="00166F64">
        <w:rPr>
          <w:sz w:val="24"/>
          <w:szCs w:val="24"/>
        </w:rPr>
        <w:t xml:space="preserve"> </w:t>
      </w:r>
      <w:r w:rsidRPr="00166F64">
        <w:rPr>
          <w:sz w:val="24"/>
          <w:szCs w:val="24"/>
        </w:rPr>
        <w:t xml:space="preserve">strategic marketing </w:t>
      </w:r>
      <w:r>
        <w:rPr>
          <w:sz w:val="24"/>
          <w:szCs w:val="24"/>
        </w:rPr>
        <w:t>plans</w:t>
      </w:r>
    </w:p>
    <w:p w:rsidR="00913658" w:rsidRPr="00E334A4" w:rsidRDefault="002A6CB6" w:rsidP="00BE0E23">
      <w:pPr>
        <w:numPr>
          <w:ilvl w:val="0"/>
          <w:numId w:val="11"/>
        </w:numPr>
        <w:spacing w:after="240"/>
        <w:ind w:left="274" w:hanging="27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Develop </w:t>
      </w:r>
      <w:r w:rsidR="00C04404">
        <w:rPr>
          <w:sz w:val="24"/>
          <w:szCs w:val="24"/>
        </w:rPr>
        <w:t>p</w:t>
      </w:r>
      <w:r w:rsidR="000B45CF" w:rsidRPr="00913658">
        <w:rPr>
          <w:sz w:val="24"/>
          <w:szCs w:val="24"/>
        </w:rPr>
        <w:t xml:space="preserve">roduction </w:t>
      </w:r>
      <w:r w:rsidR="00BA779A">
        <w:rPr>
          <w:sz w:val="24"/>
          <w:szCs w:val="24"/>
        </w:rPr>
        <w:t xml:space="preserve">and project </w:t>
      </w:r>
      <w:r w:rsidR="00C04404">
        <w:rPr>
          <w:sz w:val="24"/>
          <w:szCs w:val="24"/>
        </w:rPr>
        <w:t>s</w:t>
      </w:r>
      <w:r>
        <w:rPr>
          <w:sz w:val="24"/>
          <w:szCs w:val="24"/>
        </w:rPr>
        <w:t xml:space="preserve">chedules, </w:t>
      </w:r>
      <w:r w:rsidR="00C04404">
        <w:rPr>
          <w:sz w:val="24"/>
          <w:szCs w:val="24"/>
        </w:rPr>
        <w:t>a</w:t>
      </w:r>
      <w:r>
        <w:rPr>
          <w:sz w:val="24"/>
          <w:szCs w:val="24"/>
        </w:rPr>
        <w:t xml:space="preserve">llocate </w:t>
      </w:r>
      <w:r w:rsidR="00C04404">
        <w:rPr>
          <w:sz w:val="24"/>
          <w:szCs w:val="24"/>
        </w:rPr>
        <w:t>r</w:t>
      </w:r>
      <w:r w:rsidR="000B45CF" w:rsidRPr="00913658">
        <w:rPr>
          <w:sz w:val="24"/>
          <w:szCs w:val="24"/>
        </w:rPr>
        <w:t>esources</w:t>
      </w:r>
      <w:r>
        <w:rPr>
          <w:sz w:val="24"/>
          <w:szCs w:val="24"/>
        </w:rPr>
        <w:t xml:space="preserve">, and supervise </w:t>
      </w:r>
      <w:r w:rsidR="00C04404">
        <w:rPr>
          <w:sz w:val="24"/>
          <w:szCs w:val="24"/>
        </w:rPr>
        <w:t>w</w:t>
      </w:r>
      <w:r w:rsidR="00C04404" w:rsidRPr="00913658">
        <w:rPr>
          <w:sz w:val="24"/>
          <w:szCs w:val="24"/>
        </w:rPr>
        <w:t xml:space="preserve">ork </w:t>
      </w:r>
      <w:r w:rsidR="00C04404">
        <w:rPr>
          <w:sz w:val="24"/>
          <w:szCs w:val="24"/>
        </w:rPr>
        <w:t>g</w:t>
      </w:r>
      <w:r w:rsidR="00C04404" w:rsidRPr="00913658">
        <w:rPr>
          <w:sz w:val="24"/>
          <w:szCs w:val="24"/>
        </w:rPr>
        <w:t xml:space="preserve">roups and </w:t>
      </w:r>
      <w:r w:rsidR="009F1401">
        <w:rPr>
          <w:sz w:val="24"/>
          <w:szCs w:val="24"/>
        </w:rPr>
        <w:t>sales</w:t>
      </w:r>
      <w:r w:rsidR="00C04404" w:rsidRPr="00913658">
        <w:rPr>
          <w:sz w:val="24"/>
          <w:szCs w:val="24"/>
        </w:rPr>
        <w:t xml:space="preserve"> </w:t>
      </w:r>
      <w:r w:rsidR="00C04404">
        <w:rPr>
          <w:sz w:val="24"/>
          <w:szCs w:val="24"/>
        </w:rPr>
        <w:t>t</w:t>
      </w:r>
      <w:r w:rsidR="00C04404" w:rsidRPr="00913658">
        <w:rPr>
          <w:sz w:val="24"/>
          <w:szCs w:val="24"/>
        </w:rPr>
        <w:t>eams</w:t>
      </w:r>
    </w:p>
    <w:p w:rsidR="008B4E38" w:rsidRPr="00295DF0" w:rsidRDefault="008B4E38" w:rsidP="00977740">
      <w:pPr>
        <w:spacing w:after="120"/>
        <w:jc w:val="center"/>
        <w:rPr>
          <w:b/>
          <w:sz w:val="28"/>
          <w:szCs w:val="28"/>
          <w:u w:val="single"/>
        </w:rPr>
      </w:pPr>
      <w:r w:rsidRPr="00295DF0">
        <w:rPr>
          <w:b/>
          <w:sz w:val="28"/>
          <w:szCs w:val="28"/>
          <w:u w:val="single"/>
        </w:rPr>
        <w:t>EDUCATION</w:t>
      </w:r>
    </w:p>
    <w:p w:rsidR="00D33525" w:rsidRDefault="00900555" w:rsidP="00C935B7">
      <w:pPr>
        <w:pStyle w:val="BodyTextIndent"/>
        <w:numPr>
          <w:ilvl w:val="0"/>
          <w:numId w:val="11"/>
        </w:numPr>
        <w:spacing w:after="0"/>
        <w:ind w:left="274" w:hanging="274"/>
        <w:jc w:val="both"/>
        <w:rPr>
          <w:sz w:val="24"/>
          <w:szCs w:val="24"/>
        </w:rPr>
      </w:pPr>
      <w:r w:rsidRPr="0011686B">
        <w:rPr>
          <w:sz w:val="24"/>
          <w:szCs w:val="24"/>
        </w:rPr>
        <w:t xml:space="preserve">Doctorate in </w:t>
      </w:r>
      <w:r w:rsidR="00906C9F">
        <w:rPr>
          <w:sz w:val="24"/>
          <w:szCs w:val="24"/>
        </w:rPr>
        <w:t>Behavior/</w:t>
      </w:r>
      <w:r w:rsidR="00B46730">
        <w:rPr>
          <w:sz w:val="24"/>
          <w:szCs w:val="24"/>
        </w:rPr>
        <w:t>Management</w:t>
      </w:r>
      <w:r w:rsidR="000C0DD2">
        <w:rPr>
          <w:sz w:val="24"/>
          <w:szCs w:val="24"/>
        </w:rPr>
        <w:t>:</w:t>
      </w:r>
      <w:r w:rsidR="004B1658">
        <w:rPr>
          <w:sz w:val="24"/>
          <w:szCs w:val="24"/>
        </w:rPr>
        <w:tab/>
      </w:r>
      <w:r w:rsidR="00906C9F">
        <w:rPr>
          <w:sz w:val="24"/>
          <w:szCs w:val="24"/>
        </w:rPr>
        <w:tab/>
      </w:r>
      <w:r w:rsidR="00906C9F">
        <w:rPr>
          <w:sz w:val="24"/>
          <w:szCs w:val="24"/>
        </w:rPr>
        <w:tab/>
      </w:r>
      <w:r w:rsidR="00906C9F">
        <w:rPr>
          <w:sz w:val="24"/>
          <w:szCs w:val="24"/>
        </w:rPr>
        <w:tab/>
      </w:r>
      <w:bookmarkStart w:id="0" w:name="_GoBack"/>
      <w:bookmarkEnd w:id="0"/>
      <w:r w:rsidRPr="0011686B">
        <w:rPr>
          <w:sz w:val="24"/>
          <w:szCs w:val="24"/>
        </w:rPr>
        <w:t>Arizona State</w:t>
      </w:r>
      <w:r w:rsidR="004B1658">
        <w:rPr>
          <w:sz w:val="24"/>
          <w:szCs w:val="24"/>
        </w:rPr>
        <w:t xml:space="preserve"> University</w:t>
      </w:r>
      <w:r w:rsidR="004B1658">
        <w:rPr>
          <w:sz w:val="24"/>
          <w:szCs w:val="24"/>
        </w:rPr>
        <w:tab/>
      </w:r>
      <w:r w:rsidR="00626ACA">
        <w:rPr>
          <w:sz w:val="24"/>
          <w:szCs w:val="24"/>
        </w:rPr>
        <w:tab/>
      </w:r>
      <w:r w:rsidR="00626ACA">
        <w:rPr>
          <w:sz w:val="24"/>
          <w:szCs w:val="24"/>
        </w:rPr>
        <w:tab/>
      </w:r>
      <w:r w:rsidR="00626ACA">
        <w:rPr>
          <w:sz w:val="24"/>
          <w:szCs w:val="24"/>
        </w:rPr>
        <w:tab/>
      </w:r>
      <w:r w:rsidR="00626ACA">
        <w:rPr>
          <w:sz w:val="24"/>
          <w:szCs w:val="24"/>
        </w:rPr>
        <w:tab/>
      </w:r>
      <w:r w:rsidR="00B46730">
        <w:rPr>
          <w:sz w:val="24"/>
          <w:szCs w:val="24"/>
        </w:rPr>
        <w:t>Aug 2014</w:t>
      </w:r>
      <w:r w:rsidR="009636A8">
        <w:rPr>
          <w:sz w:val="24"/>
          <w:szCs w:val="24"/>
        </w:rPr>
        <w:t xml:space="preserve"> </w:t>
      </w:r>
      <w:r w:rsidR="004E577D">
        <w:rPr>
          <w:sz w:val="24"/>
          <w:szCs w:val="24"/>
        </w:rPr>
        <w:t>graduation</w:t>
      </w:r>
    </w:p>
    <w:p w:rsidR="00900555" w:rsidRPr="00D33525" w:rsidRDefault="00900555" w:rsidP="00C935B7">
      <w:pPr>
        <w:pStyle w:val="BodyTextIndent"/>
        <w:numPr>
          <w:ilvl w:val="0"/>
          <w:numId w:val="11"/>
        </w:numPr>
        <w:spacing w:after="0"/>
        <w:ind w:left="274" w:hanging="274"/>
        <w:jc w:val="both"/>
        <w:rPr>
          <w:sz w:val="24"/>
          <w:szCs w:val="24"/>
        </w:rPr>
      </w:pPr>
      <w:r w:rsidRPr="00D33525">
        <w:rPr>
          <w:sz w:val="24"/>
          <w:szCs w:val="24"/>
        </w:rPr>
        <w:t xml:space="preserve">Master of Arts in </w:t>
      </w:r>
      <w:r w:rsidR="00B06F31">
        <w:rPr>
          <w:sz w:val="24"/>
          <w:szCs w:val="24"/>
        </w:rPr>
        <w:t>Systems Theory</w:t>
      </w:r>
      <w:r w:rsidR="009A2BED">
        <w:rPr>
          <w:sz w:val="24"/>
          <w:szCs w:val="24"/>
        </w:rPr>
        <w:t>:</w:t>
      </w:r>
      <w:r w:rsidR="009A2BED">
        <w:rPr>
          <w:sz w:val="24"/>
          <w:szCs w:val="24"/>
        </w:rPr>
        <w:tab/>
      </w:r>
      <w:r w:rsidR="00B06F31">
        <w:rPr>
          <w:sz w:val="24"/>
          <w:szCs w:val="24"/>
        </w:rPr>
        <w:tab/>
      </w:r>
      <w:r w:rsidR="00B06F31">
        <w:rPr>
          <w:sz w:val="24"/>
          <w:szCs w:val="24"/>
        </w:rPr>
        <w:tab/>
      </w:r>
      <w:r w:rsidR="00B06F31">
        <w:rPr>
          <w:sz w:val="24"/>
          <w:szCs w:val="24"/>
        </w:rPr>
        <w:tab/>
      </w:r>
      <w:r w:rsidR="00B06F31">
        <w:rPr>
          <w:sz w:val="24"/>
          <w:szCs w:val="24"/>
        </w:rPr>
        <w:tab/>
      </w:r>
      <w:r w:rsidRPr="00D33525">
        <w:rPr>
          <w:sz w:val="24"/>
          <w:szCs w:val="24"/>
        </w:rPr>
        <w:t>Southern Nazarene University</w:t>
      </w:r>
      <w:r w:rsidR="00B06F31">
        <w:rPr>
          <w:sz w:val="24"/>
          <w:szCs w:val="24"/>
        </w:rPr>
        <w:tab/>
      </w:r>
      <w:r w:rsidR="00626ACA">
        <w:rPr>
          <w:sz w:val="24"/>
          <w:szCs w:val="24"/>
        </w:rPr>
        <w:tab/>
      </w:r>
      <w:r w:rsidR="00626ACA">
        <w:rPr>
          <w:sz w:val="24"/>
          <w:szCs w:val="24"/>
        </w:rPr>
        <w:tab/>
      </w:r>
      <w:r w:rsidR="00D33525" w:rsidRPr="00D33525">
        <w:rPr>
          <w:sz w:val="24"/>
          <w:szCs w:val="24"/>
        </w:rPr>
        <w:t>Dec. 2002</w:t>
      </w:r>
    </w:p>
    <w:p w:rsidR="00900555" w:rsidRPr="00243EA4" w:rsidRDefault="00900555" w:rsidP="00B06F31">
      <w:pPr>
        <w:pStyle w:val="Achievement"/>
        <w:numPr>
          <w:ilvl w:val="0"/>
          <w:numId w:val="11"/>
        </w:numPr>
        <w:spacing w:after="240"/>
        <w:ind w:left="0" w:firstLine="0"/>
        <w:rPr>
          <w:rFonts w:ascii="Times New Roman" w:hAnsi="Times New Roman"/>
          <w:sz w:val="24"/>
          <w:szCs w:val="24"/>
        </w:rPr>
      </w:pPr>
      <w:r w:rsidRPr="004F4799">
        <w:rPr>
          <w:rFonts w:ascii="Times New Roman" w:hAnsi="Times New Roman"/>
          <w:sz w:val="24"/>
          <w:szCs w:val="24"/>
        </w:rPr>
        <w:t>Bachelor of</w:t>
      </w:r>
      <w:r w:rsidR="0080401D">
        <w:rPr>
          <w:rFonts w:ascii="Times New Roman" w:hAnsi="Times New Roman"/>
          <w:sz w:val="24"/>
          <w:szCs w:val="24"/>
        </w:rPr>
        <w:t xml:space="preserve"> Science in Mass Communications:</w:t>
      </w:r>
      <w:r w:rsidR="0080401D">
        <w:rPr>
          <w:rFonts w:ascii="Times New Roman" w:hAnsi="Times New Roman"/>
          <w:sz w:val="24"/>
          <w:szCs w:val="24"/>
        </w:rPr>
        <w:tab/>
      </w:r>
      <w:r w:rsidR="0080401D">
        <w:rPr>
          <w:rFonts w:ascii="Times New Roman" w:hAnsi="Times New Roman"/>
          <w:sz w:val="24"/>
          <w:szCs w:val="24"/>
        </w:rPr>
        <w:tab/>
      </w:r>
      <w:r w:rsidRPr="00243EA4">
        <w:rPr>
          <w:rFonts w:ascii="Times New Roman" w:hAnsi="Times New Roman"/>
          <w:sz w:val="24"/>
          <w:szCs w:val="24"/>
        </w:rPr>
        <w:t>Oklahoma Christian University</w:t>
      </w:r>
      <w:r w:rsidR="0080401D">
        <w:rPr>
          <w:rFonts w:ascii="Times New Roman" w:hAnsi="Times New Roman"/>
          <w:sz w:val="24"/>
          <w:szCs w:val="24"/>
        </w:rPr>
        <w:tab/>
      </w:r>
      <w:r w:rsidR="0080401D">
        <w:rPr>
          <w:rFonts w:ascii="Times New Roman" w:hAnsi="Times New Roman"/>
          <w:sz w:val="24"/>
          <w:szCs w:val="24"/>
        </w:rPr>
        <w:tab/>
      </w:r>
      <w:r w:rsidR="0080401D">
        <w:rPr>
          <w:rFonts w:ascii="Times New Roman" w:hAnsi="Times New Roman"/>
          <w:sz w:val="24"/>
          <w:szCs w:val="24"/>
        </w:rPr>
        <w:tab/>
      </w:r>
      <w:r w:rsidR="00B06F31">
        <w:rPr>
          <w:rFonts w:ascii="Times New Roman" w:hAnsi="Times New Roman"/>
          <w:sz w:val="24"/>
          <w:szCs w:val="24"/>
        </w:rPr>
        <w:tab/>
      </w:r>
      <w:r w:rsidR="00815E94">
        <w:rPr>
          <w:rFonts w:ascii="Times New Roman" w:hAnsi="Times New Roman"/>
          <w:sz w:val="24"/>
          <w:szCs w:val="24"/>
        </w:rPr>
        <w:t>Aug. 1998</w:t>
      </w:r>
    </w:p>
    <w:p w:rsidR="000B45CF" w:rsidRPr="00B76503" w:rsidRDefault="00D47DF1" w:rsidP="00977740">
      <w:pPr>
        <w:spacing w:after="12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CERTIFICATIONS</w:t>
      </w:r>
      <w:r w:rsidR="00B06F31">
        <w:rPr>
          <w:b/>
          <w:sz w:val="28"/>
          <w:szCs w:val="28"/>
          <w:u w:val="single"/>
        </w:rPr>
        <w:t xml:space="preserve"> and PROFESSIONAL SKILLS</w:t>
      </w:r>
    </w:p>
    <w:p w:rsidR="006C139B" w:rsidRDefault="006C139B" w:rsidP="00B06F31">
      <w:pPr>
        <w:pStyle w:val="BodyText"/>
        <w:tabs>
          <w:tab w:val="left" w:pos="5760"/>
        </w:tabs>
        <w:spacing w:after="0"/>
        <w:ind w:left="720" w:hanging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Licensed Professional Counselor = LPC, #3455, Oklahoma</w:t>
      </w:r>
    </w:p>
    <w:p w:rsidR="00B06F31" w:rsidRPr="00B06F31" w:rsidRDefault="00EF1FE5" w:rsidP="00B06F31">
      <w:pPr>
        <w:pStyle w:val="BodyText"/>
        <w:tabs>
          <w:tab w:val="left" w:pos="5760"/>
        </w:tabs>
        <w:spacing w:after="0"/>
        <w:ind w:left="720" w:hanging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ASTD – National and Local IL member</w:t>
      </w:r>
    </w:p>
    <w:p w:rsidR="00B06F31" w:rsidRPr="00B06F31" w:rsidRDefault="00B06F31" w:rsidP="00B06F31">
      <w:pPr>
        <w:pStyle w:val="BodyText"/>
        <w:tabs>
          <w:tab w:val="left" w:pos="5760"/>
        </w:tabs>
        <w:spacing w:after="0"/>
        <w:ind w:left="720" w:hanging="720"/>
        <w:rPr>
          <w:sz w:val="24"/>
          <w:szCs w:val="24"/>
        </w:rPr>
      </w:pPr>
      <w:r w:rsidRPr="00B06F31">
        <w:rPr>
          <w:sz w:val="24"/>
          <w:szCs w:val="24"/>
        </w:rPr>
        <w:t>Certified by True Colors in Leadership Training and Development</w:t>
      </w:r>
    </w:p>
    <w:p w:rsidR="00B06F31" w:rsidRPr="00B06F31" w:rsidRDefault="00B06F31" w:rsidP="00B06F31">
      <w:pPr>
        <w:pStyle w:val="BodyText"/>
        <w:tabs>
          <w:tab w:val="left" w:pos="5760"/>
        </w:tabs>
        <w:spacing w:after="0"/>
        <w:ind w:left="720" w:hanging="720"/>
        <w:rPr>
          <w:rStyle w:val="apple-style-span"/>
          <w:bCs/>
          <w:color w:val="000000"/>
          <w:sz w:val="24"/>
          <w:szCs w:val="24"/>
        </w:rPr>
      </w:pPr>
      <w:r w:rsidRPr="00B06F31">
        <w:rPr>
          <w:sz w:val="24"/>
          <w:szCs w:val="24"/>
        </w:rPr>
        <w:t>Certified</w:t>
      </w:r>
      <w:r w:rsidRPr="00B06F31">
        <w:rPr>
          <w:rStyle w:val="apple-style-span"/>
          <w:bCs/>
          <w:color w:val="000000"/>
          <w:sz w:val="24"/>
          <w:szCs w:val="24"/>
        </w:rPr>
        <w:t xml:space="preserve"> in Myers-Briggs Type Indicators</w:t>
      </w:r>
    </w:p>
    <w:p w:rsidR="00B06F31" w:rsidRPr="00B06F31" w:rsidRDefault="00B06F31" w:rsidP="00B06F31">
      <w:pPr>
        <w:pStyle w:val="BodyText"/>
        <w:tabs>
          <w:tab w:val="left" w:pos="5760"/>
        </w:tabs>
        <w:spacing w:after="0"/>
        <w:ind w:left="720" w:hanging="720"/>
        <w:rPr>
          <w:rStyle w:val="apple-style-span"/>
          <w:bCs/>
          <w:color w:val="000000"/>
          <w:sz w:val="24"/>
          <w:szCs w:val="24"/>
        </w:rPr>
      </w:pPr>
      <w:r w:rsidRPr="00B06F31">
        <w:rPr>
          <w:rStyle w:val="apple-style-span"/>
          <w:bCs/>
          <w:color w:val="000000"/>
          <w:sz w:val="24"/>
          <w:szCs w:val="24"/>
        </w:rPr>
        <w:t xml:space="preserve">Lean </w:t>
      </w:r>
      <w:r w:rsidR="0047525E" w:rsidRPr="00B06F31">
        <w:rPr>
          <w:rStyle w:val="apple-style-span"/>
          <w:bCs/>
          <w:color w:val="000000"/>
          <w:sz w:val="24"/>
          <w:szCs w:val="24"/>
        </w:rPr>
        <w:t>Manufacturing</w:t>
      </w:r>
    </w:p>
    <w:p w:rsidR="00B06F31" w:rsidRPr="00B06F31" w:rsidRDefault="00B06F31" w:rsidP="00B06F31">
      <w:pPr>
        <w:pStyle w:val="BodyText"/>
        <w:tabs>
          <w:tab w:val="left" w:pos="5760"/>
        </w:tabs>
        <w:spacing w:after="0"/>
        <w:ind w:left="720" w:hanging="720"/>
        <w:rPr>
          <w:rStyle w:val="apple-style-span"/>
          <w:bCs/>
          <w:color w:val="000000"/>
          <w:sz w:val="24"/>
          <w:szCs w:val="24"/>
        </w:rPr>
      </w:pPr>
      <w:r w:rsidRPr="00B06F31">
        <w:rPr>
          <w:rStyle w:val="apple-style-span"/>
          <w:bCs/>
          <w:color w:val="000000"/>
          <w:sz w:val="24"/>
          <w:szCs w:val="24"/>
        </w:rPr>
        <w:t>Six-Sigma</w:t>
      </w:r>
    </w:p>
    <w:p w:rsidR="00B06F31" w:rsidRPr="00B06F31" w:rsidRDefault="00B06F31" w:rsidP="00B06F31">
      <w:pPr>
        <w:pStyle w:val="BodyText"/>
        <w:tabs>
          <w:tab w:val="left" w:pos="5760"/>
        </w:tabs>
        <w:spacing w:after="0"/>
        <w:ind w:left="720" w:hanging="720"/>
        <w:rPr>
          <w:b/>
          <w:bCs/>
          <w:color w:val="000000"/>
          <w:sz w:val="24"/>
          <w:szCs w:val="24"/>
        </w:rPr>
      </w:pPr>
      <w:r w:rsidRPr="00B06F31">
        <w:rPr>
          <w:rStyle w:val="Emphasis"/>
          <w:b w:val="0"/>
          <w:color w:val="222222"/>
          <w:sz w:val="24"/>
          <w:szCs w:val="24"/>
        </w:rPr>
        <w:t>Project Management Planning - PMP</w:t>
      </w:r>
    </w:p>
    <w:p w:rsidR="000B45CF" w:rsidRPr="004A7A5E" w:rsidRDefault="000B45CF" w:rsidP="004A7A5E">
      <w:pPr>
        <w:pStyle w:val="BodyText"/>
        <w:tabs>
          <w:tab w:val="left" w:pos="5760"/>
        </w:tabs>
        <w:spacing w:after="0"/>
        <w:ind w:left="720" w:hanging="720"/>
        <w:rPr>
          <w:bCs/>
          <w:color w:val="000000"/>
          <w:sz w:val="24"/>
          <w:szCs w:val="24"/>
        </w:rPr>
      </w:pPr>
    </w:p>
    <w:sectPr w:rsidR="000B45CF" w:rsidRPr="004A7A5E" w:rsidSect="008C2725">
      <w:headerReference w:type="default" r:id="rId8"/>
      <w:type w:val="continuous"/>
      <w:pgSz w:w="12240" w:h="15840"/>
      <w:pgMar w:top="450" w:right="720" w:bottom="270" w:left="720" w:header="36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B0F" w:rsidRDefault="00267B0F">
      <w:r>
        <w:separator/>
      </w:r>
    </w:p>
  </w:endnote>
  <w:endnote w:type="continuationSeparator" w:id="0">
    <w:p w:rsidR="00267B0F" w:rsidRDefault="00267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B0F" w:rsidRDefault="00267B0F">
      <w:r>
        <w:separator/>
      </w:r>
    </w:p>
  </w:footnote>
  <w:footnote w:type="continuationSeparator" w:id="0">
    <w:p w:rsidR="00267B0F" w:rsidRDefault="00267B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0D0E" w:rsidRDefault="00310D0E" w:rsidP="00E25DEF">
    <w:pPr>
      <w:rPr>
        <w:b/>
        <w:i/>
        <w:sz w:val="16"/>
      </w:rPr>
    </w:pPr>
  </w:p>
  <w:p w:rsidR="00310D0E" w:rsidRPr="009913E1" w:rsidRDefault="002F0D49" w:rsidP="009913E1">
    <w:pPr>
      <w:jc w:val="center"/>
      <w:rPr>
        <w:i/>
        <w:sz w:val="24"/>
        <w:szCs w:val="24"/>
      </w:rPr>
    </w:pPr>
    <w:r>
      <w:rPr>
        <w:i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5309235</wp:posOffset>
              </wp:positionH>
              <wp:positionV relativeFrom="paragraph">
                <wp:posOffset>-114300</wp:posOffset>
              </wp:positionV>
              <wp:extent cx="1714500" cy="571500"/>
              <wp:effectExtent l="0" t="0" r="0" b="0"/>
              <wp:wrapNone/>
              <wp:docPr id="5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723420" w:rsidRPr="00480C28" w:rsidRDefault="00723420" w:rsidP="00723420">
                          <w:pPr>
                            <w:rPr>
                              <w:i/>
                            </w:rPr>
                          </w:pPr>
                          <w:proofErr w:type="gramStart"/>
                          <w:r w:rsidRPr="00480C28">
                            <w:rPr>
                              <w:i/>
                            </w:rPr>
                            <w:t>Analytical...</w:t>
                          </w:r>
                          <w:proofErr w:type="gramEnd"/>
                        </w:p>
                        <w:p w:rsidR="00723420" w:rsidRPr="00480C28" w:rsidRDefault="00723420" w:rsidP="00723420">
                          <w:pPr>
                            <w:rPr>
                              <w:i/>
                            </w:rPr>
                          </w:pPr>
                          <w:r w:rsidRPr="00480C28">
                            <w:rPr>
                              <w:i/>
                            </w:rPr>
                            <w:tab/>
                            <w:t>Visionary...</w:t>
                          </w:r>
                        </w:p>
                        <w:p w:rsidR="00310D0E" w:rsidRPr="00480C28" w:rsidRDefault="00723420" w:rsidP="00723420">
                          <w:pPr>
                            <w:ind w:firstLine="288"/>
                            <w:rPr>
                              <w:i/>
                            </w:rPr>
                          </w:pPr>
                          <w:r w:rsidRPr="00480C28">
                            <w:rPr>
                              <w:i/>
                            </w:rPr>
                            <w:tab/>
                            <w:t>Creative...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7" type="#_x0000_t202" style="position:absolute;left:0;text-align:left;margin-left:418.05pt;margin-top:-9pt;width:135pt;height: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" filled="f" stroked="f">
              <v:textbox>
                <w:txbxContent>
                  <w:p w:rsidR="00723420" w:rsidRPr="00480C28" w:rsidRDefault="00723420" w:rsidP="00723420">
                    <w:pPr>
                      <w:rPr>
                        <w:i/>
                      </w:rPr>
                    </w:pPr>
                    <w:r w:rsidRPr="00480C28">
                      <w:rPr>
                        <w:i/>
                      </w:rPr>
                      <w:t>Analytical...</w:t>
                    </w:r>
                  </w:p>
                  <w:p w:rsidR="00723420" w:rsidRPr="00480C28" w:rsidRDefault="00723420" w:rsidP="00723420">
                    <w:pPr>
                      <w:rPr>
                        <w:i/>
                      </w:rPr>
                    </w:pPr>
                    <w:r w:rsidRPr="00480C28">
                      <w:rPr>
                        <w:i/>
                      </w:rPr>
                      <w:tab/>
                      <w:t>Visionary...</w:t>
                    </w:r>
                  </w:p>
                  <w:p w:rsidR="00310D0E" w:rsidRPr="00480C28" w:rsidRDefault="00723420" w:rsidP="00723420">
                    <w:pPr>
                      <w:ind w:firstLine="288"/>
                      <w:rPr>
                        <w:i/>
                      </w:rPr>
                    </w:pPr>
                    <w:r w:rsidRPr="00480C28">
                      <w:rPr>
                        <w:i/>
                      </w:rPr>
                      <w:tab/>
                      <w:t>Creative...</w:t>
                    </w:r>
                  </w:p>
                </w:txbxContent>
              </v:textbox>
            </v:shape>
          </w:pict>
        </mc:Fallback>
      </mc:AlternateContent>
    </w:r>
    <w:r w:rsidR="006063C8">
      <w:rPr>
        <w:i/>
        <w:sz w:val="24"/>
        <w:szCs w:val="24"/>
      </w:rPr>
      <w:t>Résumé of Brandon Wardell, MA, NCC, LPC</w:t>
    </w:r>
  </w:p>
  <w:p w:rsidR="00310D0E" w:rsidRDefault="002F0D49" w:rsidP="001C4867">
    <w:pPr>
      <w:jc w:val="center"/>
      <w:rPr>
        <w:i/>
        <w:sz w:val="24"/>
        <w:szCs w:val="24"/>
      </w:rPr>
    </w:pPr>
    <w:r>
      <w:rPr>
        <w:i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-62865</wp:posOffset>
              </wp:positionH>
              <wp:positionV relativeFrom="paragraph">
                <wp:posOffset>167640</wp:posOffset>
              </wp:positionV>
              <wp:extent cx="7658100" cy="0"/>
              <wp:effectExtent l="0" t="0" r="0" b="0"/>
              <wp:wrapNone/>
              <wp:docPr id="4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658100" cy="0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0829FA6F" id="Line 2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13.2pt" to="598.0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" stroked="f"/>
          </w:pict>
        </mc:Fallback>
      </mc:AlternateContent>
    </w:r>
    <w:r>
      <w:rPr>
        <w:i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-62865</wp:posOffset>
              </wp:positionH>
              <wp:positionV relativeFrom="paragraph">
                <wp:posOffset>167640</wp:posOffset>
              </wp:positionV>
              <wp:extent cx="1714500" cy="0"/>
              <wp:effectExtent l="0" t="0" r="0" b="0"/>
              <wp:wrapNone/>
              <wp:docPr id="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14500" cy="0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51F0EA3F" id="Line 1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13.2pt" to="130.0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" stroked="f"/>
          </w:pict>
        </mc:Fallback>
      </mc:AlternateContent>
    </w:r>
    <w:r>
      <w:rPr>
        <w:i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51435</wp:posOffset>
              </wp:positionH>
              <wp:positionV relativeFrom="paragraph">
                <wp:posOffset>167640</wp:posOffset>
              </wp:positionV>
              <wp:extent cx="7543800" cy="0"/>
              <wp:effectExtent l="0" t="0" r="0" b="0"/>
              <wp:wrapNone/>
              <wp:docPr id="2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7A4EB93C" id="Line 18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05pt,13.2pt" to="598.0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" stroked="f"/>
          </w:pict>
        </mc:Fallback>
      </mc:AlternateContent>
    </w:r>
    <w:r w:rsidR="00310D0E" w:rsidRPr="009913E1">
      <w:rPr>
        <w:i/>
        <w:sz w:val="24"/>
        <w:szCs w:val="24"/>
      </w:rPr>
      <w:tab/>
      <w:t>Page 2 of 2</w:t>
    </w:r>
  </w:p>
  <w:p w:rsidR="00310D0E" w:rsidRPr="005942D1" w:rsidRDefault="002F0D49" w:rsidP="009913E1">
    <w:pPr>
      <w:jc w:val="both"/>
      <w:rPr>
        <w:sz w:val="24"/>
        <w:szCs w:val="24"/>
      </w:rPr>
    </w:pP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-520065</wp:posOffset>
              </wp:positionH>
              <wp:positionV relativeFrom="paragraph">
                <wp:posOffset>106680</wp:posOffset>
              </wp:positionV>
              <wp:extent cx="7772400" cy="0"/>
              <wp:effectExtent l="0" t="0" r="0" b="0"/>
              <wp:wrapNone/>
              <wp:docPr id="1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4D7CA74D" id="Line 2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0.95pt,8.4pt" to="571.0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84F46"/>
    <w:multiLevelType w:val="hybridMultilevel"/>
    <w:tmpl w:val="DC181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103B0A"/>
    <w:multiLevelType w:val="multilevel"/>
    <w:tmpl w:val="5EC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0F2C0D"/>
    <w:multiLevelType w:val="hybridMultilevel"/>
    <w:tmpl w:val="3B42ACA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AE0B0B"/>
    <w:multiLevelType w:val="hybridMultilevel"/>
    <w:tmpl w:val="BC64E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4B628A"/>
    <w:multiLevelType w:val="hybridMultilevel"/>
    <w:tmpl w:val="7E948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CC61684">
      <w:numFmt w:val="bullet"/>
      <w:lvlText w:val="•"/>
      <w:lvlJc w:val="left"/>
      <w:pPr>
        <w:ind w:left="1800" w:hanging="72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4831E88"/>
    <w:multiLevelType w:val="hybridMultilevel"/>
    <w:tmpl w:val="EAC2A54E"/>
    <w:lvl w:ilvl="0" w:tplc="C384436C"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6">
    <w:nsid w:val="1D341279"/>
    <w:multiLevelType w:val="hybridMultilevel"/>
    <w:tmpl w:val="CC36BB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90188E"/>
    <w:multiLevelType w:val="hybridMultilevel"/>
    <w:tmpl w:val="2ADE099E"/>
    <w:lvl w:ilvl="0" w:tplc="E040B556">
      <w:start w:val="1984"/>
      <w:numFmt w:val="decimal"/>
      <w:lvlText w:val="%1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0296E16"/>
    <w:multiLevelType w:val="hybridMultilevel"/>
    <w:tmpl w:val="02501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1CC365B"/>
    <w:multiLevelType w:val="hybridMultilevel"/>
    <w:tmpl w:val="F9A4C38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0590765"/>
    <w:multiLevelType w:val="multilevel"/>
    <w:tmpl w:val="9AA2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2B6003"/>
    <w:multiLevelType w:val="hybridMultilevel"/>
    <w:tmpl w:val="18AE160A"/>
    <w:lvl w:ilvl="0" w:tplc="1C241A7A">
      <w:start w:val="21"/>
      <w:numFmt w:val="bullet"/>
      <w:lvlText w:val=""/>
      <w:lvlJc w:val="left"/>
      <w:pPr>
        <w:tabs>
          <w:tab w:val="num" w:pos="2667"/>
        </w:tabs>
        <w:ind w:left="2667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387"/>
        </w:tabs>
        <w:ind w:left="3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07"/>
        </w:tabs>
        <w:ind w:left="4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27"/>
        </w:tabs>
        <w:ind w:left="4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47"/>
        </w:tabs>
        <w:ind w:left="5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267"/>
        </w:tabs>
        <w:ind w:left="6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987"/>
        </w:tabs>
        <w:ind w:left="6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07"/>
        </w:tabs>
        <w:ind w:left="7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27"/>
        </w:tabs>
        <w:ind w:left="8427" w:hanging="360"/>
      </w:pPr>
      <w:rPr>
        <w:rFonts w:ascii="Wingdings" w:hAnsi="Wingdings" w:hint="default"/>
      </w:rPr>
    </w:lvl>
  </w:abstractNum>
  <w:abstractNum w:abstractNumId="12">
    <w:nsid w:val="39E30887"/>
    <w:multiLevelType w:val="hybridMultilevel"/>
    <w:tmpl w:val="9138BB7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>
    <w:nsid w:val="4CB6230E"/>
    <w:multiLevelType w:val="hybridMultilevel"/>
    <w:tmpl w:val="31702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C71DF1"/>
    <w:multiLevelType w:val="hybridMultilevel"/>
    <w:tmpl w:val="8D5ED2EC"/>
    <w:lvl w:ilvl="0" w:tplc="39B085E2"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5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6">
    <w:nsid w:val="6F9A2A70"/>
    <w:multiLevelType w:val="hybridMultilevel"/>
    <w:tmpl w:val="E8F80224"/>
    <w:lvl w:ilvl="0" w:tplc="5E0A190A"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984"/>
        </w:tabs>
        <w:ind w:left="6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04"/>
        </w:tabs>
        <w:ind w:left="7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24"/>
        </w:tabs>
        <w:ind w:left="8424" w:hanging="360"/>
      </w:pPr>
      <w:rPr>
        <w:rFonts w:ascii="Wingdings" w:hAnsi="Wingdings" w:hint="default"/>
      </w:rPr>
    </w:lvl>
  </w:abstractNum>
  <w:abstractNum w:abstractNumId="17">
    <w:nsid w:val="74D60EB5"/>
    <w:multiLevelType w:val="hybridMultilevel"/>
    <w:tmpl w:val="D96EFD9C"/>
    <w:lvl w:ilvl="0" w:tplc="BB482DAE">
      <w:start w:val="21"/>
      <w:numFmt w:val="bullet"/>
      <w:lvlText w:val=""/>
      <w:lvlJc w:val="left"/>
      <w:pPr>
        <w:tabs>
          <w:tab w:val="num" w:pos="2667"/>
        </w:tabs>
        <w:ind w:left="266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387"/>
        </w:tabs>
        <w:ind w:left="3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07"/>
        </w:tabs>
        <w:ind w:left="4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27"/>
        </w:tabs>
        <w:ind w:left="4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47"/>
        </w:tabs>
        <w:ind w:left="5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267"/>
        </w:tabs>
        <w:ind w:left="6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987"/>
        </w:tabs>
        <w:ind w:left="6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07"/>
        </w:tabs>
        <w:ind w:left="7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27"/>
        </w:tabs>
        <w:ind w:left="8427" w:hanging="360"/>
      </w:pPr>
      <w:rPr>
        <w:rFonts w:ascii="Wingdings" w:hAnsi="Wingdings" w:hint="default"/>
      </w:rPr>
    </w:lvl>
  </w:abstractNum>
  <w:abstractNum w:abstractNumId="18">
    <w:nsid w:val="75643E6A"/>
    <w:multiLevelType w:val="multilevel"/>
    <w:tmpl w:val="4956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6"/>
  </w:num>
  <w:num w:numId="4">
    <w:abstractNumId w:val="17"/>
  </w:num>
  <w:num w:numId="5">
    <w:abstractNumId w:val="11"/>
  </w:num>
  <w:num w:numId="6">
    <w:abstractNumId w:val="18"/>
  </w:num>
  <w:num w:numId="7">
    <w:abstractNumId w:val="7"/>
  </w:num>
  <w:num w:numId="8">
    <w:abstractNumId w:val="1"/>
  </w:num>
  <w:num w:numId="9">
    <w:abstractNumId w:val="10"/>
  </w:num>
  <w:num w:numId="10">
    <w:abstractNumId w:val="13"/>
  </w:num>
  <w:num w:numId="11">
    <w:abstractNumId w:val="6"/>
  </w:num>
  <w:num w:numId="12">
    <w:abstractNumId w:val="4"/>
  </w:num>
  <w:num w:numId="13">
    <w:abstractNumId w:val="15"/>
  </w:num>
  <w:num w:numId="14">
    <w:abstractNumId w:val="2"/>
  </w:num>
  <w:num w:numId="15">
    <w:abstractNumId w:val="12"/>
  </w:num>
  <w:num w:numId="16">
    <w:abstractNumId w:val="3"/>
  </w:num>
  <w:num w:numId="17">
    <w:abstractNumId w:val="9"/>
  </w:num>
  <w:num w:numId="18">
    <w:abstractNumId w:val="0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activeWritingStyle w:appName="MSWord" w:lang="en-US" w:vendorID="64" w:dllVersion="131078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10241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46B"/>
    <w:rsid w:val="0000030D"/>
    <w:rsid w:val="000004F5"/>
    <w:rsid w:val="0000091C"/>
    <w:rsid w:val="000009E1"/>
    <w:rsid w:val="000019FE"/>
    <w:rsid w:val="00001CC7"/>
    <w:rsid w:val="000026A7"/>
    <w:rsid w:val="000026C5"/>
    <w:rsid w:val="00002A1F"/>
    <w:rsid w:val="00002E09"/>
    <w:rsid w:val="00002F6D"/>
    <w:rsid w:val="000032FC"/>
    <w:rsid w:val="0000363A"/>
    <w:rsid w:val="0000397F"/>
    <w:rsid w:val="00003EB7"/>
    <w:rsid w:val="0000404B"/>
    <w:rsid w:val="000042E5"/>
    <w:rsid w:val="00004452"/>
    <w:rsid w:val="0000446D"/>
    <w:rsid w:val="00004AC8"/>
    <w:rsid w:val="00004E9B"/>
    <w:rsid w:val="00005308"/>
    <w:rsid w:val="00005630"/>
    <w:rsid w:val="0000576F"/>
    <w:rsid w:val="00005BD3"/>
    <w:rsid w:val="00005C03"/>
    <w:rsid w:val="000061B9"/>
    <w:rsid w:val="00006210"/>
    <w:rsid w:val="0000658D"/>
    <w:rsid w:val="000065E7"/>
    <w:rsid w:val="00006A96"/>
    <w:rsid w:val="00006AEB"/>
    <w:rsid w:val="0000702B"/>
    <w:rsid w:val="0000752C"/>
    <w:rsid w:val="000075CC"/>
    <w:rsid w:val="0000774A"/>
    <w:rsid w:val="00007A3E"/>
    <w:rsid w:val="00010B6A"/>
    <w:rsid w:val="00010C67"/>
    <w:rsid w:val="00010E08"/>
    <w:rsid w:val="00010FD3"/>
    <w:rsid w:val="00011F58"/>
    <w:rsid w:val="00012766"/>
    <w:rsid w:val="00012855"/>
    <w:rsid w:val="00013197"/>
    <w:rsid w:val="0001342E"/>
    <w:rsid w:val="000138D3"/>
    <w:rsid w:val="000139BA"/>
    <w:rsid w:val="00013C43"/>
    <w:rsid w:val="00013E60"/>
    <w:rsid w:val="000140DB"/>
    <w:rsid w:val="00014511"/>
    <w:rsid w:val="00014A9E"/>
    <w:rsid w:val="000156B7"/>
    <w:rsid w:val="00015D35"/>
    <w:rsid w:val="000161C4"/>
    <w:rsid w:val="000165FB"/>
    <w:rsid w:val="000169EE"/>
    <w:rsid w:val="00016B30"/>
    <w:rsid w:val="00016DAC"/>
    <w:rsid w:val="00017193"/>
    <w:rsid w:val="000172F3"/>
    <w:rsid w:val="000177B9"/>
    <w:rsid w:val="000178B3"/>
    <w:rsid w:val="000200E1"/>
    <w:rsid w:val="0002092D"/>
    <w:rsid w:val="00020CE4"/>
    <w:rsid w:val="00020E0B"/>
    <w:rsid w:val="000217F0"/>
    <w:rsid w:val="00021CF5"/>
    <w:rsid w:val="00022680"/>
    <w:rsid w:val="00022786"/>
    <w:rsid w:val="00023B29"/>
    <w:rsid w:val="00024780"/>
    <w:rsid w:val="00024BD0"/>
    <w:rsid w:val="00024DE5"/>
    <w:rsid w:val="00025273"/>
    <w:rsid w:val="0002574C"/>
    <w:rsid w:val="0002657B"/>
    <w:rsid w:val="0002661A"/>
    <w:rsid w:val="00027D1E"/>
    <w:rsid w:val="00027FD0"/>
    <w:rsid w:val="00030128"/>
    <w:rsid w:val="000301A4"/>
    <w:rsid w:val="00030A93"/>
    <w:rsid w:val="00030F4D"/>
    <w:rsid w:val="0003116E"/>
    <w:rsid w:val="000314C7"/>
    <w:rsid w:val="00031802"/>
    <w:rsid w:val="00031A44"/>
    <w:rsid w:val="00031CCD"/>
    <w:rsid w:val="00031E19"/>
    <w:rsid w:val="00031FF3"/>
    <w:rsid w:val="00032619"/>
    <w:rsid w:val="00032976"/>
    <w:rsid w:val="00032D1A"/>
    <w:rsid w:val="00032F65"/>
    <w:rsid w:val="0003313F"/>
    <w:rsid w:val="000331C9"/>
    <w:rsid w:val="00033CD7"/>
    <w:rsid w:val="000340E8"/>
    <w:rsid w:val="0003410B"/>
    <w:rsid w:val="000346C5"/>
    <w:rsid w:val="000348A4"/>
    <w:rsid w:val="00034B01"/>
    <w:rsid w:val="00034F08"/>
    <w:rsid w:val="00035297"/>
    <w:rsid w:val="000352D7"/>
    <w:rsid w:val="000354E6"/>
    <w:rsid w:val="00035768"/>
    <w:rsid w:val="00035807"/>
    <w:rsid w:val="00035B7F"/>
    <w:rsid w:val="0003622D"/>
    <w:rsid w:val="0003661C"/>
    <w:rsid w:val="0003669E"/>
    <w:rsid w:val="0003687D"/>
    <w:rsid w:val="00036ECD"/>
    <w:rsid w:val="00037124"/>
    <w:rsid w:val="00037445"/>
    <w:rsid w:val="000379F6"/>
    <w:rsid w:val="00037C39"/>
    <w:rsid w:val="0004006E"/>
    <w:rsid w:val="00040126"/>
    <w:rsid w:val="00040510"/>
    <w:rsid w:val="00040890"/>
    <w:rsid w:val="000409DE"/>
    <w:rsid w:val="00040A22"/>
    <w:rsid w:val="00040B0A"/>
    <w:rsid w:val="00040C7E"/>
    <w:rsid w:val="000417F6"/>
    <w:rsid w:val="000419AB"/>
    <w:rsid w:val="00042261"/>
    <w:rsid w:val="00042A25"/>
    <w:rsid w:val="00042B51"/>
    <w:rsid w:val="00043085"/>
    <w:rsid w:val="00043BCB"/>
    <w:rsid w:val="00043D27"/>
    <w:rsid w:val="0004416E"/>
    <w:rsid w:val="00044B77"/>
    <w:rsid w:val="00044D36"/>
    <w:rsid w:val="0004548D"/>
    <w:rsid w:val="000456BD"/>
    <w:rsid w:val="0004628E"/>
    <w:rsid w:val="000465E7"/>
    <w:rsid w:val="00046A00"/>
    <w:rsid w:val="00046CBB"/>
    <w:rsid w:val="00046DE3"/>
    <w:rsid w:val="00046E0F"/>
    <w:rsid w:val="0004705E"/>
    <w:rsid w:val="000470A1"/>
    <w:rsid w:val="0004713D"/>
    <w:rsid w:val="0004749E"/>
    <w:rsid w:val="00047D81"/>
    <w:rsid w:val="000504D4"/>
    <w:rsid w:val="0005051F"/>
    <w:rsid w:val="000513A3"/>
    <w:rsid w:val="000515D3"/>
    <w:rsid w:val="00051BFA"/>
    <w:rsid w:val="00051C37"/>
    <w:rsid w:val="00051CA4"/>
    <w:rsid w:val="000520FC"/>
    <w:rsid w:val="00052861"/>
    <w:rsid w:val="00052E31"/>
    <w:rsid w:val="00052E9F"/>
    <w:rsid w:val="000536F6"/>
    <w:rsid w:val="000539B7"/>
    <w:rsid w:val="00053C16"/>
    <w:rsid w:val="00053CB7"/>
    <w:rsid w:val="00053E8B"/>
    <w:rsid w:val="00053F5A"/>
    <w:rsid w:val="00054128"/>
    <w:rsid w:val="00054582"/>
    <w:rsid w:val="000545AE"/>
    <w:rsid w:val="000552E9"/>
    <w:rsid w:val="00055460"/>
    <w:rsid w:val="000554A9"/>
    <w:rsid w:val="00055889"/>
    <w:rsid w:val="00055B45"/>
    <w:rsid w:val="00055CED"/>
    <w:rsid w:val="0005656C"/>
    <w:rsid w:val="00056641"/>
    <w:rsid w:val="00056ADE"/>
    <w:rsid w:val="000570FF"/>
    <w:rsid w:val="0005761D"/>
    <w:rsid w:val="00057EAC"/>
    <w:rsid w:val="0006032F"/>
    <w:rsid w:val="0006041A"/>
    <w:rsid w:val="0006045B"/>
    <w:rsid w:val="000605DB"/>
    <w:rsid w:val="0006095A"/>
    <w:rsid w:val="00060FDE"/>
    <w:rsid w:val="0006102B"/>
    <w:rsid w:val="000611F3"/>
    <w:rsid w:val="000613B9"/>
    <w:rsid w:val="000616D9"/>
    <w:rsid w:val="00061F14"/>
    <w:rsid w:val="00061FC7"/>
    <w:rsid w:val="000627B5"/>
    <w:rsid w:val="000627E6"/>
    <w:rsid w:val="00062F10"/>
    <w:rsid w:val="00063028"/>
    <w:rsid w:val="000630A5"/>
    <w:rsid w:val="0006310F"/>
    <w:rsid w:val="0006338B"/>
    <w:rsid w:val="000643CF"/>
    <w:rsid w:val="00064E79"/>
    <w:rsid w:val="0006560F"/>
    <w:rsid w:val="0006562E"/>
    <w:rsid w:val="00065927"/>
    <w:rsid w:val="00065D5C"/>
    <w:rsid w:val="00066C37"/>
    <w:rsid w:val="00067184"/>
    <w:rsid w:val="000672E5"/>
    <w:rsid w:val="00067C76"/>
    <w:rsid w:val="000705DF"/>
    <w:rsid w:val="00070693"/>
    <w:rsid w:val="0007085D"/>
    <w:rsid w:val="00071545"/>
    <w:rsid w:val="000719A8"/>
    <w:rsid w:val="00072A8D"/>
    <w:rsid w:val="00072DAD"/>
    <w:rsid w:val="00072E75"/>
    <w:rsid w:val="00072E79"/>
    <w:rsid w:val="0007326E"/>
    <w:rsid w:val="00073624"/>
    <w:rsid w:val="00073906"/>
    <w:rsid w:val="00074343"/>
    <w:rsid w:val="00074CD5"/>
    <w:rsid w:val="00074CF9"/>
    <w:rsid w:val="00074EB8"/>
    <w:rsid w:val="0007500E"/>
    <w:rsid w:val="00075040"/>
    <w:rsid w:val="00075850"/>
    <w:rsid w:val="00075884"/>
    <w:rsid w:val="00075D3C"/>
    <w:rsid w:val="00075EEA"/>
    <w:rsid w:val="0007630E"/>
    <w:rsid w:val="000763CA"/>
    <w:rsid w:val="00076500"/>
    <w:rsid w:val="0007726E"/>
    <w:rsid w:val="0007727C"/>
    <w:rsid w:val="00077932"/>
    <w:rsid w:val="00077BE4"/>
    <w:rsid w:val="000800DF"/>
    <w:rsid w:val="00080935"/>
    <w:rsid w:val="000812DF"/>
    <w:rsid w:val="00081952"/>
    <w:rsid w:val="000819DF"/>
    <w:rsid w:val="00081BFC"/>
    <w:rsid w:val="00083414"/>
    <w:rsid w:val="00083D90"/>
    <w:rsid w:val="000846F5"/>
    <w:rsid w:val="0008479C"/>
    <w:rsid w:val="00085322"/>
    <w:rsid w:val="00085794"/>
    <w:rsid w:val="000857DB"/>
    <w:rsid w:val="000860D5"/>
    <w:rsid w:val="00086226"/>
    <w:rsid w:val="000863BE"/>
    <w:rsid w:val="000866AC"/>
    <w:rsid w:val="000866F2"/>
    <w:rsid w:val="000869FE"/>
    <w:rsid w:val="00086C49"/>
    <w:rsid w:val="00086E6F"/>
    <w:rsid w:val="00086FBC"/>
    <w:rsid w:val="00087B0E"/>
    <w:rsid w:val="00087F27"/>
    <w:rsid w:val="00090808"/>
    <w:rsid w:val="00090C58"/>
    <w:rsid w:val="000911B9"/>
    <w:rsid w:val="0009125C"/>
    <w:rsid w:val="000912B8"/>
    <w:rsid w:val="00091DDD"/>
    <w:rsid w:val="00092165"/>
    <w:rsid w:val="0009227E"/>
    <w:rsid w:val="00092409"/>
    <w:rsid w:val="000928CE"/>
    <w:rsid w:val="00093012"/>
    <w:rsid w:val="00093B2A"/>
    <w:rsid w:val="00094A38"/>
    <w:rsid w:val="00094FCC"/>
    <w:rsid w:val="00095473"/>
    <w:rsid w:val="000955B1"/>
    <w:rsid w:val="00095671"/>
    <w:rsid w:val="00095A3F"/>
    <w:rsid w:val="00095C26"/>
    <w:rsid w:val="00096322"/>
    <w:rsid w:val="00096DF1"/>
    <w:rsid w:val="00096E5A"/>
    <w:rsid w:val="000973D4"/>
    <w:rsid w:val="000A0141"/>
    <w:rsid w:val="000A05C8"/>
    <w:rsid w:val="000A0929"/>
    <w:rsid w:val="000A0A13"/>
    <w:rsid w:val="000A0A60"/>
    <w:rsid w:val="000A0DCC"/>
    <w:rsid w:val="000A0E71"/>
    <w:rsid w:val="000A105A"/>
    <w:rsid w:val="000A127A"/>
    <w:rsid w:val="000A27CD"/>
    <w:rsid w:val="000A3103"/>
    <w:rsid w:val="000A399C"/>
    <w:rsid w:val="000A3A0B"/>
    <w:rsid w:val="000A3FAC"/>
    <w:rsid w:val="000A50A0"/>
    <w:rsid w:val="000A50CA"/>
    <w:rsid w:val="000A554B"/>
    <w:rsid w:val="000A5577"/>
    <w:rsid w:val="000A5F9A"/>
    <w:rsid w:val="000A6C85"/>
    <w:rsid w:val="000A7647"/>
    <w:rsid w:val="000A78C1"/>
    <w:rsid w:val="000A78F1"/>
    <w:rsid w:val="000A7C88"/>
    <w:rsid w:val="000A7ED0"/>
    <w:rsid w:val="000B00EF"/>
    <w:rsid w:val="000B0313"/>
    <w:rsid w:val="000B06B9"/>
    <w:rsid w:val="000B0AF9"/>
    <w:rsid w:val="000B0D96"/>
    <w:rsid w:val="000B0D97"/>
    <w:rsid w:val="000B0FF4"/>
    <w:rsid w:val="000B13CD"/>
    <w:rsid w:val="000B1446"/>
    <w:rsid w:val="000B1D7E"/>
    <w:rsid w:val="000B1E85"/>
    <w:rsid w:val="000B1ECA"/>
    <w:rsid w:val="000B2C32"/>
    <w:rsid w:val="000B313F"/>
    <w:rsid w:val="000B31D5"/>
    <w:rsid w:val="000B3746"/>
    <w:rsid w:val="000B4086"/>
    <w:rsid w:val="000B45CF"/>
    <w:rsid w:val="000B49BF"/>
    <w:rsid w:val="000B4A89"/>
    <w:rsid w:val="000B4DF2"/>
    <w:rsid w:val="000B5A09"/>
    <w:rsid w:val="000B5AF8"/>
    <w:rsid w:val="000B5C97"/>
    <w:rsid w:val="000B5D46"/>
    <w:rsid w:val="000B645D"/>
    <w:rsid w:val="000B65C3"/>
    <w:rsid w:val="000B6FE0"/>
    <w:rsid w:val="000B70A6"/>
    <w:rsid w:val="000B75C3"/>
    <w:rsid w:val="000B76A2"/>
    <w:rsid w:val="000B7944"/>
    <w:rsid w:val="000C035F"/>
    <w:rsid w:val="000C0456"/>
    <w:rsid w:val="000C0D59"/>
    <w:rsid w:val="000C0DD2"/>
    <w:rsid w:val="000C103A"/>
    <w:rsid w:val="000C12FD"/>
    <w:rsid w:val="000C19C8"/>
    <w:rsid w:val="000C1A86"/>
    <w:rsid w:val="000C1F8B"/>
    <w:rsid w:val="000C2095"/>
    <w:rsid w:val="000C268E"/>
    <w:rsid w:val="000C2D21"/>
    <w:rsid w:val="000C2D8D"/>
    <w:rsid w:val="000C2E43"/>
    <w:rsid w:val="000C329F"/>
    <w:rsid w:val="000C3567"/>
    <w:rsid w:val="000C3B4C"/>
    <w:rsid w:val="000C3F47"/>
    <w:rsid w:val="000C403C"/>
    <w:rsid w:val="000C41B5"/>
    <w:rsid w:val="000C4625"/>
    <w:rsid w:val="000C4790"/>
    <w:rsid w:val="000C49A9"/>
    <w:rsid w:val="000C4B15"/>
    <w:rsid w:val="000C4E7B"/>
    <w:rsid w:val="000C5FBE"/>
    <w:rsid w:val="000C615F"/>
    <w:rsid w:val="000C6279"/>
    <w:rsid w:val="000C6AE2"/>
    <w:rsid w:val="000C6DDF"/>
    <w:rsid w:val="000C774E"/>
    <w:rsid w:val="000C78FB"/>
    <w:rsid w:val="000C7998"/>
    <w:rsid w:val="000C7CF2"/>
    <w:rsid w:val="000D0338"/>
    <w:rsid w:val="000D0632"/>
    <w:rsid w:val="000D0685"/>
    <w:rsid w:val="000D0784"/>
    <w:rsid w:val="000D0A9A"/>
    <w:rsid w:val="000D0CAF"/>
    <w:rsid w:val="000D109C"/>
    <w:rsid w:val="000D1258"/>
    <w:rsid w:val="000D1504"/>
    <w:rsid w:val="000D1D01"/>
    <w:rsid w:val="000D1D77"/>
    <w:rsid w:val="000D2159"/>
    <w:rsid w:val="000D21C5"/>
    <w:rsid w:val="000D2608"/>
    <w:rsid w:val="000D2C5E"/>
    <w:rsid w:val="000D30BF"/>
    <w:rsid w:val="000D36A1"/>
    <w:rsid w:val="000D483C"/>
    <w:rsid w:val="000D4C18"/>
    <w:rsid w:val="000D4E3E"/>
    <w:rsid w:val="000D4FB0"/>
    <w:rsid w:val="000D54A7"/>
    <w:rsid w:val="000D5743"/>
    <w:rsid w:val="000D5A2E"/>
    <w:rsid w:val="000D5A55"/>
    <w:rsid w:val="000D5A8F"/>
    <w:rsid w:val="000D5E9E"/>
    <w:rsid w:val="000D62D4"/>
    <w:rsid w:val="000D6937"/>
    <w:rsid w:val="000D6A63"/>
    <w:rsid w:val="000D6B7C"/>
    <w:rsid w:val="000D6B9C"/>
    <w:rsid w:val="000D6F89"/>
    <w:rsid w:val="000D77A3"/>
    <w:rsid w:val="000D7A5B"/>
    <w:rsid w:val="000D7CB8"/>
    <w:rsid w:val="000E014E"/>
    <w:rsid w:val="000E02CA"/>
    <w:rsid w:val="000E05B7"/>
    <w:rsid w:val="000E085E"/>
    <w:rsid w:val="000E0E9D"/>
    <w:rsid w:val="000E1341"/>
    <w:rsid w:val="000E1871"/>
    <w:rsid w:val="000E188F"/>
    <w:rsid w:val="000E1C4E"/>
    <w:rsid w:val="000E393B"/>
    <w:rsid w:val="000E3A03"/>
    <w:rsid w:val="000E3C88"/>
    <w:rsid w:val="000E3E96"/>
    <w:rsid w:val="000E42D2"/>
    <w:rsid w:val="000E4310"/>
    <w:rsid w:val="000E4394"/>
    <w:rsid w:val="000E44A9"/>
    <w:rsid w:val="000E45BA"/>
    <w:rsid w:val="000E4D17"/>
    <w:rsid w:val="000E4DBA"/>
    <w:rsid w:val="000E4DC4"/>
    <w:rsid w:val="000E5282"/>
    <w:rsid w:val="000E57B2"/>
    <w:rsid w:val="000E599A"/>
    <w:rsid w:val="000E5A7A"/>
    <w:rsid w:val="000E6674"/>
    <w:rsid w:val="000E6680"/>
    <w:rsid w:val="000E6A82"/>
    <w:rsid w:val="000E6D8D"/>
    <w:rsid w:val="000E6E73"/>
    <w:rsid w:val="000E7A78"/>
    <w:rsid w:val="000E7CA7"/>
    <w:rsid w:val="000E7D0D"/>
    <w:rsid w:val="000F00AD"/>
    <w:rsid w:val="000F0454"/>
    <w:rsid w:val="000F0499"/>
    <w:rsid w:val="000F1101"/>
    <w:rsid w:val="000F121B"/>
    <w:rsid w:val="000F1539"/>
    <w:rsid w:val="000F1583"/>
    <w:rsid w:val="000F15B4"/>
    <w:rsid w:val="000F1CC4"/>
    <w:rsid w:val="000F21BC"/>
    <w:rsid w:val="000F27FC"/>
    <w:rsid w:val="000F2C14"/>
    <w:rsid w:val="000F3C3F"/>
    <w:rsid w:val="000F4171"/>
    <w:rsid w:val="000F42CC"/>
    <w:rsid w:val="000F438C"/>
    <w:rsid w:val="000F4DED"/>
    <w:rsid w:val="000F5178"/>
    <w:rsid w:val="000F5773"/>
    <w:rsid w:val="000F5BED"/>
    <w:rsid w:val="000F5BFF"/>
    <w:rsid w:val="000F5D19"/>
    <w:rsid w:val="000F5DF4"/>
    <w:rsid w:val="000F5F3F"/>
    <w:rsid w:val="000F625D"/>
    <w:rsid w:val="000F6AAF"/>
    <w:rsid w:val="000F731C"/>
    <w:rsid w:val="000F75DE"/>
    <w:rsid w:val="001001BA"/>
    <w:rsid w:val="001004B4"/>
    <w:rsid w:val="00100848"/>
    <w:rsid w:val="001012B2"/>
    <w:rsid w:val="0010146B"/>
    <w:rsid w:val="0010179B"/>
    <w:rsid w:val="00101B65"/>
    <w:rsid w:val="00101B6E"/>
    <w:rsid w:val="001020FF"/>
    <w:rsid w:val="00102A7E"/>
    <w:rsid w:val="0010339B"/>
    <w:rsid w:val="0010341E"/>
    <w:rsid w:val="00103461"/>
    <w:rsid w:val="001034DE"/>
    <w:rsid w:val="001039B5"/>
    <w:rsid w:val="00103A58"/>
    <w:rsid w:val="00104431"/>
    <w:rsid w:val="00104DFD"/>
    <w:rsid w:val="00104EB0"/>
    <w:rsid w:val="00104F1B"/>
    <w:rsid w:val="001057D0"/>
    <w:rsid w:val="00105A5F"/>
    <w:rsid w:val="00105E1A"/>
    <w:rsid w:val="00106804"/>
    <w:rsid w:val="00106D4F"/>
    <w:rsid w:val="00106E89"/>
    <w:rsid w:val="0010708B"/>
    <w:rsid w:val="00107102"/>
    <w:rsid w:val="00107511"/>
    <w:rsid w:val="001078E2"/>
    <w:rsid w:val="00107F2E"/>
    <w:rsid w:val="00110849"/>
    <w:rsid w:val="00110F1D"/>
    <w:rsid w:val="001113F3"/>
    <w:rsid w:val="00111414"/>
    <w:rsid w:val="0011142E"/>
    <w:rsid w:val="001119E7"/>
    <w:rsid w:val="001120EE"/>
    <w:rsid w:val="00112A60"/>
    <w:rsid w:val="00113041"/>
    <w:rsid w:val="001143BE"/>
    <w:rsid w:val="00114BF9"/>
    <w:rsid w:val="00115257"/>
    <w:rsid w:val="0011529D"/>
    <w:rsid w:val="00115467"/>
    <w:rsid w:val="0011548A"/>
    <w:rsid w:val="00115827"/>
    <w:rsid w:val="00115875"/>
    <w:rsid w:val="00115C8A"/>
    <w:rsid w:val="00115EE0"/>
    <w:rsid w:val="0011686B"/>
    <w:rsid w:val="0011698D"/>
    <w:rsid w:val="0011699B"/>
    <w:rsid w:val="00116AFF"/>
    <w:rsid w:val="00116CD8"/>
    <w:rsid w:val="00116E9F"/>
    <w:rsid w:val="00116EB4"/>
    <w:rsid w:val="00117048"/>
    <w:rsid w:val="00117FC0"/>
    <w:rsid w:val="0012013B"/>
    <w:rsid w:val="00120BA1"/>
    <w:rsid w:val="00121068"/>
    <w:rsid w:val="00121BC7"/>
    <w:rsid w:val="00121D03"/>
    <w:rsid w:val="001221FB"/>
    <w:rsid w:val="0012267B"/>
    <w:rsid w:val="0012276F"/>
    <w:rsid w:val="0012286B"/>
    <w:rsid w:val="00122E26"/>
    <w:rsid w:val="001235CE"/>
    <w:rsid w:val="001238B7"/>
    <w:rsid w:val="0012424E"/>
    <w:rsid w:val="00124921"/>
    <w:rsid w:val="00124C0F"/>
    <w:rsid w:val="00124CC3"/>
    <w:rsid w:val="00124F8D"/>
    <w:rsid w:val="001252BA"/>
    <w:rsid w:val="0012602C"/>
    <w:rsid w:val="001265B8"/>
    <w:rsid w:val="0012702B"/>
    <w:rsid w:val="0012760F"/>
    <w:rsid w:val="001276E6"/>
    <w:rsid w:val="001302DB"/>
    <w:rsid w:val="00130457"/>
    <w:rsid w:val="001307A4"/>
    <w:rsid w:val="00130810"/>
    <w:rsid w:val="001312CA"/>
    <w:rsid w:val="0013143C"/>
    <w:rsid w:val="00131D2E"/>
    <w:rsid w:val="001322D6"/>
    <w:rsid w:val="001327AA"/>
    <w:rsid w:val="00133590"/>
    <w:rsid w:val="001338F6"/>
    <w:rsid w:val="00133968"/>
    <w:rsid w:val="00133EFA"/>
    <w:rsid w:val="00135328"/>
    <w:rsid w:val="001358CB"/>
    <w:rsid w:val="00136427"/>
    <w:rsid w:val="00136666"/>
    <w:rsid w:val="001368FF"/>
    <w:rsid w:val="00136D2F"/>
    <w:rsid w:val="00137164"/>
    <w:rsid w:val="00137177"/>
    <w:rsid w:val="0013754F"/>
    <w:rsid w:val="001375A8"/>
    <w:rsid w:val="001378F6"/>
    <w:rsid w:val="00137D1F"/>
    <w:rsid w:val="00137D69"/>
    <w:rsid w:val="00140048"/>
    <w:rsid w:val="00140AF1"/>
    <w:rsid w:val="001412E3"/>
    <w:rsid w:val="00141E64"/>
    <w:rsid w:val="00142160"/>
    <w:rsid w:val="00142433"/>
    <w:rsid w:val="0014281F"/>
    <w:rsid w:val="001430A8"/>
    <w:rsid w:val="001432B7"/>
    <w:rsid w:val="00143691"/>
    <w:rsid w:val="0014402D"/>
    <w:rsid w:val="00144072"/>
    <w:rsid w:val="0014497B"/>
    <w:rsid w:val="00144B7E"/>
    <w:rsid w:val="00144C55"/>
    <w:rsid w:val="001453B4"/>
    <w:rsid w:val="00145826"/>
    <w:rsid w:val="0014585A"/>
    <w:rsid w:val="00145BFC"/>
    <w:rsid w:val="00145EC3"/>
    <w:rsid w:val="001461F1"/>
    <w:rsid w:val="00146B08"/>
    <w:rsid w:val="00146F3E"/>
    <w:rsid w:val="0014706C"/>
    <w:rsid w:val="00147BC1"/>
    <w:rsid w:val="00150914"/>
    <w:rsid w:val="0015105C"/>
    <w:rsid w:val="001526F7"/>
    <w:rsid w:val="001527A7"/>
    <w:rsid w:val="00152BC3"/>
    <w:rsid w:val="00153020"/>
    <w:rsid w:val="00153300"/>
    <w:rsid w:val="00153801"/>
    <w:rsid w:val="0015386C"/>
    <w:rsid w:val="00154340"/>
    <w:rsid w:val="00154B16"/>
    <w:rsid w:val="00154C43"/>
    <w:rsid w:val="00154E00"/>
    <w:rsid w:val="00154F40"/>
    <w:rsid w:val="00154F7E"/>
    <w:rsid w:val="001550B5"/>
    <w:rsid w:val="0015540C"/>
    <w:rsid w:val="00155D01"/>
    <w:rsid w:val="001561A1"/>
    <w:rsid w:val="001573A2"/>
    <w:rsid w:val="001575F9"/>
    <w:rsid w:val="00157B92"/>
    <w:rsid w:val="00157DE0"/>
    <w:rsid w:val="00157F3E"/>
    <w:rsid w:val="00160EC1"/>
    <w:rsid w:val="00161577"/>
    <w:rsid w:val="00161E71"/>
    <w:rsid w:val="00161F2B"/>
    <w:rsid w:val="00162176"/>
    <w:rsid w:val="001624B9"/>
    <w:rsid w:val="001628FB"/>
    <w:rsid w:val="00162C1F"/>
    <w:rsid w:val="00162EFB"/>
    <w:rsid w:val="001631E7"/>
    <w:rsid w:val="0016343D"/>
    <w:rsid w:val="00163482"/>
    <w:rsid w:val="00163601"/>
    <w:rsid w:val="00163742"/>
    <w:rsid w:val="0016380A"/>
    <w:rsid w:val="001639ED"/>
    <w:rsid w:val="00164204"/>
    <w:rsid w:val="00164244"/>
    <w:rsid w:val="001649BF"/>
    <w:rsid w:val="00165590"/>
    <w:rsid w:val="001659A2"/>
    <w:rsid w:val="00165FB5"/>
    <w:rsid w:val="0016640E"/>
    <w:rsid w:val="001667E4"/>
    <w:rsid w:val="001669FF"/>
    <w:rsid w:val="00166B2D"/>
    <w:rsid w:val="00166F2B"/>
    <w:rsid w:val="00166F64"/>
    <w:rsid w:val="00166FA5"/>
    <w:rsid w:val="001671D2"/>
    <w:rsid w:val="001671FA"/>
    <w:rsid w:val="00167464"/>
    <w:rsid w:val="00167508"/>
    <w:rsid w:val="00167D91"/>
    <w:rsid w:val="00167DA7"/>
    <w:rsid w:val="00167F7D"/>
    <w:rsid w:val="00170AD7"/>
    <w:rsid w:val="00170BE0"/>
    <w:rsid w:val="0017144F"/>
    <w:rsid w:val="00171C06"/>
    <w:rsid w:val="00171FFD"/>
    <w:rsid w:val="001728E3"/>
    <w:rsid w:val="00172A38"/>
    <w:rsid w:val="00172A42"/>
    <w:rsid w:val="00172C20"/>
    <w:rsid w:val="00173A50"/>
    <w:rsid w:val="00174276"/>
    <w:rsid w:val="00174348"/>
    <w:rsid w:val="00174470"/>
    <w:rsid w:val="00175A44"/>
    <w:rsid w:val="00175F98"/>
    <w:rsid w:val="00176A47"/>
    <w:rsid w:val="00176C7A"/>
    <w:rsid w:val="00176D4C"/>
    <w:rsid w:val="0017738B"/>
    <w:rsid w:val="0017758E"/>
    <w:rsid w:val="0017770B"/>
    <w:rsid w:val="0018006C"/>
    <w:rsid w:val="0018014D"/>
    <w:rsid w:val="00180598"/>
    <w:rsid w:val="0018095E"/>
    <w:rsid w:val="00180D58"/>
    <w:rsid w:val="0018147F"/>
    <w:rsid w:val="00181EB6"/>
    <w:rsid w:val="001820E1"/>
    <w:rsid w:val="00182208"/>
    <w:rsid w:val="00182DC5"/>
    <w:rsid w:val="00182EB3"/>
    <w:rsid w:val="00183195"/>
    <w:rsid w:val="0018327E"/>
    <w:rsid w:val="0018342D"/>
    <w:rsid w:val="00184331"/>
    <w:rsid w:val="0018445A"/>
    <w:rsid w:val="0018471B"/>
    <w:rsid w:val="00184956"/>
    <w:rsid w:val="00185155"/>
    <w:rsid w:val="0018528B"/>
    <w:rsid w:val="001857CC"/>
    <w:rsid w:val="00185EBA"/>
    <w:rsid w:val="00185F49"/>
    <w:rsid w:val="00186082"/>
    <w:rsid w:val="001862BA"/>
    <w:rsid w:val="00186575"/>
    <w:rsid w:val="001867C7"/>
    <w:rsid w:val="001867F8"/>
    <w:rsid w:val="00186E10"/>
    <w:rsid w:val="00186F79"/>
    <w:rsid w:val="001870ED"/>
    <w:rsid w:val="001873B4"/>
    <w:rsid w:val="001873BE"/>
    <w:rsid w:val="001877C7"/>
    <w:rsid w:val="00187949"/>
    <w:rsid w:val="001879A1"/>
    <w:rsid w:val="001879B6"/>
    <w:rsid w:val="00187EC3"/>
    <w:rsid w:val="001900CD"/>
    <w:rsid w:val="00190482"/>
    <w:rsid w:val="00190514"/>
    <w:rsid w:val="00190A89"/>
    <w:rsid w:val="00190C69"/>
    <w:rsid w:val="001911F8"/>
    <w:rsid w:val="00191626"/>
    <w:rsid w:val="00191883"/>
    <w:rsid w:val="001923F6"/>
    <w:rsid w:val="00192CDF"/>
    <w:rsid w:val="00192D7A"/>
    <w:rsid w:val="00192D9B"/>
    <w:rsid w:val="0019346E"/>
    <w:rsid w:val="001936D7"/>
    <w:rsid w:val="00193B2E"/>
    <w:rsid w:val="00194083"/>
    <w:rsid w:val="0019498A"/>
    <w:rsid w:val="00194D76"/>
    <w:rsid w:val="00194DFC"/>
    <w:rsid w:val="00195321"/>
    <w:rsid w:val="001954E6"/>
    <w:rsid w:val="00195FE4"/>
    <w:rsid w:val="0019629C"/>
    <w:rsid w:val="0019670E"/>
    <w:rsid w:val="00196785"/>
    <w:rsid w:val="001968D7"/>
    <w:rsid w:val="00197063"/>
    <w:rsid w:val="001970A3"/>
    <w:rsid w:val="001971FE"/>
    <w:rsid w:val="0019742F"/>
    <w:rsid w:val="00197655"/>
    <w:rsid w:val="001977A8"/>
    <w:rsid w:val="001979AC"/>
    <w:rsid w:val="001A0815"/>
    <w:rsid w:val="001A0D7A"/>
    <w:rsid w:val="001A1466"/>
    <w:rsid w:val="001A172D"/>
    <w:rsid w:val="001A1946"/>
    <w:rsid w:val="001A1D98"/>
    <w:rsid w:val="001A20C3"/>
    <w:rsid w:val="001A251F"/>
    <w:rsid w:val="001A26B2"/>
    <w:rsid w:val="001A37B3"/>
    <w:rsid w:val="001A408A"/>
    <w:rsid w:val="001A4364"/>
    <w:rsid w:val="001A49AF"/>
    <w:rsid w:val="001A4DDF"/>
    <w:rsid w:val="001A517F"/>
    <w:rsid w:val="001A5196"/>
    <w:rsid w:val="001A525E"/>
    <w:rsid w:val="001A57A4"/>
    <w:rsid w:val="001A5AFF"/>
    <w:rsid w:val="001A5B8F"/>
    <w:rsid w:val="001A60F8"/>
    <w:rsid w:val="001A63D2"/>
    <w:rsid w:val="001A65D9"/>
    <w:rsid w:val="001A6910"/>
    <w:rsid w:val="001A697D"/>
    <w:rsid w:val="001A6DE3"/>
    <w:rsid w:val="001A772B"/>
    <w:rsid w:val="001A7D1F"/>
    <w:rsid w:val="001B0069"/>
    <w:rsid w:val="001B0D5F"/>
    <w:rsid w:val="001B11E5"/>
    <w:rsid w:val="001B1D53"/>
    <w:rsid w:val="001B1F78"/>
    <w:rsid w:val="001B2004"/>
    <w:rsid w:val="001B208C"/>
    <w:rsid w:val="001B259B"/>
    <w:rsid w:val="001B28F9"/>
    <w:rsid w:val="001B29BC"/>
    <w:rsid w:val="001B3E8E"/>
    <w:rsid w:val="001B42BE"/>
    <w:rsid w:val="001B494C"/>
    <w:rsid w:val="001B4A79"/>
    <w:rsid w:val="001B4F30"/>
    <w:rsid w:val="001B5361"/>
    <w:rsid w:val="001B55E3"/>
    <w:rsid w:val="001B57AD"/>
    <w:rsid w:val="001B61EB"/>
    <w:rsid w:val="001B671B"/>
    <w:rsid w:val="001B6A38"/>
    <w:rsid w:val="001B7061"/>
    <w:rsid w:val="001B7B82"/>
    <w:rsid w:val="001C024B"/>
    <w:rsid w:val="001C0277"/>
    <w:rsid w:val="001C0664"/>
    <w:rsid w:val="001C11B3"/>
    <w:rsid w:val="001C160E"/>
    <w:rsid w:val="001C19F3"/>
    <w:rsid w:val="001C1F15"/>
    <w:rsid w:val="001C1F23"/>
    <w:rsid w:val="001C2CE9"/>
    <w:rsid w:val="001C35E7"/>
    <w:rsid w:val="001C421A"/>
    <w:rsid w:val="001C4867"/>
    <w:rsid w:val="001C55FB"/>
    <w:rsid w:val="001C5858"/>
    <w:rsid w:val="001C5884"/>
    <w:rsid w:val="001C59BD"/>
    <w:rsid w:val="001C5B66"/>
    <w:rsid w:val="001C5D0F"/>
    <w:rsid w:val="001C6902"/>
    <w:rsid w:val="001C6D76"/>
    <w:rsid w:val="001C6DA7"/>
    <w:rsid w:val="001C6DD5"/>
    <w:rsid w:val="001C7330"/>
    <w:rsid w:val="001D02E2"/>
    <w:rsid w:val="001D0D27"/>
    <w:rsid w:val="001D0D75"/>
    <w:rsid w:val="001D1067"/>
    <w:rsid w:val="001D126A"/>
    <w:rsid w:val="001D13F8"/>
    <w:rsid w:val="001D211F"/>
    <w:rsid w:val="001D2222"/>
    <w:rsid w:val="001D2844"/>
    <w:rsid w:val="001D2BCB"/>
    <w:rsid w:val="001D2FB6"/>
    <w:rsid w:val="001D36C6"/>
    <w:rsid w:val="001D3BEC"/>
    <w:rsid w:val="001D4513"/>
    <w:rsid w:val="001D48B9"/>
    <w:rsid w:val="001D4AB4"/>
    <w:rsid w:val="001D56F5"/>
    <w:rsid w:val="001D581B"/>
    <w:rsid w:val="001D5A87"/>
    <w:rsid w:val="001D5C81"/>
    <w:rsid w:val="001D5DF9"/>
    <w:rsid w:val="001D73EF"/>
    <w:rsid w:val="001D79FD"/>
    <w:rsid w:val="001D7E2E"/>
    <w:rsid w:val="001D7F02"/>
    <w:rsid w:val="001E0A50"/>
    <w:rsid w:val="001E0BEF"/>
    <w:rsid w:val="001E1659"/>
    <w:rsid w:val="001E19A0"/>
    <w:rsid w:val="001E1C27"/>
    <w:rsid w:val="001E1C64"/>
    <w:rsid w:val="001E2727"/>
    <w:rsid w:val="001E2F83"/>
    <w:rsid w:val="001E3477"/>
    <w:rsid w:val="001E3E8D"/>
    <w:rsid w:val="001E4192"/>
    <w:rsid w:val="001E4426"/>
    <w:rsid w:val="001E4692"/>
    <w:rsid w:val="001E471B"/>
    <w:rsid w:val="001E4C2C"/>
    <w:rsid w:val="001E4CF6"/>
    <w:rsid w:val="001E5609"/>
    <w:rsid w:val="001E59C0"/>
    <w:rsid w:val="001E5C60"/>
    <w:rsid w:val="001E75C9"/>
    <w:rsid w:val="001E7A47"/>
    <w:rsid w:val="001F041F"/>
    <w:rsid w:val="001F07A4"/>
    <w:rsid w:val="001F17A8"/>
    <w:rsid w:val="001F1F34"/>
    <w:rsid w:val="001F234A"/>
    <w:rsid w:val="001F2CA4"/>
    <w:rsid w:val="001F3500"/>
    <w:rsid w:val="001F360A"/>
    <w:rsid w:val="001F3A71"/>
    <w:rsid w:val="001F400D"/>
    <w:rsid w:val="001F437D"/>
    <w:rsid w:val="001F4492"/>
    <w:rsid w:val="001F476D"/>
    <w:rsid w:val="001F4875"/>
    <w:rsid w:val="001F4A19"/>
    <w:rsid w:val="001F528C"/>
    <w:rsid w:val="001F539A"/>
    <w:rsid w:val="001F6223"/>
    <w:rsid w:val="001F6331"/>
    <w:rsid w:val="001F6FEF"/>
    <w:rsid w:val="001F705F"/>
    <w:rsid w:val="001F72F4"/>
    <w:rsid w:val="001F7ED2"/>
    <w:rsid w:val="001F7EFA"/>
    <w:rsid w:val="001F7FF2"/>
    <w:rsid w:val="0020033B"/>
    <w:rsid w:val="00200342"/>
    <w:rsid w:val="00200AAE"/>
    <w:rsid w:val="00200C1D"/>
    <w:rsid w:val="00200D41"/>
    <w:rsid w:val="00200D62"/>
    <w:rsid w:val="00201642"/>
    <w:rsid w:val="00201823"/>
    <w:rsid w:val="002018FC"/>
    <w:rsid w:val="00202304"/>
    <w:rsid w:val="0020233D"/>
    <w:rsid w:val="0020256B"/>
    <w:rsid w:val="00202690"/>
    <w:rsid w:val="00202A55"/>
    <w:rsid w:val="00202EDF"/>
    <w:rsid w:val="00203A4B"/>
    <w:rsid w:val="00203A6C"/>
    <w:rsid w:val="00203CD5"/>
    <w:rsid w:val="00203CE8"/>
    <w:rsid w:val="00203D1D"/>
    <w:rsid w:val="00204276"/>
    <w:rsid w:val="002042FE"/>
    <w:rsid w:val="00204693"/>
    <w:rsid w:val="002048FC"/>
    <w:rsid w:val="00204D22"/>
    <w:rsid w:val="00205156"/>
    <w:rsid w:val="002052FC"/>
    <w:rsid w:val="0020611C"/>
    <w:rsid w:val="00206252"/>
    <w:rsid w:val="00206448"/>
    <w:rsid w:val="0020699D"/>
    <w:rsid w:val="00207194"/>
    <w:rsid w:val="00207379"/>
    <w:rsid w:val="002073E1"/>
    <w:rsid w:val="00207BD6"/>
    <w:rsid w:val="00207DF9"/>
    <w:rsid w:val="00207E3A"/>
    <w:rsid w:val="00207E3C"/>
    <w:rsid w:val="0021088C"/>
    <w:rsid w:val="00210BE1"/>
    <w:rsid w:val="002111CA"/>
    <w:rsid w:val="00211333"/>
    <w:rsid w:val="0021242A"/>
    <w:rsid w:val="002134C8"/>
    <w:rsid w:val="002137B1"/>
    <w:rsid w:val="002137FE"/>
    <w:rsid w:val="00213D33"/>
    <w:rsid w:val="00213FB4"/>
    <w:rsid w:val="002141E2"/>
    <w:rsid w:val="002142C0"/>
    <w:rsid w:val="00214861"/>
    <w:rsid w:val="00214B2A"/>
    <w:rsid w:val="00214D06"/>
    <w:rsid w:val="00214E6A"/>
    <w:rsid w:val="00214FD0"/>
    <w:rsid w:val="00215C3F"/>
    <w:rsid w:val="00215CCF"/>
    <w:rsid w:val="00216148"/>
    <w:rsid w:val="0021624F"/>
    <w:rsid w:val="0021666E"/>
    <w:rsid w:val="00216767"/>
    <w:rsid w:val="002168FD"/>
    <w:rsid w:val="00216A65"/>
    <w:rsid w:val="00216C20"/>
    <w:rsid w:val="002200FC"/>
    <w:rsid w:val="00220342"/>
    <w:rsid w:val="0022135A"/>
    <w:rsid w:val="0022138D"/>
    <w:rsid w:val="002215D3"/>
    <w:rsid w:val="00221884"/>
    <w:rsid w:val="00221A24"/>
    <w:rsid w:val="00221A37"/>
    <w:rsid w:val="00221EAA"/>
    <w:rsid w:val="00222149"/>
    <w:rsid w:val="0022260F"/>
    <w:rsid w:val="00224500"/>
    <w:rsid w:val="002247FC"/>
    <w:rsid w:val="00224B4B"/>
    <w:rsid w:val="00224E7C"/>
    <w:rsid w:val="002252BA"/>
    <w:rsid w:val="00225AE9"/>
    <w:rsid w:val="00225EEE"/>
    <w:rsid w:val="0022630C"/>
    <w:rsid w:val="002265BA"/>
    <w:rsid w:val="00226998"/>
    <w:rsid w:val="00226B7A"/>
    <w:rsid w:val="00226C68"/>
    <w:rsid w:val="002270FC"/>
    <w:rsid w:val="002277B6"/>
    <w:rsid w:val="002278DD"/>
    <w:rsid w:val="00227926"/>
    <w:rsid w:val="00227FE6"/>
    <w:rsid w:val="00231240"/>
    <w:rsid w:val="0023171C"/>
    <w:rsid w:val="002319B8"/>
    <w:rsid w:val="00231B23"/>
    <w:rsid w:val="00231B7E"/>
    <w:rsid w:val="00232312"/>
    <w:rsid w:val="002328DE"/>
    <w:rsid w:val="00233004"/>
    <w:rsid w:val="002330F0"/>
    <w:rsid w:val="002333E5"/>
    <w:rsid w:val="00233853"/>
    <w:rsid w:val="00233E17"/>
    <w:rsid w:val="00234657"/>
    <w:rsid w:val="0023479F"/>
    <w:rsid w:val="00234857"/>
    <w:rsid w:val="00234957"/>
    <w:rsid w:val="00235939"/>
    <w:rsid w:val="00235A63"/>
    <w:rsid w:val="002360CD"/>
    <w:rsid w:val="0023610F"/>
    <w:rsid w:val="002361EC"/>
    <w:rsid w:val="00236632"/>
    <w:rsid w:val="00236754"/>
    <w:rsid w:val="00236966"/>
    <w:rsid w:val="00236FFC"/>
    <w:rsid w:val="0024061D"/>
    <w:rsid w:val="00240693"/>
    <w:rsid w:val="0024082B"/>
    <w:rsid w:val="00240F0B"/>
    <w:rsid w:val="0024110B"/>
    <w:rsid w:val="002413C1"/>
    <w:rsid w:val="002413F1"/>
    <w:rsid w:val="00241C22"/>
    <w:rsid w:val="00242063"/>
    <w:rsid w:val="00242279"/>
    <w:rsid w:val="0024275D"/>
    <w:rsid w:val="00242997"/>
    <w:rsid w:val="00242CE4"/>
    <w:rsid w:val="0024362E"/>
    <w:rsid w:val="0024391D"/>
    <w:rsid w:val="00243A2F"/>
    <w:rsid w:val="00243EA4"/>
    <w:rsid w:val="00244314"/>
    <w:rsid w:val="00244770"/>
    <w:rsid w:val="002452EF"/>
    <w:rsid w:val="0024540A"/>
    <w:rsid w:val="002455B7"/>
    <w:rsid w:val="00245678"/>
    <w:rsid w:val="00246948"/>
    <w:rsid w:val="00246B46"/>
    <w:rsid w:val="00246D6A"/>
    <w:rsid w:val="002470E4"/>
    <w:rsid w:val="00247118"/>
    <w:rsid w:val="00247566"/>
    <w:rsid w:val="00247671"/>
    <w:rsid w:val="00247765"/>
    <w:rsid w:val="00247F9C"/>
    <w:rsid w:val="00247FC3"/>
    <w:rsid w:val="0025007D"/>
    <w:rsid w:val="002501D8"/>
    <w:rsid w:val="002502F6"/>
    <w:rsid w:val="00250A2F"/>
    <w:rsid w:val="00250C1A"/>
    <w:rsid w:val="00250E58"/>
    <w:rsid w:val="00250F31"/>
    <w:rsid w:val="0025197D"/>
    <w:rsid w:val="00251F32"/>
    <w:rsid w:val="002525BB"/>
    <w:rsid w:val="00252A88"/>
    <w:rsid w:val="002530C1"/>
    <w:rsid w:val="00253339"/>
    <w:rsid w:val="002534C3"/>
    <w:rsid w:val="00254144"/>
    <w:rsid w:val="002549A8"/>
    <w:rsid w:val="00254E37"/>
    <w:rsid w:val="0025594C"/>
    <w:rsid w:val="00255EA0"/>
    <w:rsid w:val="00256019"/>
    <w:rsid w:val="0025624D"/>
    <w:rsid w:val="00256987"/>
    <w:rsid w:val="002569C4"/>
    <w:rsid w:val="00256B0F"/>
    <w:rsid w:val="00256DF9"/>
    <w:rsid w:val="00256E45"/>
    <w:rsid w:val="00256EC0"/>
    <w:rsid w:val="0025716C"/>
    <w:rsid w:val="00257188"/>
    <w:rsid w:val="00257993"/>
    <w:rsid w:val="00260001"/>
    <w:rsid w:val="00260084"/>
    <w:rsid w:val="002607AB"/>
    <w:rsid w:val="00260AA7"/>
    <w:rsid w:val="00261117"/>
    <w:rsid w:val="002611E0"/>
    <w:rsid w:val="002613C9"/>
    <w:rsid w:val="002618D2"/>
    <w:rsid w:val="00261B42"/>
    <w:rsid w:val="002621C9"/>
    <w:rsid w:val="0026373E"/>
    <w:rsid w:val="002637DA"/>
    <w:rsid w:val="002637F9"/>
    <w:rsid w:val="00263BE2"/>
    <w:rsid w:val="00263E28"/>
    <w:rsid w:val="002640B2"/>
    <w:rsid w:val="00264168"/>
    <w:rsid w:val="0026433F"/>
    <w:rsid w:val="0026468D"/>
    <w:rsid w:val="002647DB"/>
    <w:rsid w:val="002651AF"/>
    <w:rsid w:val="00265500"/>
    <w:rsid w:val="00265783"/>
    <w:rsid w:val="00265793"/>
    <w:rsid w:val="00265EB9"/>
    <w:rsid w:val="00265F90"/>
    <w:rsid w:val="00265FCB"/>
    <w:rsid w:val="002662D7"/>
    <w:rsid w:val="00266434"/>
    <w:rsid w:val="002666B3"/>
    <w:rsid w:val="002667E5"/>
    <w:rsid w:val="00266E42"/>
    <w:rsid w:val="0026746F"/>
    <w:rsid w:val="00267809"/>
    <w:rsid w:val="00267B0F"/>
    <w:rsid w:val="0027057A"/>
    <w:rsid w:val="00270E8E"/>
    <w:rsid w:val="00271763"/>
    <w:rsid w:val="00271AB3"/>
    <w:rsid w:val="002720A4"/>
    <w:rsid w:val="0027214C"/>
    <w:rsid w:val="0027232C"/>
    <w:rsid w:val="0027285F"/>
    <w:rsid w:val="00272AD8"/>
    <w:rsid w:val="00272AE6"/>
    <w:rsid w:val="00272F0C"/>
    <w:rsid w:val="00273E60"/>
    <w:rsid w:val="0027436E"/>
    <w:rsid w:val="00274871"/>
    <w:rsid w:val="0027525B"/>
    <w:rsid w:val="002752D7"/>
    <w:rsid w:val="00275A1A"/>
    <w:rsid w:val="0027620E"/>
    <w:rsid w:val="002772CB"/>
    <w:rsid w:val="00277356"/>
    <w:rsid w:val="0027739D"/>
    <w:rsid w:val="00277546"/>
    <w:rsid w:val="00277FC9"/>
    <w:rsid w:val="0028017A"/>
    <w:rsid w:val="0028027B"/>
    <w:rsid w:val="002804C5"/>
    <w:rsid w:val="00280C87"/>
    <w:rsid w:val="00280D72"/>
    <w:rsid w:val="00280E0A"/>
    <w:rsid w:val="00281058"/>
    <w:rsid w:val="002816F0"/>
    <w:rsid w:val="00281739"/>
    <w:rsid w:val="00281755"/>
    <w:rsid w:val="002821C9"/>
    <w:rsid w:val="00282267"/>
    <w:rsid w:val="00282524"/>
    <w:rsid w:val="0028260A"/>
    <w:rsid w:val="00282AC3"/>
    <w:rsid w:val="002830A3"/>
    <w:rsid w:val="002832F4"/>
    <w:rsid w:val="0028389E"/>
    <w:rsid w:val="002838AD"/>
    <w:rsid w:val="00283AE9"/>
    <w:rsid w:val="00283E1E"/>
    <w:rsid w:val="002840ED"/>
    <w:rsid w:val="002842C1"/>
    <w:rsid w:val="002852D7"/>
    <w:rsid w:val="002853D8"/>
    <w:rsid w:val="00285BD7"/>
    <w:rsid w:val="00285DCC"/>
    <w:rsid w:val="002861C9"/>
    <w:rsid w:val="00286390"/>
    <w:rsid w:val="002863C2"/>
    <w:rsid w:val="00286421"/>
    <w:rsid w:val="00286B6B"/>
    <w:rsid w:val="00286D00"/>
    <w:rsid w:val="00286E92"/>
    <w:rsid w:val="00286EA8"/>
    <w:rsid w:val="002875CA"/>
    <w:rsid w:val="00287778"/>
    <w:rsid w:val="00287F6D"/>
    <w:rsid w:val="00287F73"/>
    <w:rsid w:val="002903EF"/>
    <w:rsid w:val="00290709"/>
    <w:rsid w:val="00290E74"/>
    <w:rsid w:val="00290FED"/>
    <w:rsid w:val="00291187"/>
    <w:rsid w:val="002912C3"/>
    <w:rsid w:val="00291879"/>
    <w:rsid w:val="0029207C"/>
    <w:rsid w:val="002922C9"/>
    <w:rsid w:val="0029239B"/>
    <w:rsid w:val="002924FE"/>
    <w:rsid w:val="00292C44"/>
    <w:rsid w:val="002931BD"/>
    <w:rsid w:val="00293514"/>
    <w:rsid w:val="002935E9"/>
    <w:rsid w:val="002937F8"/>
    <w:rsid w:val="00293BFF"/>
    <w:rsid w:val="00293CCA"/>
    <w:rsid w:val="00294223"/>
    <w:rsid w:val="0029443E"/>
    <w:rsid w:val="00294535"/>
    <w:rsid w:val="002946A8"/>
    <w:rsid w:val="0029473C"/>
    <w:rsid w:val="002948CB"/>
    <w:rsid w:val="00294A51"/>
    <w:rsid w:val="00294C03"/>
    <w:rsid w:val="0029527D"/>
    <w:rsid w:val="00295508"/>
    <w:rsid w:val="00295543"/>
    <w:rsid w:val="00295807"/>
    <w:rsid w:val="00295DF0"/>
    <w:rsid w:val="0029644B"/>
    <w:rsid w:val="00297539"/>
    <w:rsid w:val="0029767A"/>
    <w:rsid w:val="0029799C"/>
    <w:rsid w:val="00297B2E"/>
    <w:rsid w:val="002A0C2F"/>
    <w:rsid w:val="002A0D28"/>
    <w:rsid w:val="002A0E03"/>
    <w:rsid w:val="002A1C45"/>
    <w:rsid w:val="002A323D"/>
    <w:rsid w:val="002A32BA"/>
    <w:rsid w:val="002A33E6"/>
    <w:rsid w:val="002A39DF"/>
    <w:rsid w:val="002A3B6D"/>
    <w:rsid w:val="002A3BA0"/>
    <w:rsid w:val="002A3C73"/>
    <w:rsid w:val="002A42E8"/>
    <w:rsid w:val="002A4453"/>
    <w:rsid w:val="002A4701"/>
    <w:rsid w:val="002A4865"/>
    <w:rsid w:val="002A4C69"/>
    <w:rsid w:val="002A4E05"/>
    <w:rsid w:val="002A4EDA"/>
    <w:rsid w:val="002A5116"/>
    <w:rsid w:val="002A5730"/>
    <w:rsid w:val="002A58E6"/>
    <w:rsid w:val="002A5AAC"/>
    <w:rsid w:val="002A5C21"/>
    <w:rsid w:val="002A6352"/>
    <w:rsid w:val="002A6417"/>
    <w:rsid w:val="002A6913"/>
    <w:rsid w:val="002A6C01"/>
    <w:rsid w:val="002A6CB6"/>
    <w:rsid w:val="002A6F5E"/>
    <w:rsid w:val="002A7987"/>
    <w:rsid w:val="002A7B29"/>
    <w:rsid w:val="002A7BDB"/>
    <w:rsid w:val="002A7D43"/>
    <w:rsid w:val="002B0147"/>
    <w:rsid w:val="002B0151"/>
    <w:rsid w:val="002B09D9"/>
    <w:rsid w:val="002B0B43"/>
    <w:rsid w:val="002B0E12"/>
    <w:rsid w:val="002B160E"/>
    <w:rsid w:val="002B16DE"/>
    <w:rsid w:val="002B1817"/>
    <w:rsid w:val="002B1AD8"/>
    <w:rsid w:val="002B2307"/>
    <w:rsid w:val="002B252C"/>
    <w:rsid w:val="002B2DC5"/>
    <w:rsid w:val="002B30CF"/>
    <w:rsid w:val="002B3223"/>
    <w:rsid w:val="002B3517"/>
    <w:rsid w:val="002B3CA4"/>
    <w:rsid w:val="002B43EA"/>
    <w:rsid w:val="002B46DA"/>
    <w:rsid w:val="002B4DD0"/>
    <w:rsid w:val="002B4E09"/>
    <w:rsid w:val="002B4E36"/>
    <w:rsid w:val="002B50CA"/>
    <w:rsid w:val="002B519B"/>
    <w:rsid w:val="002B5459"/>
    <w:rsid w:val="002B5585"/>
    <w:rsid w:val="002B5D06"/>
    <w:rsid w:val="002B60F2"/>
    <w:rsid w:val="002B620E"/>
    <w:rsid w:val="002B6226"/>
    <w:rsid w:val="002B63B8"/>
    <w:rsid w:val="002B71C7"/>
    <w:rsid w:val="002B7223"/>
    <w:rsid w:val="002B750C"/>
    <w:rsid w:val="002B79C4"/>
    <w:rsid w:val="002B7B82"/>
    <w:rsid w:val="002B7E80"/>
    <w:rsid w:val="002B7E94"/>
    <w:rsid w:val="002C01B8"/>
    <w:rsid w:val="002C0A5C"/>
    <w:rsid w:val="002C19BE"/>
    <w:rsid w:val="002C210A"/>
    <w:rsid w:val="002C223D"/>
    <w:rsid w:val="002C23DE"/>
    <w:rsid w:val="002C2F55"/>
    <w:rsid w:val="002C32EE"/>
    <w:rsid w:val="002C32FF"/>
    <w:rsid w:val="002C39A5"/>
    <w:rsid w:val="002C3BAA"/>
    <w:rsid w:val="002C3E23"/>
    <w:rsid w:val="002C4162"/>
    <w:rsid w:val="002C41F0"/>
    <w:rsid w:val="002C45D6"/>
    <w:rsid w:val="002C46AD"/>
    <w:rsid w:val="002C4C1F"/>
    <w:rsid w:val="002C4E95"/>
    <w:rsid w:val="002C4F4B"/>
    <w:rsid w:val="002C5E44"/>
    <w:rsid w:val="002C65F8"/>
    <w:rsid w:val="002C66DC"/>
    <w:rsid w:val="002C6CE1"/>
    <w:rsid w:val="002C6D90"/>
    <w:rsid w:val="002C6E1F"/>
    <w:rsid w:val="002C7347"/>
    <w:rsid w:val="002D01BE"/>
    <w:rsid w:val="002D031F"/>
    <w:rsid w:val="002D095F"/>
    <w:rsid w:val="002D152D"/>
    <w:rsid w:val="002D184A"/>
    <w:rsid w:val="002D19AC"/>
    <w:rsid w:val="002D1B7A"/>
    <w:rsid w:val="002D22E7"/>
    <w:rsid w:val="002D25F4"/>
    <w:rsid w:val="002D2627"/>
    <w:rsid w:val="002D2A9C"/>
    <w:rsid w:val="002D3026"/>
    <w:rsid w:val="002D45CC"/>
    <w:rsid w:val="002D46F2"/>
    <w:rsid w:val="002D5616"/>
    <w:rsid w:val="002D5779"/>
    <w:rsid w:val="002D5B55"/>
    <w:rsid w:val="002D62D4"/>
    <w:rsid w:val="002D64A3"/>
    <w:rsid w:val="002D66F1"/>
    <w:rsid w:val="002D6756"/>
    <w:rsid w:val="002D6A9D"/>
    <w:rsid w:val="002D6C6D"/>
    <w:rsid w:val="002D7172"/>
    <w:rsid w:val="002D7F93"/>
    <w:rsid w:val="002E019A"/>
    <w:rsid w:val="002E0445"/>
    <w:rsid w:val="002E0571"/>
    <w:rsid w:val="002E075E"/>
    <w:rsid w:val="002E0783"/>
    <w:rsid w:val="002E09D8"/>
    <w:rsid w:val="002E111E"/>
    <w:rsid w:val="002E1B4C"/>
    <w:rsid w:val="002E1FCF"/>
    <w:rsid w:val="002E2007"/>
    <w:rsid w:val="002E2111"/>
    <w:rsid w:val="002E2D14"/>
    <w:rsid w:val="002E2D4C"/>
    <w:rsid w:val="002E3802"/>
    <w:rsid w:val="002E3C5E"/>
    <w:rsid w:val="002E3E51"/>
    <w:rsid w:val="002E3EA1"/>
    <w:rsid w:val="002E408E"/>
    <w:rsid w:val="002E4241"/>
    <w:rsid w:val="002E4599"/>
    <w:rsid w:val="002E4C01"/>
    <w:rsid w:val="002E4EF9"/>
    <w:rsid w:val="002E50AB"/>
    <w:rsid w:val="002E5123"/>
    <w:rsid w:val="002E57BC"/>
    <w:rsid w:val="002E5B37"/>
    <w:rsid w:val="002E6329"/>
    <w:rsid w:val="002E6543"/>
    <w:rsid w:val="002E7247"/>
    <w:rsid w:val="002E74AF"/>
    <w:rsid w:val="002E7C2F"/>
    <w:rsid w:val="002F07AB"/>
    <w:rsid w:val="002F0893"/>
    <w:rsid w:val="002F0D49"/>
    <w:rsid w:val="002F0E99"/>
    <w:rsid w:val="002F1215"/>
    <w:rsid w:val="002F18EC"/>
    <w:rsid w:val="002F1D45"/>
    <w:rsid w:val="002F202F"/>
    <w:rsid w:val="002F22F4"/>
    <w:rsid w:val="002F26A4"/>
    <w:rsid w:val="002F352E"/>
    <w:rsid w:val="002F3761"/>
    <w:rsid w:val="002F3EA1"/>
    <w:rsid w:val="002F4280"/>
    <w:rsid w:val="002F452A"/>
    <w:rsid w:val="002F4F18"/>
    <w:rsid w:val="002F5434"/>
    <w:rsid w:val="002F5487"/>
    <w:rsid w:val="002F57B8"/>
    <w:rsid w:val="002F5A99"/>
    <w:rsid w:val="002F5EC0"/>
    <w:rsid w:val="002F6144"/>
    <w:rsid w:val="002F620A"/>
    <w:rsid w:val="002F6D4F"/>
    <w:rsid w:val="002F6D58"/>
    <w:rsid w:val="002F710B"/>
    <w:rsid w:val="002F73B6"/>
    <w:rsid w:val="002F7B6F"/>
    <w:rsid w:val="002F7CE6"/>
    <w:rsid w:val="0030006A"/>
    <w:rsid w:val="003005A4"/>
    <w:rsid w:val="00300D10"/>
    <w:rsid w:val="00300E74"/>
    <w:rsid w:val="0030132A"/>
    <w:rsid w:val="00301DCE"/>
    <w:rsid w:val="003021A5"/>
    <w:rsid w:val="0030278C"/>
    <w:rsid w:val="00302AD8"/>
    <w:rsid w:val="00303023"/>
    <w:rsid w:val="003031CF"/>
    <w:rsid w:val="0030351F"/>
    <w:rsid w:val="00304130"/>
    <w:rsid w:val="0030420D"/>
    <w:rsid w:val="00304BBD"/>
    <w:rsid w:val="0030502C"/>
    <w:rsid w:val="0030536D"/>
    <w:rsid w:val="00305A4D"/>
    <w:rsid w:val="00305C1A"/>
    <w:rsid w:val="0030605C"/>
    <w:rsid w:val="00306264"/>
    <w:rsid w:val="003062CC"/>
    <w:rsid w:val="003066C9"/>
    <w:rsid w:val="00306878"/>
    <w:rsid w:val="00306A62"/>
    <w:rsid w:val="0030778A"/>
    <w:rsid w:val="00307915"/>
    <w:rsid w:val="00307920"/>
    <w:rsid w:val="003079B5"/>
    <w:rsid w:val="003079CF"/>
    <w:rsid w:val="003079F3"/>
    <w:rsid w:val="00307CE6"/>
    <w:rsid w:val="00310826"/>
    <w:rsid w:val="00310AD0"/>
    <w:rsid w:val="00310D0E"/>
    <w:rsid w:val="00310FE4"/>
    <w:rsid w:val="00311002"/>
    <w:rsid w:val="0031156B"/>
    <w:rsid w:val="00311D0F"/>
    <w:rsid w:val="00311F28"/>
    <w:rsid w:val="00312285"/>
    <w:rsid w:val="003122F8"/>
    <w:rsid w:val="00312444"/>
    <w:rsid w:val="00312A0A"/>
    <w:rsid w:val="003136D8"/>
    <w:rsid w:val="00313B35"/>
    <w:rsid w:val="00313DE8"/>
    <w:rsid w:val="0031401F"/>
    <w:rsid w:val="003143BD"/>
    <w:rsid w:val="00314778"/>
    <w:rsid w:val="00314945"/>
    <w:rsid w:val="00314B7E"/>
    <w:rsid w:val="003153CD"/>
    <w:rsid w:val="00315413"/>
    <w:rsid w:val="00315761"/>
    <w:rsid w:val="00315BE6"/>
    <w:rsid w:val="00315C1D"/>
    <w:rsid w:val="00315D8B"/>
    <w:rsid w:val="00316AEB"/>
    <w:rsid w:val="00316BD0"/>
    <w:rsid w:val="00316EA0"/>
    <w:rsid w:val="0031749F"/>
    <w:rsid w:val="00320622"/>
    <w:rsid w:val="00321058"/>
    <w:rsid w:val="0032113B"/>
    <w:rsid w:val="003216CA"/>
    <w:rsid w:val="00321ADF"/>
    <w:rsid w:val="0032287D"/>
    <w:rsid w:val="00322BBE"/>
    <w:rsid w:val="00323324"/>
    <w:rsid w:val="00324752"/>
    <w:rsid w:val="00324A04"/>
    <w:rsid w:val="00324C8F"/>
    <w:rsid w:val="0032528E"/>
    <w:rsid w:val="00325471"/>
    <w:rsid w:val="003259DF"/>
    <w:rsid w:val="00325BB6"/>
    <w:rsid w:val="0032603C"/>
    <w:rsid w:val="00326976"/>
    <w:rsid w:val="00326D8D"/>
    <w:rsid w:val="00326DCE"/>
    <w:rsid w:val="00330302"/>
    <w:rsid w:val="00330988"/>
    <w:rsid w:val="00330BFB"/>
    <w:rsid w:val="00330D01"/>
    <w:rsid w:val="00330E4D"/>
    <w:rsid w:val="0033111D"/>
    <w:rsid w:val="00331197"/>
    <w:rsid w:val="00331871"/>
    <w:rsid w:val="00331B69"/>
    <w:rsid w:val="00331BEF"/>
    <w:rsid w:val="00331E6E"/>
    <w:rsid w:val="00332360"/>
    <w:rsid w:val="00332810"/>
    <w:rsid w:val="00332A89"/>
    <w:rsid w:val="0033315E"/>
    <w:rsid w:val="0033335F"/>
    <w:rsid w:val="003335E9"/>
    <w:rsid w:val="00333651"/>
    <w:rsid w:val="00333C7E"/>
    <w:rsid w:val="00334096"/>
    <w:rsid w:val="003349BD"/>
    <w:rsid w:val="00334EC7"/>
    <w:rsid w:val="00334FFC"/>
    <w:rsid w:val="00335109"/>
    <w:rsid w:val="00335165"/>
    <w:rsid w:val="0033674E"/>
    <w:rsid w:val="00336982"/>
    <w:rsid w:val="00336F34"/>
    <w:rsid w:val="003372F7"/>
    <w:rsid w:val="003376ED"/>
    <w:rsid w:val="00337AE5"/>
    <w:rsid w:val="00337D08"/>
    <w:rsid w:val="0034060C"/>
    <w:rsid w:val="00340AFE"/>
    <w:rsid w:val="00340F6A"/>
    <w:rsid w:val="00340F82"/>
    <w:rsid w:val="00341034"/>
    <w:rsid w:val="003415D4"/>
    <w:rsid w:val="0034163C"/>
    <w:rsid w:val="0034204A"/>
    <w:rsid w:val="00342386"/>
    <w:rsid w:val="003427D0"/>
    <w:rsid w:val="003428D8"/>
    <w:rsid w:val="00342C16"/>
    <w:rsid w:val="00343600"/>
    <w:rsid w:val="00344A79"/>
    <w:rsid w:val="003451BE"/>
    <w:rsid w:val="003453F8"/>
    <w:rsid w:val="003457A4"/>
    <w:rsid w:val="00345EF3"/>
    <w:rsid w:val="00346089"/>
    <w:rsid w:val="00346657"/>
    <w:rsid w:val="00346695"/>
    <w:rsid w:val="00347695"/>
    <w:rsid w:val="00347784"/>
    <w:rsid w:val="00347AE5"/>
    <w:rsid w:val="0035043B"/>
    <w:rsid w:val="003507A3"/>
    <w:rsid w:val="00351711"/>
    <w:rsid w:val="00352F30"/>
    <w:rsid w:val="00353463"/>
    <w:rsid w:val="003535E3"/>
    <w:rsid w:val="0035383C"/>
    <w:rsid w:val="003538D3"/>
    <w:rsid w:val="00353C8F"/>
    <w:rsid w:val="00353D10"/>
    <w:rsid w:val="00354459"/>
    <w:rsid w:val="0035551B"/>
    <w:rsid w:val="003557FE"/>
    <w:rsid w:val="00355DF2"/>
    <w:rsid w:val="00356456"/>
    <w:rsid w:val="00356726"/>
    <w:rsid w:val="00356781"/>
    <w:rsid w:val="0035686B"/>
    <w:rsid w:val="003578DF"/>
    <w:rsid w:val="00357996"/>
    <w:rsid w:val="00357B78"/>
    <w:rsid w:val="00357F07"/>
    <w:rsid w:val="00357FE5"/>
    <w:rsid w:val="0036022E"/>
    <w:rsid w:val="0036037C"/>
    <w:rsid w:val="003616D1"/>
    <w:rsid w:val="0036198D"/>
    <w:rsid w:val="003619BA"/>
    <w:rsid w:val="003619D3"/>
    <w:rsid w:val="00361F98"/>
    <w:rsid w:val="0036214F"/>
    <w:rsid w:val="003622F4"/>
    <w:rsid w:val="00362312"/>
    <w:rsid w:val="003624FC"/>
    <w:rsid w:val="00362726"/>
    <w:rsid w:val="0036273F"/>
    <w:rsid w:val="003630C9"/>
    <w:rsid w:val="00363525"/>
    <w:rsid w:val="0036486D"/>
    <w:rsid w:val="00364EB9"/>
    <w:rsid w:val="00364F5F"/>
    <w:rsid w:val="0036572E"/>
    <w:rsid w:val="003657C1"/>
    <w:rsid w:val="0036586E"/>
    <w:rsid w:val="00365BCE"/>
    <w:rsid w:val="00365ECB"/>
    <w:rsid w:val="0036666A"/>
    <w:rsid w:val="00366711"/>
    <w:rsid w:val="00366BB9"/>
    <w:rsid w:val="00366CA0"/>
    <w:rsid w:val="00366E69"/>
    <w:rsid w:val="00367176"/>
    <w:rsid w:val="003675E0"/>
    <w:rsid w:val="003679E1"/>
    <w:rsid w:val="003704D2"/>
    <w:rsid w:val="00370541"/>
    <w:rsid w:val="003707CF"/>
    <w:rsid w:val="00370A8E"/>
    <w:rsid w:val="003710C5"/>
    <w:rsid w:val="0037129E"/>
    <w:rsid w:val="00371304"/>
    <w:rsid w:val="0037161C"/>
    <w:rsid w:val="00371948"/>
    <w:rsid w:val="00371B0F"/>
    <w:rsid w:val="00371CA3"/>
    <w:rsid w:val="00371F1C"/>
    <w:rsid w:val="0037208C"/>
    <w:rsid w:val="003724F8"/>
    <w:rsid w:val="0037265C"/>
    <w:rsid w:val="00372BE4"/>
    <w:rsid w:val="003732A9"/>
    <w:rsid w:val="0037331C"/>
    <w:rsid w:val="00373A9C"/>
    <w:rsid w:val="00374059"/>
    <w:rsid w:val="0037410E"/>
    <w:rsid w:val="0037490B"/>
    <w:rsid w:val="00374F9A"/>
    <w:rsid w:val="00375648"/>
    <w:rsid w:val="003757A9"/>
    <w:rsid w:val="00375BA9"/>
    <w:rsid w:val="00375CA2"/>
    <w:rsid w:val="00375D32"/>
    <w:rsid w:val="003762D0"/>
    <w:rsid w:val="003764D9"/>
    <w:rsid w:val="00376845"/>
    <w:rsid w:val="00376ABA"/>
    <w:rsid w:val="00376FB4"/>
    <w:rsid w:val="00377083"/>
    <w:rsid w:val="00377117"/>
    <w:rsid w:val="003772FA"/>
    <w:rsid w:val="00377729"/>
    <w:rsid w:val="0038080E"/>
    <w:rsid w:val="0038089E"/>
    <w:rsid w:val="00380960"/>
    <w:rsid w:val="003809E8"/>
    <w:rsid w:val="00380C8F"/>
    <w:rsid w:val="0038104B"/>
    <w:rsid w:val="00381628"/>
    <w:rsid w:val="00381AA9"/>
    <w:rsid w:val="00381AF1"/>
    <w:rsid w:val="00381C0F"/>
    <w:rsid w:val="00381D0E"/>
    <w:rsid w:val="0038226D"/>
    <w:rsid w:val="00382373"/>
    <w:rsid w:val="00382DD6"/>
    <w:rsid w:val="00382E34"/>
    <w:rsid w:val="00382E87"/>
    <w:rsid w:val="00383763"/>
    <w:rsid w:val="00383E94"/>
    <w:rsid w:val="003841EC"/>
    <w:rsid w:val="00384C41"/>
    <w:rsid w:val="00384F32"/>
    <w:rsid w:val="0038514F"/>
    <w:rsid w:val="00385307"/>
    <w:rsid w:val="00385713"/>
    <w:rsid w:val="003859B1"/>
    <w:rsid w:val="003859E2"/>
    <w:rsid w:val="00385B40"/>
    <w:rsid w:val="003862EE"/>
    <w:rsid w:val="003863E3"/>
    <w:rsid w:val="00386515"/>
    <w:rsid w:val="003867D1"/>
    <w:rsid w:val="00386C3F"/>
    <w:rsid w:val="00386E64"/>
    <w:rsid w:val="003871D7"/>
    <w:rsid w:val="00387A25"/>
    <w:rsid w:val="00387C88"/>
    <w:rsid w:val="00387C8D"/>
    <w:rsid w:val="00387DA2"/>
    <w:rsid w:val="003902AA"/>
    <w:rsid w:val="003904CE"/>
    <w:rsid w:val="003907A6"/>
    <w:rsid w:val="00390820"/>
    <w:rsid w:val="0039109C"/>
    <w:rsid w:val="003912DF"/>
    <w:rsid w:val="003916A2"/>
    <w:rsid w:val="00391C90"/>
    <w:rsid w:val="00392D4A"/>
    <w:rsid w:val="0039317B"/>
    <w:rsid w:val="00393A00"/>
    <w:rsid w:val="00393AA2"/>
    <w:rsid w:val="00393B24"/>
    <w:rsid w:val="00393DD8"/>
    <w:rsid w:val="00393E6B"/>
    <w:rsid w:val="00393EDE"/>
    <w:rsid w:val="003940D6"/>
    <w:rsid w:val="00394E5D"/>
    <w:rsid w:val="00395373"/>
    <w:rsid w:val="003955AD"/>
    <w:rsid w:val="00395FEC"/>
    <w:rsid w:val="00396070"/>
    <w:rsid w:val="003961A9"/>
    <w:rsid w:val="00396335"/>
    <w:rsid w:val="00396914"/>
    <w:rsid w:val="00396AC1"/>
    <w:rsid w:val="00396D32"/>
    <w:rsid w:val="00396DA0"/>
    <w:rsid w:val="0039739A"/>
    <w:rsid w:val="00397738"/>
    <w:rsid w:val="00397CEB"/>
    <w:rsid w:val="00397F32"/>
    <w:rsid w:val="003A10CF"/>
    <w:rsid w:val="003A178A"/>
    <w:rsid w:val="003A183C"/>
    <w:rsid w:val="003A2A5D"/>
    <w:rsid w:val="003A310D"/>
    <w:rsid w:val="003A32E7"/>
    <w:rsid w:val="003A392B"/>
    <w:rsid w:val="003A3DAC"/>
    <w:rsid w:val="003A5FA6"/>
    <w:rsid w:val="003A6467"/>
    <w:rsid w:val="003A6764"/>
    <w:rsid w:val="003A705B"/>
    <w:rsid w:val="003A76EC"/>
    <w:rsid w:val="003A794E"/>
    <w:rsid w:val="003A79D9"/>
    <w:rsid w:val="003A7B70"/>
    <w:rsid w:val="003A7F1B"/>
    <w:rsid w:val="003B0D0A"/>
    <w:rsid w:val="003B0FFD"/>
    <w:rsid w:val="003B1393"/>
    <w:rsid w:val="003B1A94"/>
    <w:rsid w:val="003B200B"/>
    <w:rsid w:val="003B2105"/>
    <w:rsid w:val="003B2218"/>
    <w:rsid w:val="003B2C29"/>
    <w:rsid w:val="003B2F63"/>
    <w:rsid w:val="003B428C"/>
    <w:rsid w:val="003B4312"/>
    <w:rsid w:val="003B47AE"/>
    <w:rsid w:val="003B4DC0"/>
    <w:rsid w:val="003B52BF"/>
    <w:rsid w:val="003B5DDB"/>
    <w:rsid w:val="003B5E70"/>
    <w:rsid w:val="003B7076"/>
    <w:rsid w:val="003B7121"/>
    <w:rsid w:val="003B7A05"/>
    <w:rsid w:val="003B7B02"/>
    <w:rsid w:val="003B7B82"/>
    <w:rsid w:val="003C052A"/>
    <w:rsid w:val="003C0655"/>
    <w:rsid w:val="003C0679"/>
    <w:rsid w:val="003C07E3"/>
    <w:rsid w:val="003C0F4E"/>
    <w:rsid w:val="003C1186"/>
    <w:rsid w:val="003C14F8"/>
    <w:rsid w:val="003C159C"/>
    <w:rsid w:val="003C1679"/>
    <w:rsid w:val="003C170B"/>
    <w:rsid w:val="003C1811"/>
    <w:rsid w:val="003C1E33"/>
    <w:rsid w:val="003C1EEA"/>
    <w:rsid w:val="003C1EF4"/>
    <w:rsid w:val="003C25AA"/>
    <w:rsid w:val="003C2841"/>
    <w:rsid w:val="003C33AB"/>
    <w:rsid w:val="003C366E"/>
    <w:rsid w:val="003C4224"/>
    <w:rsid w:val="003C4AA4"/>
    <w:rsid w:val="003C4B42"/>
    <w:rsid w:val="003C51F1"/>
    <w:rsid w:val="003C6203"/>
    <w:rsid w:val="003C6578"/>
    <w:rsid w:val="003C6722"/>
    <w:rsid w:val="003C6DAE"/>
    <w:rsid w:val="003C721B"/>
    <w:rsid w:val="003C7CFC"/>
    <w:rsid w:val="003D0120"/>
    <w:rsid w:val="003D0266"/>
    <w:rsid w:val="003D0288"/>
    <w:rsid w:val="003D0C12"/>
    <w:rsid w:val="003D136F"/>
    <w:rsid w:val="003D1C4D"/>
    <w:rsid w:val="003D2256"/>
    <w:rsid w:val="003D2BB6"/>
    <w:rsid w:val="003D2F0F"/>
    <w:rsid w:val="003D2FCE"/>
    <w:rsid w:val="003D31E9"/>
    <w:rsid w:val="003D3652"/>
    <w:rsid w:val="003D393C"/>
    <w:rsid w:val="003D413B"/>
    <w:rsid w:val="003D443F"/>
    <w:rsid w:val="003D4601"/>
    <w:rsid w:val="003D4853"/>
    <w:rsid w:val="003D505D"/>
    <w:rsid w:val="003D53E9"/>
    <w:rsid w:val="003D577A"/>
    <w:rsid w:val="003D5AB6"/>
    <w:rsid w:val="003D5C52"/>
    <w:rsid w:val="003D62EC"/>
    <w:rsid w:val="003D67A9"/>
    <w:rsid w:val="003D68C5"/>
    <w:rsid w:val="003D6B30"/>
    <w:rsid w:val="003D79B1"/>
    <w:rsid w:val="003D7AD2"/>
    <w:rsid w:val="003E0278"/>
    <w:rsid w:val="003E0497"/>
    <w:rsid w:val="003E089D"/>
    <w:rsid w:val="003E0EC2"/>
    <w:rsid w:val="003E1023"/>
    <w:rsid w:val="003E10D8"/>
    <w:rsid w:val="003E129F"/>
    <w:rsid w:val="003E176E"/>
    <w:rsid w:val="003E1924"/>
    <w:rsid w:val="003E193F"/>
    <w:rsid w:val="003E1AAA"/>
    <w:rsid w:val="003E1CDD"/>
    <w:rsid w:val="003E1CE0"/>
    <w:rsid w:val="003E29B7"/>
    <w:rsid w:val="003E2A2C"/>
    <w:rsid w:val="003E2AA1"/>
    <w:rsid w:val="003E2DBE"/>
    <w:rsid w:val="003E310B"/>
    <w:rsid w:val="003E3C05"/>
    <w:rsid w:val="003E3D01"/>
    <w:rsid w:val="003E51A1"/>
    <w:rsid w:val="003E5207"/>
    <w:rsid w:val="003E5377"/>
    <w:rsid w:val="003E5813"/>
    <w:rsid w:val="003E6726"/>
    <w:rsid w:val="003E6DBC"/>
    <w:rsid w:val="003E7096"/>
    <w:rsid w:val="003E720F"/>
    <w:rsid w:val="003E76E0"/>
    <w:rsid w:val="003E773A"/>
    <w:rsid w:val="003E7906"/>
    <w:rsid w:val="003E7DF8"/>
    <w:rsid w:val="003E7F2D"/>
    <w:rsid w:val="003F24FA"/>
    <w:rsid w:val="003F2AB1"/>
    <w:rsid w:val="003F2F7E"/>
    <w:rsid w:val="003F354B"/>
    <w:rsid w:val="003F45D7"/>
    <w:rsid w:val="003F460E"/>
    <w:rsid w:val="003F4C14"/>
    <w:rsid w:val="003F4C36"/>
    <w:rsid w:val="003F4EFD"/>
    <w:rsid w:val="003F50C3"/>
    <w:rsid w:val="003F5B58"/>
    <w:rsid w:val="003F5F05"/>
    <w:rsid w:val="003F6218"/>
    <w:rsid w:val="003F64D2"/>
    <w:rsid w:val="003F68C9"/>
    <w:rsid w:val="003F71FD"/>
    <w:rsid w:val="003F7543"/>
    <w:rsid w:val="003F77DF"/>
    <w:rsid w:val="003F782A"/>
    <w:rsid w:val="003F7909"/>
    <w:rsid w:val="003F7EDE"/>
    <w:rsid w:val="004004A8"/>
    <w:rsid w:val="0040182F"/>
    <w:rsid w:val="00401DC7"/>
    <w:rsid w:val="004025D8"/>
    <w:rsid w:val="0040290C"/>
    <w:rsid w:val="00402F54"/>
    <w:rsid w:val="00403274"/>
    <w:rsid w:val="00403545"/>
    <w:rsid w:val="004035BE"/>
    <w:rsid w:val="004035F0"/>
    <w:rsid w:val="00403DEB"/>
    <w:rsid w:val="00404031"/>
    <w:rsid w:val="0040444F"/>
    <w:rsid w:val="0040454C"/>
    <w:rsid w:val="0040480F"/>
    <w:rsid w:val="004054F6"/>
    <w:rsid w:val="00405852"/>
    <w:rsid w:val="00405AFB"/>
    <w:rsid w:val="00405C8C"/>
    <w:rsid w:val="00406084"/>
    <w:rsid w:val="0040653F"/>
    <w:rsid w:val="00407216"/>
    <w:rsid w:val="00407356"/>
    <w:rsid w:val="00407943"/>
    <w:rsid w:val="0041052E"/>
    <w:rsid w:val="00410884"/>
    <w:rsid w:val="0041097D"/>
    <w:rsid w:val="00410B1B"/>
    <w:rsid w:val="00411ABD"/>
    <w:rsid w:val="00413982"/>
    <w:rsid w:val="00413E85"/>
    <w:rsid w:val="00413EB1"/>
    <w:rsid w:val="00413F23"/>
    <w:rsid w:val="00414283"/>
    <w:rsid w:val="004146EC"/>
    <w:rsid w:val="004148F0"/>
    <w:rsid w:val="00414D9E"/>
    <w:rsid w:val="00414F88"/>
    <w:rsid w:val="004156A0"/>
    <w:rsid w:val="0041576B"/>
    <w:rsid w:val="00415871"/>
    <w:rsid w:val="00415A62"/>
    <w:rsid w:val="00415BA5"/>
    <w:rsid w:val="00416330"/>
    <w:rsid w:val="00416709"/>
    <w:rsid w:val="00416A3D"/>
    <w:rsid w:val="00416B3B"/>
    <w:rsid w:val="00417132"/>
    <w:rsid w:val="004171EB"/>
    <w:rsid w:val="004172FA"/>
    <w:rsid w:val="0041756E"/>
    <w:rsid w:val="004176D6"/>
    <w:rsid w:val="004177D2"/>
    <w:rsid w:val="0041792E"/>
    <w:rsid w:val="00417E68"/>
    <w:rsid w:val="0042001E"/>
    <w:rsid w:val="00420564"/>
    <w:rsid w:val="00420669"/>
    <w:rsid w:val="00421678"/>
    <w:rsid w:val="00421AA0"/>
    <w:rsid w:val="00421C90"/>
    <w:rsid w:val="00422376"/>
    <w:rsid w:val="004223CD"/>
    <w:rsid w:val="00423941"/>
    <w:rsid w:val="00423D75"/>
    <w:rsid w:val="00423F0A"/>
    <w:rsid w:val="00423F3F"/>
    <w:rsid w:val="0042490E"/>
    <w:rsid w:val="00424A96"/>
    <w:rsid w:val="00424EF1"/>
    <w:rsid w:val="00424F45"/>
    <w:rsid w:val="0042527D"/>
    <w:rsid w:val="0042582A"/>
    <w:rsid w:val="00425992"/>
    <w:rsid w:val="00425A00"/>
    <w:rsid w:val="00425D41"/>
    <w:rsid w:val="00425DDD"/>
    <w:rsid w:val="004260AC"/>
    <w:rsid w:val="00426268"/>
    <w:rsid w:val="004264B2"/>
    <w:rsid w:val="004265D7"/>
    <w:rsid w:val="0042669A"/>
    <w:rsid w:val="00426B19"/>
    <w:rsid w:val="004272C8"/>
    <w:rsid w:val="00427582"/>
    <w:rsid w:val="004277C4"/>
    <w:rsid w:val="00427B51"/>
    <w:rsid w:val="00427BCD"/>
    <w:rsid w:val="00427D76"/>
    <w:rsid w:val="00427DE4"/>
    <w:rsid w:val="0043033F"/>
    <w:rsid w:val="00430408"/>
    <w:rsid w:val="004304B4"/>
    <w:rsid w:val="004313A1"/>
    <w:rsid w:val="00431712"/>
    <w:rsid w:val="00431ABD"/>
    <w:rsid w:val="00431E44"/>
    <w:rsid w:val="00432056"/>
    <w:rsid w:val="00432084"/>
    <w:rsid w:val="00432118"/>
    <w:rsid w:val="004324EA"/>
    <w:rsid w:val="00432C6D"/>
    <w:rsid w:val="0043336C"/>
    <w:rsid w:val="004335CE"/>
    <w:rsid w:val="0043388B"/>
    <w:rsid w:val="00434BF0"/>
    <w:rsid w:val="00434D2E"/>
    <w:rsid w:val="00435B4A"/>
    <w:rsid w:val="00435FA3"/>
    <w:rsid w:val="00436525"/>
    <w:rsid w:val="0043664A"/>
    <w:rsid w:val="00437154"/>
    <w:rsid w:val="0043790C"/>
    <w:rsid w:val="00437DEC"/>
    <w:rsid w:val="00437F6E"/>
    <w:rsid w:val="0044009B"/>
    <w:rsid w:val="00440447"/>
    <w:rsid w:val="004404A4"/>
    <w:rsid w:val="004405DF"/>
    <w:rsid w:val="00440BFB"/>
    <w:rsid w:val="00440F24"/>
    <w:rsid w:val="0044126D"/>
    <w:rsid w:val="004420B2"/>
    <w:rsid w:val="00442418"/>
    <w:rsid w:val="0044243A"/>
    <w:rsid w:val="0044331A"/>
    <w:rsid w:val="00443414"/>
    <w:rsid w:val="0044387F"/>
    <w:rsid w:val="0044392E"/>
    <w:rsid w:val="00443B7D"/>
    <w:rsid w:val="00443E07"/>
    <w:rsid w:val="0044416B"/>
    <w:rsid w:val="00444183"/>
    <w:rsid w:val="00444994"/>
    <w:rsid w:val="00444B55"/>
    <w:rsid w:val="00444E59"/>
    <w:rsid w:val="00444F8C"/>
    <w:rsid w:val="004454EB"/>
    <w:rsid w:val="00445F03"/>
    <w:rsid w:val="00446320"/>
    <w:rsid w:val="004474AB"/>
    <w:rsid w:val="004476F9"/>
    <w:rsid w:val="00447CC8"/>
    <w:rsid w:val="00450138"/>
    <w:rsid w:val="004502EA"/>
    <w:rsid w:val="004503DD"/>
    <w:rsid w:val="0045068A"/>
    <w:rsid w:val="00450753"/>
    <w:rsid w:val="00450A73"/>
    <w:rsid w:val="00450FB0"/>
    <w:rsid w:val="0045112B"/>
    <w:rsid w:val="004511B2"/>
    <w:rsid w:val="004513B9"/>
    <w:rsid w:val="00451513"/>
    <w:rsid w:val="0045159F"/>
    <w:rsid w:val="004517FD"/>
    <w:rsid w:val="00452645"/>
    <w:rsid w:val="00452EFE"/>
    <w:rsid w:val="00452F5C"/>
    <w:rsid w:val="0045312F"/>
    <w:rsid w:val="004537B9"/>
    <w:rsid w:val="00453D5C"/>
    <w:rsid w:val="00454DF3"/>
    <w:rsid w:val="00455055"/>
    <w:rsid w:val="0045551A"/>
    <w:rsid w:val="00455834"/>
    <w:rsid w:val="00455BFF"/>
    <w:rsid w:val="00455F84"/>
    <w:rsid w:val="0045634C"/>
    <w:rsid w:val="00456A22"/>
    <w:rsid w:val="00456D45"/>
    <w:rsid w:val="00456FCE"/>
    <w:rsid w:val="004570CD"/>
    <w:rsid w:val="0045710C"/>
    <w:rsid w:val="004577E6"/>
    <w:rsid w:val="00457BDB"/>
    <w:rsid w:val="00460430"/>
    <w:rsid w:val="004604B8"/>
    <w:rsid w:val="004606D8"/>
    <w:rsid w:val="00460742"/>
    <w:rsid w:val="00460A03"/>
    <w:rsid w:val="00460A07"/>
    <w:rsid w:val="00460DA5"/>
    <w:rsid w:val="004612B0"/>
    <w:rsid w:val="004618B2"/>
    <w:rsid w:val="00461F40"/>
    <w:rsid w:val="0046211E"/>
    <w:rsid w:val="004628F1"/>
    <w:rsid w:val="00462B62"/>
    <w:rsid w:val="00462D5E"/>
    <w:rsid w:val="00463560"/>
    <w:rsid w:val="0046368B"/>
    <w:rsid w:val="0046370C"/>
    <w:rsid w:val="00463E48"/>
    <w:rsid w:val="004644FB"/>
    <w:rsid w:val="004649AE"/>
    <w:rsid w:val="00464BDD"/>
    <w:rsid w:val="00464E2C"/>
    <w:rsid w:val="004650E2"/>
    <w:rsid w:val="00465773"/>
    <w:rsid w:val="004657C6"/>
    <w:rsid w:val="00465D34"/>
    <w:rsid w:val="00465DA8"/>
    <w:rsid w:val="004660B7"/>
    <w:rsid w:val="00466131"/>
    <w:rsid w:val="0046627C"/>
    <w:rsid w:val="0046638C"/>
    <w:rsid w:val="00466400"/>
    <w:rsid w:val="00466477"/>
    <w:rsid w:val="0046653C"/>
    <w:rsid w:val="00466568"/>
    <w:rsid w:val="004667B6"/>
    <w:rsid w:val="00466BAF"/>
    <w:rsid w:val="00467447"/>
    <w:rsid w:val="004678A8"/>
    <w:rsid w:val="00467F5A"/>
    <w:rsid w:val="00470596"/>
    <w:rsid w:val="004709C5"/>
    <w:rsid w:val="00470C82"/>
    <w:rsid w:val="00470CE9"/>
    <w:rsid w:val="00470E75"/>
    <w:rsid w:val="00470FE6"/>
    <w:rsid w:val="004710AF"/>
    <w:rsid w:val="00471207"/>
    <w:rsid w:val="004715AD"/>
    <w:rsid w:val="00471645"/>
    <w:rsid w:val="00471D23"/>
    <w:rsid w:val="00471DB9"/>
    <w:rsid w:val="004725E1"/>
    <w:rsid w:val="004727DC"/>
    <w:rsid w:val="00472D4A"/>
    <w:rsid w:val="00473848"/>
    <w:rsid w:val="004739B3"/>
    <w:rsid w:val="00473BDA"/>
    <w:rsid w:val="004742AD"/>
    <w:rsid w:val="00474D96"/>
    <w:rsid w:val="00474DE2"/>
    <w:rsid w:val="00474E31"/>
    <w:rsid w:val="00475119"/>
    <w:rsid w:val="004751E5"/>
    <w:rsid w:val="0047525E"/>
    <w:rsid w:val="00475A49"/>
    <w:rsid w:val="004762C6"/>
    <w:rsid w:val="00476376"/>
    <w:rsid w:val="004763B7"/>
    <w:rsid w:val="00476CFC"/>
    <w:rsid w:val="004802FF"/>
    <w:rsid w:val="00480795"/>
    <w:rsid w:val="00480A19"/>
    <w:rsid w:val="00480C28"/>
    <w:rsid w:val="00480E55"/>
    <w:rsid w:val="00481A16"/>
    <w:rsid w:val="00481D9C"/>
    <w:rsid w:val="004820A7"/>
    <w:rsid w:val="004821C7"/>
    <w:rsid w:val="004822CB"/>
    <w:rsid w:val="0048265E"/>
    <w:rsid w:val="00482E65"/>
    <w:rsid w:val="0048321F"/>
    <w:rsid w:val="0048341C"/>
    <w:rsid w:val="0048370C"/>
    <w:rsid w:val="00483862"/>
    <w:rsid w:val="00483B1E"/>
    <w:rsid w:val="004840A4"/>
    <w:rsid w:val="004847B8"/>
    <w:rsid w:val="00484823"/>
    <w:rsid w:val="00484CF6"/>
    <w:rsid w:val="0048511F"/>
    <w:rsid w:val="004851BC"/>
    <w:rsid w:val="004854A7"/>
    <w:rsid w:val="00485A44"/>
    <w:rsid w:val="00485E66"/>
    <w:rsid w:val="00486C07"/>
    <w:rsid w:val="00486FA0"/>
    <w:rsid w:val="004878FD"/>
    <w:rsid w:val="00487C61"/>
    <w:rsid w:val="004902A0"/>
    <w:rsid w:val="004906B8"/>
    <w:rsid w:val="00490747"/>
    <w:rsid w:val="0049097E"/>
    <w:rsid w:val="00490C97"/>
    <w:rsid w:val="00490CFD"/>
    <w:rsid w:val="004910F5"/>
    <w:rsid w:val="00491369"/>
    <w:rsid w:val="004916C4"/>
    <w:rsid w:val="00491718"/>
    <w:rsid w:val="00492709"/>
    <w:rsid w:val="00492851"/>
    <w:rsid w:val="00492EE8"/>
    <w:rsid w:val="00493265"/>
    <w:rsid w:val="00493294"/>
    <w:rsid w:val="0049338D"/>
    <w:rsid w:val="004936CC"/>
    <w:rsid w:val="00493D96"/>
    <w:rsid w:val="00494041"/>
    <w:rsid w:val="004943CD"/>
    <w:rsid w:val="00494459"/>
    <w:rsid w:val="00494D41"/>
    <w:rsid w:val="00495026"/>
    <w:rsid w:val="00495101"/>
    <w:rsid w:val="0049549D"/>
    <w:rsid w:val="00495D93"/>
    <w:rsid w:val="004964B7"/>
    <w:rsid w:val="0049680C"/>
    <w:rsid w:val="00496B2A"/>
    <w:rsid w:val="00497289"/>
    <w:rsid w:val="004975A6"/>
    <w:rsid w:val="00497672"/>
    <w:rsid w:val="00497771"/>
    <w:rsid w:val="004979A8"/>
    <w:rsid w:val="00497B6D"/>
    <w:rsid w:val="004A01D3"/>
    <w:rsid w:val="004A081A"/>
    <w:rsid w:val="004A144F"/>
    <w:rsid w:val="004A21B6"/>
    <w:rsid w:val="004A2710"/>
    <w:rsid w:val="004A28F0"/>
    <w:rsid w:val="004A29B4"/>
    <w:rsid w:val="004A2E34"/>
    <w:rsid w:val="004A30CC"/>
    <w:rsid w:val="004A32AD"/>
    <w:rsid w:val="004A3339"/>
    <w:rsid w:val="004A4C2F"/>
    <w:rsid w:val="004A4E33"/>
    <w:rsid w:val="004A52AC"/>
    <w:rsid w:val="004A60A0"/>
    <w:rsid w:val="004A64CB"/>
    <w:rsid w:val="004A6759"/>
    <w:rsid w:val="004A688D"/>
    <w:rsid w:val="004A77DB"/>
    <w:rsid w:val="004A793E"/>
    <w:rsid w:val="004A7A5E"/>
    <w:rsid w:val="004A7D77"/>
    <w:rsid w:val="004B02C3"/>
    <w:rsid w:val="004B032E"/>
    <w:rsid w:val="004B0A96"/>
    <w:rsid w:val="004B127A"/>
    <w:rsid w:val="004B1345"/>
    <w:rsid w:val="004B1658"/>
    <w:rsid w:val="004B192E"/>
    <w:rsid w:val="004B1F7A"/>
    <w:rsid w:val="004B24FD"/>
    <w:rsid w:val="004B25E9"/>
    <w:rsid w:val="004B27CE"/>
    <w:rsid w:val="004B2873"/>
    <w:rsid w:val="004B2C9F"/>
    <w:rsid w:val="004B2EFB"/>
    <w:rsid w:val="004B30E7"/>
    <w:rsid w:val="004B313D"/>
    <w:rsid w:val="004B314A"/>
    <w:rsid w:val="004B350B"/>
    <w:rsid w:val="004B3C2B"/>
    <w:rsid w:val="004B3E1C"/>
    <w:rsid w:val="004B4787"/>
    <w:rsid w:val="004B4C79"/>
    <w:rsid w:val="004B4CCD"/>
    <w:rsid w:val="004B4E03"/>
    <w:rsid w:val="004B4E07"/>
    <w:rsid w:val="004B58AA"/>
    <w:rsid w:val="004B5ACC"/>
    <w:rsid w:val="004B6193"/>
    <w:rsid w:val="004B6439"/>
    <w:rsid w:val="004B64BB"/>
    <w:rsid w:val="004B6502"/>
    <w:rsid w:val="004B697F"/>
    <w:rsid w:val="004B6E1F"/>
    <w:rsid w:val="004B725F"/>
    <w:rsid w:val="004B7721"/>
    <w:rsid w:val="004C0CCE"/>
    <w:rsid w:val="004C1526"/>
    <w:rsid w:val="004C163A"/>
    <w:rsid w:val="004C1839"/>
    <w:rsid w:val="004C1E29"/>
    <w:rsid w:val="004C1EB3"/>
    <w:rsid w:val="004C30B9"/>
    <w:rsid w:val="004C3298"/>
    <w:rsid w:val="004C347A"/>
    <w:rsid w:val="004C3821"/>
    <w:rsid w:val="004C40CB"/>
    <w:rsid w:val="004C42D5"/>
    <w:rsid w:val="004C439E"/>
    <w:rsid w:val="004C4487"/>
    <w:rsid w:val="004C4DDF"/>
    <w:rsid w:val="004C4F56"/>
    <w:rsid w:val="004C50E3"/>
    <w:rsid w:val="004C5142"/>
    <w:rsid w:val="004C5510"/>
    <w:rsid w:val="004C55A0"/>
    <w:rsid w:val="004C5906"/>
    <w:rsid w:val="004C5E05"/>
    <w:rsid w:val="004C5FAF"/>
    <w:rsid w:val="004C6745"/>
    <w:rsid w:val="004C6A69"/>
    <w:rsid w:val="004C6E5B"/>
    <w:rsid w:val="004C70CD"/>
    <w:rsid w:val="004C74E2"/>
    <w:rsid w:val="004C767C"/>
    <w:rsid w:val="004C7746"/>
    <w:rsid w:val="004C7E26"/>
    <w:rsid w:val="004D004E"/>
    <w:rsid w:val="004D02C1"/>
    <w:rsid w:val="004D03E8"/>
    <w:rsid w:val="004D0C89"/>
    <w:rsid w:val="004D0DEB"/>
    <w:rsid w:val="004D1090"/>
    <w:rsid w:val="004D1E02"/>
    <w:rsid w:val="004D2824"/>
    <w:rsid w:val="004D2CC6"/>
    <w:rsid w:val="004D323B"/>
    <w:rsid w:val="004D34B5"/>
    <w:rsid w:val="004D35E0"/>
    <w:rsid w:val="004D3860"/>
    <w:rsid w:val="004D38EC"/>
    <w:rsid w:val="004D422A"/>
    <w:rsid w:val="004D49DC"/>
    <w:rsid w:val="004D4A80"/>
    <w:rsid w:val="004D4C0B"/>
    <w:rsid w:val="004D5863"/>
    <w:rsid w:val="004D58CD"/>
    <w:rsid w:val="004D6074"/>
    <w:rsid w:val="004D634E"/>
    <w:rsid w:val="004D674E"/>
    <w:rsid w:val="004D67CC"/>
    <w:rsid w:val="004D68D5"/>
    <w:rsid w:val="004D6A86"/>
    <w:rsid w:val="004D76E7"/>
    <w:rsid w:val="004D7F1F"/>
    <w:rsid w:val="004E041D"/>
    <w:rsid w:val="004E04DA"/>
    <w:rsid w:val="004E0C0C"/>
    <w:rsid w:val="004E132F"/>
    <w:rsid w:val="004E1628"/>
    <w:rsid w:val="004E1A9B"/>
    <w:rsid w:val="004E1FC0"/>
    <w:rsid w:val="004E2B8C"/>
    <w:rsid w:val="004E2C20"/>
    <w:rsid w:val="004E2DD8"/>
    <w:rsid w:val="004E3524"/>
    <w:rsid w:val="004E35CE"/>
    <w:rsid w:val="004E3BFF"/>
    <w:rsid w:val="004E443F"/>
    <w:rsid w:val="004E47FD"/>
    <w:rsid w:val="004E5087"/>
    <w:rsid w:val="004E577D"/>
    <w:rsid w:val="004E5E5E"/>
    <w:rsid w:val="004E6083"/>
    <w:rsid w:val="004E609B"/>
    <w:rsid w:val="004E6318"/>
    <w:rsid w:val="004E64E6"/>
    <w:rsid w:val="004E66A2"/>
    <w:rsid w:val="004E66C5"/>
    <w:rsid w:val="004E67F3"/>
    <w:rsid w:val="004E75C4"/>
    <w:rsid w:val="004E77F6"/>
    <w:rsid w:val="004E7856"/>
    <w:rsid w:val="004E7D3C"/>
    <w:rsid w:val="004F0087"/>
    <w:rsid w:val="004F0216"/>
    <w:rsid w:val="004F1141"/>
    <w:rsid w:val="004F129D"/>
    <w:rsid w:val="004F12D1"/>
    <w:rsid w:val="004F155B"/>
    <w:rsid w:val="004F160E"/>
    <w:rsid w:val="004F170D"/>
    <w:rsid w:val="004F17E1"/>
    <w:rsid w:val="004F1BB0"/>
    <w:rsid w:val="004F1CD3"/>
    <w:rsid w:val="004F23AE"/>
    <w:rsid w:val="004F2A7F"/>
    <w:rsid w:val="004F382E"/>
    <w:rsid w:val="004F38C1"/>
    <w:rsid w:val="004F428F"/>
    <w:rsid w:val="004F4799"/>
    <w:rsid w:val="004F553B"/>
    <w:rsid w:val="004F5676"/>
    <w:rsid w:val="004F56F2"/>
    <w:rsid w:val="004F5706"/>
    <w:rsid w:val="004F6B77"/>
    <w:rsid w:val="004F6C0F"/>
    <w:rsid w:val="004F78BE"/>
    <w:rsid w:val="00500311"/>
    <w:rsid w:val="005004EA"/>
    <w:rsid w:val="005007F7"/>
    <w:rsid w:val="0050126D"/>
    <w:rsid w:val="00501EE2"/>
    <w:rsid w:val="005021D4"/>
    <w:rsid w:val="0050285A"/>
    <w:rsid w:val="00502F4F"/>
    <w:rsid w:val="00502F71"/>
    <w:rsid w:val="00503334"/>
    <w:rsid w:val="00503424"/>
    <w:rsid w:val="00503984"/>
    <w:rsid w:val="00503B8D"/>
    <w:rsid w:val="00503D3C"/>
    <w:rsid w:val="00503D52"/>
    <w:rsid w:val="00503D89"/>
    <w:rsid w:val="00503EDE"/>
    <w:rsid w:val="00503F6F"/>
    <w:rsid w:val="00504248"/>
    <w:rsid w:val="00504D75"/>
    <w:rsid w:val="00504F4F"/>
    <w:rsid w:val="0050507E"/>
    <w:rsid w:val="0050545D"/>
    <w:rsid w:val="00505680"/>
    <w:rsid w:val="00505DEB"/>
    <w:rsid w:val="00506037"/>
    <w:rsid w:val="00506617"/>
    <w:rsid w:val="005066FE"/>
    <w:rsid w:val="00506A4F"/>
    <w:rsid w:val="00506E0B"/>
    <w:rsid w:val="00507419"/>
    <w:rsid w:val="00507846"/>
    <w:rsid w:val="00507D04"/>
    <w:rsid w:val="00507D75"/>
    <w:rsid w:val="00507D8B"/>
    <w:rsid w:val="00510424"/>
    <w:rsid w:val="0051095C"/>
    <w:rsid w:val="00510CA7"/>
    <w:rsid w:val="00511070"/>
    <w:rsid w:val="00511342"/>
    <w:rsid w:val="005117CC"/>
    <w:rsid w:val="00512267"/>
    <w:rsid w:val="00512432"/>
    <w:rsid w:val="005128DF"/>
    <w:rsid w:val="005129DB"/>
    <w:rsid w:val="00512E12"/>
    <w:rsid w:val="0051320B"/>
    <w:rsid w:val="005136F0"/>
    <w:rsid w:val="005137F0"/>
    <w:rsid w:val="00513F23"/>
    <w:rsid w:val="0051427C"/>
    <w:rsid w:val="0051444A"/>
    <w:rsid w:val="00514606"/>
    <w:rsid w:val="00514B9E"/>
    <w:rsid w:val="00516B7C"/>
    <w:rsid w:val="00516BF9"/>
    <w:rsid w:val="005175F1"/>
    <w:rsid w:val="005178A9"/>
    <w:rsid w:val="005179EE"/>
    <w:rsid w:val="00517BD5"/>
    <w:rsid w:val="00517CEA"/>
    <w:rsid w:val="00517D82"/>
    <w:rsid w:val="00517E52"/>
    <w:rsid w:val="00517E91"/>
    <w:rsid w:val="00517F91"/>
    <w:rsid w:val="00520314"/>
    <w:rsid w:val="005203F1"/>
    <w:rsid w:val="00520550"/>
    <w:rsid w:val="005205E4"/>
    <w:rsid w:val="00520E9F"/>
    <w:rsid w:val="005211E8"/>
    <w:rsid w:val="005214E2"/>
    <w:rsid w:val="00521A65"/>
    <w:rsid w:val="00521CFB"/>
    <w:rsid w:val="00521F8C"/>
    <w:rsid w:val="005220B2"/>
    <w:rsid w:val="00522302"/>
    <w:rsid w:val="005225AF"/>
    <w:rsid w:val="00522B91"/>
    <w:rsid w:val="00522E33"/>
    <w:rsid w:val="00522E55"/>
    <w:rsid w:val="00522EBD"/>
    <w:rsid w:val="005239F3"/>
    <w:rsid w:val="00523B1D"/>
    <w:rsid w:val="00523D4D"/>
    <w:rsid w:val="00523DFA"/>
    <w:rsid w:val="0052445A"/>
    <w:rsid w:val="00524473"/>
    <w:rsid w:val="00524700"/>
    <w:rsid w:val="00524EC6"/>
    <w:rsid w:val="0052589D"/>
    <w:rsid w:val="005269E6"/>
    <w:rsid w:val="00526A13"/>
    <w:rsid w:val="0052733B"/>
    <w:rsid w:val="0052792C"/>
    <w:rsid w:val="00530373"/>
    <w:rsid w:val="005303DA"/>
    <w:rsid w:val="00530434"/>
    <w:rsid w:val="00530B2B"/>
    <w:rsid w:val="00530E24"/>
    <w:rsid w:val="00530F55"/>
    <w:rsid w:val="005311F0"/>
    <w:rsid w:val="005317DD"/>
    <w:rsid w:val="005319AD"/>
    <w:rsid w:val="00531A39"/>
    <w:rsid w:val="00531E6C"/>
    <w:rsid w:val="00531E94"/>
    <w:rsid w:val="00532776"/>
    <w:rsid w:val="00532A50"/>
    <w:rsid w:val="00532C65"/>
    <w:rsid w:val="00532D89"/>
    <w:rsid w:val="0053305A"/>
    <w:rsid w:val="005346DD"/>
    <w:rsid w:val="005347E6"/>
    <w:rsid w:val="00534991"/>
    <w:rsid w:val="00535CEC"/>
    <w:rsid w:val="00536518"/>
    <w:rsid w:val="005365AF"/>
    <w:rsid w:val="0053672E"/>
    <w:rsid w:val="00536B79"/>
    <w:rsid w:val="00536BB8"/>
    <w:rsid w:val="0053767B"/>
    <w:rsid w:val="0054083B"/>
    <w:rsid w:val="00540A38"/>
    <w:rsid w:val="00540AB0"/>
    <w:rsid w:val="00540DAA"/>
    <w:rsid w:val="005417EB"/>
    <w:rsid w:val="005418BF"/>
    <w:rsid w:val="00541ABD"/>
    <w:rsid w:val="00541ED5"/>
    <w:rsid w:val="005420B1"/>
    <w:rsid w:val="00542952"/>
    <w:rsid w:val="00542D62"/>
    <w:rsid w:val="00542DDA"/>
    <w:rsid w:val="005431B0"/>
    <w:rsid w:val="005434C3"/>
    <w:rsid w:val="005437EE"/>
    <w:rsid w:val="00543A75"/>
    <w:rsid w:val="00543CA6"/>
    <w:rsid w:val="005440AA"/>
    <w:rsid w:val="005441DC"/>
    <w:rsid w:val="00544239"/>
    <w:rsid w:val="00544A9B"/>
    <w:rsid w:val="00545624"/>
    <w:rsid w:val="005456B1"/>
    <w:rsid w:val="0054598C"/>
    <w:rsid w:val="00545F92"/>
    <w:rsid w:val="00545F97"/>
    <w:rsid w:val="00545FA7"/>
    <w:rsid w:val="00546222"/>
    <w:rsid w:val="005464D5"/>
    <w:rsid w:val="00546EEF"/>
    <w:rsid w:val="00546F50"/>
    <w:rsid w:val="00546FDF"/>
    <w:rsid w:val="005470F9"/>
    <w:rsid w:val="00547233"/>
    <w:rsid w:val="00547D8D"/>
    <w:rsid w:val="00550D7B"/>
    <w:rsid w:val="0055104C"/>
    <w:rsid w:val="00551190"/>
    <w:rsid w:val="005512AF"/>
    <w:rsid w:val="005517A1"/>
    <w:rsid w:val="00551B8B"/>
    <w:rsid w:val="00552434"/>
    <w:rsid w:val="0055276C"/>
    <w:rsid w:val="00552B12"/>
    <w:rsid w:val="00552BAC"/>
    <w:rsid w:val="00552FCC"/>
    <w:rsid w:val="00553516"/>
    <w:rsid w:val="005539E6"/>
    <w:rsid w:val="00553ED9"/>
    <w:rsid w:val="005547DB"/>
    <w:rsid w:val="005548D6"/>
    <w:rsid w:val="005548F0"/>
    <w:rsid w:val="00554CE8"/>
    <w:rsid w:val="00554E9B"/>
    <w:rsid w:val="00554F25"/>
    <w:rsid w:val="00556607"/>
    <w:rsid w:val="00556A80"/>
    <w:rsid w:val="00556B06"/>
    <w:rsid w:val="00556DD0"/>
    <w:rsid w:val="00557589"/>
    <w:rsid w:val="0055781D"/>
    <w:rsid w:val="00557F34"/>
    <w:rsid w:val="005601FB"/>
    <w:rsid w:val="00560378"/>
    <w:rsid w:val="00560F9B"/>
    <w:rsid w:val="0056227E"/>
    <w:rsid w:val="0056247C"/>
    <w:rsid w:val="00562E60"/>
    <w:rsid w:val="0056313B"/>
    <w:rsid w:val="00563F99"/>
    <w:rsid w:val="0056436C"/>
    <w:rsid w:val="00564BE8"/>
    <w:rsid w:val="00564E17"/>
    <w:rsid w:val="00564E54"/>
    <w:rsid w:val="00565150"/>
    <w:rsid w:val="005654F1"/>
    <w:rsid w:val="005656F3"/>
    <w:rsid w:val="005658B7"/>
    <w:rsid w:val="00565A22"/>
    <w:rsid w:val="00565A82"/>
    <w:rsid w:val="00565ED8"/>
    <w:rsid w:val="005668F6"/>
    <w:rsid w:val="0056696E"/>
    <w:rsid w:val="00567020"/>
    <w:rsid w:val="0056735F"/>
    <w:rsid w:val="005677AA"/>
    <w:rsid w:val="005679F5"/>
    <w:rsid w:val="005679FE"/>
    <w:rsid w:val="00570606"/>
    <w:rsid w:val="0057071F"/>
    <w:rsid w:val="00570771"/>
    <w:rsid w:val="005708B8"/>
    <w:rsid w:val="00570A8A"/>
    <w:rsid w:val="00570C2E"/>
    <w:rsid w:val="00570CA7"/>
    <w:rsid w:val="00571046"/>
    <w:rsid w:val="0057129E"/>
    <w:rsid w:val="005713C9"/>
    <w:rsid w:val="00572596"/>
    <w:rsid w:val="005725D2"/>
    <w:rsid w:val="00572AD0"/>
    <w:rsid w:val="005732F3"/>
    <w:rsid w:val="00573530"/>
    <w:rsid w:val="00573D02"/>
    <w:rsid w:val="0057411F"/>
    <w:rsid w:val="005742C5"/>
    <w:rsid w:val="005745C4"/>
    <w:rsid w:val="00575143"/>
    <w:rsid w:val="005753D8"/>
    <w:rsid w:val="00575B9B"/>
    <w:rsid w:val="00575C70"/>
    <w:rsid w:val="00575CE7"/>
    <w:rsid w:val="005762E5"/>
    <w:rsid w:val="00576713"/>
    <w:rsid w:val="005772FB"/>
    <w:rsid w:val="00577396"/>
    <w:rsid w:val="00577615"/>
    <w:rsid w:val="00577E87"/>
    <w:rsid w:val="00577FF0"/>
    <w:rsid w:val="00580595"/>
    <w:rsid w:val="00580597"/>
    <w:rsid w:val="005805BE"/>
    <w:rsid w:val="00580878"/>
    <w:rsid w:val="005808C0"/>
    <w:rsid w:val="00580C26"/>
    <w:rsid w:val="00581A0C"/>
    <w:rsid w:val="00581B6F"/>
    <w:rsid w:val="0058218D"/>
    <w:rsid w:val="00582243"/>
    <w:rsid w:val="00582B26"/>
    <w:rsid w:val="0058381B"/>
    <w:rsid w:val="00583BB1"/>
    <w:rsid w:val="00583CD7"/>
    <w:rsid w:val="005849D0"/>
    <w:rsid w:val="00584A83"/>
    <w:rsid w:val="00584F57"/>
    <w:rsid w:val="00585540"/>
    <w:rsid w:val="005859A8"/>
    <w:rsid w:val="00585FF8"/>
    <w:rsid w:val="005860AC"/>
    <w:rsid w:val="005860B1"/>
    <w:rsid w:val="005860F7"/>
    <w:rsid w:val="00586167"/>
    <w:rsid w:val="0058683A"/>
    <w:rsid w:val="00586C85"/>
    <w:rsid w:val="00586ED9"/>
    <w:rsid w:val="00587025"/>
    <w:rsid w:val="00587346"/>
    <w:rsid w:val="0058740E"/>
    <w:rsid w:val="00590DEE"/>
    <w:rsid w:val="00590FF2"/>
    <w:rsid w:val="00591E13"/>
    <w:rsid w:val="00592151"/>
    <w:rsid w:val="00592249"/>
    <w:rsid w:val="005924A5"/>
    <w:rsid w:val="005926F0"/>
    <w:rsid w:val="00592890"/>
    <w:rsid w:val="00592891"/>
    <w:rsid w:val="00593490"/>
    <w:rsid w:val="005936FD"/>
    <w:rsid w:val="005937B4"/>
    <w:rsid w:val="005942D1"/>
    <w:rsid w:val="005947B3"/>
    <w:rsid w:val="00594A23"/>
    <w:rsid w:val="00594EA6"/>
    <w:rsid w:val="005951F6"/>
    <w:rsid w:val="00595448"/>
    <w:rsid w:val="0059545E"/>
    <w:rsid w:val="00595CEF"/>
    <w:rsid w:val="00595F2A"/>
    <w:rsid w:val="005960C5"/>
    <w:rsid w:val="00596938"/>
    <w:rsid w:val="005A01C6"/>
    <w:rsid w:val="005A0242"/>
    <w:rsid w:val="005A094F"/>
    <w:rsid w:val="005A0E79"/>
    <w:rsid w:val="005A144A"/>
    <w:rsid w:val="005A1599"/>
    <w:rsid w:val="005A1765"/>
    <w:rsid w:val="005A1D6F"/>
    <w:rsid w:val="005A1E03"/>
    <w:rsid w:val="005A1E3C"/>
    <w:rsid w:val="005A201B"/>
    <w:rsid w:val="005A22F4"/>
    <w:rsid w:val="005A2AC2"/>
    <w:rsid w:val="005A3479"/>
    <w:rsid w:val="005A3C99"/>
    <w:rsid w:val="005A3FFF"/>
    <w:rsid w:val="005A47DC"/>
    <w:rsid w:val="005A4C25"/>
    <w:rsid w:val="005A4D71"/>
    <w:rsid w:val="005A5395"/>
    <w:rsid w:val="005A5D28"/>
    <w:rsid w:val="005A5E4D"/>
    <w:rsid w:val="005A643D"/>
    <w:rsid w:val="005A6B69"/>
    <w:rsid w:val="005A6C31"/>
    <w:rsid w:val="005B02C7"/>
    <w:rsid w:val="005B0339"/>
    <w:rsid w:val="005B1411"/>
    <w:rsid w:val="005B1711"/>
    <w:rsid w:val="005B1842"/>
    <w:rsid w:val="005B186A"/>
    <w:rsid w:val="005B26A7"/>
    <w:rsid w:val="005B2B49"/>
    <w:rsid w:val="005B2C28"/>
    <w:rsid w:val="005B2CDD"/>
    <w:rsid w:val="005B2CE2"/>
    <w:rsid w:val="005B2D44"/>
    <w:rsid w:val="005B31E2"/>
    <w:rsid w:val="005B3B8C"/>
    <w:rsid w:val="005B3BEE"/>
    <w:rsid w:val="005B4274"/>
    <w:rsid w:val="005B45AA"/>
    <w:rsid w:val="005B4D6B"/>
    <w:rsid w:val="005B56C5"/>
    <w:rsid w:val="005B5DF7"/>
    <w:rsid w:val="005B60FB"/>
    <w:rsid w:val="005B6327"/>
    <w:rsid w:val="005B76F7"/>
    <w:rsid w:val="005B78AC"/>
    <w:rsid w:val="005B7DB6"/>
    <w:rsid w:val="005B7F47"/>
    <w:rsid w:val="005C0813"/>
    <w:rsid w:val="005C0FE2"/>
    <w:rsid w:val="005C2156"/>
    <w:rsid w:val="005C21A4"/>
    <w:rsid w:val="005C2470"/>
    <w:rsid w:val="005C24CC"/>
    <w:rsid w:val="005C297D"/>
    <w:rsid w:val="005C31FD"/>
    <w:rsid w:val="005C345F"/>
    <w:rsid w:val="005C406D"/>
    <w:rsid w:val="005C4251"/>
    <w:rsid w:val="005C437E"/>
    <w:rsid w:val="005C4787"/>
    <w:rsid w:val="005C4BA3"/>
    <w:rsid w:val="005C4E25"/>
    <w:rsid w:val="005C5465"/>
    <w:rsid w:val="005C5856"/>
    <w:rsid w:val="005C613C"/>
    <w:rsid w:val="005C61D7"/>
    <w:rsid w:val="005C646C"/>
    <w:rsid w:val="005C706B"/>
    <w:rsid w:val="005C7671"/>
    <w:rsid w:val="005C7D53"/>
    <w:rsid w:val="005C7F41"/>
    <w:rsid w:val="005D0056"/>
    <w:rsid w:val="005D03C8"/>
    <w:rsid w:val="005D03F3"/>
    <w:rsid w:val="005D0753"/>
    <w:rsid w:val="005D0796"/>
    <w:rsid w:val="005D07EE"/>
    <w:rsid w:val="005D0B11"/>
    <w:rsid w:val="005D0C25"/>
    <w:rsid w:val="005D0D10"/>
    <w:rsid w:val="005D0F63"/>
    <w:rsid w:val="005D1A01"/>
    <w:rsid w:val="005D1D13"/>
    <w:rsid w:val="005D2501"/>
    <w:rsid w:val="005D280D"/>
    <w:rsid w:val="005D29C6"/>
    <w:rsid w:val="005D2A06"/>
    <w:rsid w:val="005D2F12"/>
    <w:rsid w:val="005D2F9D"/>
    <w:rsid w:val="005D3177"/>
    <w:rsid w:val="005D31EE"/>
    <w:rsid w:val="005D342C"/>
    <w:rsid w:val="005D35F0"/>
    <w:rsid w:val="005D3712"/>
    <w:rsid w:val="005D3914"/>
    <w:rsid w:val="005D3A65"/>
    <w:rsid w:val="005D3E5F"/>
    <w:rsid w:val="005D4E6B"/>
    <w:rsid w:val="005D5B53"/>
    <w:rsid w:val="005D5B6A"/>
    <w:rsid w:val="005D63AA"/>
    <w:rsid w:val="005D63D1"/>
    <w:rsid w:val="005D661C"/>
    <w:rsid w:val="005D66AD"/>
    <w:rsid w:val="005D701C"/>
    <w:rsid w:val="005D7211"/>
    <w:rsid w:val="005D727D"/>
    <w:rsid w:val="005D7705"/>
    <w:rsid w:val="005D7B61"/>
    <w:rsid w:val="005D7B85"/>
    <w:rsid w:val="005D7F09"/>
    <w:rsid w:val="005E0162"/>
    <w:rsid w:val="005E02F7"/>
    <w:rsid w:val="005E040A"/>
    <w:rsid w:val="005E0A5D"/>
    <w:rsid w:val="005E0C35"/>
    <w:rsid w:val="005E0F7B"/>
    <w:rsid w:val="005E1069"/>
    <w:rsid w:val="005E139B"/>
    <w:rsid w:val="005E15B4"/>
    <w:rsid w:val="005E1947"/>
    <w:rsid w:val="005E1DE4"/>
    <w:rsid w:val="005E1E91"/>
    <w:rsid w:val="005E2591"/>
    <w:rsid w:val="005E2ADA"/>
    <w:rsid w:val="005E33B9"/>
    <w:rsid w:val="005E3AF6"/>
    <w:rsid w:val="005E3B49"/>
    <w:rsid w:val="005E5315"/>
    <w:rsid w:val="005E597E"/>
    <w:rsid w:val="005E5C8A"/>
    <w:rsid w:val="005E63B7"/>
    <w:rsid w:val="005E7E73"/>
    <w:rsid w:val="005F0046"/>
    <w:rsid w:val="005F01D9"/>
    <w:rsid w:val="005F07AB"/>
    <w:rsid w:val="005F08E4"/>
    <w:rsid w:val="005F0F50"/>
    <w:rsid w:val="005F15E8"/>
    <w:rsid w:val="005F2A53"/>
    <w:rsid w:val="005F2BBA"/>
    <w:rsid w:val="005F2DD1"/>
    <w:rsid w:val="005F3377"/>
    <w:rsid w:val="005F34A7"/>
    <w:rsid w:val="005F35EB"/>
    <w:rsid w:val="005F3763"/>
    <w:rsid w:val="005F3D42"/>
    <w:rsid w:val="005F4298"/>
    <w:rsid w:val="005F453C"/>
    <w:rsid w:val="005F4AE9"/>
    <w:rsid w:val="005F4FCF"/>
    <w:rsid w:val="005F5A74"/>
    <w:rsid w:val="005F5C2A"/>
    <w:rsid w:val="005F6531"/>
    <w:rsid w:val="005F7355"/>
    <w:rsid w:val="005F74CB"/>
    <w:rsid w:val="006005FC"/>
    <w:rsid w:val="00600725"/>
    <w:rsid w:val="00600E6F"/>
    <w:rsid w:val="00600F32"/>
    <w:rsid w:val="00601572"/>
    <w:rsid w:val="006015C0"/>
    <w:rsid w:val="00601AD1"/>
    <w:rsid w:val="00601FED"/>
    <w:rsid w:val="006022C5"/>
    <w:rsid w:val="0060243F"/>
    <w:rsid w:val="006027BC"/>
    <w:rsid w:val="0060299E"/>
    <w:rsid w:val="0060301C"/>
    <w:rsid w:val="006030E1"/>
    <w:rsid w:val="006037D9"/>
    <w:rsid w:val="00603D97"/>
    <w:rsid w:val="00603E4E"/>
    <w:rsid w:val="006040D8"/>
    <w:rsid w:val="00604940"/>
    <w:rsid w:val="006049E8"/>
    <w:rsid w:val="00604B28"/>
    <w:rsid w:val="00604B86"/>
    <w:rsid w:val="006056BF"/>
    <w:rsid w:val="00605772"/>
    <w:rsid w:val="00605BCE"/>
    <w:rsid w:val="00605E2D"/>
    <w:rsid w:val="00605ED5"/>
    <w:rsid w:val="00605F16"/>
    <w:rsid w:val="00606187"/>
    <w:rsid w:val="006063C8"/>
    <w:rsid w:val="00606687"/>
    <w:rsid w:val="00606B7E"/>
    <w:rsid w:val="00606C57"/>
    <w:rsid w:val="00606FEA"/>
    <w:rsid w:val="006070E0"/>
    <w:rsid w:val="00607547"/>
    <w:rsid w:val="00607588"/>
    <w:rsid w:val="0060761F"/>
    <w:rsid w:val="006076A2"/>
    <w:rsid w:val="00607C68"/>
    <w:rsid w:val="0061009B"/>
    <w:rsid w:val="00610B26"/>
    <w:rsid w:val="0061176F"/>
    <w:rsid w:val="00611D90"/>
    <w:rsid w:val="00611F3D"/>
    <w:rsid w:val="00612348"/>
    <w:rsid w:val="0061242C"/>
    <w:rsid w:val="00612616"/>
    <w:rsid w:val="00612708"/>
    <w:rsid w:val="00612777"/>
    <w:rsid w:val="00612C6F"/>
    <w:rsid w:val="00613028"/>
    <w:rsid w:val="006132D9"/>
    <w:rsid w:val="00613318"/>
    <w:rsid w:val="00613388"/>
    <w:rsid w:val="006144D5"/>
    <w:rsid w:val="00614965"/>
    <w:rsid w:val="006149F4"/>
    <w:rsid w:val="0061509C"/>
    <w:rsid w:val="006153A8"/>
    <w:rsid w:val="006154EB"/>
    <w:rsid w:val="0061585F"/>
    <w:rsid w:val="00615B6B"/>
    <w:rsid w:val="00615EC2"/>
    <w:rsid w:val="00615F87"/>
    <w:rsid w:val="006164E4"/>
    <w:rsid w:val="00616706"/>
    <w:rsid w:val="006167D8"/>
    <w:rsid w:val="00616BDC"/>
    <w:rsid w:val="00616DD8"/>
    <w:rsid w:val="00616F2E"/>
    <w:rsid w:val="00617626"/>
    <w:rsid w:val="00620505"/>
    <w:rsid w:val="00620B49"/>
    <w:rsid w:val="0062127E"/>
    <w:rsid w:val="006213D5"/>
    <w:rsid w:val="0062184A"/>
    <w:rsid w:val="0062188B"/>
    <w:rsid w:val="00621BFD"/>
    <w:rsid w:val="00621EC0"/>
    <w:rsid w:val="006227AA"/>
    <w:rsid w:val="00622816"/>
    <w:rsid w:val="00623559"/>
    <w:rsid w:val="00623708"/>
    <w:rsid w:val="00623FFE"/>
    <w:rsid w:val="00624511"/>
    <w:rsid w:val="006245CF"/>
    <w:rsid w:val="00624709"/>
    <w:rsid w:val="00624B7C"/>
    <w:rsid w:val="006253AD"/>
    <w:rsid w:val="00625E61"/>
    <w:rsid w:val="00626045"/>
    <w:rsid w:val="00626127"/>
    <w:rsid w:val="0062616E"/>
    <w:rsid w:val="00626ACA"/>
    <w:rsid w:val="00626C67"/>
    <w:rsid w:val="006272FC"/>
    <w:rsid w:val="006277CB"/>
    <w:rsid w:val="00627879"/>
    <w:rsid w:val="00627D84"/>
    <w:rsid w:val="00627ECE"/>
    <w:rsid w:val="006303D0"/>
    <w:rsid w:val="00630675"/>
    <w:rsid w:val="0063075D"/>
    <w:rsid w:val="00630DC9"/>
    <w:rsid w:val="00631197"/>
    <w:rsid w:val="0063188F"/>
    <w:rsid w:val="00632322"/>
    <w:rsid w:val="00632989"/>
    <w:rsid w:val="00632F1F"/>
    <w:rsid w:val="006337A8"/>
    <w:rsid w:val="00634445"/>
    <w:rsid w:val="00634949"/>
    <w:rsid w:val="006356CE"/>
    <w:rsid w:val="00635C81"/>
    <w:rsid w:val="00635D52"/>
    <w:rsid w:val="00635FE2"/>
    <w:rsid w:val="00637352"/>
    <w:rsid w:val="006406C0"/>
    <w:rsid w:val="00640A5F"/>
    <w:rsid w:val="00640AF2"/>
    <w:rsid w:val="00641020"/>
    <w:rsid w:val="006410A2"/>
    <w:rsid w:val="00641266"/>
    <w:rsid w:val="00641AA0"/>
    <w:rsid w:val="006421A6"/>
    <w:rsid w:val="006437B3"/>
    <w:rsid w:val="006438F8"/>
    <w:rsid w:val="00643D53"/>
    <w:rsid w:val="00643E67"/>
    <w:rsid w:val="00644394"/>
    <w:rsid w:val="0064439B"/>
    <w:rsid w:val="006449C9"/>
    <w:rsid w:val="00645CE2"/>
    <w:rsid w:val="00645E9C"/>
    <w:rsid w:val="00646130"/>
    <w:rsid w:val="00646372"/>
    <w:rsid w:val="006466FF"/>
    <w:rsid w:val="006467DC"/>
    <w:rsid w:val="00646F85"/>
    <w:rsid w:val="006473E1"/>
    <w:rsid w:val="0064752A"/>
    <w:rsid w:val="006476B7"/>
    <w:rsid w:val="006477E8"/>
    <w:rsid w:val="00647916"/>
    <w:rsid w:val="00647ACE"/>
    <w:rsid w:val="00647E02"/>
    <w:rsid w:val="0065061B"/>
    <w:rsid w:val="00650B17"/>
    <w:rsid w:val="00650B97"/>
    <w:rsid w:val="00650FAD"/>
    <w:rsid w:val="006512A1"/>
    <w:rsid w:val="006512E7"/>
    <w:rsid w:val="006516E8"/>
    <w:rsid w:val="006516F4"/>
    <w:rsid w:val="0065170D"/>
    <w:rsid w:val="0065196E"/>
    <w:rsid w:val="00651A1D"/>
    <w:rsid w:val="00651C40"/>
    <w:rsid w:val="00652173"/>
    <w:rsid w:val="0065229A"/>
    <w:rsid w:val="006523CA"/>
    <w:rsid w:val="0065293C"/>
    <w:rsid w:val="00652FC4"/>
    <w:rsid w:val="006535A8"/>
    <w:rsid w:val="00654178"/>
    <w:rsid w:val="006541D0"/>
    <w:rsid w:val="0065448A"/>
    <w:rsid w:val="006545A7"/>
    <w:rsid w:val="00654B06"/>
    <w:rsid w:val="00654E38"/>
    <w:rsid w:val="0065546B"/>
    <w:rsid w:val="006555E4"/>
    <w:rsid w:val="00656028"/>
    <w:rsid w:val="00656A40"/>
    <w:rsid w:val="00656ACA"/>
    <w:rsid w:val="006577C0"/>
    <w:rsid w:val="0065780C"/>
    <w:rsid w:val="006612E4"/>
    <w:rsid w:val="00661406"/>
    <w:rsid w:val="0066157E"/>
    <w:rsid w:val="00661EF5"/>
    <w:rsid w:val="0066215C"/>
    <w:rsid w:val="00662AAB"/>
    <w:rsid w:val="00662CEC"/>
    <w:rsid w:val="00662F54"/>
    <w:rsid w:val="006630A7"/>
    <w:rsid w:val="00663E47"/>
    <w:rsid w:val="006640C6"/>
    <w:rsid w:val="00664396"/>
    <w:rsid w:val="0066509F"/>
    <w:rsid w:val="006656B7"/>
    <w:rsid w:val="00665768"/>
    <w:rsid w:val="00665DCE"/>
    <w:rsid w:val="006660C5"/>
    <w:rsid w:val="006665F6"/>
    <w:rsid w:val="00666936"/>
    <w:rsid w:val="0066708A"/>
    <w:rsid w:val="006670F3"/>
    <w:rsid w:val="006673BB"/>
    <w:rsid w:val="0066753B"/>
    <w:rsid w:val="006677CE"/>
    <w:rsid w:val="00667B3C"/>
    <w:rsid w:val="00667BBB"/>
    <w:rsid w:val="00670374"/>
    <w:rsid w:val="006707AA"/>
    <w:rsid w:val="00670DBF"/>
    <w:rsid w:val="00671300"/>
    <w:rsid w:val="00671688"/>
    <w:rsid w:val="0067188A"/>
    <w:rsid w:val="00671F41"/>
    <w:rsid w:val="00672652"/>
    <w:rsid w:val="0067267D"/>
    <w:rsid w:val="0067279E"/>
    <w:rsid w:val="0067311F"/>
    <w:rsid w:val="0067368C"/>
    <w:rsid w:val="00673B91"/>
    <w:rsid w:val="00673D13"/>
    <w:rsid w:val="00673D87"/>
    <w:rsid w:val="00674075"/>
    <w:rsid w:val="006743FB"/>
    <w:rsid w:val="0067470B"/>
    <w:rsid w:val="00675A10"/>
    <w:rsid w:val="00675D45"/>
    <w:rsid w:val="00676CA7"/>
    <w:rsid w:val="00676D11"/>
    <w:rsid w:val="00677335"/>
    <w:rsid w:val="006801A8"/>
    <w:rsid w:val="00680ABD"/>
    <w:rsid w:val="00680C9A"/>
    <w:rsid w:val="00681544"/>
    <w:rsid w:val="00681A28"/>
    <w:rsid w:val="006828DC"/>
    <w:rsid w:val="006829E1"/>
    <w:rsid w:val="0068318A"/>
    <w:rsid w:val="00683AD9"/>
    <w:rsid w:val="006841B9"/>
    <w:rsid w:val="006845E9"/>
    <w:rsid w:val="00685247"/>
    <w:rsid w:val="006852E7"/>
    <w:rsid w:val="006853F0"/>
    <w:rsid w:val="006854AC"/>
    <w:rsid w:val="00685798"/>
    <w:rsid w:val="00685994"/>
    <w:rsid w:val="00685B7C"/>
    <w:rsid w:val="00685CD8"/>
    <w:rsid w:val="00685D7F"/>
    <w:rsid w:val="00685D96"/>
    <w:rsid w:val="00686538"/>
    <w:rsid w:val="0068680D"/>
    <w:rsid w:val="00686D8E"/>
    <w:rsid w:val="006871AA"/>
    <w:rsid w:val="006876DC"/>
    <w:rsid w:val="00687B1A"/>
    <w:rsid w:val="00691BCD"/>
    <w:rsid w:val="00692447"/>
    <w:rsid w:val="00692ABC"/>
    <w:rsid w:val="00693DB7"/>
    <w:rsid w:val="006942AF"/>
    <w:rsid w:val="0069446D"/>
    <w:rsid w:val="00694608"/>
    <w:rsid w:val="006948A4"/>
    <w:rsid w:val="00694BA8"/>
    <w:rsid w:val="00695B5B"/>
    <w:rsid w:val="00695E28"/>
    <w:rsid w:val="00695FBF"/>
    <w:rsid w:val="00696439"/>
    <w:rsid w:val="006966E0"/>
    <w:rsid w:val="006966EF"/>
    <w:rsid w:val="0069681F"/>
    <w:rsid w:val="00696A97"/>
    <w:rsid w:val="00696BE2"/>
    <w:rsid w:val="00697F0A"/>
    <w:rsid w:val="006A0767"/>
    <w:rsid w:val="006A0815"/>
    <w:rsid w:val="006A0B38"/>
    <w:rsid w:val="006A0BF5"/>
    <w:rsid w:val="006A1121"/>
    <w:rsid w:val="006A12EE"/>
    <w:rsid w:val="006A130C"/>
    <w:rsid w:val="006A1BF2"/>
    <w:rsid w:val="006A2278"/>
    <w:rsid w:val="006A274B"/>
    <w:rsid w:val="006A2C20"/>
    <w:rsid w:val="006A35C7"/>
    <w:rsid w:val="006A4148"/>
    <w:rsid w:val="006A42CF"/>
    <w:rsid w:val="006A4489"/>
    <w:rsid w:val="006A46CA"/>
    <w:rsid w:val="006A480B"/>
    <w:rsid w:val="006A49E8"/>
    <w:rsid w:val="006A5312"/>
    <w:rsid w:val="006A54A6"/>
    <w:rsid w:val="006A54CC"/>
    <w:rsid w:val="006A570A"/>
    <w:rsid w:val="006A597C"/>
    <w:rsid w:val="006A59B4"/>
    <w:rsid w:val="006A610A"/>
    <w:rsid w:val="006A69B1"/>
    <w:rsid w:val="006A6C87"/>
    <w:rsid w:val="006A6F6A"/>
    <w:rsid w:val="006A7120"/>
    <w:rsid w:val="006A71D7"/>
    <w:rsid w:val="006A7725"/>
    <w:rsid w:val="006A7A99"/>
    <w:rsid w:val="006A7AD7"/>
    <w:rsid w:val="006B05FE"/>
    <w:rsid w:val="006B0AA4"/>
    <w:rsid w:val="006B1515"/>
    <w:rsid w:val="006B19CD"/>
    <w:rsid w:val="006B1F6C"/>
    <w:rsid w:val="006B2828"/>
    <w:rsid w:val="006B296C"/>
    <w:rsid w:val="006B2EC0"/>
    <w:rsid w:val="006B32D4"/>
    <w:rsid w:val="006B346A"/>
    <w:rsid w:val="006B3536"/>
    <w:rsid w:val="006B3611"/>
    <w:rsid w:val="006B3875"/>
    <w:rsid w:val="006B3DE4"/>
    <w:rsid w:val="006B3E9E"/>
    <w:rsid w:val="006B4657"/>
    <w:rsid w:val="006B4DCF"/>
    <w:rsid w:val="006B53F3"/>
    <w:rsid w:val="006B56EF"/>
    <w:rsid w:val="006B5CC4"/>
    <w:rsid w:val="006B5F3C"/>
    <w:rsid w:val="006B6B17"/>
    <w:rsid w:val="006B73C0"/>
    <w:rsid w:val="006B77FE"/>
    <w:rsid w:val="006C045C"/>
    <w:rsid w:val="006C0757"/>
    <w:rsid w:val="006C0FD3"/>
    <w:rsid w:val="006C0FF1"/>
    <w:rsid w:val="006C139B"/>
    <w:rsid w:val="006C14CC"/>
    <w:rsid w:val="006C2009"/>
    <w:rsid w:val="006C23AC"/>
    <w:rsid w:val="006C27F4"/>
    <w:rsid w:val="006C3092"/>
    <w:rsid w:val="006C309B"/>
    <w:rsid w:val="006C37A6"/>
    <w:rsid w:val="006C3B01"/>
    <w:rsid w:val="006C3BDB"/>
    <w:rsid w:val="006C42D7"/>
    <w:rsid w:val="006C4348"/>
    <w:rsid w:val="006C4372"/>
    <w:rsid w:val="006C4A7C"/>
    <w:rsid w:val="006C4EF7"/>
    <w:rsid w:val="006C53D4"/>
    <w:rsid w:val="006C545B"/>
    <w:rsid w:val="006C55D8"/>
    <w:rsid w:val="006C6648"/>
    <w:rsid w:val="006C6F21"/>
    <w:rsid w:val="006C6FA4"/>
    <w:rsid w:val="006C726F"/>
    <w:rsid w:val="006C72FB"/>
    <w:rsid w:val="006C743E"/>
    <w:rsid w:val="006C7AEE"/>
    <w:rsid w:val="006C7C91"/>
    <w:rsid w:val="006D0333"/>
    <w:rsid w:val="006D035B"/>
    <w:rsid w:val="006D144A"/>
    <w:rsid w:val="006D2061"/>
    <w:rsid w:val="006D248C"/>
    <w:rsid w:val="006D2803"/>
    <w:rsid w:val="006D2929"/>
    <w:rsid w:val="006D2D44"/>
    <w:rsid w:val="006D3056"/>
    <w:rsid w:val="006D33F1"/>
    <w:rsid w:val="006D36B5"/>
    <w:rsid w:val="006D3D83"/>
    <w:rsid w:val="006D41CE"/>
    <w:rsid w:val="006D4709"/>
    <w:rsid w:val="006D4E92"/>
    <w:rsid w:val="006D51F3"/>
    <w:rsid w:val="006D5462"/>
    <w:rsid w:val="006D5782"/>
    <w:rsid w:val="006D63AB"/>
    <w:rsid w:val="006D63AD"/>
    <w:rsid w:val="006D682C"/>
    <w:rsid w:val="006D6860"/>
    <w:rsid w:val="006D697D"/>
    <w:rsid w:val="006D6AF9"/>
    <w:rsid w:val="006D77D9"/>
    <w:rsid w:val="006D79B6"/>
    <w:rsid w:val="006D7E20"/>
    <w:rsid w:val="006D7F30"/>
    <w:rsid w:val="006E01D6"/>
    <w:rsid w:val="006E0435"/>
    <w:rsid w:val="006E04B9"/>
    <w:rsid w:val="006E12D2"/>
    <w:rsid w:val="006E178C"/>
    <w:rsid w:val="006E184E"/>
    <w:rsid w:val="006E1886"/>
    <w:rsid w:val="006E275E"/>
    <w:rsid w:val="006E2807"/>
    <w:rsid w:val="006E29FF"/>
    <w:rsid w:val="006E3755"/>
    <w:rsid w:val="006E3D0C"/>
    <w:rsid w:val="006E45BD"/>
    <w:rsid w:val="006E4C3F"/>
    <w:rsid w:val="006E5029"/>
    <w:rsid w:val="006E5746"/>
    <w:rsid w:val="006E5E15"/>
    <w:rsid w:val="006E63A5"/>
    <w:rsid w:val="006E659E"/>
    <w:rsid w:val="006E68C8"/>
    <w:rsid w:val="006E6D00"/>
    <w:rsid w:val="006E75C7"/>
    <w:rsid w:val="006E7757"/>
    <w:rsid w:val="006F036F"/>
    <w:rsid w:val="006F07CE"/>
    <w:rsid w:val="006F0AD7"/>
    <w:rsid w:val="006F0BBA"/>
    <w:rsid w:val="006F0CD3"/>
    <w:rsid w:val="006F1A02"/>
    <w:rsid w:val="006F1BFA"/>
    <w:rsid w:val="006F35D8"/>
    <w:rsid w:val="006F4353"/>
    <w:rsid w:val="006F4742"/>
    <w:rsid w:val="006F49F7"/>
    <w:rsid w:val="006F4BF5"/>
    <w:rsid w:val="006F4D02"/>
    <w:rsid w:val="006F4ED7"/>
    <w:rsid w:val="006F582D"/>
    <w:rsid w:val="006F5D2F"/>
    <w:rsid w:val="006F62FE"/>
    <w:rsid w:val="006F658A"/>
    <w:rsid w:val="006F6746"/>
    <w:rsid w:val="006F711B"/>
    <w:rsid w:val="006F7152"/>
    <w:rsid w:val="006F7368"/>
    <w:rsid w:val="006F758E"/>
    <w:rsid w:val="006F7719"/>
    <w:rsid w:val="00700229"/>
    <w:rsid w:val="00700427"/>
    <w:rsid w:val="0070046C"/>
    <w:rsid w:val="0070253F"/>
    <w:rsid w:val="00702FB4"/>
    <w:rsid w:val="00703108"/>
    <w:rsid w:val="007040DE"/>
    <w:rsid w:val="00704547"/>
    <w:rsid w:val="007046BF"/>
    <w:rsid w:val="0070474D"/>
    <w:rsid w:val="00704D19"/>
    <w:rsid w:val="00704ECD"/>
    <w:rsid w:val="00704F85"/>
    <w:rsid w:val="007053D2"/>
    <w:rsid w:val="007054A1"/>
    <w:rsid w:val="0070584D"/>
    <w:rsid w:val="00706238"/>
    <w:rsid w:val="00706537"/>
    <w:rsid w:val="0070656D"/>
    <w:rsid w:val="007066A3"/>
    <w:rsid w:val="0070676F"/>
    <w:rsid w:val="00706A19"/>
    <w:rsid w:val="007071A1"/>
    <w:rsid w:val="00707BCE"/>
    <w:rsid w:val="0071032D"/>
    <w:rsid w:val="007106E0"/>
    <w:rsid w:val="0071075E"/>
    <w:rsid w:val="007107FD"/>
    <w:rsid w:val="007108C7"/>
    <w:rsid w:val="00710AF1"/>
    <w:rsid w:val="00711376"/>
    <w:rsid w:val="0071137F"/>
    <w:rsid w:val="00711A61"/>
    <w:rsid w:val="00711D0A"/>
    <w:rsid w:val="00711E34"/>
    <w:rsid w:val="00711F9B"/>
    <w:rsid w:val="007123C0"/>
    <w:rsid w:val="00712969"/>
    <w:rsid w:val="00712A62"/>
    <w:rsid w:val="00712F62"/>
    <w:rsid w:val="00713190"/>
    <w:rsid w:val="00713350"/>
    <w:rsid w:val="00713438"/>
    <w:rsid w:val="007134E3"/>
    <w:rsid w:val="0071361E"/>
    <w:rsid w:val="00713B93"/>
    <w:rsid w:val="00713D64"/>
    <w:rsid w:val="007141E2"/>
    <w:rsid w:val="007144D7"/>
    <w:rsid w:val="00714511"/>
    <w:rsid w:val="0071455F"/>
    <w:rsid w:val="00714661"/>
    <w:rsid w:val="007147CF"/>
    <w:rsid w:val="00714B2A"/>
    <w:rsid w:val="00714BDC"/>
    <w:rsid w:val="0071547E"/>
    <w:rsid w:val="00716616"/>
    <w:rsid w:val="0071662A"/>
    <w:rsid w:val="00716A93"/>
    <w:rsid w:val="00716C45"/>
    <w:rsid w:val="0071781D"/>
    <w:rsid w:val="00720242"/>
    <w:rsid w:val="0072048D"/>
    <w:rsid w:val="007204E0"/>
    <w:rsid w:val="00720727"/>
    <w:rsid w:val="00720E6B"/>
    <w:rsid w:val="007210C5"/>
    <w:rsid w:val="007213CE"/>
    <w:rsid w:val="00721629"/>
    <w:rsid w:val="00721C28"/>
    <w:rsid w:val="00721E5C"/>
    <w:rsid w:val="00721ED2"/>
    <w:rsid w:val="00722087"/>
    <w:rsid w:val="00722105"/>
    <w:rsid w:val="00722652"/>
    <w:rsid w:val="007226C6"/>
    <w:rsid w:val="00722E28"/>
    <w:rsid w:val="00722FED"/>
    <w:rsid w:val="00723420"/>
    <w:rsid w:val="00723748"/>
    <w:rsid w:val="00723ACB"/>
    <w:rsid w:val="00724F59"/>
    <w:rsid w:val="007253E8"/>
    <w:rsid w:val="007269A0"/>
    <w:rsid w:val="00726AD3"/>
    <w:rsid w:val="00727279"/>
    <w:rsid w:val="007277B0"/>
    <w:rsid w:val="007278AF"/>
    <w:rsid w:val="00727FD6"/>
    <w:rsid w:val="007304E4"/>
    <w:rsid w:val="00730506"/>
    <w:rsid w:val="007306B9"/>
    <w:rsid w:val="00730FA0"/>
    <w:rsid w:val="00731572"/>
    <w:rsid w:val="007322D6"/>
    <w:rsid w:val="0073230B"/>
    <w:rsid w:val="00732CE7"/>
    <w:rsid w:val="00733429"/>
    <w:rsid w:val="00733A17"/>
    <w:rsid w:val="00733E59"/>
    <w:rsid w:val="00734850"/>
    <w:rsid w:val="00734933"/>
    <w:rsid w:val="00734CCF"/>
    <w:rsid w:val="007351B3"/>
    <w:rsid w:val="007351D0"/>
    <w:rsid w:val="007351D9"/>
    <w:rsid w:val="00735A93"/>
    <w:rsid w:val="00736052"/>
    <w:rsid w:val="00736462"/>
    <w:rsid w:val="007368DC"/>
    <w:rsid w:val="00736A72"/>
    <w:rsid w:val="00736AEF"/>
    <w:rsid w:val="00736DD6"/>
    <w:rsid w:val="00736FD1"/>
    <w:rsid w:val="00737728"/>
    <w:rsid w:val="0073783C"/>
    <w:rsid w:val="00737854"/>
    <w:rsid w:val="00737956"/>
    <w:rsid w:val="00737A00"/>
    <w:rsid w:val="00737F62"/>
    <w:rsid w:val="0074017E"/>
    <w:rsid w:val="007405A1"/>
    <w:rsid w:val="00740F75"/>
    <w:rsid w:val="007413AC"/>
    <w:rsid w:val="007416AF"/>
    <w:rsid w:val="00741A14"/>
    <w:rsid w:val="00741E1B"/>
    <w:rsid w:val="007421C9"/>
    <w:rsid w:val="007422C1"/>
    <w:rsid w:val="007426A9"/>
    <w:rsid w:val="007427A3"/>
    <w:rsid w:val="00742F84"/>
    <w:rsid w:val="00743803"/>
    <w:rsid w:val="00744115"/>
    <w:rsid w:val="00744278"/>
    <w:rsid w:val="00744B6E"/>
    <w:rsid w:val="00744BA0"/>
    <w:rsid w:val="00745B35"/>
    <w:rsid w:val="00745BC3"/>
    <w:rsid w:val="00745E14"/>
    <w:rsid w:val="007461D5"/>
    <w:rsid w:val="00746DAF"/>
    <w:rsid w:val="00747053"/>
    <w:rsid w:val="007470B6"/>
    <w:rsid w:val="00747557"/>
    <w:rsid w:val="007475BB"/>
    <w:rsid w:val="007502D4"/>
    <w:rsid w:val="0075033B"/>
    <w:rsid w:val="00750490"/>
    <w:rsid w:val="007510DB"/>
    <w:rsid w:val="0075129C"/>
    <w:rsid w:val="007512DB"/>
    <w:rsid w:val="00751300"/>
    <w:rsid w:val="0075172A"/>
    <w:rsid w:val="007519F4"/>
    <w:rsid w:val="007519F8"/>
    <w:rsid w:val="007528D8"/>
    <w:rsid w:val="0075296D"/>
    <w:rsid w:val="00752FC7"/>
    <w:rsid w:val="00753003"/>
    <w:rsid w:val="007535D7"/>
    <w:rsid w:val="00753AB3"/>
    <w:rsid w:val="00753F31"/>
    <w:rsid w:val="007544C5"/>
    <w:rsid w:val="00754B16"/>
    <w:rsid w:val="00754B7E"/>
    <w:rsid w:val="00754C49"/>
    <w:rsid w:val="00754D79"/>
    <w:rsid w:val="00754FCC"/>
    <w:rsid w:val="00755585"/>
    <w:rsid w:val="00755C92"/>
    <w:rsid w:val="0075638E"/>
    <w:rsid w:val="00756402"/>
    <w:rsid w:val="0075656B"/>
    <w:rsid w:val="007570CF"/>
    <w:rsid w:val="007576FA"/>
    <w:rsid w:val="00757A02"/>
    <w:rsid w:val="00757AE6"/>
    <w:rsid w:val="00760062"/>
    <w:rsid w:val="00760172"/>
    <w:rsid w:val="007607A1"/>
    <w:rsid w:val="00760C46"/>
    <w:rsid w:val="00760F08"/>
    <w:rsid w:val="00761582"/>
    <w:rsid w:val="007617D2"/>
    <w:rsid w:val="00761D5C"/>
    <w:rsid w:val="00761E1B"/>
    <w:rsid w:val="00762068"/>
    <w:rsid w:val="00762184"/>
    <w:rsid w:val="00762439"/>
    <w:rsid w:val="00762915"/>
    <w:rsid w:val="00762B2F"/>
    <w:rsid w:val="00762CB2"/>
    <w:rsid w:val="007631FB"/>
    <w:rsid w:val="00763262"/>
    <w:rsid w:val="00763CA1"/>
    <w:rsid w:val="0076410F"/>
    <w:rsid w:val="00764895"/>
    <w:rsid w:val="00764BB2"/>
    <w:rsid w:val="00764C32"/>
    <w:rsid w:val="00764F33"/>
    <w:rsid w:val="007650C1"/>
    <w:rsid w:val="007650E1"/>
    <w:rsid w:val="00765949"/>
    <w:rsid w:val="00765A2A"/>
    <w:rsid w:val="00766008"/>
    <w:rsid w:val="00766015"/>
    <w:rsid w:val="00766310"/>
    <w:rsid w:val="0076639E"/>
    <w:rsid w:val="00766D7F"/>
    <w:rsid w:val="00766E75"/>
    <w:rsid w:val="00767367"/>
    <w:rsid w:val="00767696"/>
    <w:rsid w:val="00767EB8"/>
    <w:rsid w:val="00770180"/>
    <w:rsid w:val="0077078F"/>
    <w:rsid w:val="00770A23"/>
    <w:rsid w:val="00770A3F"/>
    <w:rsid w:val="0077112C"/>
    <w:rsid w:val="00772561"/>
    <w:rsid w:val="00772B46"/>
    <w:rsid w:val="00773641"/>
    <w:rsid w:val="007737EE"/>
    <w:rsid w:val="00773AC3"/>
    <w:rsid w:val="00773DC9"/>
    <w:rsid w:val="00774010"/>
    <w:rsid w:val="00774373"/>
    <w:rsid w:val="007756EA"/>
    <w:rsid w:val="00775D14"/>
    <w:rsid w:val="007764FA"/>
    <w:rsid w:val="007766E5"/>
    <w:rsid w:val="007769A1"/>
    <w:rsid w:val="00776E23"/>
    <w:rsid w:val="00776F6A"/>
    <w:rsid w:val="00777B21"/>
    <w:rsid w:val="00777BF4"/>
    <w:rsid w:val="00777FBB"/>
    <w:rsid w:val="0078022A"/>
    <w:rsid w:val="00780263"/>
    <w:rsid w:val="007805D1"/>
    <w:rsid w:val="00780EDA"/>
    <w:rsid w:val="00781002"/>
    <w:rsid w:val="0078125E"/>
    <w:rsid w:val="007813DC"/>
    <w:rsid w:val="00781AB6"/>
    <w:rsid w:val="00781E25"/>
    <w:rsid w:val="00781F98"/>
    <w:rsid w:val="00782376"/>
    <w:rsid w:val="007828B9"/>
    <w:rsid w:val="00782BFE"/>
    <w:rsid w:val="0078304A"/>
    <w:rsid w:val="0078311A"/>
    <w:rsid w:val="007832B2"/>
    <w:rsid w:val="00783748"/>
    <w:rsid w:val="00783BFF"/>
    <w:rsid w:val="00783D36"/>
    <w:rsid w:val="0078421E"/>
    <w:rsid w:val="007844F2"/>
    <w:rsid w:val="00784EEE"/>
    <w:rsid w:val="00785133"/>
    <w:rsid w:val="007854B0"/>
    <w:rsid w:val="007855AB"/>
    <w:rsid w:val="007859FD"/>
    <w:rsid w:val="00785C93"/>
    <w:rsid w:val="007861F2"/>
    <w:rsid w:val="007861F4"/>
    <w:rsid w:val="00786584"/>
    <w:rsid w:val="007867DF"/>
    <w:rsid w:val="00786857"/>
    <w:rsid w:val="00786AD8"/>
    <w:rsid w:val="0078726B"/>
    <w:rsid w:val="00787908"/>
    <w:rsid w:val="00787A0F"/>
    <w:rsid w:val="00787BCB"/>
    <w:rsid w:val="00787FD8"/>
    <w:rsid w:val="00790281"/>
    <w:rsid w:val="007902E2"/>
    <w:rsid w:val="00790894"/>
    <w:rsid w:val="007908A8"/>
    <w:rsid w:val="007909E1"/>
    <w:rsid w:val="00790ECE"/>
    <w:rsid w:val="00790FB6"/>
    <w:rsid w:val="007911AB"/>
    <w:rsid w:val="0079242E"/>
    <w:rsid w:val="007924EC"/>
    <w:rsid w:val="007926C5"/>
    <w:rsid w:val="00792712"/>
    <w:rsid w:val="00792780"/>
    <w:rsid w:val="00792A83"/>
    <w:rsid w:val="00792AD6"/>
    <w:rsid w:val="00792F80"/>
    <w:rsid w:val="00792FBA"/>
    <w:rsid w:val="0079329E"/>
    <w:rsid w:val="00793316"/>
    <w:rsid w:val="007939D7"/>
    <w:rsid w:val="00794966"/>
    <w:rsid w:val="00794BD2"/>
    <w:rsid w:val="00794F63"/>
    <w:rsid w:val="007952FC"/>
    <w:rsid w:val="007953C5"/>
    <w:rsid w:val="00796356"/>
    <w:rsid w:val="00796417"/>
    <w:rsid w:val="0079646A"/>
    <w:rsid w:val="00796B8B"/>
    <w:rsid w:val="00797227"/>
    <w:rsid w:val="00797BE4"/>
    <w:rsid w:val="00797C20"/>
    <w:rsid w:val="007A0485"/>
    <w:rsid w:val="007A0589"/>
    <w:rsid w:val="007A08EF"/>
    <w:rsid w:val="007A0BED"/>
    <w:rsid w:val="007A0C51"/>
    <w:rsid w:val="007A0F93"/>
    <w:rsid w:val="007A103D"/>
    <w:rsid w:val="007A11C5"/>
    <w:rsid w:val="007A15FF"/>
    <w:rsid w:val="007A1A60"/>
    <w:rsid w:val="007A1BEB"/>
    <w:rsid w:val="007A1CE3"/>
    <w:rsid w:val="007A1E49"/>
    <w:rsid w:val="007A23FF"/>
    <w:rsid w:val="007A29B9"/>
    <w:rsid w:val="007A342C"/>
    <w:rsid w:val="007A35CD"/>
    <w:rsid w:val="007A3D46"/>
    <w:rsid w:val="007A3E36"/>
    <w:rsid w:val="007A436E"/>
    <w:rsid w:val="007A439A"/>
    <w:rsid w:val="007A4831"/>
    <w:rsid w:val="007A51DD"/>
    <w:rsid w:val="007A52A3"/>
    <w:rsid w:val="007A5532"/>
    <w:rsid w:val="007A5602"/>
    <w:rsid w:val="007A58AA"/>
    <w:rsid w:val="007A5F01"/>
    <w:rsid w:val="007A5FE6"/>
    <w:rsid w:val="007A60E0"/>
    <w:rsid w:val="007A67CC"/>
    <w:rsid w:val="007A6A20"/>
    <w:rsid w:val="007A6AC5"/>
    <w:rsid w:val="007A6C39"/>
    <w:rsid w:val="007A7BA4"/>
    <w:rsid w:val="007B045C"/>
    <w:rsid w:val="007B087B"/>
    <w:rsid w:val="007B0D88"/>
    <w:rsid w:val="007B1057"/>
    <w:rsid w:val="007B16BF"/>
    <w:rsid w:val="007B1D3C"/>
    <w:rsid w:val="007B1F53"/>
    <w:rsid w:val="007B21F5"/>
    <w:rsid w:val="007B2406"/>
    <w:rsid w:val="007B306E"/>
    <w:rsid w:val="007B31B9"/>
    <w:rsid w:val="007B35F9"/>
    <w:rsid w:val="007B38D6"/>
    <w:rsid w:val="007B3CE5"/>
    <w:rsid w:val="007B4208"/>
    <w:rsid w:val="007B51E1"/>
    <w:rsid w:val="007B51E3"/>
    <w:rsid w:val="007B5ADC"/>
    <w:rsid w:val="007B60A6"/>
    <w:rsid w:val="007B7AB3"/>
    <w:rsid w:val="007C05DB"/>
    <w:rsid w:val="007C0800"/>
    <w:rsid w:val="007C0A0B"/>
    <w:rsid w:val="007C1128"/>
    <w:rsid w:val="007C148C"/>
    <w:rsid w:val="007C162A"/>
    <w:rsid w:val="007C1D92"/>
    <w:rsid w:val="007C1E48"/>
    <w:rsid w:val="007C2040"/>
    <w:rsid w:val="007C21D2"/>
    <w:rsid w:val="007C2366"/>
    <w:rsid w:val="007C23EF"/>
    <w:rsid w:val="007C258A"/>
    <w:rsid w:val="007C286C"/>
    <w:rsid w:val="007C2894"/>
    <w:rsid w:val="007C32E7"/>
    <w:rsid w:val="007C356E"/>
    <w:rsid w:val="007C35AA"/>
    <w:rsid w:val="007C379C"/>
    <w:rsid w:val="007C38FF"/>
    <w:rsid w:val="007C3939"/>
    <w:rsid w:val="007C3C51"/>
    <w:rsid w:val="007C49CE"/>
    <w:rsid w:val="007C4E0D"/>
    <w:rsid w:val="007C5084"/>
    <w:rsid w:val="007C552C"/>
    <w:rsid w:val="007C59EC"/>
    <w:rsid w:val="007C6CB4"/>
    <w:rsid w:val="007C6D76"/>
    <w:rsid w:val="007C74D7"/>
    <w:rsid w:val="007C7CD5"/>
    <w:rsid w:val="007D00B0"/>
    <w:rsid w:val="007D069B"/>
    <w:rsid w:val="007D0E7B"/>
    <w:rsid w:val="007D0EA5"/>
    <w:rsid w:val="007D12C8"/>
    <w:rsid w:val="007D146B"/>
    <w:rsid w:val="007D1A3D"/>
    <w:rsid w:val="007D1EF0"/>
    <w:rsid w:val="007D1F1E"/>
    <w:rsid w:val="007D2482"/>
    <w:rsid w:val="007D261E"/>
    <w:rsid w:val="007D2898"/>
    <w:rsid w:val="007D2937"/>
    <w:rsid w:val="007D4436"/>
    <w:rsid w:val="007D4DB7"/>
    <w:rsid w:val="007D524F"/>
    <w:rsid w:val="007D52D7"/>
    <w:rsid w:val="007D5E70"/>
    <w:rsid w:val="007D6A12"/>
    <w:rsid w:val="007D6BEE"/>
    <w:rsid w:val="007D6E5F"/>
    <w:rsid w:val="007D7402"/>
    <w:rsid w:val="007D76BB"/>
    <w:rsid w:val="007D7D3F"/>
    <w:rsid w:val="007E0355"/>
    <w:rsid w:val="007E104B"/>
    <w:rsid w:val="007E1BA8"/>
    <w:rsid w:val="007E205D"/>
    <w:rsid w:val="007E23A9"/>
    <w:rsid w:val="007E2E14"/>
    <w:rsid w:val="007E2FFE"/>
    <w:rsid w:val="007E45F2"/>
    <w:rsid w:val="007E53A9"/>
    <w:rsid w:val="007E5400"/>
    <w:rsid w:val="007E543F"/>
    <w:rsid w:val="007E59F1"/>
    <w:rsid w:val="007E6450"/>
    <w:rsid w:val="007E6635"/>
    <w:rsid w:val="007E6759"/>
    <w:rsid w:val="007E7623"/>
    <w:rsid w:val="007E7641"/>
    <w:rsid w:val="007E7F89"/>
    <w:rsid w:val="007F079B"/>
    <w:rsid w:val="007F1146"/>
    <w:rsid w:val="007F1218"/>
    <w:rsid w:val="007F126C"/>
    <w:rsid w:val="007F14B5"/>
    <w:rsid w:val="007F1CE6"/>
    <w:rsid w:val="007F1EDB"/>
    <w:rsid w:val="007F2075"/>
    <w:rsid w:val="007F2324"/>
    <w:rsid w:val="007F23A9"/>
    <w:rsid w:val="007F25B8"/>
    <w:rsid w:val="007F2716"/>
    <w:rsid w:val="007F2820"/>
    <w:rsid w:val="007F28EF"/>
    <w:rsid w:val="007F2AE5"/>
    <w:rsid w:val="007F335E"/>
    <w:rsid w:val="007F3851"/>
    <w:rsid w:val="007F3EA8"/>
    <w:rsid w:val="007F4C5C"/>
    <w:rsid w:val="007F4D19"/>
    <w:rsid w:val="007F564F"/>
    <w:rsid w:val="007F5B6E"/>
    <w:rsid w:val="007F5C61"/>
    <w:rsid w:val="007F5D45"/>
    <w:rsid w:val="007F619C"/>
    <w:rsid w:val="007F62A4"/>
    <w:rsid w:val="007F690B"/>
    <w:rsid w:val="007F69DB"/>
    <w:rsid w:val="007F775F"/>
    <w:rsid w:val="007F7EB9"/>
    <w:rsid w:val="008003FC"/>
    <w:rsid w:val="00800475"/>
    <w:rsid w:val="008007B0"/>
    <w:rsid w:val="008009AA"/>
    <w:rsid w:val="00800A65"/>
    <w:rsid w:val="00800E42"/>
    <w:rsid w:val="00801977"/>
    <w:rsid w:val="00801BE6"/>
    <w:rsid w:val="008023C6"/>
    <w:rsid w:val="008025DB"/>
    <w:rsid w:val="00802E4C"/>
    <w:rsid w:val="0080343E"/>
    <w:rsid w:val="0080347E"/>
    <w:rsid w:val="00803AA5"/>
    <w:rsid w:val="0080401D"/>
    <w:rsid w:val="008045D5"/>
    <w:rsid w:val="00804679"/>
    <w:rsid w:val="008046A3"/>
    <w:rsid w:val="00804738"/>
    <w:rsid w:val="008048CD"/>
    <w:rsid w:val="008049DF"/>
    <w:rsid w:val="00804B3C"/>
    <w:rsid w:val="00804CA4"/>
    <w:rsid w:val="00805050"/>
    <w:rsid w:val="00805091"/>
    <w:rsid w:val="00805365"/>
    <w:rsid w:val="0080557F"/>
    <w:rsid w:val="00805ACD"/>
    <w:rsid w:val="00805F59"/>
    <w:rsid w:val="008061CD"/>
    <w:rsid w:val="00806366"/>
    <w:rsid w:val="008067AA"/>
    <w:rsid w:val="0080708D"/>
    <w:rsid w:val="008073C8"/>
    <w:rsid w:val="00807690"/>
    <w:rsid w:val="00807C53"/>
    <w:rsid w:val="00807EDC"/>
    <w:rsid w:val="0081045F"/>
    <w:rsid w:val="008104F0"/>
    <w:rsid w:val="00810851"/>
    <w:rsid w:val="00810A66"/>
    <w:rsid w:val="00810DB6"/>
    <w:rsid w:val="00810FF5"/>
    <w:rsid w:val="0081109E"/>
    <w:rsid w:val="0081145B"/>
    <w:rsid w:val="008114CB"/>
    <w:rsid w:val="00811610"/>
    <w:rsid w:val="00811647"/>
    <w:rsid w:val="008116F2"/>
    <w:rsid w:val="00811C90"/>
    <w:rsid w:val="00812544"/>
    <w:rsid w:val="00812588"/>
    <w:rsid w:val="00812B59"/>
    <w:rsid w:val="00812D08"/>
    <w:rsid w:val="008133CA"/>
    <w:rsid w:val="00813791"/>
    <w:rsid w:val="008138CA"/>
    <w:rsid w:val="00813CC3"/>
    <w:rsid w:val="00814016"/>
    <w:rsid w:val="00814476"/>
    <w:rsid w:val="00814543"/>
    <w:rsid w:val="00814964"/>
    <w:rsid w:val="008153D3"/>
    <w:rsid w:val="008156AE"/>
    <w:rsid w:val="008157DC"/>
    <w:rsid w:val="00815E94"/>
    <w:rsid w:val="0081677B"/>
    <w:rsid w:val="00816824"/>
    <w:rsid w:val="00817186"/>
    <w:rsid w:val="00817DCD"/>
    <w:rsid w:val="00820650"/>
    <w:rsid w:val="00820A9A"/>
    <w:rsid w:val="00820AC5"/>
    <w:rsid w:val="00820E81"/>
    <w:rsid w:val="00820E83"/>
    <w:rsid w:val="00821137"/>
    <w:rsid w:val="008212E4"/>
    <w:rsid w:val="0082162C"/>
    <w:rsid w:val="00821FB6"/>
    <w:rsid w:val="0082204E"/>
    <w:rsid w:val="00822428"/>
    <w:rsid w:val="0082262C"/>
    <w:rsid w:val="00822BE6"/>
    <w:rsid w:val="00822F4C"/>
    <w:rsid w:val="0082314E"/>
    <w:rsid w:val="0082321E"/>
    <w:rsid w:val="008235F3"/>
    <w:rsid w:val="008237F7"/>
    <w:rsid w:val="00824127"/>
    <w:rsid w:val="0082479A"/>
    <w:rsid w:val="00824F6E"/>
    <w:rsid w:val="0082562D"/>
    <w:rsid w:val="008257A7"/>
    <w:rsid w:val="00826152"/>
    <w:rsid w:val="0082641C"/>
    <w:rsid w:val="008264B1"/>
    <w:rsid w:val="00826688"/>
    <w:rsid w:val="0082687D"/>
    <w:rsid w:val="00826F23"/>
    <w:rsid w:val="00827849"/>
    <w:rsid w:val="00827DC3"/>
    <w:rsid w:val="00831759"/>
    <w:rsid w:val="00831805"/>
    <w:rsid w:val="00831A4F"/>
    <w:rsid w:val="0083204E"/>
    <w:rsid w:val="0083224A"/>
    <w:rsid w:val="00832A99"/>
    <w:rsid w:val="00832CD1"/>
    <w:rsid w:val="00832DAD"/>
    <w:rsid w:val="0083308E"/>
    <w:rsid w:val="0083341A"/>
    <w:rsid w:val="00833D02"/>
    <w:rsid w:val="00833DC5"/>
    <w:rsid w:val="00833E1A"/>
    <w:rsid w:val="00833FAF"/>
    <w:rsid w:val="008344CC"/>
    <w:rsid w:val="00834513"/>
    <w:rsid w:val="00834B1D"/>
    <w:rsid w:val="00835162"/>
    <w:rsid w:val="008351CF"/>
    <w:rsid w:val="00835266"/>
    <w:rsid w:val="00835549"/>
    <w:rsid w:val="0083556B"/>
    <w:rsid w:val="008356B8"/>
    <w:rsid w:val="00835947"/>
    <w:rsid w:val="008363C9"/>
    <w:rsid w:val="008364A8"/>
    <w:rsid w:val="00836A77"/>
    <w:rsid w:val="00836AE8"/>
    <w:rsid w:val="00836B56"/>
    <w:rsid w:val="00836FEE"/>
    <w:rsid w:val="00837711"/>
    <w:rsid w:val="0083790F"/>
    <w:rsid w:val="00837A20"/>
    <w:rsid w:val="00840829"/>
    <w:rsid w:val="00840846"/>
    <w:rsid w:val="008408AC"/>
    <w:rsid w:val="00840A38"/>
    <w:rsid w:val="00841469"/>
    <w:rsid w:val="008417C8"/>
    <w:rsid w:val="00841D31"/>
    <w:rsid w:val="00841F39"/>
    <w:rsid w:val="008421DE"/>
    <w:rsid w:val="008422CE"/>
    <w:rsid w:val="00842EF4"/>
    <w:rsid w:val="00843321"/>
    <w:rsid w:val="00843410"/>
    <w:rsid w:val="008435E3"/>
    <w:rsid w:val="0084402B"/>
    <w:rsid w:val="00844252"/>
    <w:rsid w:val="008442E7"/>
    <w:rsid w:val="008444C0"/>
    <w:rsid w:val="008444F6"/>
    <w:rsid w:val="00844E7E"/>
    <w:rsid w:val="00845793"/>
    <w:rsid w:val="00845EA7"/>
    <w:rsid w:val="008465EA"/>
    <w:rsid w:val="0084669E"/>
    <w:rsid w:val="008469B8"/>
    <w:rsid w:val="008469DD"/>
    <w:rsid w:val="008470F6"/>
    <w:rsid w:val="00847655"/>
    <w:rsid w:val="00847AC2"/>
    <w:rsid w:val="00847AC5"/>
    <w:rsid w:val="008503DF"/>
    <w:rsid w:val="0085044A"/>
    <w:rsid w:val="00851190"/>
    <w:rsid w:val="00851242"/>
    <w:rsid w:val="00851302"/>
    <w:rsid w:val="00851384"/>
    <w:rsid w:val="00851820"/>
    <w:rsid w:val="0085184A"/>
    <w:rsid w:val="00851A0A"/>
    <w:rsid w:val="008521F9"/>
    <w:rsid w:val="0085245C"/>
    <w:rsid w:val="0085250A"/>
    <w:rsid w:val="00852788"/>
    <w:rsid w:val="0085350B"/>
    <w:rsid w:val="00853511"/>
    <w:rsid w:val="0085353D"/>
    <w:rsid w:val="008535F0"/>
    <w:rsid w:val="00853733"/>
    <w:rsid w:val="00853752"/>
    <w:rsid w:val="00853B75"/>
    <w:rsid w:val="00853B82"/>
    <w:rsid w:val="00853ED1"/>
    <w:rsid w:val="00854215"/>
    <w:rsid w:val="00854ACE"/>
    <w:rsid w:val="008555AC"/>
    <w:rsid w:val="008557E2"/>
    <w:rsid w:val="008566D0"/>
    <w:rsid w:val="008567EC"/>
    <w:rsid w:val="00856B41"/>
    <w:rsid w:val="00856C75"/>
    <w:rsid w:val="00856D59"/>
    <w:rsid w:val="0085746C"/>
    <w:rsid w:val="00857CFE"/>
    <w:rsid w:val="00860037"/>
    <w:rsid w:val="008602BF"/>
    <w:rsid w:val="00860579"/>
    <w:rsid w:val="0086083E"/>
    <w:rsid w:val="00860929"/>
    <w:rsid w:val="00861A3C"/>
    <w:rsid w:val="00861A86"/>
    <w:rsid w:val="00861DC6"/>
    <w:rsid w:val="00862D0C"/>
    <w:rsid w:val="00862DF5"/>
    <w:rsid w:val="008635BF"/>
    <w:rsid w:val="00863607"/>
    <w:rsid w:val="008642FD"/>
    <w:rsid w:val="00864EF4"/>
    <w:rsid w:val="00864FED"/>
    <w:rsid w:val="00865B2F"/>
    <w:rsid w:val="00865D53"/>
    <w:rsid w:val="00865F11"/>
    <w:rsid w:val="00866713"/>
    <w:rsid w:val="00866AFB"/>
    <w:rsid w:val="00867A00"/>
    <w:rsid w:val="008708EC"/>
    <w:rsid w:val="00870A85"/>
    <w:rsid w:val="00870B5D"/>
    <w:rsid w:val="00870FB3"/>
    <w:rsid w:val="0087159F"/>
    <w:rsid w:val="00871847"/>
    <w:rsid w:val="00871D31"/>
    <w:rsid w:val="0087209E"/>
    <w:rsid w:val="008722A5"/>
    <w:rsid w:val="008723FC"/>
    <w:rsid w:val="008725A6"/>
    <w:rsid w:val="00872634"/>
    <w:rsid w:val="008726AD"/>
    <w:rsid w:val="00872BC5"/>
    <w:rsid w:val="00873DE5"/>
    <w:rsid w:val="0087441B"/>
    <w:rsid w:val="0087453D"/>
    <w:rsid w:val="0087481E"/>
    <w:rsid w:val="0087491B"/>
    <w:rsid w:val="00874E7E"/>
    <w:rsid w:val="008759B4"/>
    <w:rsid w:val="008759BD"/>
    <w:rsid w:val="00875B80"/>
    <w:rsid w:val="00875C41"/>
    <w:rsid w:val="00875FEF"/>
    <w:rsid w:val="008761E0"/>
    <w:rsid w:val="00876309"/>
    <w:rsid w:val="00876316"/>
    <w:rsid w:val="00876579"/>
    <w:rsid w:val="00876886"/>
    <w:rsid w:val="008770C1"/>
    <w:rsid w:val="0087767A"/>
    <w:rsid w:val="00877A2B"/>
    <w:rsid w:val="00877D35"/>
    <w:rsid w:val="008805D4"/>
    <w:rsid w:val="00880A81"/>
    <w:rsid w:val="00880DBA"/>
    <w:rsid w:val="00880FD9"/>
    <w:rsid w:val="00881474"/>
    <w:rsid w:val="0088196C"/>
    <w:rsid w:val="0088198E"/>
    <w:rsid w:val="00881B98"/>
    <w:rsid w:val="00881FBD"/>
    <w:rsid w:val="00882AD9"/>
    <w:rsid w:val="00882CA4"/>
    <w:rsid w:val="0088316B"/>
    <w:rsid w:val="008832F0"/>
    <w:rsid w:val="008834C8"/>
    <w:rsid w:val="0088370C"/>
    <w:rsid w:val="0088372D"/>
    <w:rsid w:val="00883A28"/>
    <w:rsid w:val="00884759"/>
    <w:rsid w:val="008850F2"/>
    <w:rsid w:val="00885213"/>
    <w:rsid w:val="0088545F"/>
    <w:rsid w:val="00885830"/>
    <w:rsid w:val="00885D20"/>
    <w:rsid w:val="00885EF7"/>
    <w:rsid w:val="00885FBD"/>
    <w:rsid w:val="00886252"/>
    <w:rsid w:val="00886269"/>
    <w:rsid w:val="008868F4"/>
    <w:rsid w:val="00886A63"/>
    <w:rsid w:val="00886B5A"/>
    <w:rsid w:val="00886D25"/>
    <w:rsid w:val="008873C9"/>
    <w:rsid w:val="008874B2"/>
    <w:rsid w:val="008874E5"/>
    <w:rsid w:val="008877C6"/>
    <w:rsid w:val="00887CBC"/>
    <w:rsid w:val="008903A0"/>
    <w:rsid w:val="00890CC7"/>
    <w:rsid w:val="00890CC8"/>
    <w:rsid w:val="008916B5"/>
    <w:rsid w:val="00892675"/>
    <w:rsid w:val="008926F8"/>
    <w:rsid w:val="008927C9"/>
    <w:rsid w:val="00892EF3"/>
    <w:rsid w:val="008935F3"/>
    <w:rsid w:val="00893FC8"/>
    <w:rsid w:val="00894525"/>
    <w:rsid w:val="00894CCC"/>
    <w:rsid w:val="00894DED"/>
    <w:rsid w:val="00895003"/>
    <w:rsid w:val="008953F2"/>
    <w:rsid w:val="00895469"/>
    <w:rsid w:val="00895750"/>
    <w:rsid w:val="0089581B"/>
    <w:rsid w:val="0089615B"/>
    <w:rsid w:val="00896415"/>
    <w:rsid w:val="00896424"/>
    <w:rsid w:val="0089653E"/>
    <w:rsid w:val="00896C81"/>
    <w:rsid w:val="00896D0A"/>
    <w:rsid w:val="00896FF7"/>
    <w:rsid w:val="00897160"/>
    <w:rsid w:val="00897397"/>
    <w:rsid w:val="0089764A"/>
    <w:rsid w:val="00897AE6"/>
    <w:rsid w:val="00897BC5"/>
    <w:rsid w:val="00897F7F"/>
    <w:rsid w:val="008A0440"/>
    <w:rsid w:val="008A0B50"/>
    <w:rsid w:val="008A0BE7"/>
    <w:rsid w:val="008A10E9"/>
    <w:rsid w:val="008A1631"/>
    <w:rsid w:val="008A16EF"/>
    <w:rsid w:val="008A1A5B"/>
    <w:rsid w:val="008A1F5E"/>
    <w:rsid w:val="008A234A"/>
    <w:rsid w:val="008A23CA"/>
    <w:rsid w:val="008A2BD9"/>
    <w:rsid w:val="008A2F07"/>
    <w:rsid w:val="008A31E3"/>
    <w:rsid w:val="008A3945"/>
    <w:rsid w:val="008A42C7"/>
    <w:rsid w:val="008A4E16"/>
    <w:rsid w:val="008A5321"/>
    <w:rsid w:val="008A5768"/>
    <w:rsid w:val="008A588F"/>
    <w:rsid w:val="008A5ED3"/>
    <w:rsid w:val="008A60FE"/>
    <w:rsid w:val="008A665F"/>
    <w:rsid w:val="008A7529"/>
    <w:rsid w:val="008A77E1"/>
    <w:rsid w:val="008A79DB"/>
    <w:rsid w:val="008A7CE2"/>
    <w:rsid w:val="008A7DE4"/>
    <w:rsid w:val="008A7F51"/>
    <w:rsid w:val="008B02CA"/>
    <w:rsid w:val="008B0530"/>
    <w:rsid w:val="008B0623"/>
    <w:rsid w:val="008B08DE"/>
    <w:rsid w:val="008B0BC5"/>
    <w:rsid w:val="008B0D17"/>
    <w:rsid w:val="008B124C"/>
    <w:rsid w:val="008B13DB"/>
    <w:rsid w:val="008B1423"/>
    <w:rsid w:val="008B1B1A"/>
    <w:rsid w:val="008B1DA2"/>
    <w:rsid w:val="008B2B94"/>
    <w:rsid w:val="008B2C89"/>
    <w:rsid w:val="008B2DED"/>
    <w:rsid w:val="008B32C2"/>
    <w:rsid w:val="008B36EA"/>
    <w:rsid w:val="008B3B32"/>
    <w:rsid w:val="008B3E03"/>
    <w:rsid w:val="008B4E38"/>
    <w:rsid w:val="008B530B"/>
    <w:rsid w:val="008B557D"/>
    <w:rsid w:val="008B55C2"/>
    <w:rsid w:val="008B607D"/>
    <w:rsid w:val="008B60FF"/>
    <w:rsid w:val="008B6661"/>
    <w:rsid w:val="008B75AD"/>
    <w:rsid w:val="008B7B86"/>
    <w:rsid w:val="008B7F6D"/>
    <w:rsid w:val="008C0340"/>
    <w:rsid w:val="008C0441"/>
    <w:rsid w:val="008C0A36"/>
    <w:rsid w:val="008C0D38"/>
    <w:rsid w:val="008C0E59"/>
    <w:rsid w:val="008C1847"/>
    <w:rsid w:val="008C19AF"/>
    <w:rsid w:val="008C1EB4"/>
    <w:rsid w:val="008C1F76"/>
    <w:rsid w:val="008C2049"/>
    <w:rsid w:val="008C2725"/>
    <w:rsid w:val="008C28D8"/>
    <w:rsid w:val="008C2E60"/>
    <w:rsid w:val="008C4001"/>
    <w:rsid w:val="008C487A"/>
    <w:rsid w:val="008C4A9F"/>
    <w:rsid w:val="008C4AEA"/>
    <w:rsid w:val="008C4C17"/>
    <w:rsid w:val="008C4E81"/>
    <w:rsid w:val="008C4F21"/>
    <w:rsid w:val="008C5310"/>
    <w:rsid w:val="008C59F0"/>
    <w:rsid w:val="008C5F63"/>
    <w:rsid w:val="008C67E5"/>
    <w:rsid w:val="008C6918"/>
    <w:rsid w:val="008C6F6C"/>
    <w:rsid w:val="008C7897"/>
    <w:rsid w:val="008C7A8D"/>
    <w:rsid w:val="008C7AC9"/>
    <w:rsid w:val="008D0BB7"/>
    <w:rsid w:val="008D0C71"/>
    <w:rsid w:val="008D0EE9"/>
    <w:rsid w:val="008D12E9"/>
    <w:rsid w:val="008D134C"/>
    <w:rsid w:val="008D13B2"/>
    <w:rsid w:val="008D1C28"/>
    <w:rsid w:val="008D1C50"/>
    <w:rsid w:val="008D1D57"/>
    <w:rsid w:val="008D1FC6"/>
    <w:rsid w:val="008D21EB"/>
    <w:rsid w:val="008D253C"/>
    <w:rsid w:val="008D2929"/>
    <w:rsid w:val="008D2974"/>
    <w:rsid w:val="008D29E7"/>
    <w:rsid w:val="008D2B3A"/>
    <w:rsid w:val="008D2BCD"/>
    <w:rsid w:val="008D39A1"/>
    <w:rsid w:val="008D3D18"/>
    <w:rsid w:val="008D3E2A"/>
    <w:rsid w:val="008D4176"/>
    <w:rsid w:val="008D4396"/>
    <w:rsid w:val="008D4686"/>
    <w:rsid w:val="008D4FD8"/>
    <w:rsid w:val="008D54AC"/>
    <w:rsid w:val="008D55F6"/>
    <w:rsid w:val="008D593F"/>
    <w:rsid w:val="008D5BCE"/>
    <w:rsid w:val="008D5F46"/>
    <w:rsid w:val="008D62B2"/>
    <w:rsid w:val="008D64A7"/>
    <w:rsid w:val="008D6A0E"/>
    <w:rsid w:val="008D6B5E"/>
    <w:rsid w:val="008D7446"/>
    <w:rsid w:val="008D7595"/>
    <w:rsid w:val="008D772A"/>
    <w:rsid w:val="008E0559"/>
    <w:rsid w:val="008E1499"/>
    <w:rsid w:val="008E14E8"/>
    <w:rsid w:val="008E151F"/>
    <w:rsid w:val="008E1892"/>
    <w:rsid w:val="008E19C3"/>
    <w:rsid w:val="008E1B84"/>
    <w:rsid w:val="008E1C00"/>
    <w:rsid w:val="008E2250"/>
    <w:rsid w:val="008E2512"/>
    <w:rsid w:val="008E28E8"/>
    <w:rsid w:val="008E2A55"/>
    <w:rsid w:val="008E2B7F"/>
    <w:rsid w:val="008E2BD1"/>
    <w:rsid w:val="008E2DEC"/>
    <w:rsid w:val="008E3529"/>
    <w:rsid w:val="008E4036"/>
    <w:rsid w:val="008E4A2E"/>
    <w:rsid w:val="008E4AFF"/>
    <w:rsid w:val="008E4B07"/>
    <w:rsid w:val="008E4DCD"/>
    <w:rsid w:val="008E5106"/>
    <w:rsid w:val="008E5BBD"/>
    <w:rsid w:val="008E5EE8"/>
    <w:rsid w:val="008E5F11"/>
    <w:rsid w:val="008E5FC9"/>
    <w:rsid w:val="008E628F"/>
    <w:rsid w:val="008E63F0"/>
    <w:rsid w:val="008E6416"/>
    <w:rsid w:val="008E69C4"/>
    <w:rsid w:val="008E701C"/>
    <w:rsid w:val="008E70A0"/>
    <w:rsid w:val="008E71D3"/>
    <w:rsid w:val="008E748E"/>
    <w:rsid w:val="008E765D"/>
    <w:rsid w:val="008E7BCD"/>
    <w:rsid w:val="008F0377"/>
    <w:rsid w:val="008F0A66"/>
    <w:rsid w:val="008F0C9E"/>
    <w:rsid w:val="008F0D5F"/>
    <w:rsid w:val="008F1B91"/>
    <w:rsid w:val="008F206A"/>
    <w:rsid w:val="008F252F"/>
    <w:rsid w:val="008F34FD"/>
    <w:rsid w:val="008F35C5"/>
    <w:rsid w:val="008F3675"/>
    <w:rsid w:val="008F37C0"/>
    <w:rsid w:val="008F3A60"/>
    <w:rsid w:val="008F3AD8"/>
    <w:rsid w:val="008F3C2C"/>
    <w:rsid w:val="008F3E85"/>
    <w:rsid w:val="008F4023"/>
    <w:rsid w:val="008F4BFF"/>
    <w:rsid w:val="008F4DA1"/>
    <w:rsid w:val="008F5665"/>
    <w:rsid w:val="008F5CCC"/>
    <w:rsid w:val="008F5F7A"/>
    <w:rsid w:val="008F6063"/>
    <w:rsid w:val="008F61B2"/>
    <w:rsid w:val="008F6754"/>
    <w:rsid w:val="008F6820"/>
    <w:rsid w:val="008F6915"/>
    <w:rsid w:val="008F6FFC"/>
    <w:rsid w:val="008F709E"/>
    <w:rsid w:val="008F7B81"/>
    <w:rsid w:val="0090026D"/>
    <w:rsid w:val="00900555"/>
    <w:rsid w:val="009005EC"/>
    <w:rsid w:val="0090074C"/>
    <w:rsid w:val="0090079B"/>
    <w:rsid w:val="00900933"/>
    <w:rsid w:val="009012B4"/>
    <w:rsid w:val="00901B54"/>
    <w:rsid w:val="00901D78"/>
    <w:rsid w:val="00901EDF"/>
    <w:rsid w:val="009024BC"/>
    <w:rsid w:val="00902AAF"/>
    <w:rsid w:val="00903505"/>
    <w:rsid w:val="009035E0"/>
    <w:rsid w:val="009035E8"/>
    <w:rsid w:val="009037E1"/>
    <w:rsid w:val="00903BAD"/>
    <w:rsid w:val="00903C71"/>
    <w:rsid w:val="009042CD"/>
    <w:rsid w:val="009045A5"/>
    <w:rsid w:val="009045CB"/>
    <w:rsid w:val="00904C04"/>
    <w:rsid w:val="00904C3F"/>
    <w:rsid w:val="00904E20"/>
    <w:rsid w:val="00906047"/>
    <w:rsid w:val="0090615C"/>
    <w:rsid w:val="0090636C"/>
    <w:rsid w:val="00906B2D"/>
    <w:rsid w:val="00906B96"/>
    <w:rsid w:val="00906C9F"/>
    <w:rsid w:val="00906F79"/>
    <w:rsid w:val="0090740B"/>
    <w:rsid w:val="009077D2"/>
    <w:rsid w:val="00907C2C"/>
    <w:rsid w:val="00907D84"/>
    <w:rsid w:val="00907EEC"/>
    <w:rsid w:val="009101C7"/>
    <w:rsid w:val="009105A5"/>
    <w:rsid w:val="00910616"/>
    <w:rsid w:val="00910B6B"/>
    <w:rsid w:val="00911370"/>
    <w:rsid w:val="0091197B"/>
    <w:rsid w:val="00911AFF"/>
    <w:rsid w:val="0091216B"/>
    <w:rsid w:val="00912270"/>
    <w:rsid w:val="009123BB"/>
    <w:rsid w:val="00912B9F"/>
    <w:rsid w:val="00913658"/>
    <w:rsid w:val="00913D6F"/>
    <w:rsid w:val="009147B9"/>
    <w:rsid w:val="00914AF3"/>
    <w:rsid w:val="0091555E"/>
    <w:rsid w:val="0091590B"/>
    <w:rsid w:val="009159E9"/>
    <w:rsid w:val="00915B9E"/>
    <w:rsid w:val="00915DE9"/>
    <w:rsid w:val="0091627D"/>
    <w:rsid w:val="00916785"/>
    <w:rsid w:val="00916913"/>
    <w:rsid w:val="00916A31"/>
    <w:rsid w:val="009172A6"/>
    <w:rsid w:val="0091751B"/>
    <w:rsid w:val="00917952"/>
    <w:rsid w:val="00917A46"/>
    <w:rsid w:val="00917DBE"/>
    <w:rsid w:val="00920054"/>
    <w:rsid w:val="009200B8"/>
    <w:rsid w:val="0092029F"/>
    <w:rsid w:val="00920549"/>
    <w:rsid w:val="00920822"/>
    <w:rsid w:val="009208AF"/>
    <w:rsid w:val="00920E6F"/>
    <w:rsid w:val="0092116D"/>
    <w:rsid w:val="00921431"/>
    <w:rsid w:val="00922496"/>
    <w:rsid w:val="009224CE"/>
    <w:rsid w:val="00922581"/>
    <w:rsid w:val="00922FDE"/>
    <w:rsid w:val="0092306C"/>
    <w:rsid w:val="00923163"/>
    <w:rsid w:val="009256F2"/>
    <w:rsid w:val="009259BB"/>
    <w:rsid w:val="0092660A"/>
    <w:rsid w:val="00926A43"/>
    <w:rsid w:val="00926A87"/>
    <w:rsid w:val="00926F14"/>
    <w:rsid w:val="0092716D"/>
    <w:rsid w:val="00927B6B"/>
    <w:rsid w:val="00927BFC"/>
    <w:rsid w:val="00927FCE"/>
    <w:rsid w:val="009303E7"/>
    <w:rsid w:val="0093059C"/>
    <w:rsid w:val="00930FF7"/>
    <w:rsid w:val="009310FA"/>
    <w:rsid w:val="00931EAC"/>
    <w:rsid w:val="00932522"/>
    <w:rsid w:val="00932748"/>
    <w:rsid w:val="00933BCC"/>
    <w:rsid w:val="00933C1A"/>
    <w:rsid w:val="00933C9A"/>
    <w:rsid w:val="00934498"/>
    <w:rsid w:val="009348EF"/>
    <w:rsid w:val="00934AB1"/>
    <w:rsid w:val="00935163"/>
    <w:rsid w:val="00935458"/>
    <w:rsid w:val="0093554D"/>
    <w:rsid w:val="009355EA"/>
    <w:rsid w:val="0093567A"/>
    <w:rsid w:val="00935865"/>
    <w:rsid w:val="00935A22"/>
    <w:rsid w:val="00935B09"/>
    <w:rsid w:val="0093611F"/>
    <w:rsid w:val="009361DB"/>
    <w:rsid w:val="00936202"/>
    <w:rsid w:val="00936329"/>
    <w:rsid w:val="00936562"/>
    <w:rsid w:val="009365B8"/>
    <w:rsid w:val="00936A71"/>
    <w:rsid w:val="0093713B"/>
    <w:rsid w:val="009377BC"/>
    <w:rsid w:val="00937912"/>
    <w:rsid w:val="00937F80"/>
    <w:rsid w:val="00940446"/>
    <w:rsid w:val="009406B5"/>
    <w:rsid w:val="009409D4"/>
    <w:rsid w:val="00940A60"/>
    <w:rsid w:val="00940F8F"/>
    <w:rsid w:val="0094136C"/>
    <w:rsid w:val="00941FC3"/>
    <w:rsid w:val="00942529"/>
    <w:rsid w:val="00942673"/>
    <w:rsid w:val="0094274C"/>
    <w:rsid w:val="00942FD2"/>
    <w:rsid w:val="00944324"/>
    <w:rsid w:val="00944A56"/>
    <w:rsid w:val="009451AD"/>
    <w:rsid w:val="00945AC1"/>
    <w:rsid w:val="00945ADD"/>
    <w:rsid w:val="00945CCF"/>
    <w:rsid w:val="00945D2B"/>
    <w:rsid w:val="009469C5"/>
    <w:rsid w:val="00946E57"/>
    <w:rsid w:val="00946EEC"/>
    <w:rsid w:val="00947120"/>
    <w:rsid w:val="00947491"/>
    <w:rsid w:val="009475C6"/>
    <w:rsid w:val="009507F1"/>
    <w:rsid w:val="0095176A"/>
    <w:rsid w:val="009517ED"/>
    <w:rsid w:val="00951DAF"/>
    <w:rsid w:val="009525AF"/>
    <w:rsid w:val="00952655"/>
    <w:rsid w:val="009526A5"/>
    <w:rsid w:val="0095289E"/>
    <w:rsid w:val="00952B92"/>
    <w:rsid w:val="00952F97"/>
    <w:rsid w:val="009530A7"/>
    <w:rsid w:val="009538D7"/>
    <w:rsid w:val="00953E29"/>
    <w:rsid w:val="00953FFE"/>
    <w:rsid w:val="00954142"/>
    <w:rsid w:val="00954301"/>
    <w:rsid w:val="009546E0"/>
    <w:rsid w:val="0095475F"/>
    <w:rsid w:val="00954E08"/>
    <w:rsid w:val="00955BB7"/>
    <w:rsid w:val="00955E9C"/>
    <w:rsid w:val="00956819"/>
    <w:rsid w:val="00956F8F"/>
    <w:rsid w:val="00957046"/>
    <w:rsid w:val="0095740B"/>
    <w:rsid w:val="0095752F"/>
    <w:rsid w:val="00957881"/>
    <w:rsid w:val="00957B06"/>
    <w:rsid w:val="00960B54"/>
    <w:rsid w:val="009615E4"/>
    <w:rsid w:val="00962FEA"/>
    <w:rsid w:val="00963589"/>
    <w:rsid w:val="009636A8"/>
    <w:rsid w:val="00963A6A"/>
    <w:rsid w:val="00963BC4"/>
    <w:rsid w:val="00963C57"/>
    <w:rsid w:val="009641DF"/>
    <w:rsid w:val="0096440E"/>
    <w:rsid w:val="00964BF9"/>
    <w:rsid w:val="00964E95"/>
    <w:rsid w:val="00965020"/>
    <w:rsid w:val="009654F1"/>
    <w:rsid w:val="009656DD"/>
    <w:rsid w:val="00966961"/>
    <w:rsid w:val="00966B2D"/>
    <w:rsid w:val="00966BC1"/>
    <w:rsid w:val="00966FB4"/>
    <w:rsid w:val="009670A1"/>
    <w:rsid w:val="00967BE6"/>
    <w:rsid w:val="00967BEC"/>
    <w:rsid w:val="009703F4"/>
    <w:rsid w:val="00970D0B"/>
    <w:rsid w:val="009712E0"/>
    <w:rsid w:val="009718ED"/>
    <w:rsid w:val="00971D2D"/>
    <w:rsid w:val="0097279F"/>
    <w:rsid w:val="00972F74"/>
    <w:rsid w:val="00973152"/>
    <w:rsid w:val="00973310"/>
    <w:rsid w:val="0097385E"/>
    <w:rsid w:val="00973EE9"/>
    <w:rsid w:val="009742DC"/>
    <w:rsid w:val="00974882"/>
    <w:rsid w:val="00974BD2"/>
    <w:rsid w:val="00974E7E"/>
    <w:rsid w:val="0097515B"/>
    <w:rsid w:val="009756D7"/>
    <w:rsid w:val="009759E0"/>
    <w:rsid w:val="00975BBE"/>
    <w:rsid w:val="00976054"/>
    <w:rsid w:val="009762F2"/>
    <w:rsid w:val="00976505"/>
    <w:rsid w:val="0097689C"/>
    <w:rsid w:val="00976903"/>
    <w:rsid w:val="00976A48"/>
    <w:rsid w:val="00977661"/>
    <w:rsid w:val="00977740"/>
    <w:rsid w:val="00977CE7"/>
    <w:rsid w:val="00977DC5"/>
    <w:rsid w:val="0098021A"/>
    <w:rsid w:val="009802A2"/>
    <w:rsid w:val="009805DE"/>
    <w:rsid w:val="00980D20"/>
    <w:rsid w:val="00980E35"/>
    <w:rsid w:val="0098141B"/>
    <w:rsid w:val="00981853"/>
    <w:rsid w:val="009818BE"/>
    <w:rsid w:val="009818EF"/>
    <w:rsid w:val="00981C05"/>
    <w:rsid w:val="00982038"/>
    <w:rsid w:val="0098246F"/>
    <w:rsid w:val="009828E2"/>
    <w:rsid w:val="00982D38"/>
    <w:rsid w:val="00982E6D"/>
    <w:rsid w:val="00982F70"/>
    <w:rsid w:val="0098393D"/>
    <w:rsid w:val="00983CB9"/>
    <w:rsid w:val="00984035"/>
    <w:rsid w:val="009843DE"/>
    <w:rsid w:val="00984B18"/>
    <w:rsid w:val="00984B76"/>
    <w:rsid w:val="009852C4"/>
    <w:rsid w:val="009852FF"/>
    <w:rsid w:val="00985789"/>
    <w:rsid w:val="00985BDB"/>
    <w:rsid w:val="00985E8E"/>
    <w:rsid w:val="0098665E"/>
    <w:rsid w:val="00986716"/>
    <w:rsid w:val="0098687B"/>
    <w:rsid w:val="00986E41"/>
    <w:rsid w:val="009870D3"/>
    <w:rsid w:val="00990FB2"/>
    <w:rsid w:val="009913E1"/>
    <w:rsid w:val="00991842"/>
    <w:rsid w:val="00991C15"/>
    <w:rsid w:val="00992049"/>
    <w:rsid w:val="0099216D"/>
    <w:rsid w:val="00992290"/>
    <w:rsid w:val="009925B4"/>
    <w:rsid w:val="00992649"/>
    <w:rsid w:val="0099266A"/>
    <w:rsid w:val="00992A92"/>
    <w:rsid w:val="00992C46"/>
    <w:rsid w:val="00992CB7"/>
    <w:rsid w:val="0099331D"/>
    <w:rsid w:val="009941F2"/>
    <w:rsid w:val="00994FA8"/>
    <w:rsid w:val="009954BB"/>
    <w:rsid w:val="00995C81"/>
    <w:rsid w:val="0099607C"/>
    <w:rsid w:val="009964B4"/>
    <w:rsid w:val="00996617"/>
    <w:rsid w:val="00996FE0"/>
    <w:rsid w:val="00997AAC"/>
    <w:rsid w:val="00997EB0"/>
    <w:rsid w:val="009A0011"/>
    <w:rsid w:val="009A0B7B"/>
    <w:rsid w:val="009A1116"/>
    <w:rsid w:val="009A1A8F"/>
    <w:rsid w:val="009A1B9D"/>
    <w:rsid w:val="009A1FEF"/>
    <w:rsid w:val="009A2273"/>
    <w:rsid w:val="009A230B"/>
    <w:rsid w:val="009A2AE6"/>
    <w:rsid w:val="009A2BED"/>
    <w:rsid w:val="009A3418"/>
    <w:rsid w:val="009A377B"/>
    <w:rsid w:val="009A3E20"/>
    <w:rsid w:val="009A3F27"/>
    <w:rsid w:val="009A43D8"/>
    <w:rsid w:val="009A45CA"/>
    <w:rsid w:val="009A4804"/>
    <w:rsid w:val="009A481B"/>
    <w:rsid w:val="009A4856"/>
    <w:rsid w:val="009A4954"/>
    <w:rsid w:val="009A508E"/>
    <w:rsid w:val="009A51E6"/>
    <w:rsid w:val="009A53FE"/>
    <w:rsid w:val="009A55BA"/>
    <w:rsid w:val="009A5601"/>
    <w:rsid w:val="009A5631"/>
    <w:rsid w:val="009A63F2"/>
    <w:rsid w:val="009A6C17"/>
    <w:rsid w:val="009A6C58"/>
    <w:rsid w:val="009A6EC2"/>
    <w:rsid w:val="009A7091"/>
    <w:rsid w:val="009A71DD"/>
    <w:rsid w:val="009A789C"/>
    <w:rsid w:val="009A79B6"/>
    <w:rsid w:val="009A7B38"/>
    <w:rsid w:val="009A7E38"/>
    <w:rsid w:val="009B0B80"/>
    <w:rsid w:val="009B1222"/>
    <w:rsid w:val="009B138F"/>
    <w:rsid w:val="009B13F9"/>
    <w:rsid w:val="009B1484"/>
    <w:rsid w:val="009B1489"/>
    <w:rsid w:val="009B14E4"/>
    <w:rsid w:val="009B1A42"/>
    <w:rsid w:val="009B1D10"/>
    <w:rsid w:val="009B1F54"/>
    <w:rsid w:val="009B2400"/>
    <w:rsid w:val="009B2886"/>
    <w:rsid w:val="009B2BF5"/>
    <w:rsid w:val="009B3063"/>
    <w:rsid w:val="009B3995"/>
    <w:rsid w:val="009B3F1B"/>
    <w:rsid w:val="009B46BB"/>
    <w:rsid w:val="009B470E"/>
    <w:rsid w:val="009B4F8E"/>
    <w:rsid w:val="009B5278"/>
    <w:rsid w:val="009B52F1"/>
    <w:rsid w:val="009B53D0"/>
    <w:rsid w:val="009B6750"/>
    <w:rsid w:val="009B68B6"/>
    <w:rsid w:val="009B6A6F"/>
    <w:rsid w:val="009B6FEA"/>
    <w:rsid w:val="009B7537"/>
    <w:rsid w:val="009B7B74"/>
    <w:rsid w:val="009C02FE"/>
    <w:rsid w:val="009C0574"/>
    <w:rsid w:val="009C16AA"/>
    <w:rsid w:val="009C18FD"/>
    <w:rsid w:val="009C20D5"/>
    <w:rsid w:val="009C2236"/>
    <w:rsid w:val="009C2BA4"/>
    <w:rsid w:val="009C2CCA"/>
    <w:rsid w:val="009C2DBC"/>
    <w:rsid w:val="009C2E09"/>
    <w:rsid w:val="009C377C"/>
    <w:rsid w:val="009C4DFC"/>
    <w:rsid w:val="009C4F21"/>
    <w:rsid w:val="009C506E"/>
    <w:rsid w:val="009C538B"/>
    <w:rsid w:val="009C5BD8"/>
    <w:rsid w:val="009C5C0C"/>
    <w:rsid w:val="009C65EA"/>
    <w:rsid w:val="009C678E"/>
    <w:rsid w:val="009C6848"/>
    <w:rsid w:val="009C6BCF"/>
    <w:rsid w:val="009C71BD"/>
    <w:rsid w:val="009C7AE6"/>
    <w:rsid w:val="009C7B6C"/>
    <w:rsid w:val="009D051B"/>
    <w:rsid w:val="009D1B94"/>
    <w:rsid w:val="009D1DED"/>
    <w:rsid w:val="009D395B"/>
    <w:rsid w:val="009D3DF2"/>
    <w:rsid w:val="009D40F0"/>
    <w:rsid w:val="009D463E"/>
    <w:rsid w:val="009D468E"/>
    <w:rsid w:val="009D481B"/>
    <w:rsid w:val="009D48E3"/>
    <w:rsid w:val="009D4B28"/>
    <w:rsid w:val="009D4ECB"/>
    <w:rsid w:val="009D540C"/>
    <w:rsid w:val="009D5495"/>
    <w:rsid w:val="009D58A1"/>
    <w:rsid w:val="009D58A4"/>
    <w:rsid w:val="009D712E"/>
    <w:rsid w:val="009D7618"/>
    <w:rsid w:val="009D7AB3"/>
    <w:rsid w:val="009D7AF6"/>
    <w:rsid w:val="009E085C"/>
    <w:rsid w:val="009E08E1"/>
    <w:rsid w:val="009E0955"/>
    <w:rsid w:val="009E0DA6"/>
    <w:rsid w:val="009E0F45"/>
    <w:rsid w:val="009E108B"/>
    <w:rsid w:val="009E111D"/>
    <w:rsid w:val="009E1492"/>
    <w:rsid w:val="009E14A6"/>
    <w:rsid w:val="009E1E5D"/>
    <w:rsid w:val="009E270C"/>
    <w:rsid w:val="009E31D2"/>
    <w:rsid w:val="009E31D3"/>
    <w:rsid w:val="009E3493"/>
    <w:rsid w:val="009E37D7"/>
    <w:rsid w:val="009E3A33"/>
    <w:rsid w:val="009E3ED1"/>
    <w:rsid w:val="009E454E"/>
    <w:rsid w:val="009E45B1"/>
    <w:rsid w:val="009E4730"/>
    <w:rsid w:val="009E4FE7"/>
    <w:rsid w:val="009E5379"/>
    <w:rsid w:val="009E5660"/>
    <w:rsid w:val="009E5881"/>
    <w:rsid w:val="009E58EF"/>
    <w:rsid w:val="009E5933"/>
    <w:rsid w:val="009E5E4D"/>
    <w:rsid w:val="009E60BE"/>
    <w:rsid w:val="009E6214"/>
    <w:rsid w:val="009E7393"/>
    <w:rsid w:val="009F0157"/>
    <w:rsid w:val="009F0704"/>
    <w:rsid w:val="009F0B63"/>
    <w:rsid w:val="009F0E38"/>
    <w:rsid w:val="009F1108"/>
    <w:rsid w:val="009F1401"/>
    <w:rsid w:val="009F146C"/>
    <w:rsid w:val="009F1847"/>
    <w:rsid w:val="009F221F"/>
    <w:rsid w:val="009F27CD"/>
    <w:rsid w:val="009F2E03"/>
    <w:rsid w:val="009F4082"/>
    <w:rsid w:val="009F4091"/>
    <w:rsid w:val="009F424E"/>
    <w:rsid w:val="009F4B37"/>
    <w:rsid w:val="009F4DD8"/>
    <w:rsid w:val="009F568E"/>
    <w:rsid w:val="009F5CD5"/>
    <w:rsid w:val="009F60C1"/>
    <w:rsid w:val="009F6298"/>
    <w:rsid w:val="009F65A7"/>
    <w:rsid w:val="009F6D46"/>
    <w:rsid w:val="009F6E8B"/>
    <w:rsid w:val="009F7660"/>
    <w:rsid w:val="009F774E"/>
    <w:rsid w:val="009F7906"/>
    <w:rsid w:val="009F7ADC"/>
    <w:rsid w:val="009F7D3B"/>
    <w:rsid w:val="009F7F1F"/>
    <w:rsid w:val="00A001C7"/>
    <w:rsid w:val="00A006BC"/>
    <w:rsid w:val="00A006C5"/>
    <w:rsid w:val="00A0079B"/>
    <w:rsid w:val="00A00EB5"/>
    <w:rsid w:val="00A021A9"/>
    <w:rsid w:val="00A02436"/>
    <w:rsid w:val="00A02D40"/>
    <w:rsid w:val="00A02F0C"/>
    <w:rsid w:val="00A037B3"/>
    <w:rsid w:val="00A039B2"/>
    <w:rsid w:val="00A03A18"/>
    <w:rsid w:val="00A03BC6"/>
    <w:rsid w:val="00A03E2A"/>
    <w:rsid w:val="00A04731"/>
    <w:rsid w:val="00A0490A"/>
    <w:rsid w:val="00A04BCA"/>
    <w:rsid w:val="00A05084"/>
    <w:rsid w:val="00A054F4"/>
    <w:rsid w:val="00A05577"/>
    <w:rsid w:val="00A055C5"/>
    <w:rsid w:val="00A05624"/>
    <w:rsid w:val="00A05C16"/>
    <w:rsid w:val="00A05CF7"/>
    <w:rsid w:val="00A06190"/>
    <w:rsid w:val="00A069F6"/>
    <w:rsid w:val="00A06F32"/>
    <w:rsid w:val="00A0722B"/>
    <w:rsid w:val="00A074D2"/>
    <w:rsid w:val="00A07C28"/>
    <w:rsid w:val="00A1027D"/>
    <w:rsid w:val="00A10467"/>
    <w:rsid w:val="00A1087B"/>
    <w:rsid w:val="00A10C46"/>
    <w:rsid w:val="00A10D1B"/>
    <w:rsid w:val="00A110AE"/>
    <w:rsid w:val="00A11DFC"/>
    <w:rsid w:val="00A1221E"/>
    <w:rsid w:val="00A12259"/>
    <w:rsid w:val="00A1284E"/>
    <w:rsid w:val="00A13044"/>
    <w:rsid w:val="00A1331F"/>
    <w:rsid w:val="00A13A08"/>
    <w:rsid w:val="00A13A09"/>
    <w:rsid w:val="00A1420F"/>
    <w:rsid w:val="00A14F9F"/>
    <w:rsid w:val="00A15216"/>
    <w:rsid w:val="00A153E8"/>
    <w:rsid w:val="00A15511"/>
    <w:rsid w:val="00A15D06"/>
    <w:rsid w:val="00A15D81"/>
    <w:rsid w:val="00A15EB7"/>
    <w:rsid w:val="00A160A9"/>
    <w:rsid w:val="00A16325"/>
    <w:rsid w:val="00A16B5C"/>
    <w:rsid w:val="00A17148"/>
    <w:rsid w:val="00A171DB"/>
    <w:rsid w:val="00A17249"/>
    <w:rsid w:val="00A172C2"/>
    <w:rsid w:val="00A173AE"/>
    <w:rsid w:val="00A175F7"/>
    <w:rsid w:val="00A175FB"/>
    <w:rsid w:val="00A178BC"/>
    <w:rsid w:val="00A17CA3"/>
    <w:rsid w:val="00A17DAD"/>
    <w:rsid w:val="00A2003D"/>
    <w:rsid w:val="00A200BF"/>
    <w:rsid w:val="00A20215"/>
    <w:rsid w:val="00A20596"/>
    <w:rsid w:val="00A206D5"/>
    <w:rsid w:val="00A20A35"/>
    <w:rsid w:val="00A21143"/>
    <w:rsid w:val="00A212EF"/>
    <w:rsid w:val="00A21339"/>
    <w:rsid w:val="00A21AF5"/>
    <w:rsid w:val="00A22020"/>
    <w:rsid w:val="00A222A3"/>
    <w:rsid w:val="00A225DD"/>
    <w:rsid w:val="00A22C28"/>
    <w:rsid w:val="00A22C70"/>
    <w:rsid w:val="00A2320C"/>
    <w:rsid w:val="00A239E4"/>
    <w:rsid w:val="00A23CB8"/>
    <w:rsid w:val="00A2404E"/>
    <w:rsid w:val="00A24336"/>
    <w:rsid w:val="00A245CC"/>
    <w:rsid w:val="00A246CE"/>
    <w:rsid w:val="00A247C1"/>
    <w:rsid w:val="00A24D1A"/>
    <w:rsid w:val="00A25829"/>
    <w:rsid w:val="00A25CD8"/>
    <w:rsid w:val="00A26522"/>
    <w:rsid w:val="00A2654C"/>
    <w:rsid w:val="00A26B25"/>
    <w:rsid w:val="00A272F5"/>
    <w:rsid w:val="00A27326"/>
    <w:rsid w:val="00A277A8"/>
    <w:rsid w:val="00A27891"/>
    <w:rsid w:val="00A278FB"/>
    <w:rsid w:val="00A27A90"/>
    <w:rsid w:val="00A3050D"/>
    <w:rsid w:val="00A30AFD"/>
    <w:rsid w:val="00A30DD2"/>
    <w:rsid w:val="00A313A1"/>
    <w:rsid w:val="00A31788"/>
    <w:rsid w:val="00A32196"/>
    <w:rsid w:val="00A32E27"/>
    <w:rsid w:val="00A32F4E"/>
    <w:rsid w:val="00A33122"/>
    <w:rsid w:val="00A3318F"/>
    <w:rsid w:val="00A3360B"/>
    <w:rsid w:val="00A33CB0"/>
    <w:rsid w:val="00A33F52"/>
    <w:rsid w:val="00A3420F"/>
    <w:rsid w:val="00A345C5"/>
    <w:rsid w:val="00A34E93"/>
    <w:rsid w:val="00A35AB8"/>
    <w:rsid w:val="00A35FBC"/>
    <w:rsid w:val="00A36C64"/>
    <w:rsid w:val="00A36E96"/>
    <w:rsid w:val="00A37366"/>
    <w:rsid w:val="00A3782C"/>
    <w:rsid w:val="00A3784F"/>
    <w:rsid w:val="00A401CC"/>
    <w:rsid w:val="00A402DB"/>
    <w:rsid w:val="00A40775"/>
    <w:rsid w:val="00A408B6"/>
    <w:rsid w:val="00A40BF4"/>
    <w:rsid w:val="00A40FB6"/>
    <w:rsid w:val="00A410C2"/>
    <w:rsid w:val="00A410DA"/>
    <w:rsid w:val="00A41973"/>
    <w:rsid w:val="00A41B38"/>
    <w:rsid w:val="00A42E1F"/>
    <w:rsid w:val="00A42F11"/>
    <w:rsid w:val="00A42FD6"/>
    <w:rsid w:val="00A4366A"/>
    <w:rsid w:val="00A43691"/>
    <w:rsid w:val="00A43D57"/>
    <w:rsid w:val="00A43DC3"/>
    <w:rsid w:val="00A44216"/>
    <w:rsid w:val="00A44714"/>
    <w:rsid w:val="00A4497D"/>
    <w:rsid w:val="00A450B9"/>
    <w:rsid w:val="00A4542D"/>
    <w:rsid w:val="00A45BFD"/>
    <w:rsid w:val="00A45FD2"/>
    <w:rsid w:val="00A4609A"/>
    <w:rsid w:val="00A465F1"/>
    <w:rsid w:val="00A46B48"/>
    <w:rsid w:val="00A4732A"/>
    <w:rsid w:val="00A475A5"/>
    <w:rsid w:val="00A47AB8"/>
    <w:rsid w:val="00A47F44"/>
    <w:rsid w:val="00A50F03"/>
    <w:rsid w:val="00A51231"/>
    <w:rsid w:val="00A51309"/>
    <w:rsid w:val="00A516C8"/>
    <w:rsid w:val="00A51F1D"/>
    <w:rsid w:val="00A51FF4"/>
    <w:rsid w:val="00A523BF"/>
    <w:rsid w:val="00A52671"/>
    <w:rsid w:val="00A53117"/>
    <w:rsid w:val="00A53123"/>
    <w:rsid w:val="00A531E2"/>
    <w:rsid w:val="00A53355"/>
    <w:rsid w:val="00A53919"/>
    <w:rsid w:val="00A54355"/>
    <w:rsid w:val="00A54E7F"/>
    <w:rsid w:val="00A54F95"/>
    <w:rsid w:val="00A551E0"/>
    <w:rsid w:val="00A55AA1"/>
    <w:rsid w:val="00A55F85"/>
    <w:rsid w:val="00A55FBF"/>
    <w:rsid w:val="00A56502"/>
    <w:rsid w:val="00A56626"/>
    <w:rsid w:val="00A56921"/>
    <w:rsid w:val="00A56959"/>
    <w:rsid w:val="00A56A48"/>
    <w:rsid w:val="00A60071"/>
    <w:rsid w:val="00A6029E"/>
    <w:rsid w:val="00A60F1A"/>
    <w:rsid w:val="00A6118B"/>
    <w:rsid w:val="00A6140F"/>
    <w:rsid w:val="00A61ADE"/>
    <w:rsid w:val="00A61AEB"/>
    <w:rsid w:val="00A61B97"/>
    <w:rsid w:val="00A61BD3"/>
    <w:rsid w:val="00A61DF4"/>
    <w:rsid w:val="00A62911"/>
    <w:rsid w:val="00A62CDE"/>
    <w:rsid w:val="00A6368F"/>
    <w:rsid w:val="00A63E7A"/>
    <w:rsid w:val="00A6433D"/>
    <w:rsid w:val="00A643A6"/>
    <w:rsid w:val="00A64720"/>
    <w:rsid w:val="00A648AD"/>
    <w:rsid w:val="00A64BDE"/>
    <w:rsid w:val="00A64FBF"/>
    <w:rsid w:val="00A6522D"/>
    <w:rsid w:val="00A652F8"/>
    <w:rsid w:val="00A65BDF"/>
    <w:rsid w:val="00A65F1C"/>
    <w:rsid w:val="00A66317"/>
    <w:rsid w:val="00A66E1D"/>
    <w:rsid w:val="00A66F30"/>
    <w:rsid w:val="00A66F9F"/>
    <w:rsid w:val="00A672EA"/>
    <w:rsid w:val="00A67338"/>
    <w:rsid w:val="00A7002A"/>
    <w:rsid w:val="00A7061D"/>
    <w:rsid w:val="00A7071E"/>
    <w:rsid w:val="00A70A86"/>
    <w:rsid w:val="00A71439"/>
    <w:rsid w:val="00A71D10"/>
    <w:rsid w:val="00A72107"/>
    <w:rsid w:val="00A72112"/>
    <w:rsid w:val="00A725DF"/>
    <w:rsid w:val="00A734DA"/>
    <w:rsid w:val="00A73588"/>
    <w:rsid w:val="00A73790"/>
    <w:rsid w:val="00A73FB5"/>
    <w:rsid w:val="00A74001"/>
    <w:rsid w:val="00A74BE0"/>
    <w:rsid w:val="00A75C71"/>
    <w:rsid w:val="00A75CAB"/>
    <w:rsid w:val="00A761CD"/>
    <w:rsid w:val="00A76267"/>
    <w:rsid w:val="00A76354"/>
    <w:rsid w:val="00A76A8B"/>
    <w:rsid w:val="00A76ED0"/>
    <w:rsid w:val="00A76FBF"/>
    <w:rsid w:val="00A776B4"/>
    <w:rsid w:val="00A77A47"/>
    <w:rsid w:val="00A77C7F"/>
    <w:rsid w:val="00A80028"/>
    <w:rsid w:val="00A8003C"/>
    <w:rsid w:val="00A81507"/>
    <w:rsid w:val="00A81A00"/>
    <w:rsid w:val="00A81AA0"/>
    <w:rsid w:val="00A81AE4"/>
    <w:rsid w:val="00A81C95"/>
    <w:rsid w:val="00A82202"/>
    <w:rsid w:val="00A82D18"/>
    <w:rsid w:val="00A82F4D"/>
    <w:rsid w:val="00A82F64"/>
    <w:rsid w:val="00A8331B"/>
    <w:rsid w:val="00A838EA"/>
    <w:rsid w:val="00A83D28"/>
    <w:rsid w:val="00A8425B"/>
    <w:rsid w:val="00A84A84"/>
    <w:rsid w:val="00A84DCC"/>
    <w:rsid w:val="00A850DD"/>
    <w:rsid w:val="00A85962"/>
    <w:rsid w:val="00A85D15"/>
    <w:rsid w:val="00A86336"/>
    <w:rsid w:val="00A86DDA"/>
    <w:rsid w:val="00A86EF5"/>
    <w:rsid w:val="00A87004"/>
    <w:rsid w:val="00A87AFE"/>
    <w:rsid w:val="00A87C36"/>
    <w:rsid w:val="00A87D27"/>
    <w:rsid w:val="00A87D4B"/>
    <w:rsid w:val="00A87F63"/>
    <w:rsid w:val="00A9049D"/>
    <w:rsid w:val="00A90557"/>
    <w:rsid w:val="00A90A86"/>
    <w:rsid w:val="00A90B7C"/>
    <w:rsid w:val="00A90D54"/>
    <w:rsid w:val="00A91026"/>
    <w:rsid w:val="00A91429"/>
    <w:rsid w:val="00A91AAD"/>
    <w:rsid w:val="00A9212B"/>
    <w:rsid w:val="00A92A9D"/>
    <w:rsid w:val="00A92C50"/>
    <w:rsid w:val="00A92FAA"/>
    <w:rsid w:val="00A9311C"/>
    <w:rsid w:val="00A9336B"/>
    <w:rsid w:val="00A93587"/>
    <w:rsid w:val="00A93808"/>
    <w:rsid w:val="00A93A29"/>
    <w:rsid w:val="00A944C2"/>
    <w:rsid w:val="00A949C0"/>
    <w:rsid w:val="00A949F8"/>
    <w:rsid w:val="00A94BFB"/>
    <w:rsid w:val="00A94F67"/>
    <w:rsid w:val="00A95098"/>
    <w:rsid w:val="00A9533D"/>
    <w:rsid w:val="00A95973"/>
    <w:rsid w:val="00A964AF"/>
    <w:rsid w:val="00A9664E"/>
    <w:rsid w:val="00A96736"/>
    <w:rsid w:val="00A96D98"/>
    <w:rsid w:val="00A971F6"/>
    <w:rsid w:val="00A973C7"/>
    <w:rsid w:val="00A973FD"/>
    <w:rsid w:val="00A97950"/>
    <w:rsid w:val="00AA0A57"/>
    <w:rsid w:val="00AA1147"/>
    <w:rsid w:val="00AA122A"/>
    <w:rsid w:val="00AA156C"/>
    <w:rsid w:val="00AA1729"/>
    <w:rsid w:val="00AA1887"/>
    <w:rsid w:val="00AA1E97"/>
    <w:rsid w:val="00AA35C4"/>
    <w:rsid w:val="00AA3B8E"/>
    <w:rsid w:val="00AA3DE8"/>
    <w:rsid w:val="00AA4152"/>
    <w:rsid w:val="00AA4547"/>
    <w:rsid w:val="00AA4734"/>
    <w:rsid w:val="00AA5258"/>
    <w:rsid w:val="00AA53AB"/>
    <w:rsid w:val="00AA551B"/>
    <w:rsid w:val="00AA56A0"/>
    <w:rsid w:val="00AA5864"/>
    <w:rsid w:val="00AA5A17"/>
    <w:rsid w:val="00AA5A8E"/>
    <w:rsid w:val="00AA5CA2"/>
    <w:rsid w:val="00AA5F06"/>
    <w:rsid w:val="00AA5FB0"/>
    <w:rsid w:val="00AA60A9"/>
    <w:rsid w:val="00AA60E8"/>
    <w:rsid w:val="00AA678F"/>
    <w:rsid w:val="00AA68E6"/>
    <w:rsid w:val="00AA6D73"/>
    <w:rsid w:val="00AA6FBC"/>
    <w:rsid w:val="00AA732D"/>
    <w:rsid w:val="00AA78E8"/>
    <w:rsid w:val="00AA79AC"/>
    <w:rsid w:val="00AA79C3"/>
    <w:rsid w:val="00AA7C8A"/>
    <w:rsid w:val="00AA7CB5"/>
    <w:rsid w:val="00AA7CE6"/>
    <w:rsid w:val="00AA7D50"/>
    <w:rsid w:val="00AB00F3"/>
    <w:rsid w:val="00AB0614"/>
    <w:rsid w:val="00AB08D5"/>
    <w:rsid w:val="00AB13BE"/>
    <w:rsid w:val="00AB148D"/>
    <w:rsid w:val="00AB1615"/>
    <w:rsid w:val="00AB16A7"/>
    <w:rsid w:val="00AB1A2D"/>
    <w:rsid w:val="00AB1EB2"/>
    <w:rsid w:val="00AB33A6"/>
    <w:rsid w:val="00AB3548"/>
    <w:rsid w:val="00AB362A"/>
    <w:rsid w:val="00AB406C"/>
    <w:rsid w:val="00AB40D5"/>
    <w:rsid w:val="00AB40FE"/>
    <w:rsid w:val="00AB43B3"/>
    <w:rsid w:val="00AB47FC"/>
    <w:rsid w:val="00AB4821"/>
    <w:rsid w:val="00AB4987"/>
    <w:rsid w:val="00AB4D8A"/>
    <w:rsid w:val="00AB58E0"/>
    <w:rsid w:val="00AB5957"/>
    <w:rsid w:val="00AB605F"/>
    <w:rsid w:val="00AB633C"/>
    <w:rsid w:val="00AB6E97"/>
    <w:rsid w:val="00AB7091"/>
    <w:rsid w:val="00AB716A"/>
    <w:rsid w:val="00AB719D"/>
    <w:rsid w:val="00AB7410"/>
    <w:rsid w:val="00AB7BE5"/>
    <w:rsid w:val="00AC0000"/>
    <w:rsid w:val="00AC02B8"/>
    <w:rsid w:val="00AC030B"/>
    <w:rsid w:val="00AC05D8"/>
    <w:rsid w:val="00AC06FF"/>
    <w:rsid w:val="00AC0C51"/>
    <w:rsid w:val="00AC11EC"/>
    <w:rsid w:val="00AC18E4"/>
    <w:rsid w:val="00AC1F42"/>
    <w:rsid w:val="00AC2BBF"/>
    <w:rsid w:val="00AC30D8"/>
    <w:rsid w:val="00AC328F"/>
    <w:rsid w:val="00AC3651"/>
    <w:rsid w:val="00AC4316"/>
    <w:rsid w:val="00AC4ACF"/>
    <w:rsid w:val="00AC515F"/>
    <w:rsid w:val="00AC52C5"/>
    <w:rsid w:val="00AC56D5"/>
    <w:rsid w:val="00AC5AB0"/>
    <w:rsid w:val="00AC5FB7"/>
    <w:rsid w:val="00AC6C60"/>
    <w:rsid w:val="00AC6FC2"/>
    <w:rsid w:val="00AC7471"/>
    <w:rsid w:val="00AC7658"/>
    <w:rsid w:val="00AC76C1"/>
    <w:rsid w:val="00AC78DB"/>
    <w:rsid w:val="00AC7A23"/>
    <w:rsid w:val="00AC7A77"/>
    <w:rsid w:val="00AC7AC5"/>
    <w:rsid w:val="00AC7E24"/>
    <w:rsid w:val="00AD036B"/>
    <w:rsid w:val="00AD03F8"/>
    <w:rsid w:val="00AD05C0"/>
    <w:rsid w:val="00AD07A1"/>
    <w:rsid w:val="00AD0B55"/>
    <w:rsid w:val="00AD0D3D"/>
    <w:rsid w:val="00AD11BA"/>
    <w:rsid w:val="00AD131E"/>
    <w:rsid w:val="00AD175E"/>
    <w:rsid w:val="00AD2786"/>
    <w:rsid w:val="00AD2816"/>
    <w:rsid w:val="00AD28B6"/>
    <w:rsid w:val="00AD2CAD"/>
    <w:rsid w:val="00AD2D89"/>
    <w:rsid w:val="00AD2E68"/>
    <w:rsid w:val="00AD31B5"/>
    <w:rsid w:val="00AD3293"/>
    <w:rsid w:val="00AD351D"/>
    <w:rsid w:val="00AD3757"/>
    <w:rsid w:val="00AD38E1"/>
    <w:rsid w:val="00AD3987"/>
    <w:rsid w:val="00AD3F0E"/>
    <w:rsid w:val="00AD41D3"/>
    <w:rsid w:val="00AD4264"/>
    <w:rsid w:val="00AD440A"/>
    <w:rsid w:val="00AD4DDB"/>
    <w:rsid w:val="00AD5348"/>
    <w:rsid w:val="00AD57E1"/>
    <w:rsid w:val="00AD648D"/>
    <w:rsid w:val="00AD659E"/>
    <w:rsid w:val="00AD6EA9"/>
    <w:rsid w:val="00AD6FEA"/>
    <w:rsid w:val="00AD718E"/>
    <w:rsid w:val="00AE0068"/>
    <w:rsid w:val="00AE03D6"/>
    <w:rsid w:val="00AE214B"/>
    <w:rsid w:val="00AE21E6"/>
    <w:rsid w:val="00AE23D3"/>
    <w:rsid w:val="00AE37F9"/>
    <w:rsid w:val="00AE38D2"/>
    <w:rsid w:val="00AE3940"/>
    <w:rsid w:val="00AE39C8"/>
    <w:rsid w:val="00AE3ECA"/>
    <w:rsid w:val="00AE41BC"/>
    <w:rsid w:val="00AE44CD"/>
    <w:rsid w:val="00AE4765"/>
    <w:rsid w:val="00AE4F18"/>
    <w:rsid w:val="00AE6488"/>
    <w:rsid w:val="00AE6971"/>
    <w:rsid w:val="00AE6AF2"/>
    <w:rsid w:val="00AE72E2"/>
    <w:rsid w:val="00AE7623"/>
    <w:rsid w:val="00AE7813"/>
    <w:rsid w:val="00AE7D29"/>
    <w:rsid w:val="00AE7E3E"/>
    <w:rsid w:val="00AF0965"/>
    <w:rsid w:val="00AF13C9"/>
    <w:rsid w:val="00AF18C9"/>
    <w:rsid w:val="00AF1CD6"/>
    <w:rsid w:val="00AF1DF7"/>
    <w:rsid w:val="00AF2AC0"/>
    <w:rsid w:val="00AF2E80"/>
    <w:rsid w:val="00AF2F4F"/>
    <w:rsid w:val="00AF30F8"/>
    <w:rsid w:val="00AF3663"/>
    <w:rsid w:val="00AF379D"/>
    <w:rsid w:val="00AF37EC"/>
    <w:rsid w:val="00AF3824"/>
    <w:rsid w:val="00AF3891"/>
    <w:rsid w:val="00AF389A"/>
    <w:rsid w:val="00AF3EA1"/>
    <w:rsid w:val="00AF45E3"/>
    <w:rsid w:val="00AF46A1"/>
    <w:rsid w:val="00AF47DE"/>
    <w:rsid w:val="00AF483F"/>
    <w:rsid w:val="00AF4876"/>
    <w:rsid w:val="00AF48C6"/>
    <w:rsid w:val="00AF4E2C"/>
    <w:rsid w:val="00AF4F98"/>
    <w:rsid w:val="00AF520F"/>
    <w:rsid w:val="00AF541C"/>
    <w:rsid w:val="00AF552F"/>
    <w:rsid w:val="00AF61AB"/>
    <w:rsid w:val="00AF6218"/>
    <w:rsid w:val="00AF62D5"/>
    <w:rsid w:val="00AF6D97"/>
    <w:rsid w:val="00AF75EE"/>
    <w:rsid w:val="00AF7626"/>
    <w:rsid w:val="00AF7902"/>
    <w:rsid w:val="00AF7A54"/>
    <w:rsid w:val="00AF7CFA"/>
    <w:rsid w:val="00B00F3A"/>
    <w:rsid w:val="00B00F64"/>
    <w:rsid w:val="00B010B6"/>
    <w:rsid w:val="00B012A2"/>
    <w:rsid w:val="00B013C1"/>
    <w:rsid w:val="00B01B85"/>
    <w:rsid w:val="00B01EAD"/>
    <w:rsid w:val="00B0225E"/>
    <w:rsid w:val="00B0288B"/>
    <w:rsid w:val="00B02909"/>
    <w:rsid w:val="00B0292C"/>
    <w:rsid w:val="00B0325E"/>
    <w:rsid w:val="00B044A6"/>
    <w:rsid w:val="00B046C4"/>
    <w:rsid w:val="00B04926"/>
    <w:rsid w:val="00B04B7F"/>
    <w:rsid w:val="00B050E3"/>
    <w:rsid w:val="00B05253"/>
    <w:rsid w:val="00B05940"/>
    <w:rsid w:val="00B05A5F"/>
    <w:rsid w:val="00B0621D"/>
    <w:rsid w:val="00B069CB"/>
    <w:rsid w:val="00B06C5A"/>
    <w:rsid w:val="00B06CCB"/>
    <w:rsid w:val="00B06F31"/>
    <w:rsid w:val="00B06F93"/>
    <w:rsid w:val="00B07365"/>
    <w:rsid w:val="00B105BE"/>
    <w:rsid w:val="00B10610"/>
    <w:rsid w:val="00B10CDD"/>
    <w:rsid w:val="00B1112D"/>
    <w:rsid w:val="00B11EDC"/>
    <w:rsid w:val="00B126CB"/>
    <w:rsid w:val="00B12AE4"/>
    <w:rsid w:val="00B12C51"/>
    <w:rsid w:val="00B132B4"/>
    <w:rsid w:val="00B132FE"/>
    <w:rsid w:val="00B13399"/>
    <w:rsid w:val="00B134C2"/>
    <w:rsid w:val="00B1382F"/>
    <w:rsid w:val="00B13B8A"/>
    <w:rsid w:val="00B14288"/>
    <w:rsid w:val="00B14679"/>
    <w:rsid w:val="00B14E83"/>
    <w:rsid w:val="00B151EB"/>
    <w:rsid w:val="00B156AE"/>
    <w:rsid w:val="00B15972"/>
    <w:rsid w:val="00B15B25"/>
    <w:rsid w:val="00B15BE5"/>
    <w:rsid w:val="00B15F82"/>
    <w:rsid w:val="00B15FBF"/>
    <w:rsid w:val="00B165A0"/>
    <w:rsid w:val="00B16B2F"/>
    <w:rsid w:val="00B16D1B"/>
    <w:rsid w:val="00B16D98"/>
    <w:rsid w:val="00B16F80"/>
    <w:rsid w:val="00B17B7E"/>
    <w:rsid w:val="00B202F3"/>
    <w:rsid w:val="00B20511"/>
    <w:rsid w:val="00B20740"/>
    <w:rsid w:val="00B2079C"/>
    <w:rsid w:val="00B20991"/>
    <w:rsid w:val="00B20AD9"/>
    <w:rsid w:val="00B21677"/>
    <w:rsid w:val="00B2183F"/>
    <w:rsid w:val="00B21936"/>
    <w:rsid w:val="00B22516"/>
    <w:rsid w:val="00B2270E"/>
    <w:rsid w:val="00B22713"/>
    <w:rsid w:val="00B22F3B"/>
    <w:rsid w:val="00B232CE"/>
    <w:rsid w:val="00B23777"/>
    <w:rsid w:val="00B238A6"/>
    <w:rsid w:val="00B23DF4"/>
    <w:rsid w:val="00B2415E"/>
    <w:rsid w:val="00B24176"/>
    <w:rsid w:val="00B249D4"/>
    <w:rsid w:val="00B24F15"/>
    <w:rsid w:val="00B259FE"/>
    <w:rsid w:val="00B25AEB"/>
    <w:rsid w:val="00B267F3"/>
    <w:rsid w:val="00B26F8E"/>
    <w:rsid w:val="00B270E3"/>
    <w:rsid w:val="00B27C15"/>
    <w:rsid w:val="00B30B25"/>
    <w:rsid w:val="00B30C18"/>
    <w:rsid w:val="00B31011"/>
    <w:rsid w:val="00B3130D"/>
    <w:rsid w:val="00B315B0"/>
    <w:rsid w:val="00B3199F"/>
    <w:rsid w:val="00B31CA3"/>
    <w:rsid w:val="00B3214F"/>
    <w:rsid w:val="00B3284B"/>
    <w:rsid w:val="00B328BB"/>
    <w:rsid w:val="00B32EDE"/>
    <w:rsid w:val="00B330CD"/>
    <w:rsid w:val="00B340DC"/>
    <w:rsid w:val="00B347B7"/>
    <w:rsid w:val="00B34EEB"/>
    <w:rsid w:val="00B350E4"/>
    <w:rsid w:val="00B35323"/>
    <w:rsid w:val="00B35A29"/>
    <w:rsid w:val="00B35A79"/>
    <w:rsid w:val="00B35B59"/>
    <w:rsid w:val="00B35C7A"/>
    <w:rsid w:val="00B35DF7"/>
    <w:rsid w:val="00B35EDA"/>
    <w:rsid w:val="00B36AB3"/>
    <w:rsid w:val="00B370E6"/>
    <w:rsid w:val="00B371CE"/>
    <w:rsid w:val="00B40316"/>
    <w:rsid w:val="00B405EF"/>
    <w:rsid w:val="00B41017"/>
    <w:rsid w:val="00B41291"/>
    <w:rsid w:val="00B41555"/>
    <w:rsid w:val="00B418CA"/>
    <w:rsid w:val="00B41A2A"/>
    <w:rsid w:val="00B41AED"/>
    <w:rsid w:val="00B41F29"/>
    <w:rsid w:val="00B422F1"/>
    <w:rsid w:val="00B4241B"/>
    <w:rsid w:val="00B42440"/>
    <w:rsid w:val="00B4284E"/>
    <w:rsid w:val="00B42885"/>
    <w:rsid w:val="00B42EBB"/>
    <w:rsid w:val="00B43127"/>
    <w:rsid w:val="00B43978"/>
    <w:rsid w:val="00B43B3A"/>
    <w:rsid w:val="00B4400D"/>
    <w:rsid w:val="00B448AA"/>
    <w:rsid w:val="00B4546F"/>
    <w:rsid w:val="00B4550F"/>
    <w:rsid w:val="00B456DE"/>
    <w:rsid w:val="00B45811"/>
    <w:rsid w:val="00B45950"/>
    <w:rsid w:val="00B45A06"/>
    <w:rsid w:val="00B45AF5"/>
    <w:rsid w:val="00B45E37"/>
    <w:rsid w:val="00B4637C"/>
    <w:rsid w:val="00B463EB"/>
    <w:rsid w:val="00B46730"/>
    <w:rsid w:val="00B46C28"/>
    <w:rsid w:val="00B473DC"/>
    <w:rsid w:val="00B4765B"/>
    <w:rsid w:val="00B47AC1"/>
    <w:rsid w:val="00B50625"/>
    <w:rsid w:val="00B50754"/>
    <w:rsid w:val="00B50CC0"/>
    <w:rsid w:val="00B516E2"/>
    <w:rsid w:val="00B51888"/>
    <w:rsid w:val="00B51AD2"/>
    <w:rsid w:val="00B51DB9"/>
    <w:rsid w:val="00B52238"/>
    <w:rsid w:val="00B52709"/>
    <w:rsid w:val="00B52CAF"/>
    <w:rsid w:val="00B53482"/>
    <w:rsid w:val="00B53504"/>
    <w:rsid w:val="00B53AF2"/>
    <w:rsid w:val="00B53CD6"/>
    <w:rsid w:val="00B53D67"/>
    <w:rsid w:val="00B547F9"/>
    <w:rsid w:val="00B5527C"/>
    <w:rsid w:val="00B55605"/>
    <w:rsid w:val="00B55F44"/>
    <w:rsid w:val="00B560FF"/>
    <w:rsid w:val="00B5624B"/>
    <w:rsid w:val="00B567E4"/>
    <w:rsid w:val="00B569E2"/>
    <w:rsid w:val="00B57AC2"/>
    <w:rsid w:val="00B60575"/>
    <w:rsid w:val="00B61166"/>
    <w:rsid w:val="00B61ADE"/>
    <w:rsid w:val="00B61EE0"/>
    <w:rsid w:val="00B625CF"/>
    <w:rsid w:val="00B62919"/>
    <w:rsid w:val="00B6294D"/>
    <w:rsid w:val="00B63298"/>
    <w:rsid w:val="00B634BF"/>
    <w:rsid w:val="00B635F8"/>
    <w:rsid w:val="00B63689"/>
    <w:rsid w:val="00B63735"/>
    <w:rsid w:val="00B6392E"/>
    <w:rsid w:val="00B63B6D"/>
    <w:rsid w:val="00B63B9E"/>
    <w:rsid w:val="00B63F12"/>
    <w:rsid w:val="00B64088"/>
    <w:rsid w:val="00B64238"/>
    <w:rsid w:val="00B64CE3"/>
    <w:rsid w:val="00B64DB7"/>
    <w:rsid w:val="00B6505C"/>
    <w:rsid w:val="00B65951"/>
    <w:rsid w:val="00B65C85"/>
    <w:rsid w:val="00B65D8A"/>
    <w:rsid w:val="00B65E8C"/>
    <w:rsid w:val="00B663F5"/>
    <w:rsid w:val="00B6685A"/>
    <w:rsid w:val="00B66C9F"/>
    <w:rsid w:val="00B66DA0"/>
    <w:rsid w:val="00B675F4"/>
    <w:rsid w:val="00B67EFC"/>
    <w:rsid w:val="00B67F22"/>
    <w:rsid w:val="00B709D7"/>
    <w:rsid w:val="00B710AE"/>
    <w:rsid w:val="00B711B2"/>
    <w:rsid w:val="00B714C8"/>
    <w:rsid w:val="00B72427"/>
    <w:rsid w:val="00B72965"/>
    <w:rsid w:val="00B729DF"/>
    <w:rsid w:val="00B732B3"/>
    <w:rsid w:val="00B73420"/>
    <w:rsid w:val="00B7390B"/>
    <w:rsid w:val="00B73C7A"/>
    <w:rsid w:val="00B7416E"/>
    <w:rsid w:val="00B7436A"/>
    <w:rsid w:val="00B746A2"/>
    <w:rsid w:val="00B74BFF"/>
    <w:rsid w:val="00B75B82"/>
    <w:rsid w:val="00B76021"/>
    <w:rsid w:val="00B760A7"/>
    <w:rsid w:val="00B763D0"/>
    <w:rsid w:val="00B76503"/>
    <w:rsid w:val="00B76883"/>
    <w:rsid w:val="00B76B06"/>
    <w:rsid w:val="00B76B2A"/>
    <w:rsid w:val="00B76E1B"/>
    <w:rsid w:val="00B76F15"/>
    <w:rsid w:val="00B7775F"/>
    <w:rsid w:val="00B8040C"/>
    <w:rsid w:val="00B80904"/>
    <w:rsid w:val="00B80BBA"/>
    <w:rsid w:val="00B80C33"/>
    <w:rsid w:val="00B80D7B"/>
    <w:rsid w:val="00B80DA4"/>
    <w:rsid w:val="00B810CE"/>
    <w:rsid w:val="00B814EB"/>
    <w:rsid w:val="00B8198C"/>
    <w:rsid w:val="00B81C27"/>
    <w:rsid w:val="00B81E53"/>
    <w:rsid w:val="00B824F9"/>
    <w:rsid w:val="00B82857"/>
    <w:rsid w:val="00B8285D"/>
    <w:rsid w:val="00B82E1A"/>
    <w:rsid w:val="00B832B8"/>
    <w:rsid w:val="00B83468"/>
    <w:rsid w:val="00B83692"/>
    <w:rsid w:val="00B839D3"/>
    <w:rsid w:val="00B83AFB"/>
    <w:rsid w:val="00B83C96"/>
    <w:rsid w:val="00B843A4"/>
    <w:rsid w:val="00B84409"/>
    <w:rsid w:val="00B84A12"/>
    <w:rsid w:val="00B85281"/>
    <w:rsid w:val="00B85937"/>
    <w:rsid w:val="00B85A6D"/>
    <w:rsid w:val="00B85C79"/>
    <w:rsid w:val="00B86A2C"/>
    <w:rsid w:val="00B86F7B"/>
    <w:rsid w:val="00B878BD"/>
    <w:rsid w:val="00B87F1E"/>
    <w:rsid w:val="00B90EA2"/>
    <w:rsid w:val="00B916D7"/>
    <w:rsid w:val="00B91D30"/>
    <w:rsid w:val="00B93359"/>
    <w:rsid w:val="00B93785"/>
    <w:rsid w:val="00B93A31"/>
    <w:rsid w:val="00B93D06"/>
    <w:rsid w:val="00B944D6"/>
    <w:rsid w:val="00B94715"/>
    <w:rsid w:val="00B947FC"/>
    <w:rsid w:val="00B94F72"/>
    <w:rsid w:val="00B95469"/>
    <w:rsid w:val="00B95579"/>
    <w:rsid w:val="00B95FF1"/>
    <w:rsid w:val="00B9603C"/>
    <w:rsid w:val="00B96447"/>
    <w:rsid w:val="00B96632"/>
    <w:rsid w:val="00B966C9"/>
    <w:rsid w:val="00B966FA"/>
    <w:rsid w:val="00B96A60"/>
    <w:rsid w:val="00B97346"/>
    <w:rsid w:val="00B975BD"/>
    <w:rsid w:val="00B978FE"/>
    <w:rsid w:val="00BA01C6"/>
    <w:rsid w:val="00BA02F5"/>
    <w:rsid w:val="00BA1264"/>
    <w:rsid w:val="00BA139A"/>
    <w:rsid w:val="00BA13C9"/>
    <w:rsid w:val="00BA14FF"/>
    <w:rsid w:val="00BA1569"/>
    <w:rsid w:val="00BA1629"/>
    <w:rsid w:val="00BA1AE9"/>
    <w:rsid w:val="00BA2F30"/>
    <w:rsid w:val="00BA3F2A"/>
    <w:rsid w:val="00BA4532"/>
    <w:rsid w:val="00BA464C"/>
    <w:rsid w:val="00BA46DF"/>
    <w:rsid w:val="00BA47A9"/>
    <w:rsid w:val="00BA549A"/>
    <w:rsid w:val="00BA6176"/>
    <w:rsid w:val="00BA61AE"/>
    <w:rsid w:val="00BA6ADF"/>
    <w:rsid w:val="00BA6E78"/>
    <w:rsid w:val="00BA7028"/>
    <w:rsid w:val="00BA716A"/>
    <w:rsid w:val="00BA779A"/>
    <w:rsid w:val="00BB01C6"/>
    <w:rsid w:val="00BB0B4F"/>
    <w:rsid w:val="00BB1768"/>
    <w:rsid w:val="00BB1B8B"/>
    <w:rsid w:val="00BB24A8"/>
    <w:rsid w:val="00BB268A"/>
    <w:rsid w:val="00BB2899"/>
    <w:rsid w:val="00BB2EF0"/>
    <w:rsid w:val="00BB3C9F"/>
    <w:rsid w:val="00BB40C1"/>
    <w:rsid w:val="00BB41F8"/>
    <w:rsid w:val="00BB5EE4"/>
    <w:rsid w:val="00BB611C"/>
    <w:rsid w:val="00BB61BF"/>
    <w:rsid w:val="00BB6454"/>
    <w:rsid w:val="00BB69E8"/>
    <w:rsid w:val="00BB6BDA"/>
    <w:rsid w:val="00BB6EB4"/>
    <w:rsid w:val="00BB708A"/>
    <w:rsid w:val="00BB79A5"/>
    <w:rsid w:val="00BB7F80"/>
    <w:rsid w:val="00BC05C9"/>
    <w:rsid w:val="00BC0C17"/>
    <w:rsid w:val="00BC1552"/>
    <w:rsid w:val="00BC19CA"/>
    <w:rsid w:val="00BC1C42"/>
    <w:rsid w:val="00BC1D36"/>
    <w:rsid w:val="00BC211D"/>
    <w:rsid w:val="00BC2290"/>
    <w:rsid w:val="00BC27FF"/>
    <w:rsid w:val="00BC2985"/>
    <w:rsid w:val="00BC2FD0"/>
    <w:rsid w:val="00BC30DC"/>
    <w:rsid w:val="00BC3CD9"/>
    <w:rsid w:val="00BC4351"/>
    <w:rsid w:val="00BC45F8"/>
    <w:rsid w:val="00BC50E7"/>
    <w:rsid w:val="00BC57A2"/>
    <w:rsid w:val="00BC5A61"/>
    <w:rsid w:val="00BC5E24"/>
    <w:rsid w:val="00BC5FFA"/>
    <w:rsid w:val="00BC63EF"/>
    <w:rsid w:val="00BC69EE"/>
    <w:rsid w:val="00BC6BBC"/>
    <w:rsid w:val="00BC6BFD"/>
    <w:rsid w:val="00BC6D40"/>
    <w:rsid w:val="00BC7C27"/>
    <w:rsid w:val="00BD0480"/>
    <w:rsid w:val="00BD0545"/>
    <w:rsid w:val="00BD1376"/>
    <w:rsid w:val="00BD1ACC"/>
    <w:rsid w:val="00BD1C36"/>
    <w:rsid w:val="00BD1CCE"/>
    <w:rsid w:val="00BD1F75"/>
    <w:rsid w:val="00BD23E0"/>
    <w:rsid w:val="00BD24F5"/>
    <w:rsid w:val="00BD28F6"/>
    <w:rsid w:val="00BD2DD5"/>
    <w:rsid w:val="00BD2E2C"/>
    <w:rsid w:val="00BD30E3"/>
    <w:rsid w:val="00BD3308"/>
    <w:rsid w:val="00BD3356"/>
    <w:rsid w:val="00BD3597"/>
    <w:rsid w:val="00BD3D55"/>
    <w:rsid w:val="00BD3F9A"/>
    <w:rsid w:val="00BD4274"/>
    <w:rsid w:val="00BD43A0"/>
    <w:rsid w:val="00BD4999"/>
    <w:rsid w:val="00BD4D70"/>
    <w:rsid w:val="00BD4F97"/>
    <w:rsid w:val="00BD53DE"/>
    <w:rsid w:val="00BD5731"/>
    <w:rsid w:val="00BD5988"/>
    <w:rsid w:val="00BD59C2"/>
    <w:rsid w:val="00BD60F6"/>
    <w:rsid w:val="00BD6772"/>
    <w:rsid w:val="00BD6C7A"/>
    <w:rsid w:val="00BD6D5B"/>
    <w:rsid w:val="00BD7006"/>
    <w:rsid w:val="00BD701E"/>
    <w:rsid w:val="00BD7145"/>
    <w:rsid w:val="00BD7194"/>
    <w:rsid w:val="00BD736F"/>
    <w:rsid w:val="00BD73CC"/>
    <w:rsid w:val="00BD7527"/>
    <w:rsid w:val="00BD77E7"/>
    <w:rsid w:val="00BD7EA3"/>
    <w:rsid w:val="00BE004E"/>
    <w:rsid w:val="00BE0BC3"/>
    <w:rsid w:val="00BE0E23"/>
    <w:rsid w:val="00BE0F4B"/>
    <w:rsid w:val="00BE1893"/>
    <w:rsid w:val="00BE1C1C"/>
    <w:rsid w:val="00BE1D76"/>
    <w:rsid w:val="00BE22CE"/>
    <w:rsid w:val="00BE278D"/>
    <w:rsid w:val="00BE34BD"/>
    <w:rsid w:val="00BE394C"/>
    <w:rsid w:val="00BE3AC7"/>
    <w:rsid w:val="00BE414B"/>
    <w:rsid w:val="00BE44B4"/>
    <w:rsid w:val="00BE46B6"/>
    <w:rsid w:val="00BE4768"/>
    <w:rsid w:val="00BE4D63"/>
    <w:rsid w:val="00BE526D"/>
    <w:rsid w:val="00BE5A56"/>
    <w:rsid w:val="00BE5B0D"/>
    <w:rsid w:val="00BE5D50"/>
    <w:rsid w:val="00BE5E76"/>
    <w:rsid w:val="00BE7262"/>
    <w:rsid w:val="00BE73D9"/>
    <w:rsid w:val="00BE743E"/>
    <w:rsid w:val="00BE7491"/>
    <w:rsid w:val="00BE7C64"/>
    <w:rsid w:val="00BE7DD2"/>
    <w:rsid w:val="00BF035C"/>
    <w:rsid w:val="00BF0455"/>
    <w:rsid w:val="00BF0B10"/>
    <w:rsid w:val="00BF0B75"/>
    <w:rsid w:val="00BF1359"/>
    <w:rsid w:val="00BF223C"/>
    <w:rsid w:val="00BF232D"/>
    <w:rsid w:val="00BF2C95"/>
    <w:rsid w:val="00BF345D"/>
    <w:rsid w:val="00BF3D4F"/>
    <w:rsid w:val="00BF420F"/>
    <w:rsid w:val="00BF54AE"/>
    <w:rsid w:val="00BF56F4"/>
    <w:rsid w:val="00BF5953"/>
    <w:rsid w:val="00BF5D47"/>
    <w:rsid w:val="00BF5D80"/>
    <w:rsid w:val="00BF641D"/>
    <w:rsid w:val="00BF68B5"/>
    <w:rsid w:val="00BF6995"/>
    <w:rsid w:val="00BF74FF"/>
    <w:rsid w:val="00BF7AFA"/>
    <w:rsid w:val="00BF7B53"/>
    <w:rsid w:val="00C003FE"/>
    <w:rsid w:val="00C005A8"/>
    <w:rsid w:val="00C01961"/>
    <w:rsid w:val="00C021A3"/>
    <w:rsid w:val="00C02309"/>
    <w:rsid w:val="00C02E0F"/>
    <w:rsid w:val="00C0327C"/>
    <w:rsid w:val="00C03757"/>
    <w:rsid w:val="00C03878"/>
    <w:rsid w:val="00C039F8"/>
    <w:rsid w:val="00C04404"/>
    <w:rsid w:val="00C0461D"/>
    <w:rsid w:val="00C04646"/>
    <w:rsid w:val="00C04827"/>
    <w:rsid w:val="00C04CCE"/>
    <w:rsid w:val="00C04E5B"/>
    <w:rsid w:val="00C050EB"/>
    <w:rsid w:val="00C0511C"/>
    <w:rsid w:val="00C053C5"/>
    <w:rsid w:val="00C05962"/>
    <w:rsid w:val="00C06062"/>
    <w:rsid w:val="00C06244"/>
    <w:rsid w:val="00C06412"/>
    <w:rsid w:val="00C06903"/>
    <w:rsid w:val="00C06B2D"/>
    <w:rsid w:val="00C06C2A"/>
    <w:rsid w:val="00C06CFB"/>
    <w:rsid w:val="00C06E8B"/>
    <w:rsid w:val="00C06E9D"/>
    <w:rsid w:val="00C071D8"/>
    <w:rsid w:val="00C075DC"/>
    <w:rsid w:val="00C0796D"/>
    <w:rsid w:val="00C10690"/>
    <w:rsid w:val="00C106E8"/>
    <w:rsid w:val="00C10759"/>
    <w:rsid w:val="00C109BC"/>
    <w:rsid w:val="00C10A79"/>
    <w:rsid w:val="00C10C6B"/>
    <w:rsid w:val="00C10ECB"/>
    <w:rsid w:val="00C111B7"/>
    <w:rsid w:val="00C1140A"/>
    <w:rsid w:val="00C119B8"/>
    <w:rsid w:val="00C12E7B"/>
    <w:rsid w:val="00C13205"/>
    <w:rsid w:val="00C137B0"/>
    <w:rsid w:val="00C13BF6"/>
    <w:rsid w:val="00C13E72"/>
    <w:rsid w:val="00C1420A"/>
    <w:rsid w:val="00C1459A"/>
    <w:rsid w:val="00C148FF"/>
    <w:rsid w:val="00C15DA7"/>
    <w:rsid w:val="00C15DD2"/>
    <w:rsid w:val="00C16093"/>
    <w:rsid w:val="00C164B8"/>
    <w:rsid w:val="00C166B0"/>
    <w:rsid w:val="00C171D0"/>
    <w:rsid w:val="00C174D6"/>
    <w:rsid w:val="00C17CC0"/>
    <w:rsid w:val="00C2004F"/>
    <w:rsid w:val="00C20139"/>
    <w:rsid w:val="00C203FD"/>
    <w:rsid w:val="00C2045B"/>
    <w:rsid w:val="00C2048D"/>
    <w:rsid w:val="00C20B87"/>
    <w:rsid w:val="00C21178"/>
    <w:rsid w:val="00C21595"/>
    <w:rsid w:val="00C21C5B"/>
    <w:rsid w:val="00C21E1E"/>
    <w:rsid w:val="00C228C4"/>
    <w:rsid w:val="00C22DE7"/>
    <w:rsid w:val="00C23355"/>
    <w:rsid w:val="00C2348E"/>
    <w:rsid w:val="00C24CAB"/>
    <w:rsid w:val="00C24D0E"/>
    <w:rsid w:val="00C257A8"/>
    <w:rsid w:val="00C25E69"/>
    <w:rsid w:val="00C25EE2"/>
    <w:rsid w:val="00C260AE"/>
    <w:rsid w:val="00C260B0"/>
    <w:rsid w:val="00C26178"/>
    <w:rsid w:val="00C268D3"/>
    <w:rsid w:val="00C2715E"/>
    <w:rsid w:val="00C27A0C"/>
    <w:rsid w:val="00C301EE"/>
    <w:rsid w:val="00C30D9E"/>
    <w:rsid w:val="00C310A3"/>
    <w:rsid w:val="00C312CC"/>
    <w:rsid w:val="00C31857"/>
    <w:rsid w:val="00C31C6F"/>
    <w:rsid w:val="00C32419"/>
    <w:rsid w:val="00C32E58"/>
    <w:rsid w:val="00C32E9D"/>
    <w:rsid w:val="00C33022"/>
    <w:rsid w:val="00C33B10"/>
    <w:rsid w:val="00C33B35"/>
    <w:rsid w:val="00C343E1"/>
    <w:rsid w:val="00C34726"/>
    <w:rsid w:val="00C34F39"/>
    <w:rsid w:val="00C34FA5"/>
    <w:rsid w:val="00C350D0"/>
    <w:rsid w:val="00C3536C"/>
    <w:rsid w:val="00C354DE"/>
    <w:rsid w:val="00C3557B"/>
    <w:rsid w:val="00C358F5"/>
    <w:rsid w:val="00C35962"/>
    <w:rsid w:val="00C35DBD"/>
    <w:rsid w:val="00C35F72"/>
    <w:rsid w:val="00C36768"/>
    <w:rsid w:val="00C368D2"/>
    <w:rsid w:val="00C36BE0"/>
    <w:rsid w:val="00C36D39"/>
    <w:rsid w:val="00C37484"/>
    <w:rsid w:val="00C374B4"/>
    <w:rsid w:val="00C37663"/>
    <w:rsid w:val="00C37A44"/>
    <w:rsid w:val="00C4005C"/>
    <w:rsid w:val="00C405B3"/>
    <w:rsid w:val="00C40F81"/>
    <w:rsid w:val="00C41062"/>
    <w:rsid w:val="00C4138F"/>
    <w:rsid w:val="00C413B3"/>
    <w:rsid w:val="00C415D2"/>
    <w:rsid w:val="00C418F9"/>
    <w:rsid w:val="00C428B4"/>
    <w:rsid w:val="00C4292C"/>
    <w:rsid w:val="00C430E3"/>
    <w:rsid w:val="00C4319A"/>
    <w:rsid w:val="00C43252"/>
    <w:rsid w:val="00C436CE"/>
    <w:rsid w:val="00C43D83"/>
    <w:rsid w:val="00C445BD"/>
    <w:rsid w:val="00C44902"/>
    <w:rsid w:val="00C45801"/>
    <w:rsid w:val="00C45C03"/>
    <w:rsid w:val="00C45C24"/>
    <w:rsid w:val="00C461F2"/>
    <w:rsid w:val="00C46652"/>
    <w:rsid w:val="00C46CD1"/>
    <w:rsid w:val="00C47026"/>
    <w:rsid w:val="00C47260"/>
    <w:rsid w:val="00C4730D"/>
    <w:rsid w:val="00C473CD"/>
    <w:rsid w:val="00C473EB"/>
    <w:rsid w:val="00C476DC"/>
    <w:rsid w:val="00C47957"/>
    <w:rsid w:val="00C47D37"/>
    <w:rsid w:val="00C47DE0"/>
    <w:rsid w:val="00C47E05"/>
    <w:rsid w:val="00C504E7"/>
    <w:rsid w:val="00C50866"/>
    <w:rsid w:val="00C510A8"/>
    <w:rsid w:val="00C51180"/>
    <w:rsid w:val="00C515A9"/>
    <w:rsid w:val="00C51662"/>
    <w:rsid w:val="00C518E3"/>
    <w:rsid w:val="00C51C8E"/>
    <w:rsid w:val="00C52357"/>
    <w:rsid w:val="00C52563"/>
    <w:rsid w:val="00C52A4A"/>
    <w:rsid w:val="00C52B79"/>
    <w:rsid w:val="00C52E40"/>
    <w:rsid w:val="00C53406"/>
    <w:rsid w:val="00C535B2"/>
    <w:rsid w:val="00C53E13"/>
    <w:rsid w:val="00C53E21"/>
    <w:rsid w:val="00C54CD7"/>
    <w:rsid w:val="00C54E73"/>
    <w:rsid w:val="00C5557E"/>
    <w:rsid w:val="00C558CF"/>
    <w:rsid w:val="00C558E4"/>
    <w:rsid w:val="00C561B1"/>
    <w:rsid w:val="00C564EE"/>
    <w:rsid w:val="00C56ACD"/>
    <w:rsid w:val="00C56AFE"/>
    <w:rsid w:val="00C56B00"/>
    <w:rsid w:val="00C56B38"/>
    <w:rsid w:val="00C56C0C"/>
    <w:rsid w:val="00C56F0C"/>
    <w:rsid w:val="00C57596"/>
    <w:rsid w:val="00C57637"/>
    <w:rsid w:val="00C57680"/>
    <w:rsid w:val="00C5774E"/>
    <w:rsid w:val="00C57B7D"/>
    <w:rsid w:val="00C6005D"/>
    <w:rsid w:val="00C601DF"/>
    <w:rsid w:val="00C604EF"/>
    <w:rsid w:val="00C607A5"/>
    <w:rsid w:val="00C60DA1"/>
    <w:rsid w:val="00C610A6"/>
    <w:rsid w:val="00C617D3"/>
    <w:rsid w:val="00C61BF4"/>
    <w:rsid w:val="00C61D75"/>
    <w:rsid w:val="00C62ECA"/>
    <w:rsid w:val="00C62EFE"/>
    <w:rsid w:val="00C645F2"/>
    <w:rsid w:val="00C64637"/>
    <w:rsid w:val="00C6472E"/>
    <w:rsid w:val="00C648EF"/>
    <w:rsid w:val="00C64A5C"/>
    <w:rsid w:val="00C64F4F"/>
    <w:rsid w:val="00C653C0"/>
    <w:rsid w:val="00C65531"/>
    <w:rsid w:val="00C655F7"/>
    <w:rsid w:val="00C65767"/>
    <w:rsid w:val="00C65D16"/>
    <w:rsid w:val="00C660F3"/>
    <w:rsid w:val="00C66431"/>
    <w:rsid w:val="00C66D22"/>
    <w:rsid w:val="00C672DE"/>
    <w:rsid w:val="00C675FF"/>
    <w:rsid w:val="00C67B6E"/>
    <w:rsid w:val="00C67D52"/>
    <w:rsid w:val="00C7072D"/>
    <w:rsid w:val="00C70ADC"/>
    <w:rsid w:val="00C70C65"/>
    <w:rsid w:val="00C713E7"/>
    <w:rsid w:val="00C7141C"/>
    <w:rsid w:val="00C71504"/>
    <w:rsid w:val="00C7175B"/>
    <w:rsid w:val="00C7180C"/>
    <w:rsid w:val="00C71FE7"/>
    <w:rsid w:val="00C7265D"/>
    <w:rsid w:val="00C7323F"/>
    <w:rsid w:val="00C733B3"/>
    <w:rsid w:val="00C73A5F"/>
    <w:rsid w:val="00C74547"/>
    <w:rsid w:val="00C74828"/>
    <w:rsid w:val="00C74F63"/>
    <w:rsid w:val="00C75AC5"/>
    <w:rsid w:val="00C75D5C"/>
    <w:rsid w:val="00C761A0"/>
    <w:rsid w:val="00C76739"/>
    <w:rsid w:val="00C76A7F"/>
    <w:rsid w:val="00C76ADD"/>
    <w:rsid w:val="00C76F44"/>
    <w:rsid w:val="00C76FEF"/>
    <w:rsid w:val="00C77079"/>
    <w:rsid w:val="00C7722D"/>
    <w:rsid w:val="00C77C4C"/>
    <w:rsid w:val="00C77C5D"/>
    <w:rsid w:val="00C77EE6"/>
    <w:rsid w:val="00C808D0"/>
    <w:rsid w:val="00C80B9E"/>
    <w:rsid w:val="00C80F35"/>
    <w:rsid w:val="00C81BB0"/>
    <w:rsid w:val="00C82265"/>
    <w:rsid w:val="00C82577"/>
    <w:rsid w:val="00C82CA9"/>
    <w:rsid w:val="00C831FD"/>
    <w:rsid w:val="00C839AD"/>
    <w:rsid w:val="00C83AE5"/>
    <w:rsid w:val="00C83B36"/>
    <w:rsid w:val="00C83CE5"/>
    <w:rsid w:val="00C83F2A"/>
    <w:rsid w:val="00C84347"/>
    <w:rsid w:val="00C846D1"/>
    <w:rsid w:val="00C8478B"/>
    <w:rsid w:val="00C84D07"/>
    <w:rsid w:val="00C84DD2"/>
    <w:rsid w:val="00C850A9"/>
    <w:rsid w:val="00C8518D"/>
    <w:rsid w:val="00C853B6"/>
    <w:rsid w:val="00C855D2"/>
    <w:rsid w:val="00C8565B"/>
    <w:rsid w:val="00C86126"/>
    <w:rsid w:val="00C864CF"/>
    <w:rsid w:val="00C86864"/>
    <w:rsid w:val="00C869C1"/>
    <w:rsid w:val="00C86CB4"/>
    <w:rsid w:val="00C86D1D"/>
    <w:rsid w:val="00C86E44"/>
    <w:rsid w:val="00C86ECA"/>
    <w:rsid w:val="00C871BA"/>
    <w:rsid w:val="00C872D6"/>
    <w:rsid w:val="00C876B1"/>
    <w:rsid w:val="00C878A0"/>
    <w:rsid w:val="00C87D2C"/>
    <w:rsid w:val="00C87DCA"/>
    <w:rsid w:val="00C90433"/>
    <w:rsid w:val="00C90A87"/>
    <w:rsid w:val="00C91603"/>
    <w:rsid w:val="00C9162E"/>
    <w:rsid w:val="00C91932"/>
    <w:rsid w:val="00C9199A"/>
    <w:rsid w:val="00C921DD"/>
    <w:rsid w:val="00C9242F"/>
    <w:rsid w:val="00C9250F"/>
    <w:rsid w:val="00C92D26"/>
    <w:rsid w:val="00C9320A"/>
    <w:rsid w:val="00C932C4"/>
    <w:rsid w:val="00C935B7"/>
    <w:rsid w:val="00C9375A"/>
    <w:rsid w:val="00C9376A"/>
    <w:rsid w:val="00C93A87"/>
    <w:rsid w:val="00C93B00"/>
    <w:rsid w:val="00C941D4"/>
    <w:rsid w:val="00C943CA"/>
    <w:rsid w:val="00C94474"/>
    <w:rsid w:val="00C9465A"/>
    <w:rsid w:val="00C946CE"/>
    <w:rsid w:val="00C94B38"/>
    <w:rsid w:val="00C94CF7"/>
    <w:rsid w:val="00C95007"/>
    <w:rsid w:val="00C95187"/>
    <w:rsid w:val="00C958CC"/>
    <w:rsid w:val="00C95B9E"/>
    <w:rsid w:val="00C95E11"/>
    <w:rsid w:val="00C961DE"/>
    <w:rsid w:val="00C9640E"/>
    <w:rsid w:val="00C96911"/>
    <w:rsid w:val="00C969CB"/>
    <w:rsid w:val="00C96B19"/>
    <w:rsid w:val="00C96E1C"/>
    <w:rsid w:val="00C97062"/>
    <w:rsid w:val="00C97807"/>
    <w:rsid w:val="00C97A6E"/>
    <w:rsid w:val="00C97EE9"/>
    <w:rsid w:val="00CA07DD"/>
    <w:rsid w:val="00CA0A87"/>
    <w:rsid w:val="00CA0D82"/>
    <w:rsid w:val="00CA1115"/>
    <w:rsid w:val="00CA1209"/>
    <w:rsid w:val="00CA1234"/>
    <w:rsid w:val="00CA137C"/>
    <w:rsid w:val="00CA198E"/>
    <w:rsid w:val="00CA1C4F"/>
    <w:rsid w:val="00CA1FA4"/>
    <w:rsid w:val="00CA2132"/>
    <w:rsid w:val="00CA257F"/>
    <w:rsid w:val="00CA2598"/>
    <w:rsid w:val="00CA2683"/>
    <w:rsid w:val="00CA27A5"/>
    <w:rsid w:val="00CA2A90"/>
    <w:rsid w:val="00CA2C01"/>
    <w:rsid w:val="00CA3DE9"/>
    <w:rsid w:val="00CA3EB0"/>
    <w:rsid w:val="00CA4057"/>
    <w:rsid w:val="00CA406D"/>
    <w:rsid w:val="00CA4250"/>
    <w:rsid w:val="00CA56D8"/>
    <w:rsid w:val="00CA590D"/>
    <w:rsid w:val="00CA5A95"/>
    <w:rsid w:val="00CA5D85"/>
    <w:rsid w:val="00CA6021"/>
    <w:rsid w:val="00CA61BC"/>
    <w:rsid w:val="00CA6936"/>
    <w:rsid w:val="00CA6945"/>
    <w:rsid w:val="00CA70EA"/>
    <w:rsid w:val="00CA7466"/>
    <w:rsid w:val="00CA7573"/>
    <w:rsid w:val="00CA76B3"/>
    <w:rsid w:val="00CA7A4A"/>
    <w:rsid w:val="00CB01FB"/>
    <w:rsid w:val="00CB0699"/>
    <w:rsid w:val="00CB0AC7"/>
    <w:rsid w:val="00CB0C48"/>
    <w:rsid w:val="00CB0C49"/>
    <w:rsid w:val="00CB0D65"/>
    <w:rsid w:val="00CB127E"/>
    <w:rsid w:val="00CB14A0"/>
    <w:rsid w:val="00CB189D"/>
    <w:rsid w:val="00CB1A13"/>
    <w:rsid w:val="00CB2F66"/>
    <w:rsid w:val="00CB31BB"/>
    <w:rsid w:val="00CB34A0"/>
    <w:rsid w:val="00CB3A04"/>
    <w:rsid w:val="00CB4546"/>
    <w:rsid w:val="00CB4614"/>
    <w:rsid w:val="00CB5590"/>
    <w:rsid w:val="00CB56B2"/>
    <w:rsid w:val="00CB56BD"/>
    <w:rsid w:val="00CB5C50"/>
    <w:rsid w:val="00CB6454"/>
    <w:rsid w:val="00CB6770"/>
    <w:rsid w:val="00CB6FFF"/>
    <w:rsid w:val="00CB715A"/>
    <w:rsid w:val="00CB772D"/>
    <w:rsid w:val="00CC001F"/>
    <w:rsid w:val="00CC0073"/>
    <w:rsid w:val="00CC1B0E"/>
    <w:rsid w:val="00CC1C36"/>
    <w:rsid w:val="00CC2073"/>
    <w:rsid w:val="00CC28B8"/>
    <w:rsid w:val="00CC2E5E"/>
    <w:rsid w:val="00CC310C"/>
    <w:rsid w:val="00CC3592"/>
    <w:rsid w:val="00CC36EB"/>
    <w:rsid w:val="00CC37DF"/>
    <w:rsid w:val="00CC38F2"/>
    <w:rsid w:val="00CC3A27"/>
    <w:rsid w:val="00CC3D2D"/>
    <w:rsid w:val="00CC4093"/>
    <w:rsid w:val="00CC41D8"/>
    <w:rsid w:val="00CC4DD1"/>
    <w:rsid w:val="00CC5317"/>
    <w:rsid w:val="00CC54F2"/>
    <w:rsid w:val="00CC5790"/>
    <w:rsid w:val="00CC5B4F"/>
    <w:rsid w:val="00CC69E8"/>
    <w:rsid w:val="00CC6F38"/>
    <w:rsid w:val="00CC6F3C"/>
    <w:rsid w:val="00CC7592"/>
    <w:rsid w:val="00CC77C4"/>
    <w:rsid w:val="00CC7D34"/>
    <w:rsid w:val="00CD0DD0"/>
    <w:rsid w:val="00CD0E79"/>
    <w:rsid w:val="00CD0F05"/>
    <w:rsid w:val="00CD16E4"/>
    <w:rsid w:val="00CD18FD"/>
    <w:rsid w:val="00CD1926"/>
    <w:rsid w:val="00CD1A2A"/>
    <w:rsid w:val="00CD1E3D"/>
    <w:rsid w:val="00CD1F51"/>
    <w:rsid w:val="00CD27EA"/>
    <w:rsid w:val="00CD2D85"/>
    <w:rsid w:val="00CD2F4B"/>
    <w:rsid w:val="00CD3812"/>
    <w:rsid w:val="00CD39D0"/>
    <w:rsid w:val="00CD3EF8"/>
    <w:rsid w:val="00CD40C7"/>
    <w:rsid w:val="00CD5633"/>
    <w:rsid w:val="00CD57CC"/>
    <w:rsid w:val="00CD5A08"/>
    <w:rsid w:val="00CD5FE4"/>
    <w:rsid w:val="00CD6336"/>
    <w:rsid w:val="00CD66B7"/>
    <w:rsid w:val="00CD66BE"/>
    <w:rsid w:val="00CD6EC6"/>
    <w:rsid w:val="00CD7440"/>
    <w:rsid w:val="00CD7AD4"/>
    <w:rsid w:val="00CD7FFA"/>
    <w:rsid w:val="00CE00B3"/>
    <w:rsid w:val="00CE0D5A"/>
    <w:rsid w:val="00CE107F"/>
    <w:rsid w:val="00CE108C"/>
    <w:rsid w:val="00CE10A9"/>
    <w:rsid w:val="00CE12AF"/>
    <w:rsid w:val="00CE13EA"/>
    <w:rsid w:val="00CE1770"/>
    <w:rsid w:val="00CE19C4"/>
    <w:rsid w:val="00CE1F39"/>
    <w:rsid w:val="00CE24BD"/>
    <w:rsid w:val="00CE2D34"/>
    <w:rsid w:val="00CE316F"/>
    <w:rsid w:val="00CE35DF"/>
    <w:rsid w:val="00CE36D7"/>
    <w:rsid w:val="00CE398A"/>
    <w:rsid w:val="00CE3AB5"/>
    <w:rsid w:val="00CE3B9B"/>
    <w:rsid w:val="00CE3CC1"/>
    <w:rsid w:val="00CE3CD3"/>
    <w:rsid w:val="00CE3D16"/>
    <w:rsid w:val="00CE3DF6"/>
    <w:rsid w:val="00CE3FB4"/>
    <w:rsid w:val="00CE408B"/>
    <w:rsid w:val="00CE4160"/>
    <w:rsid w:val="00CE4230"/>
    <w:rsid w:val="00CE4531"/>
    <w:rsid w:val="00CE4BD6"/>
    <w:rsid w:val="00CE518B"/>
    <w:rsid w:val="00CE5267"/>
    <w:rsid w:val="00CE58D2"/>
    <w:rsid w:val="00CE5B1F"/>
    <w:rsid w:val="00CE6193"/>
    <w:rsid w:val="00CE61CC"/>
    <w:rsid w:val="00CE635F"/>
    <w:rsid w:val="00CE673C"/>
    <w:rsid w:val="00CE6E06"/>
    <w:rsid w:val="00CE6E77"/>
    <w:rsid w:val="00CE6EEA"/>
    <w:rsid w:val="00CE7440"/>
    <w:rsid w:val="00CE7468"/>
    <w:rsid w:val="00CE7F60"/>
    <w:rsid w:val="00CE7F6B"/>
    <w:rsid w:val="00CF0082"/>
    <w:rsid w:val="00CF04D8"/>
    <w:rsid w:val="00CF06AD"/>
    <w:rsid w:val="00CF0886"/>
    <w:rsid w:val="00CF1046"/>
    <w:rsid w:val="00CF1AE2"/>
    <w:rsid w:val="00CF1E1C"/>
    <w:rsid w:val="00CF31EB"/>
    <w:rsid w:val="00CF32B2"/>
    <w:rsid w:val="00CF3D2E"/>
    <w:rsid w:val="00CF3F4D"/>
    <w:rsid w:val="00CF451D"/>
    <w:rsid w:val="00CF45BD"/>
    <w:rsid w:val="00CF47A4"/>
    <w:rsid w:val="00CF4B67"/>
    <w:rsid w:val="00CF50DE"/>
    <w:rsid w:val="00CF51E6"/>
    <w:rsid w:val="00CF5DB7"/>
    <w:rsid w:val="00CF60E9"/>
    <w:rsid w:val="00CF6C9F"/>
    <w:rsid w:val="00CF79CD"/>
    <w:rsid w:val="00CF7B5C"/>
    <w:rsid w:val="00CF7CC5"/>
    <w:rsid w:val="00CF7D5E"/>
    <w:rsid w:val="00D0002A"/>
    <w:rsid w:val="00D0002F"/>
    <w:rsid w:val="00D001C5"/>
    <w:rsid w:val="00D0083F"/>
    <w:rsid w:val="00D019AE"/>
    <w:rsid w:val="00D01CFF"/>
    <w:rsid w:val="00D02DA0"/>
    <w:rsid w:val="00D02DF4"/>
    <w:rsid w:val="00D02F82"/>
    <w:rsid w:val="00D038BD"/>
    <w:rsid w:val="00D03BC5"/>
    <w:rsid w:val="00D041B3"/>
    <w:rsid w:val="00D0474A"/>
    <w:rsid w:val="00D04B75"/>
    <w:rsid w:val="00D053A1"/>
    <w:rsid w:val="00D05513"/>
    <w:rsid w:val="00D058B4"/>
    <w:rsid w:val="00D061B3"/>
    <w:rsid w:val="00D06315"/>
    <w:rsid w:val="00D065E1"/>
    <w:rsid w:val="00D06935"/>
    <w:rsid w:val="00D075BC"/>
    <w:rsid w:val="00D07CBD"/>
    <w:rsid w:val="00D07F62"/>
    <w:rsid w:val="00D07F63"/>
    <w:rsid w:val="00D101C0"/>
    <w:rsid w:val="00D10341"/>
    <w:rsid w:val="00D108B9"/>
    <w:rsid w:val="00D10C69"/>
    <w:rsid w:val="00D11078"/>
    <w:rsid w:val="00D115B5"/>
    <w:rsid w:val="00D116F2"/>
    <w:rsid w:val="00D117F5"/>
    <w:rsid w:val="00D12148"/>
    <w:rsid w:val="00D1240A"/>
    <w:rsid w:val="00D1318D"/>
    <w:rsid w:val="00D1364A"/>
    <w:rsid w:val="00D13811"/>
    <w:rsid w:val="00D139F2"/>
    <w:rsid w:val="00D144FB"/>
    <w:rsid w:val="00D14584"/>
    <w:rsid w:val="00D145D3"/>
    <w:rsid w:val="00D1491A"/>
    <w:rsid w:val="00D14AB2"/>
    <w:rsid w:val="00D153DD"/>
    <w:rsid w:val="00D15760"/>
    <w:rsid w:val="00D15848"/>
    <w:rsid w:val="00D15889"/>
    <w:rsid w:val="00D15FFD"/>
    <w:rsid w:val="00D1602B"/>
    <w:rsid w:val="00D162DF"/>
    <w:rsid w:val="00D16829"/>
    <w:rsid w:val="00D16939"/>
    <w:rsid w:val="00D16F9B"/>
    <w:rsid w:val="00D1712D"/>
    <w:rsid w:val="00D17B51"/>
    <w:rsid w:val="00D17BD2"/>
    <w:rsid w:val="00D20107"/>
    <w:rsid w:val="00D20188"/>
    <w:rsid w:val="00D2079B"/>
    <w:rsid w:val="00D209BD"/>
    <w:rsid w:val="00D2142C"/>
    <w:rsid w:val="00D21986"/>
    <w:rsid w:val="00D222CD"/>
    <w:rsid w:val="00D225D0"/>
    <w:rsid w:val="00D2386E"/>
    <w:rsid w:val="00D24A39"/>
    <w:rsid w:val="00D254B2"/>
    <w:rsid w:val="00D25639"/>
    <w:rsid w:val="00D25C0F"/>
    <w:rsid w:val="00D25ECE"/>
    <w:rsid w:val="00D26312"/>
    <w:rsid w:val="00D26694"/>
    <w:rsid w:val="00D278A3"/>
    <w:rsid w:val="00D279DE"/>
    <w:rsid w:val="00D27FB5"/>
    <w:rsid w:val="00D30271"/>
    <w:rsid w:val="00D30AB9"/>
    <w:rsid w:val="00D310C9"/>
    <w:rsid w:val="00D3135E"/>
    <w:rsid w:val="00D313CF"/>
    <w:rsid w:val="00D3199E"/>
    <w:rsid w:val="00D31B48"/>
    <w:rsid w:val="00D31E60"/>
    <w:rsid w:val="00D31E6C"/>
    <w:rsid w:val="00D32086"/>
    <w:rsid w:val="00D32346"/>
    <w:rsid w:val="00D33525"/>
    <w:rsid w:val="00D33643"/>
    <w:rsid w:val="00D33DA5"/>
    <w:rsid w:val="00D34766"/>
    <w:rsid w:val="00D34FD5"/>
    <w:rsid w:val="00D35041"/>
    <w:rsid w:val="00D3574C"/>
    <w:rsid w:val="00D3626B"/>
    <w:rsid w:val="00D368F8"/>
    <w:rsid w:val="00D36C68"/>
    <w:rsid w:val="00D36D34"/>
    <w:rsid w:val="00D3707D"/>
    <w:rsid w:val="00D37639"/>
    <w:rsid w:val="00D37CD6"/>
    <w:rsid w:val="00D37DD9"/>
    <w:rsid w:val="00D40339"/>
    <w:rsid w:val="00D40694"/>
    <w:rsid w:val="00D40816"/>
    <w:rsid w:val="00D40A52"/>
    <w:rsid w:val="00D40AA8"/>
    <w:rsid w:val="00D40E0E"/>
    <w:rsid w:val="00D41134"/>
    <w:rsid w:val="00D413FA"/>
    <w:rsid w:val="00D41A94"/>
    <w:rsid w:val="00D41D36"/>
    <w:rsid w:val="00D421B4"/>
    <w:rsid w:val="00D424E2"/>
    <w:rsid w:val="00D4263E"/>
    <w:rsid w:val="00D42BC0"/>
    <w:rsid w:val="00D43C3D"/>
    <w:rsid w:val="00D44093"/>
    <w:rsid w:val="00D44782"/>
    <w:rsid w:val="00D450D8"/>
    <w:rsid w:val="00D4517C"/>
    <w:rsid w:val="00D45388"/>
    <w:rsid w:val="00D461EF"/>
    <w:rsid w:val="00D46418"/>
    <w:rsid w:val="00D46AA1"/>
    <w:rsid w:val="00D47097"/>
    <w:rsid w:val="00D47363"/>
    <w:rsid w:val="00D4786A"/>
    <w:rsid w:val="00D479C4"/>
    <w:rsid w:val="00D47DF1"/>
    <w:rsid w:val="00D50AF3"/>
    <w:rsid w:val="00D5113B"/>
    <w:rsid w:val="00D514BB"/>
    <w:rsid w:val="00D515ED"/>
    <w:rsid w:val="00D51841"/>
    <w:rsid w:val="00D523F0"/>
    <w:rsid w:val="00D52B16"/>
    <w:rsid w:val="00D52BB5"/>
    <w:rsid w:val="00D533C2"/>
    <w:rsid w:val="00D538D8"/>
    <w:rsid w:val="00D53C2E"/>
    <w:rsid w:val="00D53FE3"/>
    <w:rsid w:val="00D5455E"/>
    <w:rsid w:val="00D54A9C"/>
    <w:rsid w:val="00D56312"/>
    <w:rsid w:val="00D56814"/>
    <w:rsid w:val="00D56816"/>
    <w:rsid w:val="00D579E6"/>
    <w:rsid w:val="00D57EFE"/>
    <w:rsid w:val="00D6043A"/>
    <w:rsid w:val="00D60521"/>
    <w:rsid w:val="00D60721"/>
    <w:rsid w:val="00D60A9B"/>
    <w:rsid w:val="00D60C2C"/>
    <w:rsid w:val="00D60EE2"/>
    <w:rsid w:val="00D6114E"/>
    <w:rsid w:val="00D6126F"/>
    <w:rsid w:val="00D613B9"/>
    <w:rsid w:val="00D614C8"/>
    <w:rsid w:val="00D614E7"/>
    <w:rsid w:val="00D615BF"/>
    <w:rsid w:val="00D619F4"/>
    <w:rsid w:val="00D61D26"/>
    <w:rsid w:val="00D620B8"/>
    <w:rsid w:val="00D6225F"/>
    <w:rsid w:val="00D6237B"/>
    <w:rsid w:val="00D6237D"/>
    <w:rsid w:val="00D62AC3"/>
    <w:rsid w:val="00D62FA4"/>
    <w:rsid w:val="00D63637"/>
    <w:rsid w:val="00D637A5"/>
    <w:rsid w:val="00D63B35"/>
    <w:rsid w:val="00D63B56"/>
    <w:rsid w:val="00D63BFD"/>
    <w:rsid w:val="00D63CE8"/>
    <w:rsid w:val="00D63F4B"/>
    <w:rsid w:val="00D64295"/>
    <w:rsid w:val="00D646F3"/>
    <w:rsid w:val="00D64905"/>
    <w:rsid w:val="00D64A8F"/>
    <w:rsid w:val="00D66365"/>
    <w:rsid w:val="00D667E7"/>
    <w:rsid w:val="00D668DC"/>
    <w:rsid w:val="00D66D37"/>
    <w:rsid w:val="00D66F5D"/>
    <w:rsid w:val="00D6711A"/>
    <w:rsid w:val="00D67645"/>
    <w:rsid w:val="00D67BF4"/>
    <w:rsid w:val="00D67C2C"/>
    <w:rsid w:val="00D70280"/>
    <w:rsid w:val="00D7084D"/>
    <w:rsid w:val="00D70A26"/>
    <w:rsid w:val="00D70D11"/>
    <w:rsid w:val="00D712F2"/>
    <w:rsid w:val="00D712FB"/>
    <w:rsid w:val="00D71666"/>
    <w:rsid w:val="00D71CF1"/>
    <w:rsid w:val="00D724C0"/>
    <w:rsid w:val="00D728B5"/>
    <w:rsid w:val="00D728BD"/>
    <w:rsid w:val="00D740C1"/>
    <w:rsid w:val="00D75B43"/>
    <w:rsid w:val="00D75CA8"/>
    <w:rsid w:val="00D75CC2"/>
    <w:rsid w:val="00D7635A"/>
    <w:rsid w:val="00D764FC"/>
    <w:rsid w:val="00D766AC"/>
    <w:rsid w:val="00D76DF2"/>
    <w:rsid w:val="00D77068"/>
    <w:rsid w:val="00D77DFE"/>
    <w:rsid w:val="00D81136"/>
    <w:rsid w:val="00D81181"/>
    <w:rsid w:val="00D813A6"/>
    <w:rsid w:val="00D813FD"/>
    <w:rsid w:val="00D8166D"/>
    <w:rsid w:val="00D81833"/>
    <w:rsid w:val="00D81856"/>
    <w:rsid w:val="00D82129"/>
    <w:rsid w:val="00D8254E"/>
    <w:rsid w:val="00D83307"/>
    <w:rsid w:val="00D83526"/>
    <w:rsid w:val="00D837C5"/>
    <w:rsid w:val="00D837FF"/>
    <w:rsid w:val="00D84068"/>
    <w:rsid w:val="00D841EC"/>
    <w:rsid w:val="00D844C3"/>
    <w:rsid w:val="00D84724"/>
    <w:rsid w:val="00D847EC"/>
    <w:rsid w:val="00D848A2"/>
    <w:rsid w:val="00D84972"/>
    <w:rsid w:val="00D84C36"/>
    <w:rsid w:val="00D85790"/>
    <w:rsid w:val="00D85B8B"/>
    <w:rsid w:val="00D85C3D"/>
    <w:rsid w:val="00D85FBB"/>
    <w:rsid w:val="00D8615B"/>
    <w:rsid w:val="00D8652E"/>
    <w:rsid w:val="00D8659A"/>
    <w:rsid w:val="00D871F7"/>
    <w:rsid w:val="00D876AA"/>
    <w:rsid w:val="00D87E42"/>
    <w:rsid w:val="00D9017D"/>
    <w:rsid w:val="00D90456"/>
    <w:rsid w:val="00D90BC4"/>
    <w:rsid w:val="00D91089"/>
    <w:rsid w:val="00D914A3"/>
    <w:rsid w:val="00D91837"/>
    <w:rsid w:val="00D91BF1"/>
    <w:rsid w:val="00D91FEC"/>
    <w:rsid w:val="00D9203E"/>
    <w:rsid w:val="00D920D1"/>
    <w:rsid w:val="00D92169"/>
    <w:rsid w:val="00D92F17"/>
    <w:rsid w:val="00D93070"/>
    <w:rsid w:val="00D93121"/>
    <w:rsid w:val="00D9326E"/>
    <w:rsid w:val="00D93555"/>
    <w:rsid w:val="00D94760"/>
    <w:rsid w:val="00D94957"/>
    <w:rsid w:val="00D94A03"/>
    <w:rsid w:val="00D94EAE"/>
    <w:rsid w:val="00D94EC5"/>
    <w:rsid w:val="00D953F8"/>
    <w:rsid w:val="00D958CD"/>
    <w:rsid w:val="00D95A73"/>
    <w:rsid w:val="00D96A3C"/>
    <w:rsid w:val="00D97643"/>
    <w:rsid w:val="00D97B2A"/>
    <w:rsid w:val="00D97C69"/>
    <w:rsid w:val="00DA00F9"/>
    <w:rsid w:val="00DA01D0"/>
    <w:rsid w:val="00DA0D79"/>
    <w:rsid w:val="00DA0E0B"/>
    <w:rsid w:val="00DA0FD7"/>
    <w:rsid w:val="00DA14AF"/>
    <w:rsid w:val="00DA19B4"/>
    <w:rsid w:val="00DA1D99"/>
    <w:rsid w:val="00DA23D9"/>
    <w:rsid w:val="00DA26A1"/>
    <w:rsid w:val="00DA2D47"/>
    <w:rsid w:val="00DA2EDD"/>
    <w:rsid w:val="00DA2FF5"/>
    <w:rsid w:val="00DA4844"/>
    <w:rsid w:val="00DA4854"/>
    <w:rsid w:val="00DA558D"/>
    <w:rsid w:val="00DA55D3"/>
    <w:rsid w:val="00DA5AF4"/>
    <w:rsid w:val="00DA5C0A"/>
    <w:rsid w:val="00DA5EC1"/>
    <w:rsid w:val="00DA6434"/>
    <w:rsid w:val="00DA6834"/>
    <w:rsid w:val="00DA693C"/>
    <w:rsid w:val="00DA6AD2"/>
    <w:rsid w:val="00DA75BD"/>
    <w:rsid w:val="00DA7755"/>
    <w:rsid w:val="00DA7850"/>
    <w:rsid w:val="00DA78CD"/>
    <w:rsid w:val="00DA7A9D"/>
    <w:rsid w:val="00DB01E1"/>
    <w:rsid w:val="00DB0C2E"/>
    <w:rsid w:val="00DB1526"/>
    <w:rsid w:val="00DB1B9A"/>
    <w:rsid w:val="00DB2310"/>
    <w:rsid w:val="00DB2719"/>
    <w:rsid w:val="00DB2E90"/>
    <w:rsid w:val="00DB31E0"/>
    <w:rsid w:val="00DB3258"/>
    <w:rsid w:val="00DB37C4"/>
    <w:rsid w:val="00DB388A"/>
    <w:rsid w:val="00DB39F7"/>
    <w:rsid w:val="00DB4248"/>
    <w:rsid w:val="00DB44E8"/>
    <w:rsid w:val="00DB4A73"/>
    <w:rsid w:val="00DB4C6D"/>
    <w:rsid w:val="00DB535B"/>
    <w:rsid w:val="00DB54A5"/>
    <w:rsid w:val="00DB55FB"/>
    <w:rsid w:val="00DB5705"/>
    <w:rsid w:val="00DB5A99"/>
    <w:rsid w:val="00DB5B8F"/>
    <w:rsid w:val="00DB5CB1"/>
    <w:rsid w:val="00DB5D79"/>
    <w:rsid w:val="00DB61AE"/>
    <w:rsid w:val="00DB6551"/>
    <w:rsid w:val="00DB6A43"/>
    <w:rsid w:val="00DB7197"/>
    <w:rsid w:val="00DB7392"/>
    <w:rsid w:val="00DC0396"/>
    <w:rsid w:val="00DC0493"/>
    <w:rsid w:val="00DC0A75"/>
    <w:rsid w:val="00DC0AD9"/>
    <w:rsid w:val="00DC0CE2"/>
    <w:rsid w:val="00DC10C5"/>
    <w:rsid w:val="00DC16D5"/>
    <w:rsid w:val="00DC1E44"/>
    <w:rsid w:val="00DC24EF"/>
    <w:rsid w:val="00DC26F0"/>
    <w:rsid w:val="00DC2773"/>
    <w:rsid w:val="00DC3082"/>
    <w:rsid w:val="00DC34BA"/>
    <w:rsid w:val="00DC5000"/>
    <w:rsid w:val="00DC50E8"/>
    <w:rsid w:val="00DC5370"/>
    <w:rsid w:val="00DC6142"/>
    <w:rsid w:val="00DC619A"/>
    <w:rsid w:val="00DC6571"/>
    <w:rsid w:val="00DC663C"/>
    <w:rsid w:val="00DC6FDC"/>
    <w:rsid w:val="00DC70A7"/>
    <w:rsid w:val="00DC743B"/>
    <w:rsid w:val="00DC7741"/>
    <w:rsid w:val="00DD02B5"/>
    <w:rsid w:val="00DD059D"/>
    <w:rsid w:val="00DD0965"/>
    <w:rsid w:val="00DD1306"/>
    <w:rsid w:val="00DD13C6"/>
    <w:rsid w:val="00DD1686"/>
    <w:rsid w:val="00DD1727"/>
    <w:rsid w:val="00DD2005"/>
    <w:rsid w:val="00DD2203"/>
    <w:rsid w:val="00DD2540"/>
    <w:rsid w:val="00DD2AAD"/>
    <w:rsid w:val="00DD30CE"/>
    <w:rsid w:val="00DD358A"/>
    <w:rsid w:val="00DD36B4"/>
    <w:rsid w:val="00DD3E72"/>
    <w:rsid w:val="00DD3ECA"/>
    <w:rsid w:val="00DD4F20"/>
    <w:rsid w:val="00DD58B4"/>
    <w:rsid w:val="00DD59A6"/>
    <w:rsid w:val="00DD5A95"/>
    <w:rsid w:val="00DD5E1F"/>
    <w:rsid w:val="00DD67CE"/>
    <w:rsid w:val="00DD6848"/>
    <w:rsid w:val="00DD6A84"/>
    <w:rsid w:val="00DD6F5A"/>
    <w:rsid w:val="00DE0052"/>
    <w:rsid w:val="00DE0247"/>
    <w:rsid w:val="00DE043E"/>
    <w:rsid w:val="00DE082F"/>
    <w:rsid w:val="00DE08D4"/>
    <w:rsid w:val="00DE0AA6"/>
    <w:rsid w:val="00DE1133"/>
    <w:rsid w:val="00DE1551"/>
    <w:rsid w:val="00DE1806"/>
    <w:rsid w:val="00DE1AAD"/>
    <w:rsid w:val="00DE1C3B"/>
    <w:rsid w:val="00DE224F"/>
    <w:rsid w:val="00DE2665"/>
    <w:rsid w:val="00DE2783"/>
    <w:rsid w:val="00DE2C32"/>
    <w:rsid w:val="00DE2EFF"/>
    <w:rsid w:val="00DE338E"/>
    <w:rsid w:val="00DE39B5"/>
    <w:rsid w:val="00DE3F95"/>
    <w:rsid w:val="00DE4148"/>
    <w:rsid w:val="00DE437D"/>
    <w:rsid w:val="00DE4C51"/>
    <w:rsid w:val="00DE4D87"/>
    <w:rsid w:val="00DE4E9E"/>
    <w:rsid w:val="00DE4FD6"/>
    <w:rsid w:val="00DE5B9B"/>
    <w:rsid w:val="00DE5F7E"/>
    <w:rsid w:val="00DE6148"/>
    <w:rsid w:val="00DE6487"/>
    <w:rsid w:val="00DE6F66"/>
    <w:rsid w:val="00DE71E6"/>
    <w:rsid w:val="00DE769E"/>
    <w:rsid w:val="00DE76E9"/>
    <w:rsid w:val="00DF0207"/>
    <w:rsid w:val="00DF0973"/>
    <w:rsid w:val="00DF158E"/>
    <w:rsid w:val="00DF1ACD"/>
    <w:rsid w:val="00DF2094"/>
    <w:rsid w:val="00DF235C"/>
    <w:rsid w:val="00DF2805"/>
    <w:rsid w:val="00DF3084"/>
    <w:rsid w:val="00DF3087"/>
    <w:rsid w:val="00DF31E5"/>
    <w:rsid w:val="00DF346E"/>
    <w:rsid w:val="00DF376B"/>
    <w:rsid w:val="00DF3DD3"/>
    <w:rsid w:val="00DF49C4"/>
    <w:rsid w:val="00DF49E8"/>
    <w:rsid w:val="00DF4F5D"/>
    <w:rsid w:val="00DF53A3"/>
    <w:rsid w:val="00DF559B"/>
    <w:rsid w:val="00DF5840"/>
    <w:rsid w:val="00DF58B5"/>
    <w:rsid w:val="00DF5EFE"/>
    <w:rsid w:val="00DF5F0A"/>
    <w:rsid w:val="00DF617E"/>
    <w:rsid w:val="00DF6B20"/>
    <w:rsid w:val="00DF7456"/>
    <w:rsid w:val="00DF75F1"/>
    <w:rsid w:val="00DF7A34"/>
    <w:rsid w:val="00DF7F49"/>
    <w:rsid w:val="00E00EA3"/>
    <w:rsid w:val="00E0105E"/>
    <w:rsid w:val="00E01887"/>
    <w:rsid w:val="00E01AAF"/>
    <w:rsid w:val="00E01C03"/>
    <w:rsid w:val="00E01F5F"/>
    <w:rsid w:val="00E026D6"/>
    <w:rsid w:val="00E02B1F"/>
    <w:rsid w:val="00E034D3"/>
    <w:rsid w:val="00E03668"/>
    <w:rsid w:val="00E03800"/>
    <w:rsid w:val="00E03B2B"/>
    <w:rsid w:val="00E03C02"/>
    <w:rsid w:val="00E04712"/>
    <w:rsid w:val="00E0528E"/>
    <w:rsid w:val="00E05365"/>
    <w:rsid w:val="00E0536A"/>
    <w:rsid w:val="00E0609A"/>
    <w:rsid w:val="00E06E5E"/>
    <w:rsid w:val="00E072AF"/>
    <w:rsid w:val="00E07556"/>
    <w:rsid w:val="00E078E4"/>
    <w:rsid w:val="00E106EF"/>
    <w:rsid w:val="00E107DE"/>
    <w:rsid w:val="00E10A7B"/>
    <w:rsid w:val="00E11135"/>
    <w:rsid w:val="00E11A9A"/>
    <w:rsid w:val="00E11AFA"/>
    <w:rsid w:val="00E11BCF"/>
    <w:rsid w:val="00E127EA"/>
    <w:rsid w:val="00E12B37"/>
    <w:rsid w:val="00E12D7C"/>
    <w:rsid w:val="00E1331D"/>
    <w:rsid w:val="00E133F3"/>
    <w:rsid w:val="00E13D3F"/>
    <w:rsid w:val="00E1463B"/>
    <w:rsid w:val="00E147E1"/>
    <w:rsid w:val="00E147F4"/>
    <w:rsid w:val="00E14AA2"/>
    <w:rsid w:val="00E14C97"/>
    <w:rsid w:val="00E150D7"/>
    <w:rsid w:val="00E15109"/>
    <w:rsid w:val="00E15426"/>
    <w:rsid w:val="00E1562C"/>
    <w:rsid w:val="00E1572C"/>
    <w:rsid w:val="00E15A50"/>
    <w:rsid w:val="00E16349"/>
    <w:rsid w:val="00E16698"/>
    <w:rsid w:val="00E16A04"/>
    <w:rsid w:val="00E16C65"/>
    <w:rsid w:val="00E17DE7"/>
    <w:rsid w:val="00E20112"/>
    <w:rsid w:val="00E20140"/>
    <w:rsid w:val="00E20AFB"/>
    <w:rsid w:val="00E20BD3"/>
    <w:rsid w:val="00E20E65"/>
    <w:rsid w:val="00E21321"/>
    <w:rsid w:val="00E2138C"/>
    <w:rsid w:val="00E2190F"/>
    <w:rsid w:val="00E21C3C"/>
    <w:rsid w:val="00E21C80"/>
    <w:rsid w:val="00E224AF"/>
    <w:rsid w:val="00E22B0C"/>
    <w:rsid w:val="00E22FAE"/>
    <w:rsid w:val="00E231FB"/>
    <w:rsid w:val="00E23535"/>
    <w:rsid w:val="00E235A9"/>
    <w:rsid w:val="00E23EB9"/>
    <w:rsid w:val="00E24279"/>
    <w:rsid w:val="00E24CBA"/>
    <w:rsid w:val="00E2504F"/>
    <w:rsid w:val="00E25201"/>
    <w:rsid w:val="00E25DEF"/>
    <w:rsid w:val="00E26514"/>
    <w:rsid w:val="00E26A63"/>
    <w:rsid w:val="00E26AFF"/>
    <w:rsid w:val="00E26C83"/>
    <w:rsid w:val="00E27412"/>
    <w:rsid w:val="00E279C2"/>
    <w:rsid w:val="00E27F7E"/>
    <w:rsid w:val="00E30381"/>
    <w:rsid w:val="00E3066A"/>
    <w:rsid w:val="00E30BF7"/>
    <w:rsid w:val="00E30F86"/>
    <w:rsid w:val="00E3190E"/>
    <w:rsid w:val="00E31974"/>
    <w:rsid w:val="00E31A5C"/>
    <w:rsid w:val="00E31F77"/>
    <w:rsid w:val="00E325CF"/>
    <w:rsid w:val="00E32DB3"/>
    <w:rsid w:val="00E334A4"/>
    <w:rsid w:val="00E33F04"/>
    <w:rsid w:val="00E3435D"/>
    <w:rsid w:val="00E3483D"/>
    <w:rsid w:val="00E34857"/>
    <w:rsid w:val="00E34ACE"/>
    <w:rsid w:val="00E34FA2"/>
    <w:rsid w:val="00E351DE"/>
    <w:rsid w:val="00E36989"/>
    <w:rsid w:val="00E36B94"/>
    <w:rsid w:val="00E36EC8"/>
    <w:rsid w:val="00E36F6C"/>
    <w:rsid w:val="00E372D6"/>
    <w:rsid w:val="00E374D7"/>
    <w:rsid w:val="00E37B8B"/>
    <w:rsid w:val="00E37CAF"/>
    <w:rsid w:val="00E37F12"/>
    <w:rsid w:val="00E40564"/>
    <w:rsid w:val="00E40AA8"/>
    <w:rsid w:val="00E40F62"/>
    <w:rsid w:val="00E414E5"/>
    <w:rsid w:val="00E41C3F"/>
    <w:rsid w:val="00E41E55"/>
    <w:rsid w:val="00E42951"/>
    <w:rsid w:val="00E42D08"/>
    <w:rsid w:val="00E431EF"/>
    <w:rsid w:val="00E434F4"/>
    <w:rsid w:val="00E43F55"/>
    <w:rsid w:val="00E44468"/>
    <w:rsid w:val="00E452C1"/>
    <w:rsid w:val="00E45314"/>
    <w:rsid w:val="00E45E8B"/>
    <w:rsid w:val="00E45FEB"/>
    <w:rsid w:val="00E46122"/>
    <w:rsid w:val="00E46588"/>
    <w:rsid w:val="00E46F52"/>
    <w:rsid w:val="00E46FED"/>
    <w:rsid w:val="00E470B8"/>
    <w:rsid w:val="00E4745C"/>
    <w:rsid w:val="00E474FF"/>
    <w:rsid w:val="00E4759B"/>
    <w:rsid w:val="00E47D08"/>
    <w:rsid w:val="00E47DDB"/>
    <w:rsid w:val="00E5017A"/>
    <w:rsid w:val="00E502A8"/>
    <w:rsid w:val="00E50730"/>
    <w:rsid w:val="00E50BA3"/>
    <w:rsid w:val="00E50D93"/>
    <w:rsid w:val="00E514E5"/>
    <w:rsid w:val="00E51695"/>
    <w:rsid w:val="00E51F02"/>
    <w:rsid w:val="00E52173"/>
    <w:rsid w:val="00E5262C"/>
    <w:rsid w:val="00E52EA9"/>
    <w:rsid w:val="00E52FD0"/>
    <w:rsid w:val="00E537F6"/>
    <w:rsid w:val="00E53AD6"/>
    <w:rsid w:val="00E53E14"/>
    <w:rsid w:val="00E542AD"/>
    <w:rsid w:val="00E542B4"/>
    <w:rsid w:val="00E546A7"/>
    <w:rsid w:val="00E547B3"/>
    <w:rsid w:val="00E54B1A"/>
    <w:rsid w:val="00E54C43"/>
    <w:rsid w:val="00E55BE2"/>
    <w:rsid w:val="00E56239"/>
    <w:rsid w:val="00E565E4"/>
    <w:rsid w:val="00E567D6"/>
    <w:rsid w:val="00E57797"/>
    <w:rsid w:val="00E577C5"/>
    <w:rsid w:val="00E577EB"/>
    <w:rsid w:val="00E57CB5"/>
    <w:rsid w:val="00E57D4F"/>
    <w:rsid w:val="00E6036B"/>
    <w:rsid w:val="00E6046C"/>
    <w:rsid w:val="00E614BB"/>
    <w:rsid w:val="00E61BFC"/>
    <w:rsid w:val="00E63617"/>
    <w:rsid w:val="00E63A67"/>
    <w:rsid w:val="00E63CAB"/>
    <w:rsid w:val="00E64020"/>
    <w:rsid w:val="00E6407E"/>
    <w:rsid w:val="00E6408A"/>
    <w:rsid w:val="00E64AC4"/>
    <w:rsid w:val="00E64AE4"/>
    <w:rsid w:val="00E64AF6"/>
    <w:rsid w:val="00E6575E"/>
    <w:rsid w:val="00E65A31"/>
    <w:rsid w:val="00E6630F"/>
    <w:rsid w:val="00E66B68"/>
    <w:rsid w:val="00E66C52"/>
    <w:rsid w:val="00E6715C"/>
    <w:rsid w:val="00E67D39"/>
    <w:rsid w:val="00E67E0C"/>
    <w:rsid w:val="00E67EA7"/>
    <w:rsid w:val="00E70827"/>
    <w:rsid w:val="00E70BC5"/>
    <w:rsid w:val="00E70E27"/>
    <w:rsid w:val="00E70F65"/>
    <w:rsid w:val="00E70FB3"/>
    <w:rsid w:val="00E71A06"/>
    <w:rsid w:val="00E71A9E"/>
    <w:rsid w:val="00E71ACE"/>
    <w:rsid w:val="00E71F72"/>
    <w:rsid w:val="00E72742"/>
    <w:rsid w:val="00E72B6D"/>
    <w:rsid w:val="00E7351E"/>
    <w:rsid w:val="00E735B5"/>
    <w:rsid w:val="00E73786"/>
    <w:rsid w:val="00E737DF"/>
    <w:rsid w:val="00E738BB"/>
    <w:rsid w:val="00E73B2D"/>
    <w:rsid w:val="00E73E59"/>
    <w:rsid w:val="00E7423D"/>
    <w:rsid w:val="00E749CD"/>
    <w:rsid w:val="00E74F0D"/>
    <w:rsid w:val="00E750B2"/>
    <w:rsid w:val="00E751D4"/>
    <w:rsid w:val="00E7556A"/>
    <w:rsid w:val="00E757B5"/>
    <w:rsid w:val="00E75948"/>
    <w:rsid w:val="00E75C3B"/>
    <w:rsid w:val="00E763DF"/>
    <w:rsid w:val="00E765B9"/>
    <w:rsid w:val="00E76761"/>
    <w:rsid w:val="00E769F4"/>
    <w:rsid w:val="00E77318"/>
    <w:rsid w:val="00E7752E"/>
    <w:rsid w:val="00E77878"/>
    <w:rsid w:val="00E77B0C"/>
    <w:rsid w:val="00E801AE"/>
    <w:rsid w:val="00E8083E"/>
    <w:rsid w:val="00E80844"/>
    <w:rsid w:val="00E809DA"/>
    <w:rsid w:val="00E80E5E"/>
    <w:rsid w:val="00E8193A"/>
    <w:rsid w:val="00E81DDB"/>
    <w:rsid w:val="00E8248D"/>
    <w:rsid w:val="00E824DC"/>
    <w:rsid w:val="00E82947"/>
    <w:rsid w:val="00E82AF8"/>
    <w:rsid w:val="00E8362E"/>
    <w:rsid w:val="00E83812"/>
    <w:rsid w:val="00E83824"/>
    <w:rsid w:val="00E839DD"/>
    <w:rsid w:val="00E83A42"/>
    <w:rsid w:val="00E83D7F"/>
    <w:rsid w:val="00E840DE"/>
    <w:rsid w:val="00E84447"/>
    <w:rsid w:val="00E84861"/>
    <w:rsid w:val="00E8493E"/>
    <w:rsid w:val="00E84EC4"/>
    <w:rsid w:val="00E84F40"/>
    <w:rsid w:val="00E85069"/>
    <w:rsid w:val="00E85392"/>
    <w:rsid w:val="00E854DA"/>
    <w:rsid w:val="00E85968"/>
    <w:rsid w:val="00E859BF"/>
    <w:rsid w:val="00E86943"/>
    <w:rsid w:val="00E8699D"/>
    <w:rsid w:val="00E86B01"/>
    <w:rsid w:val="00E86F32"/>
    <w:rsid w:val="00E8755A"/>
    <w:rsid w:val="00E8768C"/>
    <w:rsid w:val="00E878B6"/>
    <w:rsid w:val="00E879E4"/>
    <w:rsid w:val="00E87F37"/>
    <w:rsid w:val="00E90016"/>
    <w:rsid w:val="00E90491"/>
    <w:rsid w:val="00E91094"/>
    <w:rsid w:val="00E91822"/>
    <w:rsid w:val="00E91F0B"/>
    <w:rsid w:val="00E9221A"/>
    <w:rsid w:val="00E92D7E"/>
    <w:rsid w:val="00E936BA"/>
    <w:rsid w:val="00E938FC"/>
    <w:rsid w:val="00E93BA8"/>
    <w:rsid w:val="00E94826"/>
    <w:rsid w:val="00E94A6D"/>
    <w:rsid w:val="00E94A94"/>
    <w:rsid w:val="00E94CF9"/>
    <w:rsid w:val="00E9505E"/>
    <w:rsid w:val="00E959C4"/>
    <w:rsid w:val="00E959F1"/>
    <w:rsid w:val="00E95C42"/>
    <w:rsid w:val="00E96247"/>
    <w:rsid w:val="00E96392"/>
    <w:rsid w:val="00E96CAD"/>
    <w:rsid w:val="00E971A5"/>
    <w:rsid w:val="00E97C08"/>
    <w:rsid w:val="00EA02EB"/>
    <w:rsid w:val="00EA079C"/>
    <w:rsid w:val="00EA0E2A"/>
    <w:rsid w:val="00EA0EF2"/>
    <w:rsid w:val="00EA1A1F"/>
    <w:rsid w:val="00EA1EF4"/>
    <w:rsid w:val="00EA1FB4"/>
    <w:rsid w:val="00EA2692"/>
    <w:rsid w:val="00EA271D"/>
    <w:rsid w:val="00EA2CFA"/>
    <w:rsid w:val="00EA3480"/>
    <w:rsid w:val="00EA3C68"/>
    <w:rsid w:val="00EA3CA0"/>
    <w:rsid w:val="00EA3E0D"/>
    <w:rsid w:val="00EA40FF"/>
    <w:rsid w:val="00EA45C9"/>
    <w:rsid w:val="00EA476D"/>
    <w:rsid w:val="00EA4E83"/>
    <w:rsid w:val="00EA4EC3"/>
    <w:rsid w:val="00EA508D"/>
    <w:rsid w:val="00EA5842"/>
    <w:rsid w:val="00EA5BCA"/>
    <w:rsid w:val="00EA5DDC"/>
    <w:rsid w:val="00EA6851"/>
    <w:rsid w:val="00EA6959"/>
    <w:rsid w:val="00EA6972"/>
    <w:rsid w:val="00EA6C9E"/>
    <w:rsid w:val="00EA6E5A"/>
    <w:rsid w:val="00EA6ECF"/>
    <w:rsid w:val="00EB044C"/>
    <w:rsid w:val="00EB161E"/>
    <w:rsid w:val="00EB1975"/>
    <w:rsid w:val="00EB2499"/>
    <w:rsid w:val="00EB2A83"/>
    <w:rsid w:val="00EB3230"/>
    <w:rsid w:val="00EB3627"/>
    <w:rsid w:val="00EB3950"/>
    <w:rsid w:val="00EB401B"/>
    <w:rsid w:val="00EB4064"/>
    <w:rsid w:val="00EB49AF"/>
    <w:rsid w:val="00EB4EA3"/>
    <w:rsid w:val="00EB532A"/>
    <w:rsid w:val="00EB5432"/>
    <w:rsid w:val="00EB584D"/>
    <w:rsid w:val="00EB5C00"/>
    <w:rsid w:val="00EB5E10"/>
    <w:rsid w:val="00EB610D"/>
    <w:rsid w:val="00EB63E3"/>
    <w:rsid w:val="00EB6A94"/>
    <w:rsid w:val="00EB72BD"/>
    <w:rsid w:val="00EB73C8"/>
    <w:rsid w:val="00EB7922"/>
    <w:rsid w:val="00EB7A55"/>
    <w:rsid w:val="00EB7FEF"/>
    <w:rsid w:val="00EC07AB"/>
    <w:rsid w:val="00EC0CF6"/>
    <w:rsid w:val="00EC1247"/>
    <w:rsid w:val="00EC1485"/>
    <w:rsid w:val="00EC16E5"/>
    <w:rsid w:val="00EC265F"/>
    <w:rsid w:val="00EC26B4"/>
    <w:rsid w:val="00EC2A9D"/>
    <w:rsid w:val="00EC2D34"/>
    <w:rsid w:val="00EC314B"/>
    <w:rsid w:val="00EC3238"/>
    <w:rsid w:val="00EC34A9"/>
    <w:rsid w:val="00EC37A2"/>
    <w:rsid w:val="00EC3E80"/>
    <w:rsid w:val="00EC410C"/>
    <w:rsid w:val="00EC4460"/>
    <w:rsid w:val="00EC45D9"/>
    <w:rsid w:val="00EC46FA"/>
    <w:rsid w:val="00EC4889"/>
    <w:rsid w:val="00EC4AAC"/>
    <w:rsid w:val="00EC5566"/>
    <w:rsid w:val="00EC5D3A"/>
    <w:rsid w:val="00EC62F1"/>
    <w:rsid w:val="00EC66B5"/>
    <w:rsid w:val="00EC68C0"/>
    <w:rsid w:val="00EC7E44"/>
    <w:rsid w:val="00ED01A9"/>
    <w:rsid w:val="00ED02EF"/>
    <w:rsid w:val="00ED03BF"/>
    <w:rsid w:val="00ED04AA"/>
    <w:rsid w:val="00ED061C"/>
    <w:rsid w:val="00ED1006"/>
    <w:rsid w:val="00ED1257"/>
    <w:rsid w:val="00ED1622"/>
    <w:rsid w:val="00ED1793"/>
    <w:rsid w:val="00ED17DA"/>
    <w:rsid w:val="00ED22F6"/>
    <w:rsid w:val="00ED2470"/>
    <w:rsid w:val="00ED26B0"/>
    <w:rsid w:val="00ED2954"/>
    <w:rsid w:val="00ED2B45"/>
    <w:rsid w:val="00ED2FD7"/>
    <w:rsid w:val="00ED38FE"/>
    <w:rsid w:val="00ED3BAC"/>
    <w:rsid w:val="00ED3DD9"/>
    <w:rsid w:val="00ED428D"/>
    <w:rsid w:val="00ED4530"/>
    <w:rsid w:val="00ED4B43"/>
    <w:rsid w:val="00ED4C81"/>
    <w:rsid w:val="00ED4CBF"/>
    <w:rsid w:val="00ED538A"/>
    <w:rsid w:val="00ED54F7"/>
    <w:rsid w:val="00ED582E"/>
    <w:rsid w:val="00ED5C83"/>
    <w:rsid w:val="00ED6355"/>
    <w:rsid w:val="00ED65CC"/>
    <w:rsid w:val="00ED6852"/>
    <w:rsid w:val="00ED6904"/>
    <w:rsid w:val="00ED6D48"/>
    <w:rsid w:val="00ED6FE9"/>
    <w:rsid w:val="00ED74BC"/>
    <w:rsid w:val="00ED74D5"/>
    <w:rsid w:val="00ED775E"/>
    <w:rsid w:val="00ED7B5D"/>
    <w:rsid w:val="00ED7DEF"/>
    <w:rsid w:val="00EE0BE6"/>
    <w:rsid w:val="00EE14B7"/>
    <w:rsid w:val="00EE14CF"/>
    <w:rsid w:val="00EE2104"/>
    <w:rsid w:val="00EE2280"/>
    <w:rsid w:val="00EE240B"/>
    <w:rsid w:val="00EE293E"/>
    <w:rsid w:val="00EE2C2B"/>
    <w:rsid w:val="00EE2E4F"/>
    <w:rsid w:val="00EE34F9"/>
    <w:rsid w:val="00EE3C1B"/>
    <w:rsid w:val="00EE3CF3"/>
    <w:rsid w:val="00EE4362"/>
    <w:rsid w:val="00EE44EE"/>
    <w:rsid w:val="00EE4661"/>
    <w:rsid w:val="00EE467B"/>
    <w:rsid w:val="00EE472C"/>
    <w:rsid w:val="00EE48A4"/>
    <w:rsid w:val="00EE4E15"/>
    <w:rsid w:val="00EE5599"/>
    <w:rsid w:val="00EE5A49"/>
    <w:rsid w:val="00EE5E7A"/>
    <w:rsid w:val="00EE6250"/>
    <w:rsid w:val="00EE67F4"/>
    <w:rsid w:val="00EE6BE2"/>
    <w:rsid w:val="00EE79C6"/>
    <w:rsid w:val="00EE7A4A"/>
    <w:rsid w:val="00EE7B6A"/>
    <w:rsid w:val="00EE7C09"/>
    <w:rsid w:val="00EE7CFB"/>
    <w:rsid w:val="00EF0B24"/>
    <w:rsid w:val="00EF0E0F"/>
    <w:rsid w:val="00EF111E"/>
    <w:rsid w:val="00EF12D5"/>
    <w:rsid w:val="00EF1EA6"/>
    <w:rsid w:val="00EF1FC0"/>
    <w:rsid w:val="00EF1FE5"/>
    <w:rsid w:val="00EF29CC"/>
    <w:rsid w:val="00EF2DBB"/>
    <w:rsid w:val="00EF3370"/>
    <w:rsid w:val="00EF402F"/>
    <w:rsid w:val="00EF40CF"/>
    <w:rsid w:val="00EF4118"/>
    <w:rsid w:val="00EF4520"/>
    <w:rsid w:val="00EF4703"/>
    <w:rsid w:val="00EF4B39"/>
    <w:rsid w:val="00EF4FBE"/>
    <w:rsid w:val="00EF54C6"/>
    <w:rsid w:val="00EF64C9"/>
    <w:rsid w:val="00EF6E45"/>
    <w:rsid w:val="00EF6E80"/>
    <w:rsid w:val="00EF7FCA"/>
    <w:rsid w:val="00F008FC"/>
    <w:rsid w:val="00F00B21"/>
    <w:rsid w:val="00F01468"/>
    <w:rsid w:val="00F0162D"/>
    <w:rsid w:val="00F01653"/>
    <w:rsid w:val="00F01749"/>
    <w:rsid w:val="00F01832"/>
    <w:rsid w:val="00F01CA3"/>
    <w:rsid w:val="00F020C4"/>
    <w:rsid w:val="00F02133"/>
    <w:rsid w:val="00F0216A"/>
    <w:rsid w:val="00F024B2"/>
    <w:rsid w:val="00F028FB"/>
    <w:rsid w:val="00F02920"/>
    <w:rsid w:val="00F02B53"/>
    <w:rsid w:val="00F03163"/>
    <w:rsid w:val="00F0343E"/>
    <w:rsid w:val="00F0346A"/>
    <w:rsid w:val="00F036D4"/>
    <w:rsid w:val="00F03801"/>
    <w:rsid w:val="00F03846"/>
    <w:rsid w:val="00F0387D"/>
    <w:rsid w:val="00F03B59"/>
    <w:rsid w:val="00F03B79"/>
    <w:rsid w:val="00F03E26"/>
    <w:rsid w:val="00F040DC"/>
    <w:rsid w:val="00F04437"/>
    <w:rsid w:val="00F0503D"/>
    <w:rsid w:val="00F0525C"/>
    <w:rsid w:val="00F0591B"/>
    <w:rsid w:val="00F05B57"/>
    <w:rsid w:val="00F05E99"/>
    <w:rsid w:val="00F06B10"/>
    <w:rsid w:val="00F06C1A"/>
    <w:rsid w:val="00F06ED1"/>
    <w:rsid w:val="00F06F8D"/>
    <w:rsid w:val="00F06FDC"/>
    <w:rsid w:val="00F071FE"/>
    <w:rsid w:val="00F079F3"/>
    <w:rsid w:val="00F07B3B"/>
    <w:rsid w:val="00F109E7"/>
    <w:rsid w:val="00F10C7E"/>
    <w:rsid w:val="00F10F6F"/>
    <w:rsid w:val="00F112D1"/>
    <w:rsid w:val="00F11352"/>
    <w:rsid w:val="00F1157C"/>
    <w:rsid w:val="00F117BA"/>
    <w:rsid w:val="00F11CAA"/>
    <w:rsid w:val="00F11F41"/>
    <w:rsid w:val="00F1213B"/>
    <w:rsid w:val="00F121CA"/>
    <w:rsid w:val="00F12453"/>
    <w:rsid w:val="00F13013"/>
    <w:rsid w:val="00F1364F"/>
    <w:rsid w:val="00F136DF"/>
    <w:rsid w:val="00F1383A"/>
    <w:rsid w:val="00F13CD0"/>
    <w:rsid w:val="00F1443F"/>
    <w:rsid w:val="00F14471"/>
    <w:rsid w:val="00F1472D"/>
    <w:rsid w:val="00F150CF"/>
    <w:rsid w:val="00F153D7"/>
    <w:rsid w:val="00F15510"/>
    <w:rsid w:val="00F155BC"/>
    <w:rsid w:val="00F155C9"/>
    <w:rsid w:val="00F15604"/>
    <w:rsid w:val="00F15EBA"/>
    <w:rsid w:val="00F16596"/>
    <w:rsid w:val="00F16670"/>
    <w:rsid w:val="00F167C7"/>
    <w:rsid w:val="00F1709C"/>
    <w:rsid w:val="00F17A5D"/>
    <w:rsid w:val="00F17AA6"/>
    <w:rsid w:val="00F17D00"/>
    <w:rsid w:val="00F17E3C"/>
    <w:rsid w:val="00F17E53"/>
    <w:rsid w:val="00F2048C"/>
    <w:rsid w:val="00F20776"/>
    <w:rsid w:val="00F20AE9"/>
    <w:rsid w:val="00F20D66"/>
    <w:rsid w:val="00F21BB4"/>
    <w:rsid w:val="00F21E21"/>
    <w:rsid w:val="00F22026"/>
    <w:rsid w:val="00F220CF"/>
    <w:rsid w:val="00F22233"/>
    <w:rsid w:val="00F22706"/>
    <w:rsid w:val="00F22CE0"/>
    <w:rsid w:val="00F22E7D"/>
    <w:rsid w:val="00F232A5"/>
    <w:rsid w:val="00F23A0C"/>
    <w:rsid w:val="00F23B13"/>
    <w:rsid w:val="00F240E4"/>
    <w:rsid w:val="00F240F9"/>
    <w:rsid w:val="00F2430E"/>
    <w:rsid w:val="00F244DC"/>
    <w:rsid w:val="00F248B7"/>
    <w:rsid w:val="00F24A3A"/>
    <w:rsid w:val="00F25C9E"/>
    <w:rsid w:val="00F263D3"/>
    <w:rsid w:val="00F26409"/>
    <w:rsid w:val="00F26517"/>
    <w:rsid w:val="00F26807"/>
    <w:rsid w:val="00F26841"/>
    <w:rsid w:val="00F269FA"/>
    <w:rsid w:val="00F26ADA"/>
    <w:rsid w:val="00F26C41"/>
    <w:rsid w:val="00F27050"/>
    <w:rsid w:val="00F271F0"/>
    <w:rsid w:val="00F27237"/>
    <w:rsid w:val="00F2732F"/>
    <w:rsid w:val="00F277C9"/>
    <w:rsid w:val="00F27A0E"/>
    <w:rsid w:val="00F30BED"/>
    <w:rsid w:val="00F30E17"/>
    <w:rsid w:val="00F3116A"/>
    <w:rsid w:val="00F31242"/>
    <w:rsid w:val="00F31BAA"/>
    <w:rsid w:val="00F31DE7"/>
    <w:rsid w:val="00F328E9"/>
    <w:rsid w:val="00F32CC6"/>
    <w:rsid w:val="00F32D01"/>
    <w:rsid w:val="00F32DCD"/>
    <w:rsid w:val="00F332EA"/>
    <w:rsid w:val="00F33385"/>
    <w:rsid w:val="00F33FF9"/>
    <w:rsid w:val="00F346A3"/>
    <w:rsid w:val="00F34A2F"/>
    <w:rsid w:val="00F34D66"/>
    <w:rsid w:val="00F34E93"/>
    <w:rsid w:val="00F34F1C"/>
    <w:rsid w:val="00F35102"/>
    <w:rsid w:val="00F357E4"/>
    <w:rsid w:val="00F35B3C"/>
    <w:rsid w:val="00F35B4D"/>
    <w:rsid w:val="00F35D0F"/>
    <w:rsid w:val="00F36D31"/>
    <w:rsid w:val="00F37127"/>
    <w:rsid w:val="00F376AE"/>
    <w:rsid w:val="00F4031C"/>
    <w:rsid w:val="00F403A5"/>
    <w:rsid w:val="00F40819"/>
    <w:rsid w:val="00F40929"/>
    <w:rsid w:val="00F41329"/>
    <w:rsid w:val="00F418A0"/>
    <w:rsid w:val="00F425B0"/>
    <w:rsid w:val="00F42A6A"/>
    <w:rsid w:val="00F42C5C"/>
    <w:rsid w:val="00F42E5B"/>
    <w:rsid w:val="00F42E92"/>
    <w:rsid w:val="00F42FA8"/>
    <w:rsid w:val="00F43111"/>
    <w:rsid w:val="00F43988"/>
    <w:rsid w:val="00F43989"/>
    <w:rsid w:val="00F43A70"/>
    <w:rsid w:val="00F43F98"/>
    <w:rsid w:val="00F440AE"/>
    <w:rsid w:val="00F44104"/>
    <w:rsid w:val="00F4466F"/>
    <w:rsid w:val="00F44913"/>
    <w:rsid w:val="00F44AAF"/>
    <w:rsid w:val="00F44C8D"/>
    <w:rsid w:val="00F4511E"/>
    <w:rsid w:val="00F4581A"/>
    <w:rsid w:val="00F45B1D"/>
    <w:rsid w:val="00F45FAD"/>
    <w:rsid w:val="00F468CD"/>
    <w:rsid w:val="00F46C37"/>
    <w:rsid w:val="00F46FA2"/>
    <w:rsid w:val="00F47355"/>
    <w:rsid w:val="00F47BA4"/>
    <w:rsid w:val="00F5032B"/>
    <w:rsid w:val="00F50460"/>
    <w:rsid w:val="00F50490"/>
    <w:rsid w:val="00F50999"/>
    <w:rsid w:val="00F50B6F"/>
    <w:rsid w:val="00F50EEF"/>
    <w:rsid w:val="00F5109F"/>
    <w:rsid w:val="00F511E1"/>
    <w:rsid w:val="00F518BB"/>
    <w:rsid w:val="00F522A5"/>
    <w:rsid w:val="00F528FC"/>
    <w:rsid w:val="00F52A59"/>
    <w:rsid w:val="00F537EB"/>
    <w:rsid w:val="00F53ABF"/>
    <w:rsid w:val="00F54DA0"/>
    <w:rsid w:val="00F54E43"/>
    <w:rsid w:val="00F55224"/>
    <w:rsid w:val="00F55B74"/>
    <w:rsid w:val="00F5618E"/>
    <w:rsid w:val="00F563A1"/>
    <w:rsid w:val="00F5658F"/>
    <w:rsid w:val="00F5675D"/>
    <w:rsid w:val="00F56AC5"/>
    <w:rsid w:val="00F572B8"/>
    <w:rsid w:val="00F57488"/>
    <w:rsid w:val="00F57A99"/>
    <w:rsid w:val="00F57E41"/>
    <w:rsid w:val="00F60254"/>
    <w:rsid w:val="00F60CEA"/>
    <w:rsid w:val="00F6149F"/>
    <w:rsid w:val="00F61A5C"/>
    <w:rsid w:val="00F61ED5"/>
    <w:rsid w:val="00F62243"/>
    <w:rsid w:val="00F62414"/>
    <w:rsid w:val="00F62683"/>
    <w:rsid w:val="00F629FF"/>
    <w:rsid w:val="00F62C10"/>
    <w:rsid w:val="00F62E5A"/>
    <w:rsid w:val="00F63002"/>
    <w:rsid w:val="00F6356A"/>
    <w:rsid w:val="00F63AC1"/>
    <w:rsid w:val="00F645B6"/>
    <w:rsid w:val="00F6534E"/>
    <w:rsid w:val="00F66A9F"/>
    <w:rsid w:val="00F676E1"/>
    <w:rsid w:val="00F67B7E"/>
    <w:rsid w:val="00F70839"/>
    <w:rsid w:val="00F70A1D"/>
    <w:rsid w:val="00F70DB8"/>
    <w:rsid w:val="00F70EEB"/>
    <w:rsid w:val="00F718D1"/>
    <w:rsid w:val="00F71E59"/>
    <w:rsid w:val="00F720F9"/>
    <w:rsid w:val="00F72467"/>
    <w:rsid w:val="00F7249C"/>
    <w:rsid w:val="00F72CB7"/>
    <w:rsid w:val="00F72CF8"/>
    <w:rsid w:val="00F736DA"/>
    <w:rsid w:val="00F73D5A"/>
    <w:rsid w:val="00F745F2"/>
    <w:rsid w:val="00F74B8F"/>
    <w:rsid w:val="00F74E71"/>
    <w:rsid w:val="00F75A58"/>
    <w:rsid w:val="00F76FDB"/>
    <w:rsid w:val="00F771FE"/>
    <w:rsid w:val="00F77467"/>
    <w:rsid w:val="00F80236"/>
    <w:rsid w:val="00F80397"/>
    <w:rsid w:val="00F80581"/>
    <w:rsid w:val="00F80774"/>
    <w:rsid w:val="00F80A46"/>
    <w:rsid w:val="00F80EF4"/>
    <w:rsid w:val="00F828D5"/>
    <w:rsid w:val="00F828E6"/>
    <w:rsid w:val="00F82C23"/>
    <w:rsid w:val="00F82C43"/>
    <w:rsid w:val="00F82EC9"/>
    <w:rsid w:val="00F8304E"/>
    <w:rsid w:val="00F83715"/>
    <w:rsid w:val="00F839E0"/>
    <w:rsid w:val="00F8464D"/>
    <w:rsid w:val="00F849C8"/>
    <w:rsid w:val="00F84A82"/>
    <w:rsid w:val="00F84B6D"/>
    <w:rsid w:val="00F851FC"/>
    <w:rsid w:val="00F8535F"/>
    <w:rsid w:val="00F85C82"/>
    <w:rsid w:val="00F864A7"/>
    <w:rsid w:val="00F86953"/>
    <w:rsid w:val="00F86EF0"/>
    <w:rsid w:val="00F87606"/>
    <w:rsid w:val="00F87781"/>
    <w:rsid w:val="00F877A9"/>
    <w:rsid w:val="00F903AD"/>
    <w:rsid w:val="00F903DC"/>
    <w:rsid w:val="00F9047D"/>
    <w:rsid w:val="00F9063F"/>
    <w:rsid w:val="00F9064F"/>
    <w:rsid w:val="00F90A08"/>
    <w:rsid w:val="00F90E34"/>
    <w:rsid w:val="00F91736"/>
    <w:rsid w:val="00F91F2D"/>
    <w:rsid w:val="00F92BE0"/>
    <w:rsid w:val="00F932C4"/>
    <w:rsid w:val="00F93506"/>
    <w:rsid w:val="00F93623"/>
    <w:rsid w:val="00F93BD1"/>
    <w:rsid w:val="00F93D4F"/>
    <w:rsid w:val="00F94065"/>
    <w:rsid w:val="00F9432F"/>
    <w:rsid w:val="00F946E9"/>
    <w:rsid w:val="00F946EF"/>
    <w:rsid w:val="00F949B3"/>
    <w:rsid w:val="00F94BF9"/>
    <w:rsid w:val="00F94C29"/>
    <w:rsid w:val="00F95013"/>
    <w:rsid w:val="00F95044"/>
    <w:rsid w:val="00F95089"/>
    <w:rsid w:val="00F950E9"/>
    <w:rsid w:val="00F96088"/>
    <w:rsid w:val="00F96408"/>
    <w:rsid w:val="00F964FB"/>
    <w:rsid w:val="00F96995"/>
    <w:rsid w:val="00F97068"/>
    <w:rsid w:val="00F9763C"/>
    <w:rsid w:val="00F97648"/>
    <w:rsid w:val="00F976DE"/>
    <w:rsid w:val="00F97978"/>
    <w:rsid w:val="00FA0237"/>
    <w:rsid w:val="00FA0537"/>
    <w:rsid w:val="00FA0589"/>
    <w:rsid w:val="00FA06DF"/>
    <w:rsid w:val="00FA0E40"/>
    <w:rsid w:val="00FA1D65"/>
    <w:rsid w:val="00FA1FBE"/>
    <w:rsid w:val="00FA24F0"/>
    <w:rsid w:val="00FA2728"/>
    <w:rsid w:val="00FA2AFE"/>
    <w:rsid w:val="00FA2D73"/>
    <w:rsid w:val="00FA2E10"/>
    <w:rsid w:val="00FA2E38"/>
    <w:rsid w:val="00FA3E45"/>
    <w:rsid w:val="00FA3E6E"/>
    <w:rsid w:val="00FA3FF7"/>
    <w:rsid w:val="00FA423E"/>
    <w:rsid w:val="00FA434B"/>
    <w:rsid w:val="00FA4587"/>
    <w:rsid w:val="00FA4AC9"/>
    <w:rsid w:val="00FA4DB6"/>
    <w:rsid w:val="00FA4EE3"/>
    <w:rsid w:val="00FA52E4"/>
    <w:rsid w:val="00FA567A"/>
    <w:rsid w:val="00FA5B55"/>
    <w:rsid w:val="00FA5D3A"/>
    <w:rsid w:val="00FA65F5"/>
    <w:rsid w:val="00FA6A1C"/>
    <w:rsid w:val="00FA6B5A"/>
    <w:rsid w:val="00FA6BC4"/>
    <w:rsid w:val="00FA6C36"/>
    <w:rsid w:val="00FA7042"/>
    <w:rsid w:val="00FA732B"/>
    <w:rsid w:val="00FA7D4E"/>
    <w:rsid w:val="00FB014B"/>
    <w:rsid w:val="00FB07D9"/>
    <w:rsid w:val="00FB0AD2"/>
    <w:rsid w:val="00FB0BBF"/>
    <w:rsid w:val="00FB0DCE"/>
    <w:rsid w:val="00FB0F1D"/>
    <w:rsid w:val="00FB1377"/>
    <w:rsid w:val="00FB1471"/>
    <w:rsid w:val="00FB1BB6"/>
    <w:rsid w:val="00FB27BC"/>
    <w:rsid w:val="00FB27E4"/>
    <w:rsid w:val="00FB3AA6"/>
    <w:rsid w:val="00FB4022"/>
    <w:rsid w:val="00FB45A0"/>
    <w:rsid w:val="00FB46AC"/>
    <w:rsid w:val="00FB4925"/>
    <w:rsid w:val="00FB4A8E"/>
    <w:rsid w:val="00FB4D10"/>
    <w:rsid w:val="00FB4F4F"/>
    <w:rsid w:val="00FB518A"/>
    <w:rsid w:val="00FB527D"/>
    <w:rsid w:val="00FB5875"/>
    <w:rsid w:val="00FB5A08"/>
    <w:rsid w:val="00FB5AAE"/>
    <w:rsid w:val="00FB5C54"/>
    <w:rsid w:val="00FB60D1"/>
    <w:rsid w:val="00FB65DE"/>
    <w:rsid w:val="00FB67EA"/>
    <w:rsid w:val="00FB68B5"/>
    <w:rsid w:val="00FB690D"/>
    <w:rsid w:val="00FB6943"/>
    <w:rsid w:val="00FB6C6D"/>
    <w:rsid w:val="00FB6E26"/>
    <w:rsid w:val="00FB7A33"/>
    <w:rsid w:val="00FB7E6D"/>
    <w:rsid w:val="00FB7F6B"/>
    <w:rsid w:val="00FB7FF8"/>
    <w:rsid w:val="00FC015F"/>
    <w:rsid w:val="00FC01FF"/>
    <w:rsid w:val="00FC0988"/>
    <w:rsid w:val="00FC0E0D"/>
    <w:rsid w:val="00FC1EA5"/>
    <w:rsid w:val="00FC2093"/>
    <w:rsid w:val="00FC2222"/>
    <w:rsid w:val="00FC2234"/>
    <w:rsid w:val="00FC244A"/>
    <w:rsid w:val="00FC28B4"/>
    <w:rsid w:val="00FC2D29"/>
    <w:rsid w:val="00FC2DC2"/>
    <w:rsid w:val="00FC3116"/>
    <w:rsid w:val="00FC34D7"/>
    <w:rsid w:val="00FC3BBA"/>
    <w:rsid w:val="00FC43C8"/>
    <w:rsid w:val="00FC4AAD"/>
    <w:rsid w:val="00FC4BCA"/>
    <w:rsid w:val="00FC5249"/>
    <w:rsid w:val="00FC5B81"/>
    <w:rsid w:val="00FC6B5F"/>
    <w:rsid w:val="00FC6BEC"/>
    <w:rsid w:val="00FC721B"/>
    <w:rsid w:val="00FC7C85"/>
    <w:rsid w:val="00FC7EF5"/>
    <w:rsid w:val="00FC7FD0"/>
    <w:rsid w:val="00FD0783"/>
    <w:rsid w:val="00FD09F0"/>
    <w:rsid w:val="00FD12A8"/>
    <w:rsid w:val="00FD1460"/>
    <w:rsid w:val="00FD244C"/>
    <w:rsid w:val="00FD26ED"/>
    <w:rsid w:val="00FD2C91"/>
    <w:rsid w:val="00FD2F41"/>
    <w:rsid w:val="00FD3547"/>
    <w:rsid w:val="00FD35A4"/>
    <w:rsid w:val="00FD37CA"/>
    <w:rsid w:val="00FD37FE"/>
    <w:rsid w:val="00FD39B1"/>
    <w:rsid w:val="00FD4D77"/>
    <w:rsid w:val="00FD549E"/>
    <w:rsid w:val="00FD6435"/>
    <w:rsid w:val="00FD6972"/>
    <w:rsid w:val="00FD6DF8"/>
    <w:rsid w:val="00FD6DFE"/>
    <w:rsid w:val="00FD776C"/>
    <w:rsid w:val="00FD7A12"/>
    <w:rsid w:val="00FD7F54"/>
    <w:rsid w:val="00FE0013"/>
    <w:rsid w:val="00FE0DB8"/>
    <w:rsid w:val="00FE0E5B"/>
    <w:rsid w:val="00FE155C"/>
    <w:rsid w:val="00FE1A83"/>
    <w:rsid w:val="00FE1CCA"/>
    <w:rsid w:val="00FE20DE"/>
    <w:rsid w:val="00FE231D"/>
    <w:rsid w:val="00FE2851"/>
    <w:rsid w:val="00FE33C9"/>
    <w:rsid w:val="00FE341E"/>
    <w:rsid w:val="00FE4A96"/>
    <w:rsid w:val="00FE4EE8"/>
    <w:rsid w:val="00FE5245"/>
    <w:rsid w:val="00FE57CF"/>
    <w:rsid w:val="00FE63C1"/>
    <w:rsid w:val="00FE6665"/>
    <w:rsid w:val="00FE684A"/>
    <w:rsid w:val="00FE6D7F"/>
    <w:rsid w:val="00FE6E0C"/>
    <w:rsid w:val="00FE704D"/>
    <w:rsid w:val="00FE7513"/>
    <w:rsid w:val="00FE781F"/>
    <w:rsid w:val="00FE7AFE"/>
    <w:rsid w:val="00FE7C66"/>
    <w:rsid w:val="00FF021A"/>
    <w:rsid w:val="00FF096D"/>
    <w:rsid w:val="00FF0D37"/>
    <w:rsid w:val="00FF0FC1"/>
    <w:rsid w:val="00FF0FF7"/>
    <w:rsid w:val="00FF1251"/>
    <w:rsid w:val="00FF12A5"/>
    <w:rsid w:val="00FF2044"/>
    <w:rsid w:val="00FF2374"/>
    <w:rsid w:val="00FF26F3"/>
    <w:rsid w:val="00FF2C25"/>
    <w:rsid w:val="00FF2C4E"/>
    <w:rsid w:val="00FF2D00"/>
    <w:rsid w:val="00FF2EC6"/>
    <w:rsid w:val="00FF3036"/>
    <w:rsid w:val="00FF3BC8"/>
    <w:rsid w:val="00FF4111"/>
    <w:rsid w:val="00FF44F4"/>
    <w:rsid w:val="00FF498B"/>
    <w:rsid w:val="00FF5150"/>
    <w:rsid w:val="00FF5172"/>
    <w:rsid w:val="00FF5795"/>
    <w:rsid w:val="00FF57A5"/>
    <w:rsid w:val="00FF57AC"/>
    <w:rsid w:val="00FF6136"/>
    <w:rsid w:val="00FF67D7"/>
    <w:rsid w:val="00FF6929"/>
    <w:rsid w:val="00FF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" w:eastAsia="Times New Roman" w:hAnsi="MICR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tabs>
        <w:tab w:val="left" w:pos="144"/>
      </w:tabs>
      <w:ind w:left="907" w:right="1440"/>
      <w:jc w:val="center"/>
      <w:outlineLvl w:val="0"/>
    </w:pPr>
    <w:rPr>
      <w:b/>
      <w:caps/>
      <w:sz w:val="22"/>
    </w:rPr>
  </w:style>
  <w:style w:type="paragraph" w:styleId="Heading2">
    <w:name w:val="heading 2"/>
    <w:basedOn w:val="Normal"/>
    <w:next w:val="Normal"/>
    <w:qFormat/>
    <w:pPr>
      <w:keepNext/>
      <w:tabs>
        <w:tab w:val="left" w:pos="144"/>
      </w:tabs>
      <w:spacing w:after="60"/>
      <w:ind w:right="1440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spacing w:after="120"/>
      <w:ind w:left="1267" w:right="1440" w:hanging="360"/>
      <w:jc w:val="center"/>
      <w:outlineLvl w:val="2"/>
    </w:pPr>
    <w:rPr>
      <w:b/>
      <w:spacing w:val="60"/>
      <w:sz w:val="24"/>
      <w:u w:val="doub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pacing w:val="20"/>
      <w:sz w:val="22"/>
    </w:rPr>
  </w:style>
  <w:style w:type="paragraph" w:styleId="Heading5">
    <w:name w:val="heading 5"/>
    <w:basedOn w:val="Normal"/>
    <w:next w:val="Normal"/>
    <w:qFormat/>
    <w:pPr>
      <w:keepNext/>
      <w:spacing w:after="240"/>
      <w:ind w:left="1267" w:right="1440" w:hanging="360"/>
      <w:jc w:val="center"/>
      <w:outlineLvl w:val="4"/>
    </w:pPr>
    <w:rPr>
      <w:b/>
      <w:spacing w:val="60"/>
      <w:sz w:val="28"/>
      <w:u w:val="double"/>
    </w:rPr>
  </w:style>
  <w:style w:type="paragraph" w:styleId="Heading9">
    <w:name w:val="heading 9"/>
    <w:basedOn w:val="Normal"/>
    <w:next w:val="Normal"/>
    <w:qFormat/>
    <w:pPr>
      <w:keepNext/>
      <w:tabs>
        <w:tab w:val="left" w:pos="144"/>
        <w:tab w:val="left" w:pos="10350"/>
      </w:tabs>
      <w:spacing w:after="60"/>
      <w:ind w:left="2250" w:right="1440" w:hanging="2250"/>
      <w:jc w:val="both"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pPr>
      <w:tabs>
        <w:tab w:val="left" w:pos="144"/>
      </w:tabs>
      <w:spacing w:after="60"/>
      <w:ind w:left="907" w:right="1440"/>
    </w:pPr>
    <w:rPr>
      <w:sz w:val="22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rsid w:val="00BE44B4"/>
    <w:pPr>
      <w:spacing w:after="120"/>
      <w:ind w:left="360"/>
    </w:pPr>
  </w:style>
  <w:style w:type="paragraph" w:styleId="BalloonText">
    <w:name w:val="Balloon Text"/>
    <w:basedOn w:val="Normal"/>
    <w:semiHidden/>
    <w:rsid w:val="0027739D"/>
    <w:rPr>
      <w:rFonts w:ascii="Tahoma" w:hAnsi="Tahoma" w:cs="Tahoma"/>
      <w:sz w:val="16"/>
      <w:szCs w:val="16"/>
    </w:rPr>
  </w:style>
  <w:style w:type="character" w:customStyle="1" w:styleId="unnamed11">
    <w:name w:val="unnamed11"/>
    <w:basedOn w:val="DefaultParagraphFont"/>
    <w:rsid w:val="005D3712"/>
    <w:rPr>
      <w:rFonts w:ascii="Arial" w:hAnsi="Arial" w:cs="Arial" w:hint="default"/>
      <w:color w:val="333333"/>
      <w:sz w:val="24"/>
      <w:szCs w:val="24"/>
    </w:rPr>
  </w:style>
  <w:style w:type="paragraph" w:styleId="NormalWeb">
    <w:name w:val="Normal (Web)"/>
    <w:basedOn w:val="Normal"/>
    <w:rsid w:val="00C95007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741A14"/>
    <w:rPr>
      <w:b/>
      <w:bCs/>
      <w:i w:val="0"/>
      <w:iCs w:val="0"/>
    </w:rPr>
  </w:style>
  <w:style w:type="paragraph" w:styleId="BodyText">
    <w:name w:val="Body Text"/>
    <w:basedOn w:val="Normal"/>
    <w:link w:val="BodyTextChar"/>
    <w:rsid w:val="000B45C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B45CF"/>
    <w:rPr>
      <w:rFonts w:ascii="Times New Roman" w:hAnsi="Times New Roman"/>
    </w:rPr>
  </w:style>
  <w:style w:type="character" w:customStyle="1" w:styleId="apple-style-span">
    <w:name w:val="apple-style-span"/>
    <w:rsid w:val="000B45CF"/>
  </w:style>
  <w:style w:type="character" w:customStyle="1" w:styleId="apple-converted-space">
    <w:name w:val="apple-converted-space"/>
    <w:rsid w:val="000B45CF"/>
  </w:style>
  <w:style w:type="paragraph" w:customStyle="1" w:styleId="Achievement">
    <w:name w:val="Achievement"/>
    <w:basedOn w:val="BodyText"/>
    <w:rsid w:val="000B45CF"/>
    <w:pPr>
      <w:numPr>
        <w:numId w:val="13"/>
      </w:numPr>
      <w:spacing w:after="60" w:line="220" w:lineRule="atLeast"/>
      <w:ind w:right="245"/>
      <w:jc w:val="both"/>
    </w:pPr>
    <w:rPr>
      <w:rFonts w:ascii="Arial" w:eastAsia="Batang" w:hAnsi="Arial"/>
      <w:spacing w:val="-5"/>
    </w:rPr>
  </w:style>
  <w:style w:type="paragraph" w:styleId="ListParagraph">
    <w:name w:val="List Paragraph"/>
    <w:basedOn w:val="Normal"/>
    <w:uiPriority w:val="34"/>
    <w:qFormat/>
    <w:rsid w:val="000B45CF"/>
    <w:pPr>
      <w:ind w:left="720"/>
      <w:contextualSpacing/>
    </w:pPr>
    <w:rPr>
      <w:rFonts w:ascii="Arial" w:eastAsia="Batang" w:hAnsi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ICR" w:eastAsia="Times New Roman" w:hAnsi="MICR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tabs>
        <w:tab w:val="left" w:pos="144"/>
      </w:tabs>
      <w:ind w:left="907" w:right="1440"/>
      <w:jc w:val="center"/>
      <w:outlineLvl w:val="0"/>
    </w:pPr>
    <w:rPr>
      <w:b/>
      <w:caps/>
      <w:sz w:val="22"/>
    </w:rPr>
  </w:style>
  <w:style w:type="paragraph" w:styleId="Heading2">
    <w:name w:val="heading 2"/>
    <w:basedOn w:val="Normal"/>
    <w:next w:val="Normal"/>
    <w:qFormat/>
    <w:pPr>
      <w:keepNext/>
      <w:tabs>
        <w:tab w:val="left" w:pos="144"/>
      </w:tabs>
      <w:spacing w:after="60"/>
      <w:ind w:right="1440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spacing w:after="120"/>
      <w:ind w:left="1267" w:right="1440" w:hanging="360"/>
      <w:jc w:val="center"/>
      <w:outlineLvl w:val="2"/>
    </w:pPr>
    <w:rPr>
      <w:b/>
      <w:spacing w:val="60"/>
      <w:sz w:val="24"/>
      <w:u w:val="doub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pacing w:val="20"/>
      <w:sz w:val="22"/>
    </w:rPr>
  </w:style>
  <w:style w:type="paragraph" w:styleId="Heading5">
    <w:name w:val="heading 5"/>
    <w:basedOn w:val="Normal"/>
    <w:next w:val="Normal"/>
    <w:qFormat/>
    <w:pPr>
      <w:keepNext/>
      <w:spacing w:after="240"/>
      <w:ind w:left="1267" w:right="1440" w:hanging="360"/>
      <w:jc w:val="center"/>
      <w:outlineLvl w:val="4"/>
    </w:pPr>
    <w:rPr>
      <w:b/>
      <w:spacing w:val="60"/>
      <w:sz w:val="28"/>
      <w:u w:val="double"/>
    </w:rPr>
  </w:style>
  <w:style w:type="paragraph" w:styleId="Heading9">
    <w:name w:val="heading 9"/>
    <w:basedOn w:val="Normal"/>
    <w:next w:val="Normal"/>
    <w:qFormat/>
    <w:pPr>
      <w:keepNext/>
      <w:tabs>
        <w:tab w:val="left" w:pos="144"/>
        <w:tab w:val="left" w:pos="10350"/>
      </w:tabs>
      <w:spacing w:after="60"/>
      <w:ind w:left="2250" w:right="1440" w:hanging="2250"/>
      <w:jc w:val="both"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lockText">
    <w:name w:val="Block Text"/>
    <w:basedOn w:val="Normal"/>
    <w:pPr>
      <w:tabs>
        <w:tab w:val="left" w:pos="144"/>
      </w:tabs>
      <w:spacing w:after="60"/>
      <w:ind w:left="907" w:right="1440"/>
    </w:pPr>
    <w:rPr>
      <w:sz w:val="22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rsid w:val="00BE44B4"/>
    <w:pPr>
      <w:spacing w:after="120"/>
      <w:ind w:left="360"/>
    </w:pPr>
  </w:style>
  <w:style w:type="paragraph" w:styleId="BalloonText">
    <w:name w:val="Balloon Text"/>
    <w:basedOn w:val="Normal"/>
    <w:semiHidden/>
    <w:rsid w:val="0027739D"/>
    <w:rPr>
      <w:rFonts w:ascii="Tahoma" w:hAnsi="Tahoma" w:cs="Tahoma"/>
      <w:sz w:val="16"/>
      <w:szCs w:val="16"/>
    </w:rPr>
  </w:style>
  <w:style w:type="character" w:customStyle="1" w:styleId="unnamed11">
    <w:name w:val="unnamed11"/>
    <w:basedOn w:val="DefaultParagraphFont"/>
    <w:rsid w:val="005D3712"/>
    <w:rPr>
      <w:rFonts w:ascii="Arial" w:hAnsi="Arial" w:cs="Arial" w:hint="default"/>
      <w:color w:val="333333"/>
      <w:sz w:val="24"/>
      <w:szCs w:val="24"/>
    </w:rPr>
  </w:style>
  <w:style w:type="paragraph" w:styleId="NormalWeb">
    <w:name w:val="Normal (Web)"/>
    <w:basedOn w:val="Normal"/>
    <w:rsid w:val="00C95007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741A14"/>
    <w:rPr>
      <w:b/>
      <w:bCs/>
      <w:i w:val="0"/>
      <w:iCs w:val="0"/>
    </w:rPr>
  </w:style>
  <w:style w:type="paragraph" w:styleId="BodyText">
    <w:name w:val="Body Text"/>
    <w:basedOn w:val="Normal"/>
    <w:link w:val="BodyTextChar"/>
    <w:rsid w:val="000B45C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B45CF"/>
    <w:rPr>
      <w:rFonts w:ascii="Times New Roman" w:hAnsi="Times New Roman"/>
    </w:rPr>
  </w:style>
  <w:style w:type="character" w:customStyle="1" w:styleId="apple-style-span">
    <w:name w:val="apple-style-span"/>
    <w:rsid w:val="000B45CF"/>
  </w:style>
  <w:style w:type="character" w:customStyle="1" w:styleId="apple-converted-space">
    <w:name w:val="apple-converted-space"/>
    <w:rsid w:val="000B45CF"/>
  </w:style>
  <w:style w:type="paragraph" w:customStyle="1" w:styleId="Achievement">
    <w:name w:val="Achievement"/>
    <w:basedOn w:val="BodyText"/>
    <w:rsid w:val="000B45CF"/>
    <w:pPr>
      <w:numPr>
        <w:numId w:val="13"/>
      </w:numPr>
      <w:spacing w:after="60" w:line="220" w:lineRule="atLeast"/>
      <w:ind w:right="245"/>
      <w:jc w:val="both"/>
    </w:pPr>
    <w:rPr>
      <w:rFonts w:ascii="Arial" w:eastAsia="Batang" w:hAnsi="Arial"/>
      <w:spacing w:val="-5"/>
    </w:rPr>
  </w:style>
  <w:style w:type="paragraph" w:styleId="ListParagraph">
    <w:name w:val="List Paragraph"/>
    <w:basedOn w:val="Normal"/>
    <w:uiPriority w:val="34"/>
    <w:qFormat/>
    <w:rsid w:val="000B45CF"/>
    <w:pPr>
      <w:ind w:left="720"/>
      <w:contextualSpacing/>
    </w:pPr>
    <w:rPr>
      <w:rFonts w:ascii="Arial" w:eastAsia="Batang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0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ikki's%20Resumes\Leg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Legal Resume</Template>
  <TotalTime>6</TotalTime>
  <Pages>2</Pages>
  <Words>847</Words>
  <Characters>5586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of B. WARDELL</vt:lpstr>
    </vt:vector>
  </TitlesOfParts>
  <Company>Kinko's, Inc.</Company>
  <LinksUpToDate>false</LinksUpToDate>
  <CharactersWithSpaces>6421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B. WARDELL</dc:title>
  <dc:creator>Professionally Written LLC</dc:creator>
  <cp:lastModifiedBy>Administrator</cp:lastModifiedBy>
  <cp:revision>5</cp:revision>
  <cp:lastPrinted>2012-10-05T12:52:00Z</cp:lastPrinted>
  <dcterms:created xsi:type="dcterms:W3CDTF">2013-09-11T19:06:00Z</dcterms:created>
  <dcterms:modified xsi:type="dcterms:W3CDTF">2013-12-04T16:57:00Z</dcterms:modified>
</cp:coreProperties>
</file>