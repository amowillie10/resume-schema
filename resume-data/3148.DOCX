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29D196" w14:textId="77777777" w:rsidR="006E7553" w:rsidRDefault="006E7553"/>
    <w:p w14:paraId="355A5843" w14:textId="77777777" w:rsidR="006E7553" w:rsidRDefault="006E7553"/>
    <w:p w14:paraId="65F8C3FA" w14:textId="77777777" w:rsidR="006E7553" w:rsidRPr="00F577B9" w:rsidRDefault="006E7553"/>
    <w:p w14:paraId="13832C28" w14:textId="77777777" w:rsidR="00C4514B" w:rsidRDefault="00C4514B" w:rsidP="0058749D">
      <w:pPr>
        <w:pStyle w:val="CompanyName"/>
        <w:pBdr>
          <w:bottom w:val="none" w:sz="0" w:space="0" w:color="auto"/>
        </w:pBdr>
        <w:spacing w:before="60"/>
        <w:jc w:val="right"/>
        <w:rPr>
          <w:sz w:val="20"/>
        </w:rPr>
      </w:pPr>
    </w:p>
    <w:p w14:paraId="2A41C84F" w14:textId="77777777" w:rsidR="00C4514B" w:rsidRDefault="00C4514B" w:rsidP="00C4514B">
      <w:pPr>
        <w:jc w:val="center"/>
        <w:rPr>
          <w:b/>
        </w:rPr>
      </w:pPr>
    </w:p>
    <w:p w14:paraId="38AE4701" w14:textId="77777777" w:rsidR="00C4514B" w:rsidRDefault="0022085D" w:rsidP="00C4514B">
      <w:pPr>
        <w:jc w:val="center"/>
        <w:rPr>
          <w:b/>
        </w:rPr>
      </w:pPr>
      <w:r>
        <w:rPr>
          <w:b/>
        </w:rPr>
        <w:t>Alan Ashton</w:t>
      </w:r>
    </w:p>
    <w:p w14:paraId="10E6D612" w14:textId="77777777" w:rsidR="00C4514B" w:rsidRDefault="007A0117" w:rsidP="00C4514B">
      <w:pPr>
        <w:jc w:val="center"/>
      </w:pPr>
      <w:r>
        <w:t>Consultant Technological</w:t>
      </w:r>
    </w:p>
    <w:p w14:paraId="02AF28D0" w14:textId="77777777" w:rsidR="00EA6E04" w:rsidRDefault="00EA6E04" w:rsidP="00C4514B">
      <w:pPr>
        <w:tabs>
          <w:tab w:val="left" w:pos="2880"/>
        </w:tabs>
        <w:ind w:left="2880" w:hanging="2880"/>
        <w:rPr>
          <w:b/>
        </w:rPr>
        <w:sectPr w:rsidR="00EA6E04">
          <w:footerReference w:type="even" r:id="rId10"/>
          <w:footerReference w:type="default" r:id="rId11"/>
          <w:headerReference w:type="first" r:id="rId12"/>
          <w:pgSz w:w="12240" w:h="15840"/>
          <w:pgMar w:top="1886" w:right="1800" w:bottom="1440" w:left="1800" w:header="720" w:footer="720" w:gutter="0"/>
          <w:cols w:space="720"/>
          <w:titlePg/>
        </w:sectPr>
      </w:pPr>
    </w:p>
    <w:p w14:paraId="14BD76DA" w14:textId="77777777" w:rsidR="00C4514B" w:rsidRDefault="00C4514B" w:rsidP="00C4514B">
      <w:pPr>
        <w:tabs>
          <w:tab w:val="left" w:pos="2880"/>
        </w:tabs>
        <w:ind w:left="2880" w:hanging="2880"/>
        <w:rPr>
          <w:b/>
        </w:rPr>
      </w:pPr>
    </w:p>
    <w:p w14:paraId="43854105" w14:textId="77777777" w:rsidR="003C56C6" w:rsidRDefault="003C56C6" w:rsidP="00C4514B">
      <w:pPr>
        <w:tabs>
          <w:tab w:val="left" w:pos="2880"/>
        </w:tabs>
        <w:ind w:left="2880" w:hanging="2880"/>
        <w:rPr>
          <w:b/>
        </w:rPr>
      </w:pPr>
    </w:p>
    <w:p w14:paraId="6A1C33A8" w14:textId="77777777" w:rsidR="00890DC7" w:rsidRDefault="00890DC7" w:rsidP="00C4514B">
      <w:pPr>
        <w:tabs>
          <w:tab w:val="left" w:pos="2880"/>
        </w:tabs>
        <w:ind w:left="2880" w:hanging="2880"/>
        <w:rPr>
          <w:b/>
        </w:rPr>
      </w:pPr>
      <w:r>
        <w:rPr>
          <w:b/>
        </w:rPr>
        <w:t>Consultant Profile</w:t>
      </w:r>
      <w:r w:rsidR="00A74FFC">
        <w:rPr>
          <w:b/>
        </w:rPr>
        <w:t>:</w:t>
      </w:r>
    </w:p>
    <w:p w14:paraId="56F6A1E0" w14:textId="77777777" w:rsidR="00A74FFC" w:rsidRDefault="00A74FFC" w:rsidP="00C4514B">
      <w:pPr>
        <w:tabs>
          <w:tab w:val="left" w:pos="2880"/>
        </w:tabs>
        <w:ind w:left="2880" w:hanging="2880"/>
        <w:rPr>
          <w:b/>
        </w:rPr>
      </w:pPr>
    </w:p>
    <w:p w14:paraId="4EACF327" w14:textId="77777777" w:rsidR="007A0117" w:rsidRPr="003C3690" w:rsidRDefault="007A0117" w:rsidP="007A0117">
      <w:pPr>
        <w:rPr>
          <w:rFonts w:cs="Arial"/>
        </w:rPr>
      </w:pPr>
      <w:r>
        <w:rPr>
          <w:rFonts w:cs="Arial"/>
        </w:rPr>
        <w:t>A</w:t>
      </w:r>
      <w:r w:rsidRPr="003C3690">
        <w:rPr>
          <w:rFonts w:cs="Arial"/>
        </w:rPr>
        <w:t xml:space="preserve"> dedicated and results-oriented </w:t>
      </w:r>
      <w:r>
        <w:rPr>
          <w:rFonts w:cs="Arial"/>
        </w:rPr>
        <w:t>CRM Consultant</w:t>
      </w:r>
      <w:r w:rsidRPr="003C3690">
        <w:rPr>
          <w:rFonts w:cs="Arial"/>
        </w:rPr>
        <w:t xml:space="preserve">; with extensive experience of CRM in general and </w:t>
      </w:r>
      <w:r>
        <w:rPr>
          <w:rFonts w:cs="Arial"/>
        </w:rPr>
        <w:t>excellent</w:t>
      </w:r>
      <w:r w:rsidRPr="003C3690">
        <w:rPr>
          <w:rFonts w:cs="Arial"/>
        </w:rPr>
        <w:t xml:space="preserve"> experience in the customiza</w:t>
      </w:r>
      <w:r>
        <w:rPr>
          <w:rFonts w:cs="Arial"/>
        </w:rPr>
        <w:t>tion of Microsoft Dynamics CRM implementation &amp; Deployment</w:t>
      </w:r>
      <w:r w:rsidRPr="003C3690">
        <w:rPr>
          <w:rFonts w:cs="Arial"/>
        </w:rPr>
        <w:t>.  Alan has excellent problem-solving skills, consistently meets timelines, is an excellent communicator and is passionate about assisting fellow team members.</w:t>
      </w:r>
    </w:p>
    <w:p w14:paraId="5BF904C5" w14:textId="77777777" w:rsidR="007A0117" w:rsidRPr="003C3690" w:rsidRDefault="007A0117" w:rsidP="007A0117">
      <w:pPr>
        <w:rPr>
          <w:rFonts w:cs="Arial"/>
        </w:rPr>
      </w:pPr>
    </w:p>
    <w:p w14:paraId="7B38DF17" w14:textId="77777777" w:rsidR="007A0117" w:rsidRDefault="00AD3D37" w:rsidP="007A0117">
      <w:pPr>
        <w:rPr>
          <w:rFonts w:cs="Arial"/>
        </w:rPr>
      </w:pPr>
      <w:r>
        <w:rPr>
          <w:rFonts w:cs="Arial"/>
        </w:rPr>
        <w:t>For the past 15</w:t>
      </w:r>
      <w:r w:rsidR="007A0117">
        <w:rPr>
          <w:rFonts w:cs="Arial"/>
        </w:rPr>
        <w:t xml:space="preserve"> years</w:t>
      </w:r>
      <w:r w:rsidR="007A0117" w:rsidRPr="003C3690">
        <w:rPr>
          <w:rFonts w:cs="Arial"/>
        </w:rPr>
        <w:t xml:space="preserve"> has gained an in-depth experience with a wide array of technologies and bu</w:t>
      </w:r>
      <w:r w:rsidR="007A0117">
        <w:rPr>
          <w:rFonts w:cs="Arial"/>
        </w:rPr>
        <w:t>siness environments.   Is also a</w:t>
      </w:r>
      <w:r w:rsidR="007A0117" w:rsidRPr="003C3690">
        <w:rPr>
          <w:rFonts w:cs="Arial"/>
        </w:rPr>
        <w:t xml:space="preserve"> dedicated IT professional with large enterprise level experience and expert knowledge in all phases of the software development life cycle.</w:t>
      </w:r>
      <w:r w:rsidR="007A0117">
        <w:rPr>
          <w:rFonts w:cs="Arial"/>
        </w:rPr>
        <w:t xml:space="preserve"> </w:t>
      </w:r>
    </w:p>
    <w:p w14:paraId="4FD37A47" w14:textId="77777777" w:rsidR="00AE7196" w:rsidRDefault="00AE7196" w:rsidP="00C4514B">
      <w:pPr>
        <w:tabs>
          <w:tab w:val="left" w:pos="2880"/>
        </w:tabs>
        <w:ind w:left="2880" w:hanging="2880"/>
        <w:rPr>
          <w:b/>
        </w:rPr>
      </w:pPr>
    </w:p>
    <w:p w14:paraId="7F06D89F" w14:textId="77777777" w:rsidR="00AE7196" w:rsidRDefault="00AE7196" w:rsidP="00AE7196">
      <w:pPr>
        <w:numPr>
          <w:ilvl w:val="0"/>
          <w:numId w:val="1"/>
        </w:numPr>
      </w:pPr>
      <w:r>
        <w:t>Efficient, systematic, dependable, self-motivated, cooperative, quick learner</w:t>
      </w:r>
    </w:p>
    <w:p w14:paraId="44B13C01" w14:textId="77777777" w:rsidR="00AE7196" w:rsidRDefault="00AE7196" w:rsidP="00AE7196">
      <w:pPr>
        <w:numPr>
          <w:ilvl w:val="0"/>
          <w:numId w:val="1"/>
        </w:numPr>
      </w:pPr>
      <w:r>
        <w:t>Expert in systems analysis and software development</w:t>
      </w:r>
    </w:p>
    <w:p w14:paraId="5E57D019" w14:textId="77777777" w:rsidR="00AE7196" w:rsidRDefault="00AE7196" w:rsidP="00AE7196">
      <w:pPr>
        <w:numPr>
          <w:ilvl w:val="0"/>
          <w:numId w:val="1"/>
        </w:numPr>
      </w:pPr>
      <w:r>
        <w:t>Skilled in Object Oriented Analysis and Design and in Structured Systems Development</w:t>
      </w:r>
    </w:p>
    <w:p w14:paraId="69D731D6" w14:textId="77777777" w:rsidR="008F1ED3" w:rsidRDefault="008F1ED3" w:rsidP="00C4514B">
      <w:pPr>
        <w:tabs>
          <w:tab w:val="left" w:pos="2880"/>
        </w:tabs>
        <w:ind w:left="2880" w:hanging="2880"/>
        <w:rPr>
          <w:b/>
        </w:rPr>
      </w:pPr>
    </w:p>
    <w:p w14:paraId="7F9FC803" w14:textId="77777777" w:rsidR="0096205E" w:rsidRDefault="0096205E" w:rsidP="00C4514B">
      <w:pPr>
        <w:tabs>
          <w:tab w:val="left" w:pos="2880"/>
        </w:tabs>
        <w:ind w:left="2880" w:hanging="2880"/>
        <w:rPr>
          <w:b/>
        </w:rPr>
      </w:pPr>
    </w:p>
    <w:p w14:paraId="71E81247" w14:textId="5EB4569B" w:rsidR="00E21E06" w:rsidRDefault="00E21E06" w:rsidP="00C4514B">
      <w:pPr>
        <w:tabs>
          <w:tab w:val="left" w:pos="2880"/>
        </w:tabs>
        <w:ind w:left="2880" w:hanging="2880"/>
        <w:rPr>
          <w:b/>
        </w:rPr>
      </w:pPr>
      <w:r>
        <w:rPr>
          <w:b/>
        </w:rPr>
        <w:t>As of 1</w:t>
      </w:r>
      <w:r w:rsidRPr="00E21E06">
        <w:rPr>
          <w:b/>
          <w:vertAlign w:val="superscript"/>
        </w:rPr>
        <w:t>st</w:t>
      </w:r>
      <w:r>
        <w:rPr>
          <w:b/>
        </w:rPr>
        <w:t xml:space="preserve"> November 2014 Alan Ashton is now Senior </w:t>
      </w:r>
      <w:bookmarkStart w:id="0" w:name="_GoBack"/>
      <w:bookmarkEnd w:id="0"/>
      <w:r>
        <w:rPr>
          <w:b/>
        </w:rPr>
        <w:t>CRM Developer with Purely CRM</w:t>
      </w:r>
    </w:p>
    <w:p w14:paraId="2436E6F2" w14:textId="77777777" w:rsidR="00E21E06" w:rsidRDefault="00E21E06" w:rsidP="00C4514B">
      <w:pPr>
        <w:tabs>
          <w:tab w:val="left" w:pos="2880"/>
        </w:tabs>
        <w:ind w:left="2880" w:hanging="2880"/>
        <w:rPr>
          <w:b/>
        </w:rPr>
      </w:pPr>
    </w:p>
    <w:p w14:paraId="52E80E72" w14:textId="77777777" w:rsidR="00E21E06" w:rsidRDefault="00E21E06" w:rsidP="00C4514B">
      <w:pPr>
        <w:tabs>
          <w:tab w:val="left" w:pos="2880"/>
        </w:tabs>
        <w:ind w:left="2880" w:hanging="2880"/>
        <w:rPr>
          <w:b/>
        </w:rPr>
      </w:pPr>
    </w:p>
    <w:p w14:paraId="2B7F0E65" w14:textId="77777777" w:rsidR="00E21E06" w:rsidRDefault="00E21E06" w:rsidP="00C4514B">
      <w:pPr>
        <w:tabs>
          <w:tab w:val="left" w:pos="2880"/>
        </w:tabs>
        <w:ind w:left="2880" w:hanging="2880"/>
        <w:rPr>
          <w:b/>
        </w:rPr>
      </w:pPr>
    </w:p>
    <w:p w14:paraId="2FC92329" w14:textId="77777777" w:rsidR="00890DC7" w:rsidRDefault="00AE7196" w:rsidP="00A74FFC">
      <w:pPr>
        <w:pBdr>
          <w:top w:val="single" w:sz="4" w:space="1" w:color="auto"/>
        </w:pBdr>
        <w:tabs>
          <w:tab w:val="left" w:pos="2880"/>
        </w:tabs>
        <w:ind w:left="2880" w:hanging="2880"/>
        <w:rPr>
          <w:b/>
        </w:rPr>
      </w:pPr>
      <w:r>
        <w:rPr>
          <w:b/>
        </w:rPr>
        <w:t>Expertise Summary</w:t>
      </w:r>
      <w:r w:rsidR="00A74FFC">
        <w:rPr>
          <w:b/>
        </w:rPr>
        <w:t>:</w:t>
      </w:r>
    </w:p>
    <w:p w14:paraId="5256B057" w14:textId="77777777" w:rsidR="00AE7196" w:rsidRDefault="00AE7196" w:rsidP="00C4514B">
      <w:pPr>
        <w:tabs>
          <w:tab w:val="left" w:pos="2880"/>
        </w:tabs>
        <w:ind w:left="2880" w:hanging="2880"/>
        <w:rPr>
          <w:b/>
        </w:rPr>
      </w:pPr>
    </w:p>
    <w:p w14:paraId="62B7C847" w14:textId="77777777" w:rsidR="00A2486D" w:rsidRPr="003C3690" w:rsidRDefault="00A2486D" w:rsidP="00A2486D">
      <w:pPr>
        <w:pStyle w:val="ListParagraph"/>
        <w:numPr>
          <w:ilvl w:val="0"/>
          <w:numId w:val="5"/>
        </w:numPr>
        <w:rPr>
          <w:rFonts w:ascii="Arial" w:hAnsi="Arial" w:cs="Arial"/>
          <w:sz w:val="20"/>
          <w:szCs w:val="20"/>
        </w:rPr>
      </w:pPr>
      <w:r>
        <w:rPr>
          <w:rFonts w:ascii="Arial" w:hAnsi="Arial" w:cs="Arial"/>
          <w:sz w:val="20"/>
          <w:szCs w:val="20"/>
        </w:rPr>
        <w:t>E</w:t>
      </w:r>
      <w:r w:rsidRPr="003C3690">
        <w:rPr>
          <w:rFonts w:ascii="Arial" w:hAnsi="Arial" w:cs="Arial"/>
          <w:sz w:val="20"/>
          <w:szCs w:val="20"/>
        </w:rPr>
        <w:t xml:space="preserve">xperience with all versions of .Net framework </w:t>
      </w:r>
    </w:p>
    <w:p w14:paraId="3F8B415B" w14:textId="77777777" w:rsidR="00A2486D" w:rsidRPr="00516588" w:rsidRDefault="00A2486D" w:rsidP="00A2486D">
      <w:pPr>
        <w:pStyle w:val="ListParagraph"/>
        <w:numPr>
          <w:ilvl w:val="0"/>
          <w:numId w:val="5"/>
        </w:numPr>
        <w:rPr>
          <w:rFonts w:ascii="Arial" w:hAnsi="Arial" w:cs="Arial"/>
          <w:sz w:val="20"/>
          <w:szCs w:val="20"/>
        </w:rPr>
      </w:pPr>
      <w:r>
        <w:rPr>
          <w:rFonts w:ascii="Arial" w:hAnsi="Arial" w:cs="Arial"/>
          <w:sz w:val="20"/>
          <w:szCs w:val="20"/>
        </w:rPr>
        <w:t>E</w:t>
      </w:r>
      <w:r w:rsidRPr="003C3690">
        <w:rPr>
          <w:rFonts w:ascii="Arial" w:hAnsi="Arial" w:cs="Arial"/>
          <w:sz w:val="20"/>
          <w:szCs w:val="20"/>
        </w:rPr>
        <w:t>xperience programming in C#</w:t>
      </w:r>
    </w:p>
    <w:p w14:paraId="5C5719AC" w14:textId="77777777" w:rsidR="00A2486D" w:rsidRPr="003C3690"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Experience with ASP.Net framework and ASP.Net development</w:t>
      </w:r>
    </w:p>
    <w:p w14:paraId="1480BE9E" w14:textId="77777777" w:rsidR="00A2486D" w:rsidRPr="003C3690"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 xml:space="preserve">Extensive experience with SQL Server </w:t>
      </w:r>
    </w:p>
    <w:p w14:paraId="2A1D72CA" w14:textId="77777777" w:rsidR="00A2486D" w:rsidRPr="003C3690"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K</w:t>
      </w:r>
      <w:r>
        <w:rPr>
          <w:rFonts w:ascii="Arial" w:hAnsi="Arial" w:cs="Arial"/>
          <w:sz w:val="20"/>
          <w:szCs w:val="20"/>
        </w:rPr>
        <w:t xml:space="preserve">nowledge of </w:t>
      </w:r>
      <w:r w:rsidRPr="003C3690">
        <w:rPr>
          <w:rFonts w:ascii="Arial" w:hAnsi="Arial" w:cs="Arial"/>
          <w:sz w:val="20"/>
          <w:szCs w:val="20"/>
        </w:rPr>
        <w:t>object oriented analysis and design</w:t>
      </w:r>
    </w:p>
    <w:p w14:paraId="46C97C7C" w14:textId="77777777" w:rsidR="00A2486D" w:rsidRPr="003C3690"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Experience with Microsoft Dynamics CRM 3.0 application development</w:t>
      </w:r>
    </w:p>
    <w:p w14:paraId="3AB9775D" w14:textId="77777777" w:rsidR="00A2486D"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Experience with Microsoft Dynamics CRM 4.0 application development</w:t>
      </w:r>
    </w:p>
    <w:p w14:paraId="78250E36" w14:textId="77777777" w:rsidR="00A2486D" w:rsidRDefault="00A2486D" w:rsidP="00A2486D">
      <w:pPr>
        <w:pStyle w:val="ListParagraph"/>
        <w:numPr>
          <w:ilvl w:val="0"/>
          <w:numId w:val="5"/>
        </w:numPr>
        <w:rPr>
          <w:rFonts w:ascii="Arial" w:hAnsi="Arial" w:cs="Arial"/>
          <w:sz w:val="20"/>
          <w:szCs w:val="20"/>
        </w:rPr>
      </w:pPr>
      <w:r>
        <w:rPr>
          <w:rFonts w:ascii="Arial" w:hAnsi="Arial" w:cs="Arial"/>
          <w:sz w:val="20"/>
          <w:szCs w:val="20"/>
        </w:rPr>
        <w:t>Experience with Microsoft Dynamics CRM 4.0 Online application development</w:t>
      </w:r>
    </w:p>
    <w:p w14:paraId="409F2F3E" w14:textId="77777777" w:rsidR="00AD3D37" w:rsidRDefault="00AD3D37" w:rsidP="00A2486D">
      <w:pPr>
        <w:pStyle w:val="ListParagraph"/>
        <w:numPr>
          <w:ilvl w:val="0"/>
          <w:numId w:val="5"/>
        </w:numPr>
        <w:rPr>
          <w:rFonts w:ascii="Arial" w:hAnsi="Arial" w:cs="Arial"/>
          <w:sz w:val="20"/>
          <w:szCs w:val="20"/>
        </w:rPr>
      </w:pPr>
      <w:r>
        <w:rPr>
          <w:rFonts w:ascii="Arial" w:hAnsi="Arial" w:cs="Arial"/>
          <w:sz w:val="20"/>
          <w:szCs w:val="20"/>
        </w:rPr>
        <w:t>Experience with Microsoft Dynamics CRM 2011</w:t>
      </w:r>
    </w:p>
    <w:p w14:paraId="35E440A8" w14:textId="77777777" w:rsidR="00AD3D37" w:rsidRDefault="00AD3D37" w:rsidP="00A2486D">
      <w:pPr>
        <w:pStyle w:val="ListParagraph"/>
        <w:numPr>
          <w:ilvl w:val="0"/>
          <w:numId w:val="5"/>
        </w:numPr>
        <w:rPr>
          <w:rFonts w:ascii="Arial" w:hAnsi="Arial" w:cs="Arial"/>
          <w:sz w:val="20"/>
          <w:szCs w:val="20"/>
        </w:rPr>
      </w:pPr>
      <w:r>
        <w:rPr>
          <w:rFonts w:ascii="Arial" w:hAnsi="Arial" w:cs="Arial"/>
          <w:sz w:val="20"/>
          <w:szCs w:val="20"/>
        </w:rPr>
        <w:t>Experience with Microsoft Dynamics CRM 2013</w:t>
      </w:r>
    </w:p>
    <w:p w14:paraId="10912C6C" w14:textId="77777777" w:rsidR="00AD3D37" w:rsidRPr="00516588" w:rsidRDefault="00AD3D37" w:rsidP="00A2486D">
      <w:pPr>
        <w:pStyle w:val="ListParagraph"/>
        <w:numPr>
          <w:ilvl w:val="0"/>
          <w:numId w:val="5"/>
        </w:numPr>
        <w:rPr>
          <w:rFonts w:ascii="Arial" w:hAnsi="Arial" w:cs="Arial"/>
          <w:sz w:val="20"/>
          <w:szCs w:val="20"/>
        </w:rPr>
      </w:pPr>
      <w:r>
        <w:rPr>
          <w:rFonts w:ascii="Arial" w:hAnsi="Arial" w:cs="Arial"/>
          <w:sz w:val="20"/>
          <w:szCs w:val="20"/>
        </w:rPr>
        <w:t>Extensive experience with Microsoft Dynamics CRM API</w:t>
      </w:r>
    </w:p>
    <w:p w14:paraId="2C61F856" w14:textId="77777777" w:rsidR="00A2486D" w:rsidRPr="003C3690"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Extensive experience with Pivotal CRM (All Versions)</w:t>
      </w:r>
    </w:p>
    <w:p w14:paraId="4580D18F" w14:textId="77777777" w:rsidR="00A2486D" w:rsidRPr="003C3690"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Familiar with Windows development including COM</w:t>
      </w:r>
    </w:p>
    <w:p w14:paraId="79F43E60" w14:textId="77777777" w:rsidR="00A2486D" w:rsidRPr="003C3690"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 xml:space="preserve">Knowledge of </w:t>
      </w:r>
      <w:smartTag w:uri="urn:schemas-microsoft-com:office:smarttags" w:element="City">
        <w:smartTag w:uri="urn:schemas-microsoft-com:office:smarttags" w:element="place">
          <w:r w:rsidRPr="003C3690">
            <w:rPr>
              <w:rFonts w:ascii="Arial" w:hAnsi="Arial" w:cs="Arial"/>
              <w:sz w:val="20"/>
              <w:szCs w:val="20"/>
            </w:rPr>
            <w:t>Crystal</w:t>
          </w:r>
        </w:smartTag>
      </w:smartTag>
      <w:r w:rsidRPr="003C3690">
        <w:rPr>
          <w:rFonts w:ascii="Arial" w:hAnsi="Arial" w:cs="Arial"/>
          <w:sz w:val="20"/>
          <w:szCs w:val="20"/>
        </w:rPr>
        <w:t xml:space="preserve"> Reports</w:t>
      </w:r>
    </w:p>
    <w:p w14:paraId="2A09EA81" w14:textId="77777777" w:rsidR="00A2486D" w:rsidRPr="003C3690"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Experience with internet facing web applications</w:t>
      </w:r>
    </w:p>
    <w:p w14:paraId="597613A1" w14:textId="77777777" w:rsidR="00A2486D" w:rsidRPr="003C3690"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 xml:space="preserve">Experience with HTML, CSS and </w:t>
      </w:r>
      <w:proofErr w:type="spellStart"/>
      <w:r w:rsidRPr="003C3690">
        <w:rPr>
          <w:rFonts w:ascii="Arial" w:hAnsi="Arial" w:cs="Arial"/>
          <w:sz w:val="20"/>
          <w:szCs w:val="20"/>
        </w:rPr>
        <w:t>Javascript</w:t>
      </w:r>
      <w:proofErr w:type="spellEnd"/>
      <w:r w:rsidRPr="003C3690">
        <w:rPr>
          <w:rFonts w:ascii="Arial" w:hAnsi="Arial" w:cs="Arial"/>
          <w:sz w:val="20"/>
          <w:szCs w:val="20"/>
        </w:rPr>
        <w:t xml:space="preserve"> </w:t>
      </w:r>
    </w:p>
    <w:p w14:paraId="21DBED3E" w14:textId="77777777" w:rsidR="00A2486D" w:rsidRPr="003C3690"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Experience with XML and XSLT</w:t>
      </w:r>
    </w:p>
    <w:p w14:paraId="0D2930A1" w14:textId="77777777" w:rsidR="00A2486D" w:rsidRPr="003C3690" w:rsidRDefault="00A2486D" w:rsidP="00A2486D">
      <w:pPr>
        <w:pStyle w:val="ListParagraph"/>
        <w:numPr>
          <w:ilvl w:val="0"/>
          <w:numId w:val="5"/>
        </w:numPr>
        <w:rPr>
          <w:rFonts w:ascii="Arial" w:hAnsi="Arial" w:cs="Arial"/>
          <w:sz w:val="20"/>
          <w:szCs w:val="20"/>
        </w:rPr>
      </w:pPr>
      <w:r w:rsidRPr="003C3690">
        <w:rPr>
          <w:rFonts w:ascii="Arial" w:hAnsi="Arial" w:cs="Arial"/>
          <w:sz w:val="20"/>
          <w:szCs w:val="20"/>
        </w:rPr>
        <w:t>Experience with Visual Basic 6.0</w:t>
      </w:r>
    </w:p>
    <w:p w14:paraId="003B4072" w14:textId="77777777" w:rsidR="00A2486D" w:rsidRDefault="00AD3D37" w:rsidP="00A2486D">
      <w:pPr>
        <w:pStyle w:val="ListParagraph"/>
        <w:numPr>
          <w:ilvl w:val="0"/>
          <w:numId w:val="5"/>
        </w:numPr>
        <w:rPr>
          <w:rFonts w:ascii="Arial" w:hAnsi="Arial" w:cs="Arial"/>
          <w:sz w:val="20"/>
          <w:szCs w:val="20"/>
        </w:rPr>
      </w:pPr>
      <w:r>
        <w:rPr>
          <w:rFonts w:ascii="Arial" w:hAnsi="Arial" w:cs="Arial"/>
          <w:sz w:val="20"/>
          <w:szCs w:val="20"/>
        </w:rPr>
        <w:t>15</w:t>
      </w:r>
      <w:r w:rsidR="00A2486D" w:rsidRPr="00D26969">
        <w:rPr>
          <w:rFonts w:ascii="Arial" w:hAnsi="Arial" w:cs="Arial"/>
          <w:sz w:val="20"/>
          <w:szCs w:val="20"/>
        </w:rPr>
        <w:t xml:space="preserve"> Years of CRM experience in multiple CRM systems</w:t>
      </w:r>
    </w:p>
    <w:p w14:paraId="7C24127A" w14:textId="77777777" w:rsidR="00A2486D" w:rsidRDefault="00A2486D" w:rsidP="00A2486D">
      <w:pPr>
        <w:pStyle w:val="ListParagraph"/>
        <w:numPr>
          <w:ilvl w:val="0"/>
          <w:numId w:val="5"/>
        </w:numPr>
        <w:rPr>
          <w:rFonts w:ascii="Arial" w:hAnsi="Arial" w:cs="Arial"/>
          <w:sz w:val="20"/>
          <w:szCs w:val="20"/>
        </w:rPr>
      </w:pPr>
      <w:r>
        <w:rPr>
          <w:rFonts w:ascii="Arial" w:hAnsi="Arial" w:cs="Arial"/>
          <w:sz w:val="20"/>
          <w:szCs w:val="20"/>
        </w:rPr>
        <w:t xml:space="preserve">Microsoft Dynamics CRM 4.0 Microsoft Certified IT </w:t>
      </w:r>
      <w:r w:rsidR="00D8122B">
        <w:rPr>
          <w:rFonts w:ascii="Arial" w:hAnsi="Arial" w:cs="Arial"/>
          <w:sz w:val="20"/>
          <w:szCs w:val="20"/>
        </w:rPr>
        <w:t>Professional</w:t>
      </w:r>
    </w:p>
    <w:p w14:paraId="0EE5D3F3" w14:textId="77777777" w:rsidR="00C22733" w:rsidRDefault="00C22733" w:rsidP="00A2486D">
      <w:pPr>
        <w:pStyle w:val="ListParagraph"/>
        <w:numPr>
          <w:ilvl w:val="0"/>
          <w:numId w:val="5"/>
        </w:numPr>
        <w:rPr>
          <w:rFonts w:ascii="Arial" w:hAnsi="Arial" w:cs="Arial"/>
          <w:sz w:val="20"/>
          <w:szCs w:val="20"/>
        </w:rPr>
      </w:pPr>
      <w:r>
        <w:rPr>
          <w:rFonts w:ascii="Arial" w:hAnsi="Arial" w:cs="Arial"/>
          <w:sz w:val="20"/>
          <w:szCs w:val="20"/>
        </w:rPr>
        <w:lastRenderedPageBreak/>
        <w:t>Experience using Scribe for data migrations and integration.</w:t>
      </w:r>
    </w:p>
    <w:p w14:paraId="2200DC48" w14:textId="77777777" w:rsidR="00A2486D" w:rsidRDefault="00A2486D" w:rsidP="00A2486D">
      <w:pPr>
        <w:pStyle w:val="ListParagraph"/>
        <w:rPr>
          <w:rFonts w:ascii="Arial" w:hAnsi="Arial" w:cs="Arial"/>
          <w:sz w:val="20"/>
          <w:szCs w:val="20"/>
        </w:rPr>
      </w:pPr>
    </w:p>
    <w:p w14:paraId="160F892E" w14:textId="77777777" w:rsidR="00A2486D" w:rsidRPr="00A2486D" w:rsidRDefault="00A2486D" w:rsidP="00A2486D">
      <w:pPr>
        <w:ind w:left="720"/>
        <w:rPr>
          <w:rFonts w:cs="Arial"/>
        </w:rPr>
        <w:sectPr w:rsidR="00A2486D" w:rsidRPr="00A2486D" w:rsidSect="00A2486D">
          <w:type w:val="continuous"/>
          <w:pgSz w:w="12240" w:h="15840" w:code="1"/>
          <w:pgMar w:top="1440" w:right="1440" w:bottom="1152" w:left="1440" w:header="432" w:footer="288" w:gutter="0"/>
          <w:cols w:space="720"/>
          <w:docGrid w:linePitch="360"/>
        </w:sectPr>
      </w:pPr>
    </w:p>
    <w:p w14:paraId="6D0E6713" w14:textId="77777777" w:rsidR="00AE7196" w:rsidRDefault="00AE7196" w:rsidP="00C4514B">
      <w:pPr>
        <w:tabs>
          <w:tab w:val="left" w:pos="2880"/>
        </w:tabs>
        <w:ind w:left="2880" w:hanging="2880"/>
        <w:rPr>
          <w:b/>
        </w:rPr>
      </w:pPr>
    </w:p>
    <w:p w14:paraId="5C953B09" w14:textId="77777777" w:rsidR="00C22733" w:rsidRDefault="00C22733">
      <w:pPr>
        <w:spacing w:line="240" w:lineRule="auto"/>
        <w:rPr>
          <w:b/>
        </w:rPr>
      </w:pPr>
      <w:r>
        <w:rPr>
          <w:b/>
        </w:rPr>
        <w:br w:type="page"/>
      </w:r>
    </w:p>
    <w:p w14:paraId="6406C147" w14:textId="77777777" w:rsidR="008F1ED3" w:rsidRDefault="008F1ED3" w:rsidP="00C4514B">
      <w:pPr>
        <w:tabs>
          <w:tab w:val="left" w:pos="2880"/>
        </w:tabs>
        <w:ind w:left="2880" w:hanging="2880"/>
        <w:rPr>
          <w:b/>
        </w:rPr>
      </w:pPr>
    </w:p>
    <w:p w14:paraId="7231A80B" w14:textId="77777777" w:rsidR="00AE7196" w:rsidRDefault="00AE7196" w:rsidP="00A74FFC">
      <w:pPr>
        <w:pBdr>
          <w:top w:val="single" w:sz="4" w:space="1" w:color="auto"/>
        </w:pBdr>
        <w:tabs>
          <w:tab w:val="left" w:pos="2880"/>
        </w:tabs>
        <w:ind w:left="2880" w:hanging="2880"/>
        <w:rPr>
          <w:b/>
        </w:rPr>
      </w:pPr>
      <w:r>
        <w:rPr>
          <w:b/>
        </w:rPr>
        <w:t>Work History</w:t>
      </w:r>
      <w:r w:rsidR="00A74FFC">
        <w:rPr>
          <w:b/>
        </w:rPr>
        <w:t>:</w:t>
      </w:r>
    </w:p>
    <w:p w14:paraId="7608935F" w14:textId="77777777" w:rsidR="00A74FFC" w:rsidRDefault="00A74FFC" w:rsidP="00A74FFC"/>
    <w:p w14:paraId="420A9A93" w14:textId="77777777" w:rsidR="00CE1E6D" w:rsidRDefault="00CE1E6D" w:rsidP="00CE1E6D">
      <w:pPr>
        <w:tabs>
          <w:tab w:val="right" w:leader="dot" w:pos="8640"/>
        </w:tabs>
        <w:ind w:left="1170" w:hanging="1170"/>
      </w:pPr>
      <w:r>
        <w:rPr>
          <w:b/>
        </w:rPr>
        <w:t>CRM Consultant, Autism Community Training, Vancouver, BC</w:t>
      </w:r>
      <w:r>
        <w:rPr>
          <w:b/>
        </w:rPr>
        <w:tab/>
        <w:t xml:space="preserve"> Jun 2014 – Present</w:t>
      </w:r>
    </w:p>
    <w:p w14:paraId="2BD8C502" w14:textId="77777777" w:rsidR="00CE1E6D" w:rsidRDefault="00CE1E6D" w:rsidP="00CE1E6D">
      <w:pPr>
        <w:rPr>
          <w:rFonts w:cs="Arial"/>
          <w:sz w:val="16"/>
          <w:szCs w:val="16"/>
        </w:rPr>
      </w:pPr>
    </w:p>
    <w:p w14:paraId="360A9BC5" w14:textId="77777777" w:rsidR="00CE1E6D" w:rsidRPr="00B41AE9" w:rsidRDefault="00CE1E6D" w:rsidP="00CE1E6D">
      <w:pPr>
        <w:rPr>
          <w:rFonts w:cs="Arial"/>
        </w:rPr>
      </w:pPr>
      <w:r>
        <w:rPr>
          <w:rFonts w:cs="Arial"/>
        </w:rPr>
        <w:t>From requirements to Solution Design and Development. The complete end to end Software Lifecycle</w:t>
      </w:r>
    </w:p>
    <w:p w14:paraId="50069754" w14:textId="77777777" w:rsidR="00CE1E6D" w:rsidRPr="001931D9" w:rsidRDefault="00CE1E6D" w:rsidP="00CE1E6D"/>
    <w:p w14:paraId="27E8454A" w14:textId="77777777" w:rsidR="00CE1E6D" w:rsidRPr="001931D9" w:rsidRDefault="00CE1E6D" w:rsidP="00CE1E6D">
      <w:pPr>
        <w:pStyle w:val="ListParagraph"/>
        <w:numPr>
          <w:ilvl w:val="0"/>
          <w:numId w:val="8"/>
        </w:numPr>
        <w:rPr>
          <w:rFonts w:cs="Arial"/>
        </w:rPr>
      </w:pPr>
      <w:r>
        <w:rPr>
          <w:rFonts w:cs="Arial"/>
        </w:rPr>
        <w:t>Solution Architecture</w:t>
      </w:r>
    </w:p>
    <w:p w14:paraId="14B6DE35" w14:textId="77777777" w:rsidR="00CE1E6D" w:rsidRPr="00840729" w:rsidRDefault="00CE1E6D" w:rsidP="00CE1E6D">
      <w:pPr>
        <w:pStyle w:val="ListParagraph"/>
        <w:numPr>
          <w:ilvl w:val="0"/>
          <w:numId w:val="8"/>
        </w:numPr>
        <w:rPr>
          <w:rFonts w:cs="Arial"/>
        </w:rPr>
      </w:pPr>
      <w:r>
        <w:rPr>
          <w:rFonts w:ascii="Arial" w:hAnsi="Arial" w:cs="Arial"/>
          <w:sz w:val="20"/>
          <w:szCs w:val="20"/>
        </w:rPr>
        <w:t>Development</w:t>
      </w:r>
    </w:p>
    <w:p w14:paraId="4677652E" w14:textId="77777777" w:rsidR="00CE1E6D" w:rsidRPr="00CC3EFD" w:rsidRDefault="00CE1E6D" w:rsidP="00CE1E6D">
      <w:pPr>
        <w:pStyle w:val="ListParagraph"/>
        <w:numPr>
          <w:ilvl w:val="0"/>
          <w:numId w:val="8"/>
        </w:numPr>
        <w:rPr>
          <w:rFonts w:cs="Arial"/>
        </w:rPr>
      </w:pPr>
      <w:r>
        <w:t>Data Migration</w:t>
      </w:r>
    </w:p>
    <w:p w14:paraId="6D716BF3" w14:textId="77777777" w:rsidR="00CE1E6D" w:rsidRPr="001931D9" w:rsidRDefault="00CE1E6D" w:rsidP="00CE1E6D">
      <w:pPr>
        <w:pStyle w:val="ListParagraph"/>
        <w:rPr>
          <w:rFonts w:cs="Arial"/>
        </w:rPr>
      </w:pPr>
    </w:p>
    <w:p w14:paraId="33474C1A" w14:textId="77777777" w:rsidR="00CE1E6D" w:rsidRDefault="00CE1E6D" w:rsidP="00CE1E6D">
      <w:pPr>
        <w:tabs>
          <w:tab w:val="left" w:pos="2880"/>
        </w:tabs>
        <w:ind w:left="2880" w:hanging="2880"/>
        <w:rPr>
          <w:b/>
          <w:i/>
        </w:rPr>
      </w:pPr>
      <w:r w:rsidRPr="00A74FFC">
        <w:rPr>
          <w:b/>
          <w:i/>
        </w:rPr>
        <w:t>Technologies</w:t>
      </w:r>
      <w:r>
        <w:rPr>
          <w:b/>
          <w:i/>
        </w:rPr>
        <w:t>: (Optional)</w:t>
      </w:r>
    </w:p>
    <w:p w14:paraId="513F60FA" w14:textId="77777777" w:rsidR="00CE1E6D" w:rsidRDefault="00CE1E6D" w:rsidP="00CC3EFD">
      <w:pPr>
        <w:tabs>
          <w:tab w:val="right" w:leader="dot" w:pos="8640"/>
        </w:tabs>
        <w:ind w:left="1170" w:hanging="1170"/>
        <w:rPr>
          <w:b/>
        </w:rPr>
      </w:pPr>
    </w:p>
    <w:p w14:paraId="0778475E" w14:textId="77777777" w:rsidR="00CE1E6D" w:rsidRDefault="00CE1E6D" w:rsidP="00CC3EFD">
      <w:pPr>
        <w:tabs>
          <w:tab w:val="right" w:leader="dot" w:pos="8640"/>
        </w:tabs>
        <w:ind w:left="1170" w:hanging="1170"/>
        <w:rPr>
          <w:b/>
        </w:rPr>
      </w:pPr>
    </w:p>
    <w:p w14:paraId="2C568DE2" w14:textId="77777777" w:rsidR="00CC3EFD" w:rsidRDefault="00CC3EFD" w:rsidP="00CC3EFD">
      <w:pPr>
        <w:tabs>
          <w:tab w:val="right" w:leader="dot" w:pos="8640"/>
        </w:tabs>
        <w:ind w:left="1170" w:hanging="1170"/>
      </w:pPr>
      <w:r>
        <w:rPr>
          <w:b/>
        </w:rPr>
        <w:t xml:space="preserve">CRM Consultant, </w:t>
      </w:r>
      <w:proofErr w:type="spellStart"/>
      <w:r>
        <w:rPr>
          <w:b/>
        </w:rPr>
        <w:t>Texcan</w:t>
      </w:r>
      <w:proofErr w:type="spellEnd"/>
      <w:r>
        <w:rPr>
          <w:b/>
        </w:rPr>
        <w:t>, Vancouver, BC</w:t>
      </w:r>
      <w:r>
        <w:rPr>
          <w:b/>
        </w:rPr>
        <w:tab/>
        <w:t xml:space="preserve"> 16th Apr 2014 – 7</w:t>
      </w:r>
      <w:r w:rsidRPr="00B41AE9">
        <w:rPr>
          <w:b/>
          <w:vertAlign w:val="superscript"/>
        </w:rPr>
        <w:t>th</w:t>
      </w:r>
      <w:r>
        <w:rPr>
          <w:b/>
        </w:rPr>
        <w:t xml:space="preserve"> May 2014</w:t>
      </w:r>
    </w:p>
    <w:p w14:paraId="0F8DDB70" w14:textId="77777777" w:rsidR="00CC3EFD" w:rsidRDefault="00CC3EFD" w:rsidP="00CC3EFD">
      <w:pPr>
        <w:rPr>
          <w:rFonts w:cs="Arial"/>
          <w:sz w:val="16"/>
          <w:szCs w:val="16"/>
        </w:rPr>
      </w:pPr>
    </w:p>
    <w:p w14:paraId="50282457" w14:textId="77777777" w:rsidR="00CC3EFD" w:rsidRPr="00B41AE9" w:rsidRDefault="00CC3EFD" w:rsidP="00CC3EFD">
      <w:pPr>
        <w:rPr>
          <w:rFonts w:cs="Arial"/>
        </w:rPr>
      </w:pPr>
      <w:r>
        <w:rPr>
          <w:rFonts w:cs="Arial"/>
        </w:rPr>
        <w:t xml:space="preserve">Upgrading the CRM 2011 system that was originally built by </w:t>
      </w:r>
      <w:proofErr w:type="spellStart"/>
      <w:r>
        <w:rPr>
          <w:rFonts w:cs="Arial"/>
        </w:rPr>
        <w:t>Knowledgetech</w:t>
      </w:r>
      <w:proofErr w:type="spellEnd"/>
      <w:r>
        <w:rPr>
          <w:rFonts w:cs="Arial"/>
        </w:rPr>
        <w:t xml:space="preserve"> to CRM 2013. Largely this involves form design changes.</w:t>
      </w:r>
    </w:p>
    <w:p w14:paraId="2F06F07A" w14:textId="77777777" w:rsidR="00CC3EFD" w:rsidRPr="001931D9" w:rsidRDefault="00CC3EFD" w:rsidP="00CC3EFD"/>
    <w:p w14:paraId="38444E1D" w14:textId="77777777" w:rsidR="00CC3EFD" w:rsidRPr="001931D9" w:rsidRDefault="00CC3EFD" w:rsidP="00CC3EFD">
      <w:pPr>
        <w:pStyle w:val="ListParagraph"/>
        <w:numPr>
          <w:ilvl w:val="0"/>
          <w:numId w:val="8"/>
        </w:numPr>
        <w:rPr>
          <w:rFonts w:cs="Arial"/>
        </w:rPr>
      </w:pPr>
      <w:r>
        <w:rPr>
          <w:rFonts w:cs="Arial"/>
        </w:rPr>
        <w:t>Migrating CRM 2011 to CRM 2013</w:t>
      </w:r>
      <w:r w:rsidRPr="001931D9">
        <w:rPr>
          <w:rFonts w:cs="Arial"/>
        </w:rPr>
        <w:t>.</w:t>
      </w:r>
    </w:p>
    <w:p w14:paraId="2F75878D" w14:textId="77777777" w:rsidR="00CC3EFD" w:rsidRPr="00840729" w:rsidRDefault="00CC3EFD" w:rsidP="00CC3EFD">
      <w:pPr>
        <w:pStyle w:val="ListParagraph"/>
        <w:numPr>
          <w:ilvl w:val="0"/>
          <w:numId w:val="8"/>
        </w:numPr>
        <w:rPr>
          <w:rFonts w:cs="Arial"/>
        </w:rPr>
      </w:pPr>
      <w:r w:rsidRPr="001931D9">
        <w:rPr>
          <w:rFonts w:ascii="Arial" w:hAnsi="Arial" w:cs="Arial"/>
          <w:sz w:val="20"/>
          <w:szCs w:val="20"/>
        </w:rPr>
        <w:t>Working closely with Business to ensure development success</w:t>
      </w:r>
    </w:p>
    <w:p w14:paraId="4ADDFDF8" w14:textId="77777777" w:rsidR="00CC3EFD" w:rsidRPr="00CC3EFD" w:rsidRDefault="00CC3EFD" w:rsidP="00CC3EFD">
      <w:pPr>
        <w:pStyle w:val="ListParagraph"/>
        <w:numPr>
          <w:ilvl w:val="0"/>
          <w:numId w:val="8"/>
        </w:numPr>
        <w:rPr>
          <w:rFonts w:cs="Arial"/>
        </w:rPr>
      </w:pPr>
      <w:r>
        <w:t>Provided technical support to other members of IT team</w:t>
      </w:r>
    </w:p>
    <w:p w14:paraId="4164F374" w14:textId="77777777" w:rsidR="00CC3EFD" w:rsidRPr="00B41AE9" w:rsidRDefault="00E91BA1" w:rsidP="00CC3EFD">
      <w:pPr>
        <w:pStyle w:val="ListParagraph"/>
        <w:numPr>
          <w:ilvl w:val="0"/>
          <w:numId w:val="8"/>
        </w:numPr>
        <w:rPr>
          <w:rFonts w:cs="Arial"/>
        </w:rPr>
      </w:pPr>
      <w:r>
        <w:t>Import Organization type Upgrade</w:t>
      </w:r>
    </w:p>
    <w:p w14:paraId="58DC733E" w14:textId="77777777" w:rsidR="00CC3EFD" w:rsidRPr="001931D9" w:rsidRDefault="00CC3EFD" w:rsidP="00CC3EFD">
      <w:pPr>
        <w:pStyle w:val="ListParagraph"/>
        <w:rPr>
          <w:rFonts w:cs="Arial"/>
        </w:rPr>
      </w:pPr>
    </w:p>
    <w:p w14:paraId="1C3E0404" w14:textId="77777777" w:rsidR="00CC3EFD" w:rsidRDefault="00CC3EFD" w:rsidP="00CC3EFD">
      <w:pPr>
        <w:tabs>
          <w:tab w:val="left" w:pos="2880"/>
        </w:tabs>
        <w:ind w:left="2880" w:hanging="2880"/>
        <w:rPr>
          <w:b/>
          <w:i/>
        </w:rPr>
      </w:pPr>
      <w:r w:rsidRPr="00A74FFC">
        <w:rPr>
          <w:b/>
          <w:i/>
        </w:rPr>
        <w:t>Technologies</w:t>
      </w:r>
      <w:r>
        <w:rPr>
          <w:b/>
          <w:i/>
        </w:rPr>
        <w:t>: (Optional)</w:t>
      </w:r>
    </w:p>
    <w:p w14:paraId="122CD5E9" w14:textId="77777777" w:rsidR="00CC3EFD" w:rsidRDefault="00CC3EFD" w:rsidP="00AD3D37">
      <w:pPr>
        <w:tabs>
          <w:tab w:val="right" w:leader="dot" w:pos="8640"/>
        </w:tabs>
        <w:ind w:left="1170" w:hanging="1170"/>
        <w:rPr>
          <w:b/>
        </w:rPr>
      </w:pPr>
    </w:p>
    <w:p w14:paraId="5D1717EC" w14:textId="77777777" w:rsidR="00CC3EFD" w:rsidRDefault="00CC3EFD" w:rsidP="00AD3D37">
      <w:pPr>
        <w:tabs>
          <w:tab w:val="right" w:leader="dot" w:pos="8640"/>
        </w:tabs>
        <w:ind w:left="1170" w:hanging="1170"/>
        <w:rPr>
          <w:b/>
        </w:rPr>
      </w:pPr>
    </w:p>
    <w:p w14:paraId="59FD8F20" w14:textId="77777777" w:rsidR="00AD3D37" w:rsidRDefault="00AD3D37" w:rsidP="00AD3D37">
      <w:pPr>
        <w:tabs>
          <w:tab w:val="right" w:leader="dot" w:pos="8640"/>
        </w:tabs>
        <w:ind w:left="1170" w:hanging="1170"/>
      </w:pPr>
      <w:r>
        <w:rPr>
          <w:b/>
        </w:rPr>
        <w:t xml:space="preserve">CRM Consultant, First West Credit Union, </w:t>
      </w:r>
      <w:r w:rsidR="00CC3EFD">
        <w:rPr>
          <w:b/>
        </w:rPr>
        <w:t>Langley/Delta</w:t>
      </w:r>
      <w:r>
        <w:rPr>
          <w:b/>
        </w:rPr>
        <w:t>, BC</w:t>
      </w:r>
      <w:r>
        <w:rPr>
          <w:b/>
        </w:rPr>
        <w:tab/>
        <w:t>1 Mar 2013 – May 2014</w:t>
      </w:r>
    </w:p>
    <w:p w14:paraId="6F68A905" w14:textId="77777777" w:rsidR="00AD3D37" w:rsidRDefault="00AD3D37" w:rsidP="00AD3D37">
      <w:pPr>
        <w:rPr>
          <w:rFonts w:cs="Arial"/>
          <w:sz w:val="16"/>
          <w:szCs w:val="16"/>
        </w:rPr>
      </w:pPr>
    </w:p>
    <w:p w14:paraId="1D292253" w14:textId="77777777" w:rsidR="00AD3D37" w:rsidRDefault="00AD3D37" w:rsidP="00AD3D37">
      <w:pPr>
        <w:rPr>
          <w:rFonts w:cs="Arial"/>
        </w:rPr>
      </w:pPr>
      <w:r>
        <w:rPr>
          <w:rFonts w:cs="Arial"/>
        </w:rPr>
        <w:t xml:space="preserve">Worked with the First West Credit Union team to upgrade the existing CRM 3.0 system to CRM 2011. The existing CRM 3.0 system functionality required extensive remodeling to bring this in line with First West business processes and also to bring the system </w:t>
      </w:r>
      <w:proofErr w:type="spellStart"/>
      <w:r>
        <w:rPr>
          <w:rFonts w:cs="Arial"/>
        </w:rPr>
        <w:t>inline</w:t>
      </w:r>
      <w:proofErr w:type="spellEnd"/>
      <w:r>
        <w:rPr>
          <w:rFonts w:cs="Arial"/>
        </w:rPr>
        <w:t xml:space="preserve"> with common CRM practices. Partly the evolution of the CRM 3.0 system came about as a result of building the system around one specific business area.</w:t>
      </w:r>
    </w:p>
    <w:p w14:paraId="4E168738" w14:textId="77777777" w:rsidR="00AD3D37" w:rsidRDefault="00AD3D37" w:rsidP="00AD3D37">
      <w:pPr>
        <w:rPr>
          <w:rFonts w:cs="Arial"/>
        </w:rPr>
      </w:pPr>
    </w:p>
    <w:p w14:paraId="514E4A9B" w14:textId="77777777" w:rsidR="00AD3D37" w:rsidRDefault="00AD3D37" w:rsidP="00AD3D37">
      <w:pPr>
        <w:rPr>
          <w:rFonts w:cs="Arial"/>
        </w:rPr>
      </w:pPr>
      <w:r>
        <w:rPr>
          <w:rFonts w:cs="Arial"/>
        </w:rPr>
        <w:t xml:space="preserve">The resulting system not only works for all the existing business </w:t>
      </w:r>
      <w:proofErr w:type="spellStart"/>
      <w:r>
        <w:rPr>
          <w:rFonts w:cs="Arial"/>
        </w:rPr>
        <w:t>area’s</w:t>
      </w:r>
      <w:proofErr w:type="spellEnd"/>
      <w:r>
        <w:rPr>
          <w:rFonts w:cs="Arial"/>
        </w:rPr>
        <w:t xml:space="preserve"> of First West but will also handle future growth</w:t>
      </w:r>
      <w:r w:rsidR="009662BA">
        <w:rPr>
          <w:rFonts w:cs="Arial"/>
        </w:rPr>
        <w:t xml:space="preserve">. </w:t>
      </w:r>
    </w:p>
    <w:p w14:paraId="4390FF4A" w14:textId="77777777" w:rsidR="009662BA" w:rsidRDefault="009662BA" w:rsidP="00AD3D37">
      <w:pPr>
        <w:rPr>
          <w:rFonts w:cs="Arial"/>
        </w:rPr>
      </w:pPr>
    </w:p>
    <w:p w14:paraId="2C9E91B3" w14:textId="77777777" w:rsidR="009662BA" w:rsidRPr="00B41AE9" w:rsidRDefault="009662BA" w:rsidP="00AD3D37">
      <w:pPr>
        <w:rPr>
          <w:rFonts w:cs="Arial"/>
        </w:rPr>
      </w:pPr>
      <w:r>
        <w:rPr>
          <w:rFonts w:cs="Arial"/>
        </w:rPr>
        <w:t>The system was received extremely well by the users during training and was put live on time and on budget. The system continues to be a success within First West.</w:t>
      </w:r>
    </w:p>
    <w:p w14:paraId="5A48555F" w14:textId="77777777" w:rsidR="00AD3D37" w:rsidRPr="001931D9" w:rsidRDefault="00AD3D37" w:rsidP="00AD3D37"/>
    <w:p w14:paraId="23FFF315" w14:textId="77777777" w:rsidR="009662BA" w:rsidRDefault="009662BA" w:rsidP="00AD3D37">
      <w:pPr>
        <w:pStyle w:val="ListParagraph"/>
        <w:numPr>
          <w:ilvl w:val="0"/>
          <w:numId w:val="8"/>
        </w:numPr>
        <w:rPr>
          <w:rFonts w:cs="Arial"/>
        </w:rPr>
      </w:pPr>
      <w:r>
        <w:rPr>
          <w:rFonts w:cs="Arial"/>
        </w:rPr>
        <w:t xml:space="preserve">Requirements gathering </w:t>
      </w:r>
    </w:p>
    <w:p w14:paraId="2D1D30BD" w14:textId="77777777" w:rsidR="009662BA" w:rsidRDefault="009662BA" w:rsidP="00AD3D37">
      <w:pPr>
        <w:pStyle w:val="ListParagraph"/>
        <w:numPr>
          <w:ilvl w:val="0"/>
          <w:numId w:val="8"/>
        </w:numPr>
        <w:rPr>
          <w:rFonts w:cs="Arial"/>
        </w:rPr>
      </w:pPr>
      <w:r>
        <w:rPr>
          <w:rFonts w:cs="Arial"/>
        </w:rPr>
        <w:t>Solution Design as part of a two man team</w:t>
      </w:r>
    </w:p>
    <w:p w14:paraId="53E3A0C5" w14:textId="77777777" w:rsidR="00AD3D37" w:rsidRPr="001931D9" w:rsidRDefault="00AD3D37" w:rsidP="00AD3D37">
      <w:pPr>
        <w:pStyle w:val="ListParagraph"/>
        <w:numPr>
          <w:ilvl w:val="0"/>
          <w:numId w:val="8"/>
        </w:numPr>
        <w:rPr>
          <w:rFonts w:cs="Arial"/>
        </w:rPr>
      </w:pPr>
      <w:r w:rsidRPr="001931D9">
        <w:rPr>
          <w:rFonts w:cs="Arial"/>
        </w:rPr>
        <w:t>Dev</w:t>
      </w:r>
      <w:r>
        <w:rPr>
          <w:rFonts w:cs="Arial"/>
        </w:rPr>
        <w:t>eloping of Microsoft CRM 2011</w:t>
      </w:r>
      <w:r w:rsidRPr="001931D9">
        <w:rPr>
          <w:rFonts w:cs="Arial"/>
        </w:rPr>
        <w:t xml:space="preserve"> s</w:t>
      </w:r>
      <w:r>
        <w:rPr>
          <w:rFonts w:cs="Arial"/>
        </w:rPr>
        <w:t xml:space="preserve">ystem in line with business </w:t>
      </w:r>
      <w:r w:rsidRPr="001931D9">
        <w:rPr>
          <w:rFonts w:cs="Arial"/>
        </w:rPr>
        <w:t>requirements.</w:t>
      </w:r>
    </w:p>
    <w:p w14:paraId="5E9B84CC" w14:textId="77777777" w:rsidR="00AD3D37" w:rsidRPr="00840729" w:rsidRDefault="00AD3D37" w:rsidP="00AD3D37">
      <w:pPr>
        <w:pStyle w:val="ListParagraph"/>
        <w:numPr>
          <w:ilvl w:val="0"/>
          <w:numId w:val="8"/>
        </w:numPr>
        <w:rPr>
          <w:rFonts w:cs="Arial"/>
        </w:rPr>
      </w:pPr>
      <w:r w:rsidRPr="001931D9">
        <w:rPr>
          <w:rFonts w:ascii="Arial" w:hAnsi="Arial" w:cs="Arial"/>
          <w:sz w:val="20"/>
          <w:szCs w:val="20"/>
        </w:rPr>
        <w:t>Working closely with Business to ensure development success</w:t>
      </w:r>
    </w:p>
    <w:p w14:paraId="0F428125" w14:textId="77777777" w:rsidR="00AD3D37" w:rsidRPr="00B41AE9" w:rsidRDefault="00AD3D37" w:rsidP="00AD3D37">
      <w:pPr>
        <w:pStyle w:val="ListParagraph"/>
        <w:numPr>
          <w:ilvl w:val="0"/>
          <w:numId w:val="8"/>
        </w:numPr>
        <w:rPr>
          <w:rFonts w:cs="Arial"/>
        </w:rPr>
      </w:pPr>
      <w:r>
        <w:t>Provided technical support to other members of IT team</w:t>
      </w:r>
    </w:p>
    <w:p w14:paraId="056125A9" w14:textId="77777777" w:rsidR="009662BA" w:rsidRPr="009662BA" w:rsidRDefault="009662BA" w:rsidP="00AD3D37">
      <w:pPr>
        <w:pStyle w:val="ListParagraph"/>
        <w:numPr>
          <w:ilvl w:val="0"/>
          <w:numId w:val="8"/>
        </w:numPr>
        <w:rPr>
          <w:rFonts w:cs="Arial"/>
        </w:rPr>
      </w:pPr>
      <w:r>
        <w:lastRenderedPageBreak/>
        <w:t>Modelled, built and delivered advanced Security for Activities where they are visible to all but can be made secure by certain users. This system leverages Microsoft Dynamics CRM security principles with regards to Sharing records.</w:t>
      </w:r>
    </w:p>
    <w:p w14:paraId="7AEE873A" w14:textId="77777777" w:rsidR="00AD3D37" w:rsidRPr="00F938AB" w:rsidRDefault="009662BA" w:rsidP="00AD3D37">
      <w:pPr>
        <w:pStyle w:val="ListParagraph"/>
        <w:numPr>
          <w:ilvl w:val="0"/>
          <w:numId w:val="8"/>
        </w:numPr>
        <w:rPr>
          <w:rFonts w:cs="Arial"/>
        </w:rPr>
      </w:pPr>
      <w:r>
        <w:t xml:space="preserve">Designed and built an extensive Data Migration not only from CRM 3.0 but also from </w:t>
      </w:r>
      <w:r w:rsidR="00CC3EFD">
        <w:t>three</w:t>
      </w:r>
      <w:r>
        <w:t xml:space="preserve"> other sources of data. The Data Migration involved increased complexity purely because of the vast model changes between the original and resulting CRM Systems.</w:t>
      </w:r>
      <w:r w:rsidR="00AD3D37">
        <w:t xml:space="preserve"> </w:t>
      </w:r>
    </w:p>
    <w:p w14:paraId="2BC6BD2C" w14:textId="77777777" w:rsidR="00AD3D37" w:rsidRPr="001931D9" w:rsidRDefault="00AD3D37" w:rsidP="00AD3D37">
      <w:pPr>
        <w:pStyle w:val="ListParagraph"/>
        <w:rPr>
          <w:rFonts w:cs="Arial"/>
        </w:rPr>
      </w:pPr>
    </w:p>
    <w:p w14:paraId="025419A1" w14:textId="77777777" w:rsidR="00AD3D37" w:rsidRDefault="00AD3D37" w:rsidP="00AD3D37">
      <w:pPr>
        <w:tabs>
          <w:tab w:val="left" w:pos="2880"/>
        </w:tabs>
        <w:ind w:left="2880" w:hanging="2880"/>
        <w:rPr>
          <w:b/>
          <w:i/>
        </w:rPr>
      </w:pPr>
      <w:r w:rsidRPr="00A74FFC">
        <w:rPr>
          <w:b/>
          <w:i/>
        </w:rPr>
        <w:t>Technologies</w:t>
      </w:r>
      <w:r w:rsidR="00CC3EFD">
        <w:rPr>
          <w:b/>
          <w:i/>
        </w:rPr>
        <w:t xml:space="preserve">: </w:t>
      </w:r>
    </w:p>
    <w:p w14:paraId="6F67E464" w14:textId="77777777" w:rsidR="00CC3EFD" w:rsidRDefault="00CC3EFD" w:rsidP="00CC3EFD">
      <w:pPr>
        <w:tabs>
          <w:tab w:val="left" w:pos="2880"/>
        </w:tabs>
        <w:ind w:left="2880" w:hanging="2880"/>
        <w:rPr>
          <w:b/>
          <w:i/>
        </w:rPr>
      </w:pPr>
    </w:p>
    <w:p w14:paraId="7FB1C54A" w14:textId="77777777" w:rsidR="00CC3EFD" w:rsidRDefault="00CC3EFD" w:rsidP="00CC3EFD">
      <w:pPr>
        <w:pStyle w:val="ListParagraph"/>
        <w:numPr>
          <w:ilvl w:val="0"/>
          <w:numId w:val="36"/>
        </w:numPr>
        <w:tabs>
          <w:tab w:val="left" w:pos="2880"/>
        </w:tabs>
        <w:rPr>
          <w:b/>
          <w:i/>
        </w:rPr>
      </w:pPr>
      <w:r w:rsidRPr="00CC3EFD">
        <w:rPr>
          <w:b/>
          <w:i/>
        </w:rPr>
        <w:t>Microsoft Dynamics CRM 2011</w:t>
      </w:r>
    </w:p>
    <w:p w14:paraId="61EAAD7A" w14:textId="77777777" w:rsidR="00CC3EFD" w:rsidRDefault="00CC3EFD" w:rsidP="00CC3EFD">
      <w:pPr>
        <w:pStyle w:val="ListParagraph"/>
        <w:numPr>
          <w:ilvl w:val="0"/>
          <w:numId w:val="36"/>
        </w:numPr>
        <w:tabs>
          <w:tab w:val="left" w:pos="2880"/>
        </w:tabs>
        <w:rPr>
          <w:b/>
          <w:i/>
        </w:rPr>
      </w:pPr>
      <w:r>
        <w:rPr>
          <w:b/>
          <w:i/>
        </w:rPr>
        <w:t xml:space="preserve">Microsoft Dynamics CRM 2011 </w:t>
      </w:r>
      <w:proofErr w:type="spellStart"/>
      <w:r>
        <w:rPr>
          <w:b/>
          <w:i/>
        </w:rPr>
        <w:t>Api</w:t>
      </w:r>
      <w:proofErr w:type="spellEnd"/>
    </w:p>
    <w:p w14:paraId="030E1C6E" w14:textId="77777777" w:rsidR="00CC3EFD" w:rsidRDefault="00CC3EFD" w:rsidP="00CC3EFD">
      <w:pPr>
        <w:pStyle w:val="ListParagraph"/>
        <w:numPr>
          <w:ilvl w:val="0"/>
          <w:numId w:val="36"/>
        </w:numPr>
        <w:tabs>
          <w:tab w:val="left" w:pos="2880"/>
        </w:tabs>
        <w:rPr>
          <w:b/>
          <w:i/>
        </w:rPr>
      </w:pPr>
      <w:r>
        <w:rPr>
          <w:b/>
          <w:i/>
        </w:rPr>
        <w:t>Visual Studio 2010</w:t>
      </w:r>
    </w:p>
    <w:p w14:paraId="4F656C25" w14:textId="77777777" w:rsidR="00CC3EFD" w:rsidRDefault="00CC3EFD" w:rsidP="00CC3EFD">
      <w:pPr>
        <w:pStyle w:val="ListParagraph"/>
        <w:numPr>
          <w:ilvl w:val="0"/>
          <w:numId w:val="36"/>
        </w:numPr>
        <w:tabs>
          <w:tab w:val="left" w:pos="2880"/>
        </w:tabs>
        <w:rPr>
          <w:b/>
          <w:i/>
        </w:rPr>
      </w:pPr>
      <w:r>
        <w:rPr>
          <w:b/>
          <w:i/>
        </w:rPr>
        <w:t>C# .net</w:t>
      </w:r>
    </w:p>
    <w:p w14:paraId="00F2AC87" w14:textId="77777777" w:rsidR="00CC3EFD" w:rsidRDefault="00CC3EFD" w:rsidP="00CC3EFD">
      <w:pPr>
        <w:pStyle w:val="ListParagraph"/>
        <w:numPr>
          <w:ilvl w:val="0"/>
          <w:numId w:val="36"/>
        </w:numPr>
        <w:tabs>
          <w:tab w:val="left" w:pos="2880"/>
        </w:tabs>
        <w:rPr>
          <w:b/>
          <w:i/>
        </w:rPr>
      </w:pPr>
      <w:r>
        <w:rPr>
          <w:b/>
          <w:i/>
        </w:rPr>
        <w:t>Scribe (Integration Tool)</w:t>
      </w:r>
    </w:p>
    <w:p w14:paraId="78D15C6E" w14:textId="77777777" w:rsidR="00CC3EFD" w:rsidRDefault="00CC3EFD" w:rsidP="00CC3EFD">
      <w:pPr>
        <w:pStyle w:val="ListParagraph"/>
        <w:numPr>
          <w:ilvl w:val="0"/>
          <w:numId w:val="36"/>
        </w:numPr>
        <w:tabs>
          <w:tab w:val="left" w:pos="2880"/>
        </w:tabs>
        <w:rPr>
          <w:b/>
          <w:i/>
        </w:rPr>
      </w:pPr>
      <w:proofErr w:type="spellStart"/>
      <w:r>
        <w:rPr>
          <w:b/>
          <w:i/>
        </w:rPr>
        <w:t>Javascript</w:t>
      </w:r>
      <w:proofErr w:type="spellEnd"/>
    </w:p>
    <w:p w14:paraId="12D3DA4E" w14:textId="77777777" w:rsidR="00CC3EFD" w:rsidRPr="00CC3EFD" w:rsidRDefault="00CC3EFD" w:rsidP="00CC3EFD">
      <w:pPr>
        <w:pStyle w:val="ListParagraph"/>
        <w:numPr>
          <w:ilvl w:val="0"/>
          <w:numId w:val="36"/>
        </w:numPr>
        <w:tabs>
          <w:tab w:val="left" w:pos="2880"/>
        </w:tabs>
        <w:rPr>
          <w:b/>
          <w:i/>
        </w:rPr>
      </w:pPr>
      <w:proofErr w:type="spellStart"/>
      <w:r>
        <w:rPr>
          <w:b/>
          <w:i/>
        </w:rPr>
        <w:t>Javascript</w:t>
      </w:r>
      <w:proofErr w:type="spellEnd"/>
      <w:r>
        <w:rPr>
          <w:b/>
          <w:i/>
        </w:rPr>
        <w:t xml:space="preserve"> REST</w:t>
      </w:r>
    </w:p>
    <w:p w14:paraId="646AA864" w14:textId="77777777" w:rsidR="00AD3D37" w:rsidRDefault="00AD3D37" w:rsidP="00A74FFC"/>
    <w:p w14:paraId="6ACAFE29" w14:textId="77777777" w:rsidR="00AD3D37" w:rsidRDefault="00AD3D37" w:rsidP="00A74FFC"/>
    <w:p w14:paraId="08855213" w14:textId="77777777" w:rsidR="00505346" w:rsidRDefault="00505346" w:rsidP="00505346">
      <w:pPr>
        <w:tabs>
          <w:tab w:val="right" w:leader="dot" w:pos="8640"/>
        </w:tabs>
        <w:ind w:left="1170" w:hanging="1170"/>
      </w:pPr>
      <w:r>
        <w:rPr>
          <w:b/>
        </w:rPr>
        <w:t xml:space="preserve">CRM Consultant, </w:t>
      </w:r>
      <w:proofErr w:type="spellStart"/>
      <w:r>
        <w:rPr>
          <w:b/>
        </w:rPr>
        <w:t>Vancity</w:t>
      </w:r>
      <w:proofErr w:type="spellEnd"/>
      <w:r>
        <w:rPr>
          <w:b/>
        </w:rPr>
        <w:t>, Vancouver, BC</w:t>
      </w:r>
      <w:r>
        <w:rPr>
          <w:b/>
        </w:rPr>
        <w:tab/>
        <w:t xml:space="preserve">1 Jan 2012 – </w:t>
      </w:r>
      <w:r w:rsidR="00AD3D37">
        <w:rPr>
          <w:b/>
        </w:rPr>
        <w:t>Jan 2013</w:t>
      </w:r>
    </w:p>
    <w:p w14:paraId="7DAA5B05" w14:textId="77777777" w:rsidR="00505346" w:rsidRDefault="00505346" w:rsidP="00505346">
      <w:pPr>
        <w:rPr>
          <w:rFonts w:cs="Arial"/>
          <w:sz w:val="16"/>
          <w:szCs w:val="16"/>
        </w:rPr>
      </w:pPr>
    </w:p>
    <w:p w14:paraId="0B72D0E5" w14:textId="77777777" w:rsidR="00505346" w:rsidRPr="00B41AE9" w:rsidRDefault="00505346" w:rsidP="00505346">
      <w:pPr>
        <w:rPr>
          <w:rFonts w:cs="Arial"/>
        </w:rPr>
      </w:pPr>
      <w:r>
        <w:rPr>
          <w:rFonts w:cs="Arial"/>
        </w:rPr>
        <w:t xml:space="preserve">Working with </w:t>
      </w:r>
      <w:proofErr w:type="spellStart"/>
      <w:r>
        <w:rPr>
          <w:rFonts w:cs="Arial"/>
        </w:rPr>
        <w:t>Vancity</w:t>
      </w:r>
      <w:proofErr w:type="spellEnd"/>
      <w:r>
        <w:rPr>
          <w:rFonts w:cs="Arial"/>
        </w:rPr>
        <w:t xml:space="preserve"> to roll out via phased approach CRM 2011 to further </w:t>
      </w:r>
      <w:proofErr w:type="spellStart"/>
      <w:r>
        <w:rPr>
          <w:rFonts w:cs="Arial"/>
        </w:rPr>
        <w:t>area’s</w:t>
      </w:r>
      <w:proofErr w:type="spellEnd"/>
      <w:r>
        <w:rPr>
          <w:rFonts w:cs="Arial"/>
        </w:rPr>
        <w:t xml:space="preserve"> of the business. This project includes an advanced security model that used standard Microsoft CRM security. This security model has a custom code element that uses data driven rules to manage visibility of the various records.</w:t>
      </w:r>
    </w:p>
    <w:p w14:paraId="4EC4A141" w14:textId="77777777" w:rsidR="00505346" w:rsidRPr="001931D9" w:rsidRDefault="00505346" w:rsidP="00505346"/>
    <w:p w14:paraId="686B2010" w14:textId="77777777" w:rsidR="00505346" w:rsidRPr="001931D9" w:rsidRDefault="00505346" w:rsidP="00505346">
      <w:pPr>
        <w:pStyle w:val="ListParagraph"/>
        <w:numPr>
          <w:ilvl w:val="0"/>
          <w:numId w:val="8"/>
        </w:numPr>
        <w:rPr>
          <w:rFonts w:cs="Arial"/>
        </w:rPr>
      </w:pPr>
      <w:r w:rsidRPr="001931D9">
        <w:rPr>
          <w:rFonts w:cs="Arial"/>
        </w:rPr>
        <w:t>Dev</w:t>
      </w:r>
      <w:r>
        <w:rPr>
          <w:rFonts w:cs="Arial"/>
        </w:rPr>
        <w:t>eloping of Microsoft CRM 2011</w:t>
      </w:r>
      <w:r w:rsidRPr="001931D9">
        <w:rPr>
          <w:rFonts w:cs="Arial"/>
        </w:rPr>
        <w:t xml:space="preserve"> s</w:t>
      </w:r>
      <w:r>
        <w:rPr>
          <w:rFonts w:cs="Arial"/>
        </w:rPr>
        <w:t xml:space="preserve">ystem in line with business </w:t>
      </w:r>
      <w:r w:rsidRPr="001931D9">
        <w:rPr>
          <w:rFonts w:cs="Arial"/>
        </w:rPr>
        <w:t>requirements.</w:t>
      </w:r>
    </w:p>
    <w:p w14:paraId="70BA03C4" w14:textId="77777777" w:rsidR="00505346" w:rsidRPr="00840729" w:rsidRDefault="00505346" w:rsidP="00505346">
      <w:pPr>
        <w:pStyle w:val="ListParagraph"/>
        <w:numPr>
          <w:ilvl w:val="0"/>
          <w:numId w:val="8"/>
        </w:numPr>
        <w:rPr>
          <w:rFonts w:cs="Arial"/>
        </w:rPr>
      </w:pPr>
      <w:r w:rsidRPr="001931D9">
        <w:rPr>
          <w:rFonts w:ascii="Arial" w:hAnsi="Arial" w:cs="Arial"/>
          <w:sz w:val="20"/>
          <w:szCs w:val="20"/>
        </w:rPr>
        <w:t>Working closely with Business to ensure development success</w:t>
      </w:r>
    </w:p>
    <w:p w14:paraId="2B2F5D02" w14:textId="77777777" w:rsidR="00505346" w:rsidRPr="00B41AE9" w:rsidRDefault="00505346" w:rsidP="00505346">
      <w:pPr>
        <w:pStyle w:val="ListParagraph"/>
        <w:numPr>
          <w:ilvl w:val="0"/>
          <w:numId w:val="8"/>
        </w:numPr>
        <w:rPr>
          <w:rFonts w:cs="Arial"/>
        </w:rPr>
      </w:pPr>
      <w:r>
        <w:t>Provided technical support to other members of IT team</w:t>
      </w:r>
    </w:p>
    <w:p w14:paraId="530FD14B" w14:textId="77777777" w:rsidR="00505346" w:rsidRPr="00F938AB" w:rsidRDefault="00505346" w:rsidP="00505346">
      <w:pPr>
        <w:pStyle w:val="ListParagraph"/>
        <w:numPr>
          <w:ilvl w:val="0"/>
          <w:numId w:val="8"/>
        </w:numPr>
        <w:rPr>
          <w:rFonts w:cs="Arial"/>
        </w:rPr>
      </w:pPr>
      <w:r>
        <w:t xml:space="preserve">Developed a Proof of Concept on the proposed advanced security model </w:t>
      </w:r>
    </w:p>
    <w:p w14:paraId="20DD1399" w14:textId="77777777" w:rsidR="00505346" w:rsidRPr="001931D9" w:rsidRDefault="00505346" w:rsidP="00505346">
      <w:pPr>
        <w:pStyle w:val="ListParagraph"/>
        <w:rPr>
          <w:rFonts w:cs="Arial"/>
        </w:rPr>
      </w:pPr>
    </w:p>
    <w:p w14:paraId="5C4596E4" w14:textId="77777777" w:rsidR="00505346" w:rsidRDefault="00505346" w:rsidP="00505346">
      <w:pPr>
        <w:tabs>
          <w:tab w:val="left" w:pos="2880"/>
        </w:tabs>
        <w:ind w:left="2880" w:hanging="2880"/>
        <w:rPr>
          <w:b/>
          <w:i/>
        </w:rPr>
      </w:pPr>
      <w:r w:rsidRPr="00A74FFC">
        <w:rPr>
          <w:b/>
          <w:i/>
        </w:rPr>
        <w:t>Technologies</w:t>
      </w:r>
      <w:r>
        <w:rPr>
          <w:b/>
          <w:i/>
        </w:rPr>
        <w:t>: (Optional)</w:t>
      </w:r>
    </w:p>
    <w:p w14:paraId="74BA9F83" w14:textId="77777777" w:rsidR="00505346" w:rsidRDefault="00505346" w:rsidP="00505346"/>
    <w:p w14:paraId="36865A01" w14:textId="77777777" w:rsidR="00505346" w:rsidRDefault="00505346" w:rsidP="00505346">
      <w:pPr>
        <w:tabs>
          <w:tab w:val="right" w:leader="dot" w:pos="8640"/>
        </w:tabs>
        <w:ind w:left="1170" w:hanging="1170"/>
      </w:pPr>
      <w:r>
        <w:rPr>
          <w:b/>
        </w:rPr>
        <w:t>CRM Consultant, Island Savings CU, Vancouver, BC</w:t>
      </w:r>
      <w:r>
        <w:rPr>
          <w:b/>
        </w:rPr>
        <w:tab/>
        <w:t>15th Dec 2011 – 20</w:t>
      </w:r>
      <w:r w:rsidRPr="00B41AE9">
        <w:rPr>
          <w:b/>
          <w:vertAlign w:val="superscript"/>
        </w:rPr>
        <w:t>th</w:t>
      </w:r>
      <w:r>
        <w:rPr>
          <w:b/>
        </w:rPr>
        <w:t xml:space="preserve"> Dec 2011</w:t>
      </w:r>
    </w:p>
    <w:p w14:paraId="5B37A41D" w14:textId="77777777" w:rsidR="00505346" w:rsidRDefault="00505346" w:rsidP="00505346">
      <w:pPr>
        <w:rPr>
          <w:rFonts w:cs="Arial"/>
          <w:sz w:val="16"/>
          <w:szCs w:val="16"/>
        </w:rPr>
      </w:pPr>
    </w:p>
    <w:p w14:paraId="009FDEE1" w14:textId="77777777" w:rsidR="00505346" w:rsidRPr="00B41AE9" w:rsidRDefault="00505346" w:rsidP="00505346">
      <w:pPr>
        <w:rPr>
          <w:rFonts w:cs="Arial"/>
        </w:rPr>
      </w:pPr>
      <w:r>
        <w:rPr>
          <w:rFonts w:cs="Arial"/>
        </w:rPr>
        <w:t>Working with Island Savings Credit Union to upgrade the existing CRM 4.0 system to CRM 2011. This project included discussing various elements with ISCU that would not translate into CRM 2011 and producing options on how to deal with these</w:t>
      </w:r>
    </w:p>
    <w:p w14:paraId="10361843" w14:textId="77777777" w:rsidR="00505346" w:rsidRPr="001931D9" w:rsidRDefault="00505346" w:rsidP="00505346"/>
    <w:p w14:paraId="064D7080" w14:textId="77777777" w:rsidR="00505346" w:rsidRPr="001931D9" w:rsidRDefault="00505346" w:rsidP="00505346">
      <w:pPr>
        <w:pStyle w:val="ListParagraph"/>
        <w:numPr>
          <w:ilvl w:val="0"/>
          <w:numId w:val="8"/>
        </w:numPr>
        <w:rPr>
          <w:rFonts w:cs="Arial"/>
        </w:rPr>
      </w:pPr>
      <w:r>
        <w:rPr>
          <w:rFonts w:cs="Arial"/>
        </w:rPr>
        <w:t>Migrating CRM 4.0 to CRM 2011</w:t>
      </w:r>
      <w:r w:rsidRPr="001931D9">
        <w:rPr>
          <w:rFonts w:cs="Arial"/>
        </w:rPr>
        <w:t>.</w:t>
      </w:r>
    </w:p>
    <w:p w14:paraId="63E19948" w14:textId="77777777" w:rsidR="00505346" w:rsidRPr="00840729" w:rsidRDefault="00505346" w:rsidP="00505346">
      <w:pPr>
        <w:pStyle w:val="ListParagraph"/>
        <w:numPr>
          <w:ilvl w:val="0"/>
          <w:numId w:val="8"/>
        </w:numPr>
        <w:rPr>
          <w:rFonts w:cs="Arial"/>
        </w:rPr>
      </w:pPr>
      <w:r w:rsidRPr="001931D9">
        <w:rPr>
          <w:rFonts w:ascii="Arial" w:hAnsi="Arial" w:cs="Arial"/>
          <w:sz w:val="20"/>
          <w:szCs w:val="20"/>
        </w:rPr>
        <w:t>Working closely with Business to ensure development success</w:t>
      </w:r>
    </w:p>
    <w:p w14:paraId="60C238E2" w14:textId="77777777" w:rsidR="00505346" w:rsidRPr="00B41AE9" w:rsidRDefault="00505346" w:rsidP="00505346">
      <w:pPr>
        <w:pStyle w:val="ListParagraph"/>
        <w:numPr>
          <w:ilvl w:val="0"/>
          <w:numId w:val="8"/>
        </w:numPr>
        <w:rPr>
          <w:rFonts w:cs="Arial"/>
        </w:rPr>
      </w:pPr>
      <w:r>
        <w:t>Provided technical support to other members of IT team</w:t>
      </w:r>
    </w:p>
    <w:p w14:paraId="160D1078" w14:textId="77777777" w:rsidR="00505346" w:rsidRPr="001931D9" w:rsidRDefault="00505346" w:rsidP="00505346">
      <w:pPr>
        <w:pStyle w:val="ListParagraph"/>
        <w:rPr>
          <w:rFonts w:cs="Arial"/>
        </w:rPr>
      </w:pPr>
    </w:p>
    <w:p w14:paraId="0E3D8152" w14:textId="77777777" w:rsidR="00505346" w:rsidRDefault="00505346" w:rsidP="00505346">
      <w:pPr>
        <w:tabs>
          <w:tab w:val="left" w:pos="2880"/>
        </w:tabs>
        <w:ind w:left="2880" w:hanging="2880"/>
        <w:rPr>
          <w:b/>
          <w:i/>
        </w:rPr>
      </w:pPr>
      <w:r w:rsidRPr="00A74FFC">
        <w:rPr>
          <w:b/>
          <w:i/>
        </w:rPr>
        <w:t>Technologies</w:t>
      </w:r>
      <w:r>
        <w:rPr>
          <w:b/>
          <w:i/>
        </w:rPr>
        <w:t>: (Optional)</w:t>
      </w:r>
    </w:p>
    <w:p w14:paraId="6896E354" w14:textId="77777777" w:rsidR="00505346" w:rsidRDefault="00505346" w:rsidP="00505346"/>
    <w:p w14:paraId="7F9C04B9" w14:textId="77777777" w:rsidR="00505346" w:rsidRDefault="00505346" w:rsidP="00505346"/>
    <w:p w14:paraId="1F6E2D09" w14:textId="77777777" w:rsidR="00505346" w:rsidRDefault="00505346" w:rsidP="00505346">
      <w:pPr>
        <w:tabs>
          <w:tab w:val="right" w:leader="dot" w:pos="8640"/>
        </w:tabs>
        <w:ind w:left="1170" w:hanging="1170"/>
      </w:pPr>
      <w:r>
        <w:rPr>
          <w:b/>
        </w:rPr>
        <w:t xml:space="preserve">CRM Consultant, </w:t>
      </w:r>
      <w:proofErr w:type="spellStart"/>
      <w:r>
        <w:rPr>
          <w:b/>
        </w:rPr>
        <w:t>Teck</w:t>
      </w:r>
      <w:proofErr w:type="spellEnd"/>
      <w:r>
        <w:rPr>
          <w:b/>
        </w:rPr>
        <w:t xml:space="preserve"> Resources, Vancouver, BC</w:t>
      </w:r>
      <w:r>
        <w:rPr>
          <w:b/>
        </w:rPr>
        <w:tab/>
        <w:t>1 Jul 2011 – 15 Dec 2011</w:t>
      </w:r>
    </w:p>
    <w:p w14:paraId="60C2879C" w14:textId="77777777" w:rsidR="00505346" w:rsidRDefault="00505346" w:rsidP="00505346">
      <w:pPr>
        <w:rPr>
          <w:rFonts w:cs="Arial"/>
          <w:sz w:val="16"/>
          <w:szCs w:val="16"/>
        </w:rPr>
      </w:pPr>
    </w:p>
    <w:p w14:paraId="21D9679B" w14:textId="77777777" w:rsidR="00505346" w:rsidRDefault="00505346" w:rsidP="00505346">
      <w:pPr>
        <w:rPr>
          <w:rFonts w:cs="Arial"/>
        </w:rPr>
      </w:pPr>
      <w:r>
        <w:rPr>
          <w:rFonts w:cs="Arial"/>
        </w:rPr>
        <w:lastRenderedPageBreak/>
        <w:t xml:space="preserve">Develop new CRM system from the ground upwards. Here I had a number of tasks including Data Migration from an existing CRM system and developing Client Side and Server Side code which includes an integration into </w:t>
      </w:r>
      <w:proofErr w:type="spellStart"/>
      <w:r>
        <w:rPr>
          <w:rFonts w:cs="Arial"/>
        </w:rPr>
        <w:t>Sharepoint</w:t>
      </w:r>
      <w:proofErr w:type="spellEnd"/>
      <w:r>
        <w:rPr>
          <w:rFonts w:cs="Arial"/>
        </w:rPr>
        <w:t xml:space="preserve">. </w:t>
      </w:r>
    </w:p>
    <w:p w14:paraId="2C68696C" w14:textId="77777777" w:rsidR="00505346" w:rsidRPr="001931D9" w:rsidRDefault="00505346" w:rsidP="00505346"/>
    <w:p w14:paraId="3CA10BFB" w14:textId="77777777" w:rsidR="00505346" w:rsidRPr="001931D9" w:rsidRDefault="00505346" w:rsidP="00505346">
      <w:pPr>
        <w:pStyle w:val="ListParagraph"/>
        <w:numPr>
          <w:ilvl w:val="0"/>
          <w:numId w:val="8"/>
        </w:numPr>
        <w:rPr>
          <w:rFonts w:cs="Arial"/>
        </w:rPr>
      </w:pPr>
      <w:r w:rsidRPr="001931D9">
        <w:rPr>
          <w:rFonts w:cs="Arial"/>
        </w:rPr>
        <w:t>Dev</w:t>
      </w:r>
      <w:r>
        <w:rPr>
          <w:rFonts w:cs="Arial"/>
        </w:rPr>
        <w:t>elopment of Microsoft CRM 2011</w:t>
      </w:r>
      <w:r w:rsidRPr="001931D9">
        <w:rPr>
          <w:rFonts w:cs="Arial"/>
        </w:rPr>
        <w:t xml:space="preserve"> s</w:t>
      </w:r>
      <w:r>
        <w:rPr>
          <w:rFonts w:cs="Arial"/>
        </w:rPr>
        <w:t xml:space="preserve">ystem in line with business </w:t>
      </w:r>
      <w:r w:rsidRPr="001931D9">
        <w:rPr>
          <w:rFonts w:cs="Arial"/>
        </w:rPr>
        <w:t>requirements.</w:t>
      </w:r>
    </w:p>
    <w:p w14:paraId="09557B6C" w14:textId="77777777" w:rsidR="00505346" w:rsidRDefault="00505346" w:rsidP="00505346">
      <w:pPr>
        <w:pStyle w:val="ListParagraph"/>
        <w:numPr>
          <w:ilvl w:val="0"/>
          <w:numId w:val="8"/>
        </w:numPr>
        <w:rPr>
          <w:rFonts w:cs="Arial"/>
        </w:rPr>
      </w:pPr>
      <w:r w:rsidRPr="001931D9">
        <w:rPr>
          <w:rFonts w:cs="Arial"/>
        </w:rPr>
        <w:t>Data Migration</w:t>
      </w:r>
      <w:r>
        <w:rPr>
          <w:rFonts w:cs="Arial"/>
        </w:rPr>
        <w:t xml:space="preserve"> from existing CRM system using scribe.</w:t>
      </w:r>
    </w:p>
    <w:p w14:paraId="2F6C8C8B" w14:textId="77777777" w:rsidR="00505346" w:rsidRPr="00840729" w:rsidRDefault="00505346" w:rsidP="00505346">
      <w:pPr>
        <w:pStyle w:val="ListParagraph"/>
        <w:numPr>
          <w:ilvl w:val="0"/>
          <w:numId w:val="8"/>
        </w:numPr>
        <w:rPr>
          <w:rFonts w:cs="Arial"/>
        </w:rPr>
      </w:pPr>
      <w:r w:rsidRPr="001931D9">
        <w:rPr>
          <w:rFonts w:ascii="Arial" w:hAnsi="Arial" w:cs="Arial"/>
          <w:sz w:val="20"/>
          <w:szCs w:val="20"/>
        </w:rPr>
        <w:t>Working closely with Business to ensure development success</w:t>
      </w:r>
    </w:p>
    <w:p w14:paraId="72586DB6" w14:textId="77777777" w:rsidR="00505346" w:rsidRPr="00F938AB" w:rsidRDefault="00505346" w:rsidP="00505346">
      <w:pPr>
        <w:pStyle w:val="ListParagraph"/>
        <w:numPr>
          <w:ilvl w:val="0"/>
          <w:numId w:val="8"/>
        </w:numPr>
        <w:rPr>
          <w:rFonts w:cs="Arial"/>
        </w:rPr>
      </w:pPr>
      <w:r>
        <w:t>Provided technical support to other members of IT team</w:t>
      </w:r>
    </w:p>
    <w:p w14:paraId="4575C851" w14:textId="77777777" w:rsidR="00505346" w:rsidRPr="001931D9" w:rsidRDefault="00505346" w:rsidP="00505346">
      <w:pPr>
        <w:pStyle w:val="ListParagraph"/>
        <w:numPr>
          <w:ilvl w:val="0"/>
          <w:numId w:val="8"/>
        </w:numPr>
        <w:rPr>
          <w:rFonts w:cs="Arial"/>
        </w:rPr>
      </w:pPr>
      <w:r>
        <w:t xml:space="preserve">Developed a </w:t>
      </w:r>
      <w:proofErr w:type="spellStart"/>
      <w:r>
        <w:t>multi language</w:t>
      </w:r>
      <w:proofErr w:type="spellEnd"/>
      <w:r>
        <w:t xml:space="preserve"> solution for data that is not possible in standard CRM using data driven translations and the solution is completely transparent for the user.</w:t>
      </w:r>
    </w:p>
    <w:p w14:paraId="5292A62A" w14:textId="77777777" w:rsidR="00505346" w:rsidRPr="001931D9" w:rsidRDefault="00505346" w:rsidP="00505346">
      <w:pPr>
        <w:pStyle w:val="ListParagraph"/>
        <w:rPr>
          <w:rFonts w:cs="Arial"/>
        </w:rPr>
      </w:pPr>
    </w:p>
    <w:p w14:paraId="5EFD71D2" w14:textId="77777777" w:rsidR="00CC3EFD" w:rsidRDefault="00505346" w:rsidP="00505346">
      <w:pPr>
        <w:tabs>
          <w:tab w:val="left" w:pos="2880"/>
        </w:tabs>
        <w:ind w:left="2880" w:hanging="2880"/>
        <w:rPr>
          <w:b/>
          <w:i/>
        </w:rPr>
      </w:pPr>
      <w:r w:rsidRPr="00A74FFC">
        <w:rPr>
          <w:b/>
          <w:i/>
        </w:rPr>
        <w:t>Technologies</w:t>
      </w:r>
      <w:r w:rsidR="00CC3EFD">
        <w:rPr>
          <w:b/>
          <w:i/>
        </w:rPr>
        <w:t>: (Optional)</w:t>
      </w:r>
    </w:p>
    <w:p w14:paraId="3C0479F4" w14:textId="77777777" w:rsidR="00CC3EFD" w:rsidRDefault="00CC3EFD" w:rsidP="00505346">
      <w:pPr>
        <w:tabs>
          <w:tab w:val="left" w:pos="2880"/>
        </w:tabs>
        <w:ind w:left="2880" w:hanging="2880"/>
        <w:rPr>
          <w:b/>
          <w:i/>
        </w:rPr>
      </w:pPr>
    </w:p>
    <w:p w14:paraId="12C7585D" w14:textId="77777777" w:rsidR="00505346" w:rsidRDefault="00505346" w:rsidP="00505346">
      <w:pPr>
        <w:tabs>
          <w:tab w:val="left" w:pos="2880"/>
        </w:tabs>
        <w:ind w:left="2880" w:hanging="2880"/>
        <w:rPr>
          <w:b/>
          <w:i/>
        </w:rPr>
      </w:pPr>
    </w:p>
    <w:p w14:paraId="0495AFA5" w14:textId="77777777" w:rsidR="00505346" w:rsidRDefault="00505346" w:rsidP="00505346">
      <w:pPr>
        <w:tabs>
          <w:tab w:val="left" w:pos="2880"/>
        </w:tabs>
        <w:ind w:left="2880" w:hanging="2880"/>
        <w:rPr>
          <w:b/>
          <w:i/>
        </w:rPr>
      </w:pPr>
    </w:p>
    <w:p w14:paraId="7D8007D5" w14:textId="77777777" w:rsidR="00505346" w:rsidRDefault="00505346" w:rsidP="00505346">
      <w:pPr>
        <w:tabs>
          <w:tab w:val="right" w:leader="dot" w:pos="8640"/>
        </w:tabs>
        <w:ind w:left="1170" w:hanging="1170"/>
      </w:pPr>
      <w:r>
        <w:rPr>
          <w:b/>
        </w:rPr>
        <w:t xml:space="preserve">CRM Consultant, </w:t>
      </w:r>
      <w:proofErr w:type="spellStart"/>
      <w:r>
        <w:rPr>
          <w:b/>
        </w:rPr>
        <w:t>Vancity</w:t>
      </w:r>
      <w:proofErr w:type="spellEnd"/>
      <w:r>
        <w:rPr>
          <w:b/>
        </w:rPr>
        <w:t>, Vancouver, BC</w:t>
      </w:r>
      <w:r>
        <w:rPr>
          <w:b/>
        </w:rPr>
        <w:tab/>
        <w:t>1 Jun 2011 – 30 Jun 2011</w:t>
      </w:r>
    </w:p>
    <w:p w14:paraId="33B96DBE" w14:textId="77777777" w:rsidR="00505346" w:rsidRDefault="00505346" w:rsidP="00505346">
      <w:pPr>
        <w:rPr>
          <w:rFonts w:cs="Arial"/>
          <w:sz w:val="16"/>
          <w:szCs w:val="16"/>
        </w:rPr>
      </w:pPr>
    </w:p>
    <w:p w14:paraId="6BB3D322" w14:textId="77777777" w:rsidR="00505346" w:rsidRDefault="00505346" w:rsidP="00505346">
      <w:pPr>
        <w:rPr>
          <w:rFonts w:cs="Arial"/>
        </w:rPr>
      </w:pPr>
      <w:r>
        <w:rPr>
          <w:rFonts w:cs="Arial"/>
        </w:rPr>
        <w:t xml:space="preserve">Upgraded </w:t>
      </w:r>
      <w:proofErr w:type="spellStart"/>
      <w:r>
        <w:rPr>
          <w:rFonts w:cs="Arial"/>
        </w:rPr>
        <w:t>Vancitys</w:t>
      </w:r>
      <w:proofErr w:type="spellEnd"/>
      <w:r>
        <w:rPr>
          <w:rFonts w:cs="Arial"/>
        </w:rPr>
        <w:t xml:space="preserve"> original CRM 4.0 online deployment to CRM 2011 </w:t>
      </w:r>
      <w:proofErr w:type="spellStart"/>
      <w:r>
        <w:rPr>
          <w:rFonts w:cs="Arial"/>
        </w:rPr>
        <w:t>on-premise</w:t>
      </w:r>
      <w:proofErr w:type="spellEnd"/>
      <w:r>
        <w:rPr>
          <w:rFonts w:cs="Arial"/>
        </w:rPr>
        <w:t xml:space="preserve">. This project involved developing a migration strategy for the system to fit </w:t>
      </w:r>
      <w:proofErr w:type="spellStart"/>
      <w:r>
        <w:rPr>
          <w:rFonts w:cs="Arial"/>
        </w:rPr>
        <w:t>inline</w:t>
      </w:r>
      <w:proofErr w:type="spellEnd"/>
      <w:r>
        <w:rPr>
          <w:rFonts w:cs="Arial"/>
        </w:rPr>
        <w:t xml:space="preserve"> with various </w:t>
      </w:r>
      <w:proofErr w:type="spellStart"/>
      <w:r>
        <w:rPr>
          <w:rFonts w:cs="Arial"/>
        </w:rPr>
        <w:t>contraints</w:t>
      </w:r>
      <w:proofErr w:type="spellEnd"/>
      <w:r>
        <w:rPr>
          <w:rFonts w:cs="Arial"/>
        </w:rPr>
        <w:t xml:space="preserve"> such </w:t>
      </w:r>
    </w:p>
    <w:p w14:paraId="6CB7B9A2" w14:textId="77777777" w:rsidR="00505346" w:rsidRDefault="00505346" w:rsidP="00505346">
      <w:pPr>
        <w:rPr>
          <w:rFonts w:cs="Arial"/>
        </w:rPr>
      </w:pPr>
      <w:r>
        <w:rPr>
          <w:rFonts w:cs="Arial"/>
        </w:rPr>
        <w:tab/>
      </w:r>
    </w:p>
    <w:p w14:paraId="5F596679" w14:textId="77777777" w:rsidR="00505346" w:rsidRDefault="00505346" w:rsidP="00505346">
      <w:pPr>
        <w:pStyle w:val="ListParagraph"/>
        <w:numPr>
          <w:ilvl w:val="0"/>
          <w:numId w:val="35"/>
        </w:numPr>
        <w:rPr>
          <w:rFonts w:cs="Arial"/>
        </w:rPr>
      </w:pPr>
      <w:r>
        <w:rPr>
          <w:rFonts w:cs="Arial"/>
        </w:rPr>
        <w:t xml:space="preserve">Online DB </w:t>
      </w:r>
      <w:proofErr w:type="spellStart"/>
      <w:r>
        <w:rPr>
          <w:rFonts w:cs="Arial"/>
        </w:rPr>
        <w:t>basckup</w:t>
      </w:r>
      <w:proofErr w:type="spellEnd"/>
      <w:r>
        <w:rPr>
          <w:rFonts w:cs="Arial"/>
        </w:rPr>
        <w:t xml:space="preserve"> from Microsoft available only twice</w:t>
      </w:r>
    </w:p>
    <w:p w14:paraId="03BD1C15" w14:textId="77777777" w:rsidR="00505346" w:rsidRDefault="00505346" w:rsidP="00505346">
      <w:pPr>
        <w:pStyle w:val="ListParagraph"/>
        <w:numPr>
          <w:ilvl w:val="0"/>
          <w:numId w:val="35"/>
        </w:numPr>
        <w:rPr>
          <w:rFonts w:cs="Arial"/>
        </w:rPr>
      </w:pPr>
      <w:r>
        <w:rPr>
          <w:rFonts w:cs="Arial"/>
        </w:rPr>
        <w:t xml:space="preserve">Lots of </w:t>
      </w:r>
      <w:proofErr w:type="spellStart"/>
      <w:r>
        <w:rPr>
          <w:rFonts w:cs="Arial"/>
        </w:rPr>
        <w:t>Javascript</w:t>
      </w:r>
      <w:proofErr w:type="spellEnd"/>
      <w:r>
        <w:rPr>
          <w:rFonts w:cs="Arial"/>
        </w:rPr>
        <w:t xml:space="preserve"> to update </w:t>
      </w:r>
    </w:p>
    <w:p w14:paraId="08EB093B" w14:textId="77777777" w:rsidR="00505346" w:rsidRDefault="00505346" w:rsidP="00505346">
      <w:pPr>
        <w:pStyle w:val="ListParagraph"/>
        <w:numPr>
          <w:ilvl w:val="0"/>
          <w:numId w:val="35"/>
        </w:numPr>
        <w:rPr>
          <w:rFonts w:cs="Arial"/>
        </w:rPr>
      </w:pPr>
      <w:r>
        <w:rPr>
          <w:rFonts w:cs="Arial"/>
        </w:rPr>
        <w:t>Lots of form design to clean</w:t>
      </w:r>
    </w:p>
    <w:p w14:paraId="3BCDC75E" w14:textId="77777777" w:rsidR="00505346" w:rsidRDefault="00505346" w:rsidP="00505346">
      <w:pPr>
        <w:rPr>
          <w:rFonts w:cs="Arial"/>
        </w:rPr>
      </w:pPr>
    </w:p>
    <w:p w14:paraId="60663E0F" w14:textId="77777777" w:rsidR="00505346" w:rsidRPr="00B41AE9" w:rsidRDefault="00505346" w:rsidP="00505346">
      <w:pPr>
        <w:rPr>
          <w:rFonts w:cs="Arial"/>
        </w:rPr>
      </w:pPr>
      <w:r>
        <w:rPr>
          <w:rFonts w:cs="Arial"/>
        </w:rPr>
        <w:t xml:space="preserve">Also part of the problems that the original system had was client speed due to using </w:t>
      </w:r>
      <w:proofErr w:type="spellStart"/>
      <w:r>
        <w:rPr>
          <w:rFonts w:cs="Arial"/>
        </w:rPr>
        <w:t>javascript</w:t>
      </w:r>
      <w:proofErr w:type="spellEnd"/>
      <w:r>
        <w:rPr>
          <w:rFonts w:cs="Arial"/>
        </w:rPr>
        <w:t xml:space="preserve"> to hide fields. All </w:t>
      </w:r>
      <w:proofErr w:type="spellStart"/>
      <w:r>
        <w:rPr>
          <w:rFonts w:cs="Arial"/>
        </w:rPr>
        <w:t>javascript</w:t>
      </w:r>
      <w:proofErr w:type="spellEnd"/>
      <w:r>
        <w:rPr>
          <w:rFonts w:cs="Arial"/>
        </w:rPr>
        <w:t xml:space="preserve"> was minimized due to CRM 2011 capabilities. This project went live on time and without issue.</w:t>
      </w:r>
    </w:p>
    <w:p w14:paraId="4D67A847" w14:textId="77777777" w:rsidR="00505346" w:rsidRPr="001931D9" w:rsidRDefault="00505346" w:rsidP="00505346"/>
    <w:p w14:paraId="1CAF9C0A" w14:textId="77777777" w:rsidR="00505346" w:rsidRPr="001931D9" w:rsidRDefault="00505346" w:rsidP="00505346">
      <w:pPr>
        <w:pStyle w:val="ListParagraph"/>
        <w:numPr>
          <w:ilvl w:val="0"/>
          <w:numId w:val="8"/>
        </w:numPr>
        <w:rPr>
          <w:rFonts w:cs="Arial"/>
        </w:rPr>
      </w:pPr>
      <w:r>
        <w:rPr>
          <w:rFonts w:cs="Arial"/>
        </w:rPr>
        <w:t xml:space="preserve">Upgrade CRM 4.0 online to CRM 2011 </w:t>
      </w:r>
      <w:proofErr w:type="spellStart"/>
      <w:r>
        <w:rPr>
          <w:rFonts w:cs="Arial"/>
        </w:rPr>
        <w:t>on-premise</w:t>
      </w:r>
      <w:proofErr w:type="spellEnd"/>
    </w:p>
    <w:p w14:paraId="1801E2DC" w14:textId="77777777" w:rsidR="00505346" w:rsidRPr="00840729" w:rsidRDefault="00505346" w:rsidP="00505346">
      <w:pPr>
        <w:pStyle w:val="ListParagraph"/>
        <w:numPr>
          <w:ilvl w:val="0"/>
          <w:numId w:val="8"/>
        </w:numPr>
        <w:rPr>
          <w:rFonts w:cs="Arial"/>
        </w:rPr>
      </w:pPr>
      <w:r w:rsidRPr="001931D9">
        <w:rPr>
          <w:rFonts w:ascii="Arial" w:hAnsi="Arial" w:cs="Arial"/>
          <w:sz w:val="20"/>
          <w:szCs w:val="20"/>
        </w:rPr>
        <w:t>Working closely with Business to ensure development success</w:t>
      </w:r>
    </w:p>
    <w:p w14:paraId="1B68C061" w14:textId="77777777" w:rsidR="00505346" w:rsidRPr="00B41AE9" w:rsidRDefault="00505346" w:rsidP="00505346">
      <w:pPr>
        <w:pStyle w:val="ListParagraph"/>
        <w:numPr>
          <w:ilvl w:val="0"/>
          <w:numId w:val="8"/>
        </w:numPr>
        <w:rPr>
          <w:rFonts w:cs="Arial"/>
        </w:rPr>
      </w:pPr>
      <w:r>
        <w:t>Provided technical support to other members of IT team</w:t>
      </w:r>
    </w:p>
    <w:p w14:paraId="1CA91465" w14:textId="77777777" w:rsidR="00505346" w:rsidRPr="00F938AB" w:rsidRDefault="00505346" w:rsidP="00505346">
      <w:pPr>
        <w:pStyle w:val="ListParagraph"/>
        <w:numPr>
          <w:ilvl w:val="0"/>
          <w:numId w:val="8"/>
        </w:numPr>
        <w:rPr>
          <w:rFonts w:cs="Arial"/>
        </w:rPr>
      </w:pPr>
      <w:r>
        <w:t>Developing a strategy for Migration Upgrade.</w:t>
      </w:r>
    </w:p>
    <w:p w14:paraId="1D80214A" w14:textId="77777777" w:rsidR="00505346" w:rsidRPr="001931D9" w:rsidRDefault="00505346" w:rsidP="00505346">
      <w:pPr>
        <w:pStyle w:val="ListParagraph"/>
        <w:rPr>
          <w:rFonts w:cs="Arial"/>
        </w:rPr>
      </w:pPr>
    </w:p>
    <w:p w14:paraId="5789C902" w14:textId="77777777" w:rsidR="00505346" w:rsidRDefault="00505346" w:rsidP="00505346">
      <w:pPr>
        <w:tabs>
          <w:tab w:val="left" w:pos="2880"/>
        </w:tabs>
        <w:ind w:left="2880" w:hanging="2880"/>
        <w:rPr>
          <w:b/>
          <w:i/>
        </w:rPr>
      </w:pPr>
      <w:r w:rsidRPr="00A74FFC">
        <w:rPr>
          <w:b/>
          <w:i/>
        </w:rPr>
        <w:t>Technologies</w:t>
      </w:r>
      <w:r>
        <w:rPr>
          <w:b/>
          <w:i/>
        </w:rPr>
        <w:t>: (Optional)</w:t>
      </w:r>
    </w:p>
    <w:p w14:paraId="5BF1233F" w14:textId="77777777" w:rsidR="00505346" w:rsidRDefault="00505346" w:rsidP="00505346">
      <w:pPr>
        <w:tabs>
          <w:tab w:val="left" w:pos="2880"/>
        </w:tabs>
        <w:ind w:left="2880" w:hanging="2880"/>
        <w:rPr>
          <w:b/>
          <w:i/>
        </w:rPr>
      </w:pPr>
    </w:p>
    <w:p w14:paraId="4CE219B4" w14:textId="77777777" w:rsidR="00505346" w:rsidRDefault="00505346" w:rsidP="00505346"/>
    <w:p w14:paraId="1900E4DC" w14:textId="77777777" w:rsidR="00505346" w:rsidRDefault="00505346" w:rsidP="00505346">
      <w:pPr>
        <w:tabs>
          <w:tab w:val="right" w:leader="dot" w:pos="8640"/>
        </w:tabs>
        <w:ind w:left="1170" w:hanging="1170"/>
      </w:pPr>
      <w:r>
        <w:rPr>
          <w:b/>
        </w:rPr>
        <w:t xml:space="preserve">CRM Consultant, </w:t>
      </w:r>
      <w:proofErr w:type="spellStart"/>
      <w:r>
        <w:rPr>
          <w:b/>
        </w:rPr>
        <w:t>Knowledgetech</w:t>
      </w:r>
      <w:proofErr w:type="spellEnd"/>
      <w:r>
        <w:rPr>
          <w:b/>
        </w:rPr>
        <w:t>, Vancouver, BC</w:t>
      </w:r>
      <w:r>
        <w:rPr>
          <w:b/>
        </w:rPr>
        <w:tab/>
        <w:t>1 Jan 2010 – 30 May 2011</w:t>
      </w:r>
    </w:p>
    <w:p w14:paraId="525896ED" w14:textId="77777777" w:rsidR="00505346" w:rsidRDefault="00505346" w:rsidP="00505346">
      <w:pPr>
        <w:rPr>
          <w:rFonts w:cs="Arial"/>
          <w:sz w:val="16"/>
          <w:szCs w:val="16"/>
        </w:rPr>
      </w:pPr>
    </w:p>
    <w:p w14:paraId="2BA2D51F" w14:textId="77777777" w:rsidR="00505346" w:rsidRDefault="00505346" w:rsidP="00505346">
      <w:pPr>
        <w:rPr>
          <w:rFonts w:cs="Arial"/>
        </w:rPr>
      </w:pPr>
      <w:r>
        <w:rPr>
          <w:rFonts w:cs="Arial"/>
        </w:rPr>
        <w:t xml:space="preserve">Develop and deploy a new internal CRM system for </w:t>
      </w:r>
      <w:proofErr w:type="spellStart"/>
      <w:r>
        <w:rPr>
          <w:rFonts w:cs="Arial"/>
        </w:rPr>
        <w:t>Knowledgetech</w:t>
      </w:r>
      <w:proofErr w:type="spellEnd"/>
      <w:r>
        <w:rPr>
          <w:rFonts w:cs="Arial"/>
        </w:rPr>
        <w:t xml:space="preserve">. This system comprises Microsoft Dynamics CRM 2011 with </w:t>
      </w:r>
      <w:proofErr w:type="spellStart"/>
      <w:r>
        <w:rPr>
          <w:rFonts w:cs="Arial"/>
        </w:rPr>
        <w:t>Javascript</w:t>
      </w:r>
      <w:proofErr w:type="spellEnd"/>
      <w:r>
        <w:rPr>
          <w:rFonts w:cs="Arial"/>
        </w:rPr>
        <w:t xml:space="preserve"> and Plugins. There was also a medium sized data migration task here using scribe to migrate the data from an old CRM system. I also made this system available from the internet as an IFD Deployment. </w:t>
      </w:r>
    </w:p>
    <w:p w14:paraId="20D6C3A1" w14:textId="77777777" w:rsidR="00505346" w:rsidRPr="001931D9" w:rsidRDefault="00505346" w:rsidP="00505346"/>
    <w:p w14:paraId="6A1BC842" w14:textId="77777777" w:rsidR="00505346" w:rsidRPr="001931D9" w:rsidRDefault="00505346" w:rsidP="00505346">
      <w:pPr>
        <w:pStyle w:val="ListParagraph"/>
        <w:numPr>
          <w:ilvl w:val="0"/>
          <w:numId w:val="8"/>
        </w:numPr>
        <w:rPr>
          <w:rFonts w:cs="Arial"/>
        </w:rPr>
      </w:pPr>
      <w:r w:rsidRPr="001931D9">
        <w:rPr>
          <w:rFonts w:cs="Arial"/>
        </w:rPr>
        <w:t>Dev</w:t>
      </w:r>
      <w:r>
        <w:rPr>
          <w:rFonts w:cs="Arial"/>
        </w:rPr>
        <w:t xml:space="preserve">elopment of Microsoft CRM </w:t>
      </w:r>
      <w:r w:rsidRPr="001931D9">
        <w:rPr>
          <w:rFonts w:cs="Arial"/>
        </w:rPr>
        <w:t xml:space="preserve"> s</w:t>
      </w:r>
      <w:r>
        <w:rPr>
          <w:rFonts w:cs="Arial"/>
        </w:rPr>
        <w:t xml:space="preserve">ystem in line with business </w:t>
      </w:r>
      <w:r w:rsidRPr="001931D9">
        <w:rPr>
          <w:rFonts w:cs="Arial"/>
        </w:rPr>
        <w:t>requirements.</w:t>
      </w:r>
    </w:p>
    <w:p w14:paraId="46DE84D6" w14:textId="77777777" w:rsidR="00505346" w:rsidRDefault="00505346" w:rsidP="00505346">
      <w:pPr>
        <w:pStyle w:val="ListParagraph"/>
        <w:numPr>
          <w:ilvl w:val="0"/>
          <w:numId w:val="8"/>
        </w:numPr>
        <w:rPr>
          <w:rFonts w:cs="Arial"/>
        </w:rPr>
      </w:pPr>
      <w:r w:rsidRPr="001931D9">
        <w:rPr>
          <w:rFonts w:cs="Arial"/>
        </w:rPr>
        <w:t>Data Migration</w:t>
      </w:r>
      <w:r>
        <w:rPr>
          <w:rFonts w:cs="Arial"/>
        </w:rPr>
        <w:t xml:space="preserve"> from existing CRM system using scribe.</w:t>
      </w:r>
    </w:p>
    <w:p w14:paraId="619ADF0E" w14:textId="77777777" w:rsidR="00505346" w:rsidRPr="00840729" w:rsidRDefault="00505346" w:rsidP="00505346">
      <w:pPr>
        <w:pStyle w:val="ListParagraph"/>
        <w:numPr>
          <w:ilvl w:val="0"/>
          <w:numId w:val="8"/>
        </w:numPr>
        <w:rPr>
          <w:rFonts w:cs="Arial"/>
        </w:rPr>
      </w:pPr>
      <w:r w:rsidRPr="001931D9">
        <w:rPr>
          <w:rFonts w:ascii="Arial" w:hAnsi="Arial" w:cs="Arial"/>
          <w:sz w:val="20"/>
          <w:szCs w:val="20"/>
        </w:rPr>
        <w:t xml:space="preserve">Working closely with </w:t>
      </w:r>
      <w:r>
        <w:rPr>
          <w:rFonts w:ascii="Arial" w:hAnsi="Arial" w:cs="Arial"/>
          <w:sz w:val="20"/>
          <w:szCs w:val="20"/>
        </w:rPr>
        <w:t>the Team</w:t>
      </w:r>
      <w:r w:rsidRPr="001931D9">
        <w:rPr>
          <w:rFonts w:ascii="Arial" w:hAnsi="Arial" w:cs="Arial"/>
          <w:sz w:val="20"/>
          <w:szCs w:val="20"/>
        </w:rPr>
        <w:t xml:space="preserve"> to ensure development success</w:t>
      </w:r>
    </w:p>
    <w:p w14:paraId="0D6C09B6" w14:textId="77777777" w:rsidR="00505346" w:rsidRPr="00F938AB" w:rsidRDefault="00505346" w:rsidP="00505346">
      <w:pPr>
        <w:pStyle w:val="ListParagraph"/>
        <w:numPr>
          <w:ilvl w:val="0"/>
          <w:numId w:val="8"/>
        </w:numPr>
        <w:rPr>
          <w:rFonts w:cs="Arial"/>
        </w:rPr>
      </w:pPr>
      <w:r>
        <w:t>Provided technical support to other members of IT team</w:t>
      </w:r>
    </w:p>
    <w:p w14:paraId="04BD34A2" w14:textId="77777777" w:rsidR="00505346" w:rsidRPr="001931D9" w:rsidRDefault="00505346" w:rsidP="00505346">
      <w:pPr>
        <w:pStyle w:val="ListParagraph"/>
        <w:numPr>
          <w:ilvl w:val="0"/>
          <w:numId w:val="8"/>
        </w:numPr>
        <w:rPr>
          <w:rFonts w:cs="Arial"/>
        </w:rPr>
      </w:pPr>
      <w:r>
        <w:t xml:space="preserve">Set up the system for Internet Facing deployment using </w:t>
      </w:r>
      <w:proofErr w:type="spellStart"/>
      <w:r>
        <w:t>Microsofts</w:t>
      </w:r>
      <w:proofErr w:type="spellEnd"/>
      <w:r>
        <w:t xml:space="preserve"> Claim based authentication and ADFS 2.0.</w:t>
      </w:r>
    </w:p>
    <w:p w14:paraId="6998D017" w14:textId="77777777" w:rsidR="00505346" w:rsidRPr="001931D9" w:rsidRDefault="00505346" w:rsidP="00505346">
      <w:pPr>
        <w:pStyle w:val="ListParagraph"/>
        <w:rPr>
          <w:rFonts w:cs="Arial"/>
        </w:rPr>
      </w:pPr>
    </w:p>
    <w:p w14:paraId="2673E6C3" w14:textId="77777777" w:rsidR="00505346" w:rsidRDefault="00505346" w:rsidP="00505346">
      <w:pPr>
        <w:tabs>
          <w:tab w:val="left" w:pos="2880"/>
        </w:tabs>
        <w:ind w:left="2880" w:hanging="2880"/>
        <w:rPr>
          <w:b/>
          <w:i/>
        </w:rPr>
      </w:pPr>
      <w:r w:rsidRPr="00A74FFC">
        <w:rPr>
          <w:b/>
          <w:i/>
        </w:rPr>
        <w:t>Technologies</w:t>
      </w:r>
      <w:r>
        <w:rPr>
          <w:b/>
          <w:i/>
        </w:rPr>
        <w:t>: (Optional)</w:t>
      </w:r>
    </w:p>
    <w:p w14:paraId="4768899A" w14:textId="77777777" w:rsidR="00505346" w:rsidRDefault="00505346" w:rsidP="00A74FFC"/>
    <w:p w14:paraId="1073ACB8" w14:textId="77777777" w:rsidR="00505346" w:rsidRDefault="00505346" w:rsidP="00A74FFC">
      <w:pPr>
        <w:tabs>
          <w:tab w:val="right" w:leader="dot" w:pos="8640"/>
        </w:tabs>
        <w:ind w:left="1170" w:hanging="1170"/>
        <w:rPr>
          <w:b/>
        </w:rPr>
      </w:pPr>
    </w:p>
    <w:p w14:paraId="40B5C52B" w14:textId="77777777" w:rsidR="00A74FFC" w:rsidRDefault="001931D9" w:rsidP="00A74FFC">
      <w:pPr>
        <w:tabs>
          <w:tab w:val="right" w:leader="dot" w:pos="8640"/>
        </w:tabs>
        <w:ind w:left="1170" w:hanging="1170"/>
      </w:pPr>
      <w:r>
        <w:rPr>
          <w:b/>
        </w:rPr>
        <w:t>CRM Consultant</w:t>
      </w:r>
      <w:r w:rsidR="00A74FFC">
        <w:rPr>
          <w:b/>
        </w:rPr>
        <w:t xml:space="preserve">, </w:t>
      </w:r>
      <w:r>
        <w:rPr>
          <w:b/>
        </w:rPr>
        <w:t>Maintain My Place</w:t>
      </w:r>
      <w:r w:rsidR="00A74FFC">
        <w:rPr>
          <w:b/>
        </w:rPr>
        <w:t xml:space="preserve">, </w:t>
      </w:r>
      <w:r>
        <w:rPr>
          <w:b/>
        </w:rPr>
        <w:t>Vancouver</w:t>
      </w:r>
      <w:r w:rsidR="00A74FFC">
        <w:rPr>
          <w:b/>
        </w:rPr>
        <w:t xml:space="preserve">, </w:t>
      </w:r>
      <w:r>
        <w:rPr>
          <w:b/>
        </w:rPr>
        <w:t>BC</w:t>
      </w:r>
      <w:r w:rsidR="00A74FFC">
        <w:rPr>
          <w:b/>
        </w:rPr>
        <w:tab/>
      </w:r>
      <w:r>
        <w:rPr>
          <w:b/>
        </w:rPr>
        <w:t>1 Oct 2010</w:t>
      </w:r>
      <w:r w:rsidR="00A74FFC">
        <w:rPr>
          <w:b/>
        </w:rPr>
        <w:t xml:space="preserve"> – </w:t>
      </w:r>
      <w:r w:rsidR="00840729">
        <w:rPr>
          <w:b/>
        </w:rPr>
        <w:t>3</w:t>
      </w:r>
      <w:r>
        <w:rPr>
          <w:b/>
        </w:rPr>
        <w:t>1 Oct 2010</w:t>
      </w:r>
    </w:p>
    <w:p w14:paraId="1859D08D" w14:textId="77777777" w:rsidR="001931D9" w:rsidRDefault="001931D9" w:rsidP="001931D9">
      <w:pPr>
        <w:rPr>
          <w:rFonts w:cs="Arial"/>
          <w:sz w:val="16"/>
          <w:szCs w:val="16"/>
        </w:rPr>
      </w:pPr>
    </w:p>
    <w:p w14:paraId="48A2611A" w14:textId="77777777" w:rsidR="00AE7196" w:rsidRPr="001931D9" w:rsidRDefault="001931D9" w:rsidP="001931D9">
      <w:r w:rsidRPr="001931D9">
        <w:rPr>
          <w:rFonts w:cs="Arial"/>
        </w:rPr>
        <w:t>Complete Microsoft CRM Online system including System Customization &amp; Data Migration from Excel Files</w:t>
      </w:r>
      <w:r w:rsidR="00A74FFC" w:rsidRPr="001931D9">
        <w:br/>
      </w:r>
    </w:p>
    <w:p w14:paraId="1873FEE9" w14:textId="77777777" w:rsidR="001931D9" w:rsidRPr="001931D9" w:rsidRDefault="001931D9" w:rsidP="001931D9">
      <w:pPr>
        <w:pStyle w:val="ListParagraph"/>
        <w:numPr>
          <w:ilvl w:val="0"/>
          <w:numId w:val="8"/>
        </w:numPr>
        <w:rPr>
          <w:rFonts w:cs="Arial"/>
        </w:rPr>
      </w:pPr>
      <w:r w:rsidRPr="001931D9">
        <w:rPr>
          <w:rFonts w:cs="Arial"/>
        </w:rPr>
        <w:t>Development of Microsoft CRM Online s</w:t>
      </w:r>
      <w:r>
        <w:rPr>
          <w:rFonts w:cs="Arial"/>
        </w:rPr>
        <w:t xml:space="preserve">ystem in line with </w:t>
      </w:r>
      <w:r w:rsidR="00D8122B">
        <w:rPr>
          <w:rFonts w:cs="Arial"/>
        </w:rPr>
        <w:t xml:space="preserve">business </w:t>
      </w:r>
      <w:r w:rsidR="00D8122B" w:rsidRPr="001931D9">
        <w:rPr>
          <w:rFonts w:cs="Arial"/>
        </w:rPr>
        <w:t>requirements</w:t>
      </w:r>
      <w:r w:rsidRPr="001931D9">
        <w:rPr>
          <w:rFonts w:cs="Arial"/>
        </w:rPr>
        <w:t>.</w:t>
      </w:r>
    </w:p>
    <w:p w14:paraId="3506E9AA" w14:textId="77777777" w:rsidR="001931D9" w:rsidRDefault="001931D9" w:rsidP="001931D9">
      <w:pPr>
        <w:pStyle w:val="ListParagraph"/>
        <w:numPr>
          <w:ilvl w:val="0"/>
          <w:numId w:val="8"/>
        </w:numPr>
        <w:rPr>
          <w:rFonts w:cs="Arial"/>
        </w:rPr>
      </w:pPr>
      <w:r w:rsidRPr="001931D9">
        <w:rPr>
          <w:rFonts w:cs="Arial"/>
        </w:rPr>
        <w:t>Data Migration</w:t>
      </w:r>
    </w:p>
    <w:p w14:paraId="653F015D" w14:textId="77777777" w:rsidR="001931D9" w:rsidRPr="00840729" w:rsidRDefault="001931D9" w:rsidP="001931D9">
      <w:pPr>
        <w:pStyle w:val="ListParagraph"/>
        <w:numPr>
          <w:ilvl w:val="0"/>
          <w:numId w:val="8"/>
        </w:numPr>
        <w:rPr>
          <w:rFonts w:cs="Arial"/>
        </w:rPr>
      </w:pPr>
      <w:r w:rsidRPr="001931D9">
        <w:rPr>
          <w:rFonts w:ascii="Arial" w:hAnsi="Arial" w:cs="Arial"/>
          <w:sz w:val="20"/>
          <w:szCs w:val="20"/>
        </w:rPr>
        <w:t>Working closely with Business to ensure development success</w:t>
      </w:r>
    </w:p>
    <w:p w14:paraId="3D242820" w14:textId="77777777" w:rsidR="00840729" w:rsidRPr="001931D9" w:rsidRDefault="00840729" w:rsidP="001931D9">
      <w:pPr>
        <w:pStyle w:val="ListParagraph"/>
        <w:numPr>
          <w:ilvl w:val="0"/>
          <w:numId w:val="8"/>
        </w:numPr>
        <w:rPr>
          <w:rFonts w:cs="Arial"/>
        </w:rPr>
      </w:pPr>
      <w:r>
        <w:t>Provided technica</w:t>
      </w:r>
      <w:r w:rsidR="00E43C93">
        <w:t>l support to other members of I</w:t>
      </w:r>
      <w:r>
        <w:t>T team</w:t>
      </w:r>
    </w:p>
    <w:p w14:paraId="2F241736" w14:textId="77777777" w:rsidR="001931D9" w:rsidRPr="001931D9" w:rsidRDefault="001931D9" w:rsidP="001931D9">
      <w:pPr>
        <w:pStyle w:val="ListParagraph"/>
        <w:rPr>
          <w:rFonts w:cs="Arial"/>
        </w:rPr>
      </w:pPr>
    </w:p>
    <w:p w14:paraId="169B4651" w14:textId="77777777" w:rsidR="00AE7196" w:rsidRDefault="00AE7196" w:rsidP="00AE7196">
      <w:pPr>
        <w:tabs>
          <w:tab w:val="left" w:pos="2880"/>
        </w:tabs>
        <w:ind w:left="2880" w:hanging="2880"/>
        <w:rPr>
          <w:b/>
          <w:i/>
        </w:rPr>
      </w:pPr>
      <w:r w:rsidRPr="00A74FFC">
        <w:rPr>
          <w:b/>
          <w:i/>
        </w:rPr>
        <w:t>Technologies</w:t>
      </w:r>
      <w:r>
        <w:rPr>
          <w:b/>
          <w:i/>
        </w:rPr>
        <w:t xml:space="preserve">: </w:t>
      </w:r>
      <w:r w:rsidR="00A74FFC">
        <w:rPr>
          <w:b/>
          <w:i/>
        </w:rPr>
        <w:t>(Optional)</w:t>
      </w:r>
    </w:p>
    <w:p w14:paraId="5DE540C7" w14:textId="77777777" w:rsidR="00AE7196" w:rsidRDefault="00AE7196" w:rsidP="00AE7196">
      <w:pPr>
        <w:tabs>
          <w:tab w:val="left" w:pos="2880"/>
        </w:tabs>
        <w:ind w:left="2880" w:hanging="2880"/>
        <w:rPr>
          <w:b/>
        </w:rPr>
      </w:pPr>
    </w:p>
    <w:p w14:paraId="3EF30AB4" w14:textId="77777777" w:rsidR="00A74FFC" w:rsidRDefault="00840729" w:rsidP="00A74FFC">
      <w:pPr>
        <w:tabs>
          <w:tab w:val="right" w:leader="dot" w:pos="8640"/>
        </w:tabs>
        <w:ind w:left="1170" w:hanging="1170"/>
      </w:pPr>
      <w:r>
        <w:rPr>
          <w:b/>
        </w:rPr>
        <w:t>CRM Consultant</w:t>
      </w:r>
      <w:r w:rsidR="00A74FFC">
        <w:rPr>
          <w:b/>
        </w:rPr>
        <w:t xml:space="preserve">, </w:t>
      </w:r>
      <w:r>
        <w:rPr>
          <w:b/>
        </w:rPr>
        <w:t>Courthouse Tech</w:t>
      </w:r>
      <w:r w:rsidR="00A74FFC">
        <w:rPr>
          <w:b/>
        </w:rPr>
        <w:t xml:space="preserve">, </w:t>
      </w:r>
      <w:r>
        <w:rPr>
          <w:b/>
        </w:rPr>
        <w:t>New Westminster</w:t>
      </w:r>
      <w:r w:rsidR="00A74FFC">
        <w:rPr>
          <w:b/>
        </w:rPr>
        <w:t xml:space="preserve">, </w:t>
      </w:r>
      <w:r>
        <w:rPr>
          <w:b/>
        </w:rPr>
        <w:t>BC</w:t>
      </w:r>
      <w:r w:rsidR="00A74FFC">
        <w:rPr>
          <w:b/>
        </w:rPr>
        <w:tab/>
      </w:r>
      <w:r>
        <w:rPr>
          <w:b/>
        </w:rPr>
        <w:t>1 Sep 2010</w:t>
      </w:r>
      <w:r w:rsidR="00A74FFC">
        <w:rPr>
          <w:b/>
        </w:rPr>
        <w:t xml:space="preserve"> – </w:t>
      </w:r>
      <w:r>
        <w:rPr>
          <w:b/>
        </w:rPr>
        <w:t>30 Sep 2010</w:t>
      </w:r>
    </w:p>
    <w:p w14:paraId="0CEE7143" w14:textId="77777777" w:rsidR="00840729" w:rsidRDefault="00840729" w:rsidP="00840729">
      <w:pPr>
        <w:rPr>
          <w:rFonts w:cs="Arial"/>
          <w:sz w:val="16"/>
          <w:szCs w:val="16"/>
        </w:rPr>
      </w:pPr>
    </w:p>
    <w:p w14:paraId="327BD0F6" w14:textId="77777777" w:rsidR="00840729" w:rsidRDefault="00840729" w:rsidP="00840729">
      <w:pPr>
        <w:rPr>
          <w:rFonts w:cs="Arial"/>
          <w:sz w:val="16"/>
          <w:szCs w:val="16"/>
        </w:rPr>
      </w:pPr>
      <w:r w:rsidRPr="00840729">
        <w:rPr>
          <w:rFonts w:cs="Arial"/>
        </w:rPr>
        <w:t>Complete Microsoft CRM Online System including</w:t>
      </w:r>
      <w:r>
        <w:rPr>
          <w:rFonts w:cs="Arial"/>
        </w:rPr>
        <w:t xml:space="preserve"> </w:t>
      </w:r>
      <w:r w:rsidRPr="00840729">
        <w:rPr>
          <w:rFonts w:cs="Arial"/>
        </w:rPr>
        <w:t>Data Migration from CRM 3.0</w:t>
      </w:r>
      <w:r>
        <w:rPr>
          <w:rFonts w:cs="Arial"/>
        </w:rPr>
        <w:t xml:space="preserve">, </w:t>
      </w:r>
      <w:r w:rsidRPr="00840729">
        <w:rPr>
          <w:rFonts w:cs="Arial"/>
        </w:rPr>
        <w:t>System Customization</w:t>
      </w:r>
      <w:r>
        <w:rPr>
          <w:rFonts w:cs="Arial"/>
        </w:rPr>
        <w:t xml:space="preserve"> and </w:t>
      </w:r>
      <w:r w:rsidRPr="00840729">
        <w:rPr>
          <w:rFonts w:cs="Arial"/>
        </w:rPr>
        <w:t>Workflows</w:t>
      </w:r>
    </w:p>
    <w:p w14:paraId="530C3AFE" w14:textId="77777777" w:rsidR="00A74FFC" w:rsidRDefault="00A74FFC" w:rsidP="00A74FFC">
      <w:pPr>
        <w:spacing w:before="120"/>
      </w:pPr>
    </w:p>
    <w:p w14:paraId="17400302" w14:textId="77777777" w:rsidR="00840729" w:rsidRDefault="00840729" w:rsidP="00840729">
      <w:pPr>
        <w:numPr>
          <w:ilvl w:val="0"/>
          <w:numId w:val="1"/>
        </w:numPr>
        <w:spacing w:line="240" w:lineRule="auto"/>
        <w:contextualSpacing/>
        <w:rPr>
          <w:rFonts w:cs="Arial"/>
        </w:rPr>
      </w:pPr>
      <w:r>
        <w:rPr>
          <w:rFonts w:cs="Arial"/>
        </w:rPr>
        <w:t>Development of Microsoft CRM Online system in line with business  requirements</w:t>
      </w:r>
    </w:p>
    <w:p w14:paraId="0DC02A50" w14:textId="77777777" w:rsidR="00840729" w:rsidRPr="005A2382" w:rsidRDefault="00840729" w:rsidP="00840729">
      <w:pPr>
        <w:numPr>
          <w:ilvl w:val="0"/>
          <w:numId w:val="1"/>
        </w:numPr>
        <w:spacing w:line="240" w:lineRule="auto"/>
        <w:contextualSpacing/>
        <w:rPr>
          <w:rFonts w:cs="Arial"/>
        </w:rPr>
      </w:pPr>
      <w:r>
        <w:rPr>
          <w:rFonts w:cs="Arial"/>
        </w:rPr>
        <w:t>Data Migration</w:t>
      </w:r>
    </w:p>
    <w:p w14:paraId="2023F696" w14:textId="77777777" w:rsidR="00840729" w:rsidRPr="005A2382" w:rsidRDefault="00840729" w:rsidP="00840729">
      <w:pPr>
        <w:numPr>
          <w:ilvl w:val="0"/>
          <w:numId w:val="1"/>
        </w:numPr>
        <w:spacing w:line="240" w:lineRule="auto"/>
        <w:contextualSpacing/>
        <w:rPr>
          <w:rFonts w:cs="Arial"/>
        </w:rPr>
      </w:pPr>
      <w:r w:rsidRPr="005A2382">
        <w:rPr>
          <w:rFonts w:cs="Arial"/>
        </w:rPr>
        <w:t>Working closely with Business to ensure development success</w:t>
      </w:r>
    </w:p>
    <w:p w14:paraId="1EB7A2D3" w14:textId="77777777" w:rsidR="00A74FFC" w:rsidRDefault="00A74FFC" w:rsidP="00A74FFC">
      <w:pPr>
        <w:numPr>
          <w:ilvl w:val="0"/>
          <w:numId w:val="1"/>
        </w:numPr>
      </w:pPr>
      <w:r>
        <w:t>Provided technica</w:t>
      </w:r>
      <w:r w:rsidR="00E43C93">
        <w:t>l support to other members of I</w:t>
      </w:r>
      <w:r>
        <w:t>T team</w:t>
      </w:r>
      <w:r>
        <w:br/>
      </w:r>
    </w:p>
    <w:p w14:paraId="05EE3353" w14:textId="77777777" w:rsidR="00A74FFC" w:rsidRDefault="00A74FFC" w:rsidP="00A74FFC">
      <w:pPr>
        <w:tabs>
          <w:tab w:val="left" w:pos="2880"/>
        </w:tabs>
        <w:ind w:left="2880" w:hanging="2880"/>
        <w:rPr>
          <w:b/>
          <w:i/>
        </w:rPr>
      </w:pPr>
      <w:r w:rsidRPr="00A74FFC">
        <w:rPr>
          <w:b/>
          <w:i/>
        </w:rPr>
        <w:t>Technologies</w:t>
      </w:r>
      <w:r>
        <w:rPr>
          <w:b/>
          <w:i/>
        </w:rPr>
        <w:t>: (Optional)</w:t>
      </w:r>
    </w:p>
    <w:p w14:paraId="1E33B33F" w14:textId="77777777" w:rsidR="00A74FFC" w:rsidRDefault="00A74FFC" w:rsidP="00AE7196">
      <w:pPr>
        <w:tabs>
          <w:tab w:val="left" w:pos="2880"/>
        </w:tabs>
        <w:ind w:left="2880" w:hanging="2880"/>
        <w:rPr>
          <w:b/>
        </w:rPr>
      </w:pPr>
    </w:p>
    <w:p w14:paraId="4070454A" w14:textId="77777777" w:rsidR="00A74FFC" w:rsidRDefault="00703EE6" w:rsidP="00A74FFC">
      <w:pPr>
        <w:tabs>
          <w:tab w:val="right" w:leader="dot" w:pos="8640"/>
        </w:tabs>
        <w:ind w:left="1170" w:hanging="1170"/>
      </w:pPr>
      <w:r>
        <w:rPr>
          <w:b/>
        </w:rPr>
        <w:t>CRM Consultant</w:t>
      </w:r>
      <w:r w:rsidR="00A74FFC">
        <w:rPr>
          <w:b/>
        </w:rPr>
        <w:t xml:space="preserve">, </w:t>
      </w:r>
      <w:proofErr w:type="spellStart"/>
      <w:r>
        <w:rPr>
          <w:b/>
        </w:rPr>
        <w:t>Rennaisance</w:t>
      </w:r>
      <w:proofErr w:type="spellEnd"/>
      <w:r w:rsidR="00A74FFC">
        <w:rPr>
          <w:b/>
        </w:rPr>
        <w:t xml:space="preserve">, </w:t>
      </w:r>
      <w:r>
        <w:rPr>
          <w:b/>
        </w:rPr>
        <w:t>Vancouver</w:t>
      </w:r>
      <w:r w:rsidR="00A74FFC">
        <w:rPr>
          <w:b/>
        </w:rPr>
        <w:t xml:space="preserve">, </w:t>
      </w:r>
      <w:r>
        <w:rPr>
          <w:b/>
        </w:rPr>
        <w:t>BC</w:t>
      </w:r>
      <w:r w:rsidR="00A74FFC">
        <w:rPr>
          <w:b/>
        </w:rPr>
        <w:tab/>
      </w:r>
      <w:r>
        <w:rPr>
          <w:b/>
        </w:rPr>
        <w:t>1 Aug 2010</w:t>
      </w:r>
      <w:r w:rsidR="00A74FFC">
        <w:rPr>
          <w:b/>
        </w:rPr>
        <w:t xml:space="preserve"> – </w:t>
      </w:r>
      <w:r>
        <w:rPr>
          <w:b/>
        </w:rPr>
        <w:t>31 Aug 2010</w:t>
      </w:r>
    </w:p>
    <w:p w14:paraId="2E1EF3B6" w14:textId="77777777" w:rsidR="00A74FFC" w:rsidRDefault="00703EE6" w:rsidP="00A74FFC">
      <w:pPr>
        <w:spacing w:before="120"/>
      </w:pPr>
      <w:r>
        <w:t xml:space="preserve">Creation of a proof of concept system covering development and customization, </w:t>
      </w:r>
      <w:proofErr w:type="spellStart"/>
      <w:r>
        <w:t>Sharepoint</w:t>
      </w:r>
      <w:proofErr w:type="spellEnd"/>
      <w:r>
        <w:t xml:space="preserve"> Integration and data migration</w:t>
      </w:r>
      <w:r w:rsidR="00A74FFC">
        <w:br/>
      </w:r>
    </w:p>
    <w:p w14:paraId="7478600F" w14:textId="77777777" w:rsidR="00703EE6" w:rsidRDefault="00703EE6" w:rsidP="00703EE6">
      <w:pPr>
        <w:numPr>
          <w:ilvl w:val="0"/>
          <w:numId w:val="1"/>
        </w:numPr>
        <w:spacing w:line="240" w:lineRule="auto"/>
        <w:contextualSpacing/>
        <w:rPr>
          <w:rFonts w:cs="Arial"/>
        </w:rPr>
      </w:pPr>
      <w:r>
        <w:rPr>
          <w:rFonts w:cs="Arial"/>
        </w:rPr>
        <w:t xml:space="preserve">Development of Microsoft </w:t>
      </w:r>
      <w:smartTag w:uri="urn:schemas-microsoft-com:office:smarttags" w:element="stockticker">
        <w:r>
          <w:rPr>
            <w:rFonts w:cs="Arial"/>
          </w:rPr>
          <w:t>CRM</w:t>
        </w:r>
      </w:smartTag>
      <w:r>
        <w:rPr>
          <w:rFonts w:cs="Arial"/>
        </w:rPr>
        <w:t xml:space="preserve"> Online POC system in line with business requirements</w:t>
      </w:r>
    </w:p>
    <w:p w14:paraId="490A2293" w14:textId="77777777" w:rsidR="00703EE6" w:rsidRPr="005A2382" w:rsidRDefault="00703EE6" w:rsidP="00703EE6">
      <w:pPr>
        <w:numPr>
          <w:ilvl w:val="0"/>
          <w:numId w:val="1"/>
        </w:numPr>
        <w:spacing w:line="240" w:lineRule="auto"/>
        <w:contextualSpacing/>
        <w:rPr>
          <w:rFonts w:cs="Arial"/>
        </w:rPr>
      </w:pPr>
      <w:proofErr w:type="spellStart"/>
      <w:r>
        <w:rPr>
          <w:rFonts w:cs="Arial"/>
        </w:rPr>
        <w:t>Sharepoint</w:t>
      </w:r>
      <w:proofErr w:type="spellEnd"/>
      <w:r>
        <w:rPr>
          <w:rFonts w:cs="Arial"/>
        </w:rPr>
        <w:t xml:space="preserve"> integration with BPOS </w:t>
      </w:r>
      <w:proofErr w:type="spellStart"/>
      <w:r>
        <w:rPr>
          <w:rFonts w:cs="Arial"/>
        </w:rPr>
        <w:t>Sharepoint</w:t>
      </w:r>
      <w:proofErr w:type="spellEnd"/>
    </w:p>
    <w:p w14:paraId="24DD3673" w14:textId="77777777" w:rsidR="00703EE6" w:rsidRPr="005A2382" w:rsidRDefault="00703EE6" w:rsidP="00703EE6">
      <w:pPr>
        <w:numPr>
          <w:ilvl w:val="0"/>
          <w:numId w:val="1"/>
        </w:numPr>
        <w:spacing w:line="240" w:lineRule="auto"/>
        <w:contextualSpacing/>
        <w:rPr>
          <w:rFonts w:cs="Arial"/>
        </w:rPr>
      </w:pPr>
      <w:r>
        <w:rPr>
          <w:rFonts w:cs="Arial"/>
        </w:rPr>
        <w:t>Data Migration</w:t>
      </w:r>
    </w:p>
    <w:p w14:paraId="557E9379" w14:textId="77777777" w:rsidR="00703EE6" w:rsidRPr="005A2382" w:rsidRDefault="00703EE6" w:rsidP="00703EE6">
      <w:pPr>
        <w:numPr>
          <w:ilvl w:val="0"/>
          <w:numId w:val="1"/>
        </w:numPr>
        <w:spacing w:line="240" w:lineRule="auto"/>
        <w:contextualSpacing/>
        <w:rPr>
          <w:rFonts w:cs="Arial"/>
        </w:rPr>
      </w:pPr>
      <w:r w:rsidRPr="005A2382">
        <w:rPr>
          <w:rFonts w:cs="Arial"/>
        </w:rPr>
        <w:t>Working closely with Business to ensure development success</w:t>
      </w:r>
    </w:p>
    <w:p w14:paraId="73EC5D8C" w14:textId="77777777" w:rsidR="00A74FFC" w:rsidRDefault="00A74FFC" w:rsidP="00A74FFC">
      <w:pPr>
        <w:numPr>
          <w:ilvl w:val="0"/>
          <w:numId w:val="1"/>
        </w:numPr>
      </w:pPr>
      <w:r>
        <w:t>Provided technica</w:t>
      </w:r>
      <w:r w:rsidR="00E43C93">
        <w:t>l support to other members of I</w:t>
      </w:r>
      <w:r>
        <w:t>T team</w:t>
      </w:r>
      <w:r>
        <w:br/>
      </w:r>
    </w:p>
    <w:p w14:paraId="4DCDC6D5" w14:textId="77777777" w:rsidR="00A74FFC" w:rsidRDefault="00A74FFC" w:rsidP="00A74FFC">
      <w:pPr>
        <w:tabs>
          <w:tab w:val="left" w:pos="2880"/>
        </w:tabs>
        <w:ind w:left="2880" w:hanging="2880"/>
        <w:rPr>
          <w:b/>
          <w:i/>
        </w:rPr>
      </w:pPr>
      <w:r w:rsidRPr="00A74FFC">
        <w:rPr>
          <w:b/>
          <w:i/>
        </w:rPr>
        <w:t>Technologies</w:t>
      </w:r>
      <w:r>
        <w:rPr>
          <w:b/>
          <w:i/>
        </w:rPr>
        <w:t>: (Optional)</w:t>
      </w:r>
    </w:p>
    <w:p w14:paraId="6A51C6B2" w14:textId="77777777" w:rsidR="00A74FFC" w:rsidRDefault="00A74FFC" w:rsidP="00AE7196">
      <w:pPr>
        <w:tabs>
          <w:tab w:val="left" w:pos="2880"/>
        </w:tabs>
        <w:ind w:left="2880" w:hanging="2880"/>
        <w:rPr>
          <w:b/>
        </w:rPr>
      </w:pPr>
    </w:p>
    <w:p w14:paraId="5E409B64" w14:textId="77777777" w:rsidR="00703EE6" w:rsidRDefault="00703EE6" w:rsidP="00703EE6">
      <w:pPr>
        <w:tabs>
          <w:tab w:val="right" w:leader="dot" w:pos="8640"/>
        </w:tabs>
        <w:ind w:left="1170" w:hanging="1170"/>
      </w:pPr>
      <w:r>
        <w:rPr>
          <w:b/>
        </w:rPr>
        <w:t>Web Developer, Impark, Vancouver, BC</w:t>
      </w:r>
      <w:r>
        <w:rPr>
          <w:b/>
        </w:rPr>
        <w:tab/>
        <w:t>1 Oct 2009 – 28 Feb 2010</w:t>
      </w:r>
    </w:p>
    <w:p w14:paraId="6F96276A" w14:textId="77777777" w:rsidR="00703EE6" w:rsidRPr="00703EE6" w:rsidRDefault="00703EE6" w:rsidP="00703EE6">
      <w:pPr>
        <w:spacing w:before="120"/>
      </w:pPr>
      <w:r w:rsidRPr="00703EE6">
        <w:rPr>
          <w:rFonts w:cs="Arial"/>
        </w:rPr>
        <w:t>Customization of existing website in asp.net c# including updat</w:t>
      </w:r>
      <w:r>
        <w:rPr>
          <w:rFonts w:cs="Arial"/>
        </w:rPr>
        <w:t>es to existing code and creation of new code and modular system parts in line with business requirements.</w:t>
      </w:r>
      <w:r w:rsidRPr="00703EE6">
        <w:rPr>
          <w:rFonts w:cs="Arial"/>
        </w:rPr>
        <w:t>.</w:t>
      </w:r>
      <w:r w:rsidRPr="00703EE6">
        <w:br/>
      </w:r>
    </w:p>
    <w:p w14:paraId="6E72F069" w14:textId="77777777" w:rsidR="00703EE6" w:rsidRDefault="00703EE6" w:rsidP="00703EE6">
      <w:pPr>
        <w:numPr>
          <w:ilvl w:val="0"/>
          <w:numId w:val="1"/>
        </w:numPr>
        <w:spacing w:line="240" w:lineRule="auto"/>
        <w:contextualSpacing/>
        <w:rPr>
          <w:rFonts w:cs="Arial"/>
        </w:rPr>
      </w:pPr>
      <w:r w:rsidRPr="005A2382">
        <w:rPr>
          <w:rFonts w:cs="Arial"/>
        </w:rPr>
        <w:t>Development of web application based on Microsoft .Net technologies.</w:t>
      </w:r>
    </w:p>
    <w:p w14:paraId="4A7DE35B" w14:textId="77777777" w:rsidR="00703EE6" w:rsidRDefault="00703EE6" w:rsidP="00703EE6">
      <w:pPr>
        <w:numPr>
          <w:ilvl w:val="0"/>
          <w:numId w:val="1"/>
        </w:numPr>
        <w:spacing w:line="240" w:lineRule="auto"/>
        <w:contextualSpacing/>
        <w:rPr>
          <w:rFonts w:cs="Arial"/>
        </w:rPr>
      </w:pPr>
      <w:r w:rsidRPr="004E56C6">
        <w:rPr>
          <w:rFonts w:cs="Arial"/>
        </w:rPr>
        <w:t>Updates to existing code and new code</w:t>
      </w:r>
    </w:p>
    <w:p w14:paraId="5A87F399" w14:textId="77777777" w:rsidR="00703EE6" w:rsidRDefault="00703EE6" w:rsidP="00703EE6">
      <w:pPr>
        <w:numPr>
          <w:ilvl w:val="0"/>
          <w:numId w:val="1"/>
        </w:numPr>
        <w:spacing w:line="240" w:lineRule="auto"/>
        <w:contextualSpacing/>
        <w:rPr>
          <w:rFonts w:cs="Arial"/>
        </w:rPr>
      </w:pPr>
      <w:r w:rsidRPr="004E56C6">
        <w:rPr>
          <w:rFonts w:cs="Arial"/>
        </w:rPr>
        <w:t>Business Analysis requirements</w:t>
      </w:r>
      <w:r>
        <w:rPr>
          <w:rFonts w:cs="Arial"/>
        </w:rPr>
        <w:t xml:space="preserve"> refinements</w:t>
      </w:r>
    </w:p>
    <w:p w14:paraId="2C9910BF" w14:textId="77777777" w:rsidR="00703EE6" w:rsidRDefault="00703EE6" w:rsidP="00703EE6">
      <w:pPr>
        <w:numPr>
          <w:ilvl w:val="0"/>
          <w:numId w:val="1"/>
        </w:numPr>
        <w:spacing w:line="240" w:lineRule="auto"/>
        <w:contextualSpacing/>
        <w:rPr>
          <w:rFonts w:cs="Arial"/>
        </w:rPr>
      </w:pPr>
      <w:r w:rsidRPr="004E56C6">
        <w:rPr>
          <w:rFonts w:cs="Arial"/>
        </w:rPr>
        <w:t>Working closely with Business to ensure development success</w:t>
      </w:r>
    </w:p>
    <w:p w14:paraId="072432E7" w14:textId="77777777" w:rsidR="00703EE6" w:rsidRDefault="00E43C93" w:rsidP="00703EE6">
      <w:pPr>
        <w:numPr>
          <w:ilvl w:val="0"/>
          <w:numId w:val="1"/>
        </w:numPr>
      </w:pPr>
      <w:r>
        <w:lastRenderedPageBreak/>
        <w:t>Provided technical support to other members of IT team</w:t>
      </w:r>
      <w:r w:rsidR="00703EE6">
        <w:br/>
      </w:r>
    </w:p>
    <w:p w14:paraId="12C16E49" w14:textId="77777777" w:rsidR="00703EE6" w:rsidRDefault="00703EE6" w:rsidP="00703EE6">
      <w:pPr>
        <w:tabs>
          <w:tab w:val="left" w:pos="2880"/>
        </w:tabs>
        <w:ind w:left="2880" w:hanging="2880"/>
        <w:rPr>
          <w:b/>
          <w:i/>
        </w:rPr>
      </w:pPr>
      <w:r w:rsidRPr="00A74FFC">
        <w:rPr>
          <w:b/>
          <w:i/>
        </w:rPr>
        <w:t>Technologies</w:t>
      </w:r>
      <w:r>
        <w:rPr>
          <w:b/>
          <w:i/>
        </w:rPr>
        <w:t>: (Optional)</w:t>
      </w:r>
    </w:p>
    <w:p w14:paraId="21B099FF" w14:textId="77777777" w:rsidR="008F1ED3" w:rsidRDefault="008F1ED3" w:rsidP="00AE7196">
      <w:pPr>
        <w:tabs>
          <w:tab w:val="left" w:pos="2880"/>
        </w:tabs>
        <w:ind w:left="2880" w:hanging="2880"/>
        <w:rPr>
          <w:b/>
        </w:rPr>
      </w:pPr>
    </w:p>
    <w:p w14:paraId="0F109D50" w14:textId="77777777" w:rsidR="00703EE6" w:rsidRDefault="00703EE6" w:rsidP="00703EE6">
      <w:pPr>
        <w:tabs>
          <w:tab w:val="right" w:leader="dot" w:pos="8640"/>
        </w:tabs>
        <w:ind w:left="1170" w:hanging="1170"/>
      </w:pPr>
      <w:r>
        <w:rPr>
          <w:b/>
        </w:rPr>
        <w:t xml:space="preserve">CRM Consultant, </w:t>
      </w:r>
      <w:r w:rsidR="005D2674">
        <w:rPr>
          <w:b/>
        </w:rPr>
        <w:t>Hager</w:t>
      </w:r>
      <w:r>
        <w:rPr>
          <w:b/>
        </w:rPr>
        <w:t xml:space="preserve">, </w:t>
      </w:r>
      <w:r w:rsidR="008E00DE">
        <w:rPr>
          <w:b/>
        </w:rPr>
        <w:t>Brussels</w:t>
      </w:r>
      <w:r>
        <w:rPr>
          <w:b/>
        </w:rPr>
        <w:t xml:space="preserve">, </w:t>
      </w:r>
      <w:r w:rsidR="005D2674">
        <w:rPr>
          <w:b/>
        </w:rPr>
        <w:t>Belgium</w:t>
      </w:r>
      <w:r>
        <w:rPr>
          <w:b/>
        </w:rPr>
        <w:tab/>
      </w:r>
      <w:r w:rsidR="005D2674">
        <w:rPr>
          <w:b/>
        </w:rPr>
        <w:t xml:space="preserve">1 </w:t>
      </w:r>
      <w:r w:rsidR="00F128DC">
        <w:rPr>
          <w:b/>
        </w:rPr>
        <w:t>Feb</w:t>
      </w:r>
      <w:r w:rsidR="005D2674">
        <w:rPr>
          <w:b/>
        </w:rPr>
        <w:t xml:space="preserve"> 2009</w:t>
      </w:r>
      <w:r>
        <w:rPr>
          <w:b/>
        </w:rPr>
        <w:t xml:space="preserve"> – </w:t>
      </w:r>
      <w:r w:rsidR="005D2674">
        <w:rPr>
          <w:b/>
        </w:rPr>
        <w:t>30 Jun</w:t>
      </w:r>
      <w:r>
        <w:rPr>
          <w:b/>
        </w:rPr>
        <w:t xml:space="preserve"> 20</w:t>
      </w:r>
      <w:r w:rsidR="005D2674">
        <w:rPr>
          <w:b/>
        </w:rPr>
        <w:t>09</w:t>
      </w:r>
    </w:p>
    <w:p w14:paraId="0B6FB918" w14:textId="77777777" w:rsidR="00703EE6" w:rsidRPr="005D2674" w:rsidRDefault="005D2674" w:rsidP="00703EE6">
      <w:pPr>
        <w:spacing w:before="120"/>
      </w:pPr>
      <w:r w:rsidRPr="005D2674">
        <w:rPr>
          <w:rFonts w:cs="Arial"/>
        </w:rPr>
        <w:t>Developed code in Pivotal 6 CRM system supported by .net c# to support this project during its go live phase and afterwards managing change</w:t>
      </w:r>
      <w:r>
        <w:rPr>
          <w:rFonts w:cs="Arial"/>
        </w:rPr>
        <w:t xml:space="preserve"> control items</w:t>
      </w:r>
      <w:r w:rsidRPr="005D2674">
        <w:rPr>
          <w:rFonts w:cs="Arial"/>
        </w:rPr>
        <w:t>.</w:t>
      </w:r>
      <w:r>
        <w:rPr>
          <w:rFonts w:cs="Arial"/>
        </w:rPr>
        <w:t xml:space="preserve"> I worked directly with the client onsite in Brussels and from London.</w:t>
      </w:r>
      <w:r w:rsidR="00703EE6" w:rsidRPr="005D2674">
        <w:br/>
      </w:r>
    </w:p>
    <w:p w14:paraId="581C7594" w14:textId="77777777" w:rsidR="005D2674" w:rsidRPr="005A2382" w:rsidRDefault="005D2674" w:rsidP="005D2674">
      <w:pPr>
        <w:numPr>
          <w:ilvl w:val="0"/>
          <w:numId w:val="1"/>
        </w:numPr>
        <w:spacing w:line="240" w:lineRule="auto"/>
        <w:contextualSpacing/>
        <w:rPr>
          <w:rFonts w:cs="Arial"/>
        </w:rPr>
      </w:pPr>
      <w:r w:rsidRPr="005A2382">
        <w:rPr>
          <w:rFonts w:cs="Arial"/>
        </w:rPr>
        <w:t>Develop Pivotal 6 application. This involves customization of the Application via the Pivotal toolkit and also .Net c# code.</w:t>
      </w:r>
    </w:p>
    <w:p w14:paraId="56D7A0E1" w14:textId="77777777" w:rsidR="005D2674" w:rsidRPr="005A2382" w:rsidRDefault="005D2674" w:rsidP="005D2674">
      <w:pPr>
        <w:numPr>
          <w:ilvl w:val="0"/>
          <w:numId w:val="1"/>
        </w:numPr>
        <w:spacing w:line="240" w:lineRule="auto"/>
        <w:contextualSpacing/>
        <w:rPr>
          <w:rFonts w:cs="Arial"/>
        </w:rPr>
      </w:pPr>
      <w:r w:rsidRPr="005A2382">
        <w:rPr>
          <w:rFonts w:cs="Arial"/>
        </w:rPr>
        <w:t xml:space="preserve">Resolve Project Bugs to complete Pivotal project </w:t>
      </w:r>
      <w:r w:rsidR="008E00DE" w:rsidRPr="005A2382">
        <w:rPr>
          <w:rFonts w:cs="Arial"/>
        </w:rPr>
        <w:t>i.e.</w:t>
      </w:r>
      <w:r w:rsidRPr="005A2382">
        <w:rPr>
          <w:rFonts w:cs="Arial"/>
        </w:rPr>
        <w:t xml:space="preserve"> troubleshooting issues and resolving.</w:t>
      </w:r>
    </w:p>
    <w:p w14:paraId="2943CA15" w14:textId="77777777" w:rsidR="005D2674" w:rsidRPr="005A2382" w:rsidRDefault="005D2674" w:rsidP="005D2674">
      <w:pPr>
        <w:numPr>
          <w:ilvl w:val="0"/>
          <w:numId w:val="1"/>
        </w:numPr>
        <w:spacing w:line="240" w:lineRule="auto"/>
        <w:contextualSpacing/>
        <w:rPr>
          <w:rFonts w:cs="Arial"/>
        </w:rPr>
      </w:pPr>
      <w:r w:rsidRPr="005A2382">
        <w:rPr>
          <w:rFonts w:cs="Arial"/>
        </w:rPr>
        <w:t>Develop Change control work for Pivotal 6 application. This involved Business Analysis onsite in Belgium to ensure a close working environment with the business.</w:t>
      </w:r>
    </w:p>
    <w:p w14:paraId="28AC4226" w14:textId="77777777" w:rsidR="005D2674" w:rsidRPr="005A2382" w:rsidRDefault="005D2674" w:rsidP="005D2674">
      <w:pPr>
        <w:numPr>
          <w:ilvl w:val="0"/>
          <w:numId w:val="1"/>
        </w:numPr>
        <w:spacing w:line="240" w:lineRule="auto"/>
        <w:contextualSpacing/>
        <w:rPr>
          <w:rFonts w:cs="Arial"/>
        </w:rPr>
      </w:pPr>
      <w:r w:rsidRPr="005A2382">
        <w:rPr>
          <w:rFonts w:cs="Arial"/>
        </w:rPr>
        <w:t>Extending the functionality of the Pivotal to Microsoft Outlook integration to ensure business acceptance. This was written mainly in c# .net</w:t>
      </w:r>
    </w:p>
    <w:p w14:paraId="73728052" w14:textId="77777777" w:rsidR="005D2674" w:rsidRDefault="005D2674" w:rsidP="005D2674">
      <w:pPr>
        <w:numPr>
          <w:ilvl w:val="0"/>
          <w:numId w:val="1"/>
        </w:numPr>
        <w:spacing w:line="240" w:lineRule="auto"/>
        <w:contextualSpacing/>
        <w:rPr>
          <w:rFonts w:cs="Arial"/>
        </w:rPr>
      </w:pPr>
      <w:r w:rsidRPr="005A2382">
        <w:rPr>
          <w:rFonts w:cs="Arial"/>
        </w:rPr>
        <w:t>Extending the functionality of the Pivotal Import tool in c# .net. The import tool was previously an issue for Hager as it was not reusable and therefore required more effort than the customer would like. Therefore extended this to make the data maps re-usable.</w:t>
      </w:r>
    </w:p>
    <w:p w14:paraId="0AB1C5CD" w14:textId="77777777" w:rsidR="00E43C93" w:rsidRPr="005A2382" w:rsidRDefault="00E43C93" w:rsidP="005D2674">
      <w:pPr>
        <w:numPr>
          <w:ilvl w:val="0"/>
          <w:numId w:val="1"/>
        </w:numPr>
        <w:spacing w:line="240" w:lineRule="auto"/>
        <w:contextualSpacing/>
        <w:rPr>
          <w:rFonts w:cs="Arial"/>
        </w:rPr>
      </w:pPr>
      <w:r>
        <w:t>Provided technical support to other members of IT team</w:t>
      </w:r>
    </w:p>
    <w:p w14:paraId="60FDEE43" w14:textId="77777777" w:rsidR="00703EE6" w:rsidRDefault="00703EE6" w:rsidP="005D2674">
      <w:pPr>
        <w:ind w:left="720"/>
      </w:pPr>
      <w:r>
        <w:br/>
      </w:r>
    </w:p>
    <w:p w14:paraId="08AA614D" w14:textId="77777777" w:rsidR="00703EE6" w:rsidRDefault="00703EE6" w:rsidP="00703EE6">
      <w:pPr>
        <w:tabs>
          <w:tab w:val="left" w:pos="2880"/>
        </w:tabs>
        <w:ind w:left="2880" w:hanging="2880"/>
        <w:rPr>
          <w:b/>
          <w:i/>
        </w:rPr>
      </w:pPr>
      <w:r w:rsidRPr="00A74FFC">
        <w:rPr>
          <w:b/>
          <w:i/>
        </w:rPr>
        <w:t>Technologies</w:t>
      </w:r>
      <w:r>
        <w:rPr>
          <w:b/>
          <w:i/>
        </w:rPr>
        <w:t>: (Optional)</w:t>
      </w:r>
    </w:p>
    <w:p w14:paraId="0B637C1A" w14:textId="77777777" w:rsidR="00703EE6" w:rsidRDefault="00703EE6" w:rsidP="00AE7196">
      <w:pPr>
        <w:tabs>
          <w:tab w:val="left" w:pos="2880"/>
        </w:tabs>
        <w:ind w:left="2880" w:hanging="2880"/>
        <w:rPr>
          <w:b/>
        </w:rPr>
      </w:pPr>
    </w:p>
    <w:p w14:paraId="029C9C9C" w14:textId="77777777" w:rsidR="00703EE6" w:rsidRDefault="00703EE6" w:rsidP="00703EE6">
      <w:pPr>
        <w:tabs>
          <w:tab w:val="right" w:leader="dot" w:pos="8640"/>
        </w:tabs>
        <w:ind w:left="1170" w:hanging="1170"/>
      </w:pPr>
      <w:r>
        <w:rPr>
          <w:b/>
        </w:rPr>
        <w:t xml:space="preserve">CRM Consultant, </w:t>
      </w:r>
      <w:proofErr w:type="spellStart"/>
      <w:r w:rsidR="00DB7790">
        <w:rPr>
          <w:b/>
        </w:rPr>
        <w:t>Cobbetts</w:t>
      </w:r>
      <w:proofErr w:type="spellEnd"/>
      <w:r>
        <w:rPr>
          <w:b/>
        </w:rPr>
        <w:t xml:space="preserve">, </w:t>
      </w:r>
      <w:r w:rsidR="00DB7790">
        <w:rPr>
          <w:b/>
        </w:rPr>
        <w:t>Manchester</w:t>
      </w:r>
      <w:r>
        <w:rPr>
          <w:b/>
        </w:rPr>
        <w:t xml:space="preserve">, </w:t>
      </w:r>
      <w:r w:rsidR="00DB7790">
        <w:rPr>
          <w:b/>
        </w:rPr>
        <w:t>UK</w:t>
      </w:r>
      <w:r>
        <w:rPr>
          <w:b/>
        </w:rPr>
        <w:tab/>
      </w:r>
      <w:r w:rsidR="00F128DC">
        <w:rPr>
          <w:b/>
        </w:rPr>
        <w:t>1 Sep 2008</w:t>
      </w:r>
      <w:r>
        <w:rPr>
          <w:b/>
        </w:rPr>
        <w:t xml:space="preserve"> – </w:t>
      </w:r>
      <w:r w:rsidR="00F128DC">
        <w:rPr>
          <w:b/>
        </w:rPr>
        <w:t>31 Jan</w:t>
      </w:r>
      <w:r>
        <w:rPr>
          <w:b/>
        </w:rPr>
        <w:t xml:space="preserve"> 20</w:t>
      </w:r>
      <w:r w:rsidR="00F128DC">
        <w:rPr>
          <w:b/>
        </w:rPr>
        <w:t>09</w:t>
      </w:r>
    </w:p>
    <w:p w14:paraId="4D30B1C3" w14:textId="77777777" w:rsidR="00703EE6" w:rsidRPr="00F128DC" w:rsidRDefault="00F128DC" w:rsidP="00703EE6">
      <w:pPr>
        <w:spacing w:before="120"/>
      </w:pPr>
      <w:r w:rsidRPr="00F128DC">
        <w:rPr>
          <w:rFonts w:cs="Arial"/>
        </w:rPr>
        <w:t>Part of a project team brought in to assist with the last three months of this existing project. Writing code written in Pivotal 5.9 CRM Application supported by .net C#.</w:t>
      </w:r>
      <w:r w:rsidR="00703EE6" w:rsidRPr="00F128DC">
        <w:br/>
      </w:r>
    </w:p>
    <w:p w14:paraId="60205C4F" w14:textId="77777777" w:rsidR="00F128DC" w:rsidRPr="005A2382" w:rsidRDefault="00F128DC" w:rsidP="00F128DC">
      <w:pPr>
        <w:numPr>
          <w:ilvl w:val="0"/>
          <w:numId w:val="1"/>
        </w:numPr>
        <w:spacing w:line="240" w:lineRule="auto"/>
        <w:contextualSpacing/>
        <w:rPr>
          <w:rFonts w:cs="Arial"/>
        </w:rPr>
      </w:pPr>
      <w:r w:rsidRPr="005A2382">
        <w:rPr>
          <w:rFonts w:cs="Arial"/>
        </w:rPr>
        <w:t>Resolve outstanding issues with Pivotal 5.9 project. All code written in c# .net</w:t>
      </w:r>
    </w:p>
    <w:p w14:paraId="548224B4" w14:textId="77777777" w:rsidR="00F128DC" w:rsidRPr="005A2382" w:rsidRDefault="00F128DC" w:rsidP="00F128DC">
      <w:pPr>
        <w:numPr>
          <w:ilvl w:val="0"/>
          <w:numId w:val="1"/>
        </w:numPr>
        <w:spacing w:line="240" w:lineRule="auto"/>
        <w:contextualSpacing/>
        <w:rPr>
          <w:rFonts w:cs="Arial"/>
        </w:rPr>
      </w:pPr>
      <w:r w:rsidRPr="005A2382">
        <w:rPr>
          <w:rFonts w:cs="Arial"/>
        </w:rPr>
        <w:t>Develop Change control work for Pivotal 5.9 application</w:t>
      </w:r>
    </w:p>
    <w:p w14:paraId="1FC6FDB6" w14:textId="77777777" w:rsidR="00F128DC" w:rsidRPr="005A2382" w:rsidRDefault="00F128DC" w:rsidP="00F128DC">
      <w:pPr>
        <w:numPr>
          <w:ilvl w:val="0"/>
          <w:numId w:val="1"/>
        </w:numPr>
        <w:spacing w:line="240" w:lineRule="auto"/>
        <w:contextualSpacing/>
        <w:rPr>
          <w:rFonts w:cs="Arial"/>
        </w:rPr>
      </w:pPr>
      <w:r w:rsidRPr="005A2382">
        <w:rPr>
          <w:rFonts w:cs="Arial"/>
        </w:rPr>
        <w:t>Business Analysis</w:t>
      </w:r>
    </w:p>
    <w:p w14:paraId="2FFFED4F" w14:textId="77777777" w:rsidR="00F128DC" w:rsidRPr="005A2382" w:rsidRDefault="00F128DC" w:rsidP="00F128DC">
      <w:pPr>
        <w:numPr>
          <w:ilvl w:val="0"/>
          <w:numId w:val="1"/>
        </w:numPr>
        <w:spacing w:line="240" w:lineRule="auto"/>
        <w:contextualSpacing/>
        <w:rPr>
          <w:rFonts w:cs="Arial"/>
        </w:rPr>
      </w:pPr>
      <w:r w:rsidRPr="005A2382">
        <w:rPr>
          <w:rFonts w:cs="Arial"/>
        </w:rPr>
        <w:t>Perform integration with Worksite document management system using Microsoft c# .net</w:t>
      </w:r>
    </w:p>
    <w:p w14:paraId="083FC067" w14:textId="77777777" w:rsidR="00F128DC" w:rsidRPr="005A2382" w:rsidRDefault="00F128DC" w:rsidP="00F128DC">
      <w:pPr>
        <w:numPr>
          <w:ilvl w:val="0"/>
          <w:numId w:val="1"/>
        </w:numPr>
        <w:spacing w:line="240" w:lineRule="auto"/>
        <w:contextualSpacing/>
        <w:rPr>
          <w:rFonts w:cs="Arial"/>
        </w:rPr>
      </w:pPr>
      <w:r w:rsidRPr="005A2382">
        <w:rPr>
          <w:rFonts w:cs="Arial"/>
        </w:rPr>
        <w:t>Working closely with business sponsor to resolve code issues</w:t>
      </w:r>
    </w:p>
    <w:p w14:paraId="10C4D496" w14:textId="77777777" w:rsidR="00F128DC" w:rsidRPr="005A2382" w:rsidRDefault="00F128DC" w:rsidP="00F128DC">
      <w:pPr>
        <w:numPr>
          <w:ilvl w:val="0"/>
          <w:numId w:val="1"/>
        </w:numPr>
        <w:spacing w:line="240" w:lineRule="auto"/>
        <w:contextualSpacing/>
        <w:rPr>
          <w:rFonts w:cs="Arial"/>
        </w:rPr>
      </w:pPr>
      <w:r w:rsidRPr="005A2382">
        <w:rPr>
          <w:rFonts w:cs="Arial"/>
        </w:rPr>
        <w:t>All code written using Microsoft c# .net</w:t>
      </w:r>
    </w:p>
    <w:p w14:paraId="6A1C3590" w14:textId="77777777" w:rsidR="00703EE6" w:rsidRDefault="00703EE6" w:rsidP="00703EE6">
      <w:pPr>
        <w:numPr>
          <w:ilvl w:val="0"/>
          <w:numId w:val="1"/>
        </w:numPr>
      </w:pPr>
      <w:r>
        <w:t>Provided technica</w:t>
      </w:r>
      <w:r w:rsidR="00E43C93">
        <w:t>l support to other members of I</w:t>
      </w:r>
      <w:r>
        <w:t>T team</w:t>
      </w:r>
      <w:r>
        <w:br/>
      </w:r>
    </w:p>
    <w:p w14:paraId="573FC28F" w14:textId="77777777" w:rsidR="00703EE6" w:rsidRDefault="00703EE6" w:rsidP="00703EE6">
      <w:pPr>
        <w:tabs>
          <w:tab w:val="left" w:pos="2880"/>
        </w:tabs>
        <w:ind w:left="2880" w:hanging="2880"/>
        <w:rPr>
          <w:b/>
          <w:i/>
        </w:rPr>
      </w:pPr>
      <w:r w:rsidRPr="00A74FFC">
        <w:rPr>
          <w:b/>
          <w:i/>
        </w:rPr>
        <w:t>Technologies</w:t>
      </w:r>
      <w:r>
        <w:rPr>
          <w:b/>
          <w:i/>
        </w:rPr>
        <w:t>: (Optional)</w:t>
      </w:r>
    </w:p>
    <w:p w14:paraId="4417BB58" w14:textId="77777777" w:rsidR="00703EE6" w:rsidRDefault="00703EE6" w:rsidP="00AE7196">
      <w:pPr>
        <w:tabs>
          <w:tab w:val="left" w:pos="2880"/>
        </w:tabs>
        <w:ind w:left="2880" w:hanging="2880"/>
        <w:rPr>
          <w:b/>
        </w:rPr>
      </w:pPr>
    </w:p>
    <w:p w14:paraId="5D7AFF2D" w14:textId="77777777" w:rsidR="00F128DC" w:rsidRDefault="00F128DC" w:rsidP="00F128DC">
      <w:pPr>
        <w:tabs>
          <w:tab w:val="right" w:leader="dot" w:pos="8640"/>
        </w:tabs>
        <w:ind w:left="1170" w:hanging="1170"/>
      </w:pPr>
      <w:r>
        <w:rPr>
          <w:b/>
        </w:rPr>
        <w:t>CRM Consultant, Sodexho, Surrey, UK</w:t>
      </w:r>
      <w:r>
        <w:rPr>
          <w:b/>
        </w:rPr>
        <w:tab/>
        <w:t xml:space="preserve">1 </w:t>
      </w:r>
      <w:r w:rsidR="005D1CF1">
        <w:rPr>
          <w:b/>
        </w:rPr>
        <w:t>Jul</w:t>
      </w:r>
      <w:r>
        <w:rPr>
          <w:b/>
        </w:rPr>
        <w:t xml:space="preserve"> 2008 – 31 Aug 2009</w:t>
      </w:r>
    </w:p>
    <w:p w14:paraId="529C43E1" w14:textId="77777777" w:rsidR="00F128DC" w:rsidRPr="00F128DC" w:rsidRDefault="00F128DC" w:rsidP="00F128DC">
      <w:pPr>
        <w:spacing w:before="120"/>
      </w:pPr>
      <w:r w:rsidRPr="00F128DC">
        <w:rPr>
          <w:rFonts w:cs="Arial"/>
        </w:rPr>
        <w:t>Developed code for this Pivotal 5.9 CRM system supported by .net c# code. System installed on Oracle. The nature of this work was change controls to an existing system</w:t>
      </w:r>
      <w:r w:rsidRPr="003C3690">
        <w:rPr>
          <w:rFonts w:cs="Arial"/>
          <w:sz w:val="16"/>
          <w:szCs w:val="16"/>
        </w:rPr>
        <w:t xml:space="preserve">.  </w:t>
      </w:r>
      <w:r w:rsidRPr="00F128DC">
        <w:br/>
      </w:r>
    </w:p>
    <w:p w14:paraId="4FE4E31B" w14:textId="77777777" w:rsidR="00F128DC" w:rsidRPr="005A2382" w:rsidRDefault="00F128DC" w:rsidP="00F128DC">
      <w:pPr>
        <w:numPr>
          <w:ilvl w:val="0"/>
          <w:numId w:val="1"/>
        </w:numPr>
        <w:spacing w:line="240" w:lineRule="auto"/>
        <w:contextualSpacing/>
        <w:rPr>
          <w:rFonts w:cs="Arial"/>
        </w:rPr>
      </w:pPr>
      <w:r w:rsidRPr="005A2382">
        <w:rPr>
          <w:rFonts w:cs="Arial"/>
        </w:rPr>
        <w:t>Resolve outstanding issues with Pivotal 5.9 project. This required a lot of communication with the business sponsor via telephone and site visits.</w:t>
      </w:r>
    </w:p>
    <w:p w14:paraId="1AE970E1" w14:textId="77777777" w:rsidR="00F128DC" w:rsidRPr="005A2382" w:rsidRDefault="00F128DC" w:rsidP="00F128DC">
      <w:pPr>
        <w:numPr>
          <w:ilvl w:val="0"/>
          <w:numId w:val="1"/>
        </w:numPr>
        <w:spacing w:line="240" w:lineRule="auto"/>
        <w:contextualSpacing/>
        <w:rPr>
          <w:rFonts w:cs="Arial"/>
        </w:rPr>
      </w:pPr>
      <w:r w:rsidRPr="005A2382">
        <w:rPr>
          <w:rFonts w:cs="Arial"/>
        </w:rPr>
        <w:t>Develop Change control work for Pivotal 5.9 application</w:t>
      </w:r>
    </w:p>
    <w:p w14:paraId="089C3B10" w14:textId="77777777" w:rsidR="00F128DC" w:rsidRPr="005A2382" w:rsidRDefault="00F128DC" w:rsidP="00F128DC">
      <w:pPr>
        <w:numPr>
          <w:ilvl w:val="0"/>
          <w:numId w:val="1"/>
        </w:numPr>
        <w:spacing w:line="240" w:lineRule="auto"/>
        <w:contextualSpacing/>
        <w:rPr>
          <w:rFonts w:cs="Arial"/>
        </w:rPr>
      </w:pPr>
      <w:r w:rsidRPr="005A2382">
        <w:rPr>
          <w:rFonts w:cs="Arial"/>
        </w:rPr>
        <w:t>All code written using Microsoft c# .net</w:t>
      </w:r>
    </w:p>
    <w:p w14:paraId="6C9287B0" w14:textId="77777777" w:rsidR="00F128DC" w:rsidRPr="005A2382" w:rsidRDefault="00F128DC" w:rsidP="00F128DC">
      <w:pPr>
        <w:numPr>
          <w:ilvl w:val="0"/>
          <w:numId w:val="1"/>
        </w:numPr>
        <w:spacing w:line="240" w:lineRule="auto"/>
        <w:contextualSpacing/>
        <w:rPr>
          <w:rFonts w:cs="Arial"/>
        </w:rPr>
      </w:pPr>
      <w:r w:rsidRPr="005A2382">
        <w:rPr>
          <w:rFonts w:cs="Arial"/>
        </w:rPr>
        <w:t>Developed a web integration to an oracle based system that enabled the oracle based data to be visible from the appropriate customer form within the pivotal application.</w:t>
      </w:r>
    </w:p>
    <w:p w14:paraId="4C6C5197" w14:textId="77777777" w:rsidR="00F128DC" w:rsidRDefault="00F128DC" w:rsidP="00F128DC">
      <w:pPr>
        <w:numPr>
          <w:ilvl w:val="0"/>
          <w:numId w:val="1"/>
        </w:numPr>
      </w:pPr>
      <w:r>
        <w:lastRenderedPageBreak/>
        <w:t>Provided technica</w:t>
      </w:r>
      <w:r w:rsidR="00E43C93">
        <w:t>l support to other members of I</w:t>
      </w:r>
      <w:r>
        <w:t>T team</w:t>
      </w:r>
      <w:r>
        <w:br/>
      </w:r>
    </w:p>
    <w:p w14:paraId="7282E1FF" w14:textId="77777777" w:rsidR="00F128DC" w:rsidRDefault="00F128DC" w:rsidP="00F128DC">
      <w:pPr>
        <w:tabs>
          <w:tab w:val="left" w:pos="2880"/>
        </w:tabs>
        <w:ind w:left="2880" w:hanging="2880"/>
        <w:rPr>
          <w:b/>
          <w:i/>
        </w:rPr>
      </w:pPr>
      <w:r w:rsidRPr="00A74FFC">
        <w:rPr>
          <w:b/>
          <w:i/>
        </w:rPr>
        <w:t>Technologies</w:t>
      </w:r>
      <w:r>
        <w:rPr>
          <w:b/>
          <w:i/>
        </w:rPr>
        <w:t>: (Optional)</w:t>
      </w:r>
    </w:p>
    <w:p w14:paraId="2224F32B" w14:textId="77777777" w:rsidR="00F128DC" w:rsidRDefault="00F128DC" w:rsidP="00AE7196">
      <w:pPr>
        <w:tabs>
          <w:tab w:val="left" w:pos="2880"/>
        </w:tabs>
        <w:ind w:left="2880" w:hanging="2880"/>
        <w:rPr>
          <w:b/>
        </w:rPr>
      </w:pPr>
    </w:p>
    <w:p w14:paraId="7E917216" w14:textId="77777777" w:rsidR="00F128DC" w:rsidRDefault="00F128DC" w:rsidP="00F128DC">
      <w:pPr>
        <w:tabs>
          <w:tab w:val="right" w:leader="dot" w:pos="8640"/>
        </w:tabs>
        <w:ind w:left="1170" w:hanging="1170"/>
      </w:pPr>
      <w:r>
        <w:rPr>
          <w:b/>
        </w:rPr>
        <w:t xml:space="preserve">CRM Consultant, </w:t>
      </w:r>
      <w:r w:rsidR="005D1CF1">
        <w:rPr>
          <w:b/>
        </w:rPr>
        <w:t>IRIS Software</w:t>
      </w:r>
      <w:r>
        <w:rPr>
          <w:b/>
        </w:rPr>
        <w:t xml:space="preserve">, </w:t>
      </w:r>
      <w:proofErr w:type="spellStart"/>
      <w:r w:rsidR="005D1CF1">
        <w:rPr>
          <w:b/>
        </w:rPr>
        <w:t>Datchet</w:t>
      </w:r>
      <w:proofErr w:type="spellEnd"/>
      <w:r>
        <w:rPr>
          <w:b/>
        </w:rPr>
        <w:t>, UK</w:t>
      </w:r>
      <w:r>
        <w:rPr>
          <w:b/>
        </w:rPr>
        <w:tab/>
        <w:t xml:space="preserve">1 </w:t>
      </w:r>
      <w:r w:rsidR="005D1CF1">
        <w:rPr>
          <w:b/>
        </w:rPr>
        <w:t>Jun</w:t>
      </w:r>
      <w:r>
        <w:rPr>
          <w:b/>
        </w:rPr>
        <w:t xml:space="preserve"> 20</w:t>
      </w:r>
      <w:r w:rsidR="005D1CF1">
        <w:rPr>
          <w:b/>
        </w:rPr>
        <w:t>06</w:t>
      </w:r>
      <w:r>
        <w:rPr>
          <w:b/>
        </w:rPr>
        <w:t xml:space="preserve"> – </w:t>
      </w:r>
      <w:r w:rsidR="005D1CF1">
        <w:rPr>
          <w:b/>
        </w:rPr>
        <w:t>31</w:t>
      </w:r>
      <w:r>
        <w:rPr>
          <w:b/>
        </w:rPr>
        <w:t xml:space="preserve"> </w:t>
      </w:r>
      <w:r w:rsidR="005D1CF1">
        <w:rPr>
          <w:b/>
        </w:rPr>
        <w:t>Jun</w:t>
      </w:r>
      <w:r>
        <w:rPr>
          <w:b/>
        </w:rPr>
        <w:t xml:space="preserve"> 200</w:t>
      </w:r>
      <w:r w:rsidR="005D1CF1">
        <w:rPr>
          <w:b/>
        </w:rPr>
        <w:t>8</w:t>
      </w:r>
    </w:p>
    <w:p w14:paraId="2CD2C269" w14:textId="77777777" w:rsidR="00F128DC" w:rsidRPr="005D1CF1" w:rsidRDefault="005D1CF1" w:rsidP="00F128DC">
      <w:pPr>
        <w:spacing w:before="120"/>
      </w:pPr>
      <w:r w:rsidRPr="005D1CF1">
        <w:rPr>
          <w:rFonts w:cs="Arial"/>
        </w:rPr>
        <w:t>Responsible as Lead Developer for a large, complex multiple phase project to convert multiple small disparate companies</w:t>
      </w:r>
      <w:r>
        <w:rPr>
          <w:rFonts w:cs="Arial"/>
        </w:rPr>
        <w:t xml:space="preserve"> systems owned by IRIS to</w:t>
      </w:r>
      <w:r w:rsidRPr="005D1CF1">
        <w:rPr>
          <w:rFonts w:cs="Arial"/>
        </w:rPr>
        <w:t xml:space="preserve"> Microsoft CRM. Lots of data integration code was written for this project as the largest single issue was the data stored by each company. In this project I was leader of a small group of developers who I trained to develop these applications</w:t>
      </w:r>
      <w:r w:rsidR="00F128DC" w:rsidRPr="005D1CF1">
        <w:br/>
      </w:r>
    </w:p>
    <w:p w14:paraId="2C78F8E8" w14:textId="77777777" w:rsidR="005D1CF1" w:rsidRPr="005A2382" w:rsidRDefault="005D1CF1" w:rsidP="005D1CF1">
      <w:pPr>
        <w:numPr>
          <w:ilvl w:val="0"/>
          <w:numId w:val="1"/>
        </w:numPr>
        <w:spacing w:line="240" w:lineRule="auto"/>
        <w:contextualSpacing/>
        <w:rPr>
          <w:rFonts w:cs="Arial"/>
        </w:rPr>
      </w:pPr>
      <w:r w:rsidRPr="005A2382">
        <w:rPr>
          <w:rFonts w:cs="Arial"/>
        </w:rPr>
        <w:t>Assist with CRM Product selection process (Pivotal\Microsoft\Salesforce)</w:t>
      </w:r>
    </w:p>
    <w:p w14:paraId="37F1B00D" w14:textId="77777777" w:rsidR="005D1CF1" w:rsidRPr="005A2382" w:rsidRDefault="005D1CF1" w:rsidP="005D1CF1">
      <w:pPr>
        <w:numPr>
          <w:ilvl w:val="0"/>
          <w:numId w:val="1"/>
        </w:numPr>
        <w:spacing w:line="240" w:lineRule="auto"/>
        <w:contextualSpacing/>
        <w:rPr>
          <w:rFonts w:cs="Arial"/>
        </w:rPr>
      </w:pPr>
      <w:r w:rsidRPr="005A2382">
        <w:rPr>
          <w:rFonts w:cs="Arial"/>
        </w:rPr>
        <w:t>Lead a development team of 3 people</w:t>
      </w:r>
    </w:p>
    <w:p w14:paraId="4DFBBF69" w14:textId="77777777" w:rsidR="005D1CF1" w:rsidRPr="005A2382" w:rsidRDefault="005D1CF1" w:rsidP="005D1CF1">
      <w:pPr>
        <w:numPr>
          <w:ilvl w:val="0"/>
          <w:numId w:val="1"/>
        </w:numPr>
        <w:spacing w:line="240" w:lineRule="auto"/>
        <w:contextualSpacing/>
        <w:rPr>
          <w:rFonts w:cs="Arial"/>
        </w:rPr>
      </w:pPr>
      <w:r w:rsidRPr="005A2382">
        <w:rPr>
          <w:rFonts w:cs="Arial"/>
        </w:rPr>
        <w:t>Develop Microsoft CRM 3.0 \ 4.0</w:t>
      </w:r>
    </w:p>
    <w:p w14:paraId="4DEAED12" w14:textId="77777777" w:rsidR="005D1CF1" w:rsidRPr="005A2382" w:rsidRDefault="005D1CF1" w:rsidP="005D1CF1">
      <w:pPr>
        <w:numPr>
          <w:ilvl w:val="0"/>
          <w:numId w:val="1"/>
        </w:numPr>
        <w:spacing w:line="240" w:lineRule="auto"/>
        <w:contextualSpacing/>
        <w:rPr>
          <w:rFonts w:cs="Arial"/>
        </w:rPr>
      </w:pPr>
      <w:r w:rsidRPr="005A2382">
        <w:rPr>
          <w:rFonts w:cs="Arial"/>
        </w:rPr>
        <w:t xml:space="preserve">Assist with the </w:t>
      </w:r>
      <w:r w:rsidR="008E00DE" w:rsidRPr="005A2382">
        <w:rPr>
          <w:rFonts w:cs="Arial"/>
        </w:rPr>
        <w:t>rollout</w:t>
      </w:r>
      <w:r w:rsidRPr="005A2382">
        <w:rPr>
          <w:rFonts w:cs="Arial"/>
        </w:rPr>
        <w:t xml:space="preserve"> of Microsoft CRM across a number of disparate companies all using different CRM systems with similar processes.</w:t>
      </w:r>
    </w:p>
    <w:p w14:paraId="4895A1C8" w14:textId="77777777" w:rsidR="005D1CF1" w:rsidRPr="005A2382" w:rsidRDefault="005D1CF1" w:rsidP="005D1CF1">
      <w:pPr>
        <w:numPr>
          <w:ilvl w:val="0"/>
          <w:numId w:val="1"/>
        </w:numPr>
        <w:spacing w:line="240" w:lineRule="auto"/>
        <w:contextualSpacing/>
        <w:rPr>
          <w:rFonts w:cs="Arial"/>
        </w:rPr>
      </w:pPr>
      <w:r w:rsidRPr="005A2382">
        <w:rPr>
          <w:rFonts w:cs="Arial"/>
        </w:rPr>
        <w:t>Managing data integration on a large scale. Iris have 24 sub companies</w:t>
      </w:r>
      <w:r w:rsidRPr="003C3690">
        <w:rPr>
          <w:rFonts w:cs="Arial"/>
        </w:rPr>
        <w:t xml:space="preserve"> </w:t>
      </w:r>
      <w:r w:rsidRPr="005A2382">
        <w:rPr>
          <w:rFonts w:cs="Arial"/>
        </w:rPr>
        <w:t>with data held in disparate databases. The key to the success of the project is to enable to data to be smoothly migrated to Microsoft CRM. For this I wrote a re-usable migration tool and developed many methods for migrating the data including moving the data in two stages to manage data integrity.</w:t>
      </w:r>
    </w:p>
    <w:p w14:paraId="2F6C521E" w14:textId="77777777" w:rsidR="005D1CF1" w:rsidRPr="005A2382" w:rsidRDefault="005D1CF1" w:rsidP="005D1CF1">
      <w:pPr>
        <w:numPr>
          <w:ilvl w:val="0"/>
          <w:numId w:val="1"/>
        </w:numPr>
        <w:spacing w:line="240" w:lineRule="auto"/>
        <w:contextualSpacing/>
        <w:rPr>
          <w:rFonts w:cs="Arial"/>
        </w:rPr>
      </w:pPr>
      <w:r w:rsidRPr="005A2382">
        <w:rPr>
          <w:rFonts w:cs="Arial"/>
        </w:rPr>
        <w:t xml:space="preserve">Microsoft CRM uses Microsoft .net c# as server side code and </w:t>
      </w:r>
      <w:proofErr w:type="spellStart"/>
      <w:r w:rsidRPr="005A2382">
        <w:rPr>
          <w:rFonts w:cs="Arial"/>
        </w:rPr>
        <w:t>javascript</w:t>
      </w:r>
      <w:proofErr w:type="spellEnd"/>
      <w:r w:rsidRPr="005A2382">
        <w:rPr>
          <w:rFonts w:cs="Arial"/>
        </w:rPr>
        <w:t xml:space="preserve"> for client side code. A lot of this code was developed by myself whilst passing on the knowledge to the team.</w:t>
      </w:r>
    </w:p>
    <w:p w14:paraId="69972848" w14:textId="77777777" w:rsidR="005D1CF1" w:rsidRPr="005A2382" w:rsidRDefault="005D1CF1" w:rsidP="005D1CF1">
      <w:pPr>
        <w:numPr>
          <w:ilvl w:val="0"/>
          <w:numId w:val="1"/>
        </w:numPr>
        <w:spacing w:line="240" w:lineRule="auto"/>
        <w:contextualSpacing/>
        <w:rPr>
          <w:rFonts w:cs="Arial"/>
        </w:rPr>
      </w:pPr>
      <w:r w:rsidRPr="005A2382">
        <w:rPr>
          <w:rFonts w:cs="Arial"/>
        </w:rPr>
        <w:t>Developed callouts, Plugins, JavaScript and workflows.</w:t>
      </w:r>
    </w:p>
    <w:p w14:paraId="66F134C3" w14:textId="77777777" w:rsidR="00F128DC" w:rsidRDefault="00F128DC" w:rsidP="00F128DC">
      <w:pPr>
        <w:numPr>
          <w:ilvl w:val="0"/>
          <w:numId w:val="1"/>
        </w:numPr>
      </w:pPr>
      <w:r>
        <w:t>Provided technical support</w:t>
      </w:r>
      <w:r w:rsidR="005D1CF1">
        <w:t xml:space="preserve"> and Leadership</w:t>
      </w:r>
      <w:r w:rsidR="00E43C93">
        <w:t xml:space="preserve"> to other members of I</w:t>
      </w:r>
      <w:r>
        <w:t>T team</w:t>
      </w:r>
      <w:r>
        <w:br/>
      </w:r>
    </w:p>
    <w:p w14:paraId="4E81F82D" w14:textId="77777777" w:rsidR="00F128DC" w:rsidRDefault="00F128DC" w:rsidP="00F128DC">
      <w:pPr>
        <w:tabs>
          <w:tab w:val="left" w:pos="2880"/>
        </w:tabs>
        <w:ind w:left="2880" w:hanging="2880"/>
        <w:rPr>
          <w:b/>
          <w:i/>
        </w:rPr>
      </w:pPr>
      <w:r w:rsidRPr="00A74FFC">
        <w:rPr>
          <w:b/>
          <w:i/>
        </w:rPr>
        <w:t>Technologies</w:t>
      </w:r>
      <w:r>
        <w:rPr>
          <w:b/>
          <w:i/>
        </w:rPr>
        <w:t>: (Optional)</w:t>
      </w:r>
    </w:p>
    <w:p w14:paraId="6B1AC04B" w14:textId="77777777" w:rsidR="00F128DC" w:rsidRDefault="00F128DC" w:rsidP="00AE7196">
      <w:pPr>
        <w:tabs>
          <w:tab w:val="left" w:pos="2880"/>
        </w:tabs>
        <w:ind w:left="2880" w:hanging="2880"/>
        <w:rPr>
          <w:b/>
        </w:rPr>
      </w:pPr>
    </w:p>
    <w:p w14:paraId="7C4FF74D" w14:textId="77777777" w:rsidR="005D1CF1" w:rsidRDefault="005D1CF1" w:rsidP="005D1CF1">
      <w:pPr>
        <w:tabs>
          <w:tab w:val="right" w:leader="dot" w:pos="8640"/>
        </w:tabs>
        <w:ind w:left="1170" w:hanging="1170"/>
      </w:pPr>
      <w:r>
        <w:rPr>
          <w:b/>
        </w:rPr>
        <w:t xml:space="preserve">CRM Consultant, </w:t>
      </w:r>
      <w:r w:rsidR="00EF4D66">
        <w:rPr>
          <w:b/>
        </w:rPr>
        <w:t>Bank of New York</w:t>
      </w:r>
      <w:r>
        <w:rPr>
          <w:b/>
        </w:rPr>
        <w:t xml:space="preserve">, </w:t>
      </w:r>
      <w:r w:rsidR="00EF4D66">
        <w:rPr>
          <w:b/>
        </w:rPr>
        <w:t>London</w:t>
      </w:r>
      <w:r>
        <w:rPr>
          <w:b/>
        </w:rPr>
        <w:t>, UK</w:t>
      </w:r>
      <w:r>
        <w:rPr>
          <w:b/>
        </w:rPr>
        <w:tab/>
        <w:t xml:space="preserve">1 </w:t>
      </w:r>
      <w:r w:rsidR="00EF4D66">
        <w:rPr>
          <w:b/>
        </w:rPr>
        <w:t>Mar</w:t>
      </w:r>
      <w:r>
        <w:rPr>
          <w:b/>
        </w:rPr>
        <w:t xml:space="preserve"> 20</w:t>
      </w:r>
      <w:r w:rsidR="00EF4D66">
        <w:rPr>
          <w:b/>
        </w:rPr>
        <w:t>06</w:t>
      </w:r>
      <w:r>
        <w:rPr>
          <w:b/>
        </w:rPr>
        <w:t xml:space="preserve"> – </w:t>
      </w:r>
      <w:r w:rsidR="00EF4D66">
        <w:rPr>
          <w:b/>
        </w:rPr>
        <w:t>31</w:t>
      </w:r>
      <w:r>
        <w:rPr>
          <w:b/>
        </w:rPr>
        <w:t xml:space="preserve"> </w:t>
      </w:r>
      <w:r w:rsidR="00EF4D66">
        <w:rPr>
          <w:b/>
        </w:rPr>
        <w:t>May</w:t>
      </w:r>
      <w:r>
        <w:rPr>
          <w:b/>
        </w:rPr>
        <w:t xml:space="preserve"> 200</w:t>
      </w:r>
      <w:r w:rsidR="00EF4D66">
        <w:rPr>
          <w:b/>
        </w:rPr>
        <w:t>6</w:t>
      </w:r>
    </w:p>
    <w:p w14:paraId="22CF4122" w14:textId="77777777" w:rsidR="005D1CF1" w:rsidRPr="00F128DC" w:rsidRDefault="005D1CF1" w:rsidP="005D1CF1">
      <w:pPr>
        <w:spacing w:before="120"/>
      </w:pPr>
      <w:r w:rsidRPr="00F128DC">
        <w:rPr>
          <w:rFonts w:cs="Arial"/>
        </w:rPr>
        <w:t>Part of a project team brought in to assist with the last three months of this existing project. Writing code written in Pivotal 5.9 CRM Application supported by .net C#.</w:t>
      </w:r>
      <w:r w:rsidRPr="00F128DC">
        <w:br/>
      </w:r>
    </w:p>
    <w:p w14:paraId="04026815" w14:textId="77777777" w:rsidR="003E1F14" w:rsidRPr="005A2382" w:rsidRDefault="003E1F14" w:rsidP="003E1F14">
      <w:pPr>
        <w:numPr>
          <w:ilvl w:val="0"/>
          <w:numId w:val="1"/>
        </w:numPr>
        <w:spacing w:line="240" w:lineRule="auto"/>
        <w:contextualSpacing/>
        <w:rPr>
          <w:rFonts w:cs="Arial"/>
        </w:rPr>
      </w:pPr>
      <w:r w:rsidRPr="005A2382">
        <w:rPr>
          <w:rFonts w:cs="Arial"/>
        </w:rPr>
        <w:t>Resolve Bugs in developed system</w:t>
      </w:r>
    </w:p>
    <w:p w14:paraId="6B5F9FFA" w14:textId="77777777" w:rsidR="003E1F14" w:rsidRPr="005A2382" w:rsidRDefault="003E1F14" w:rsidP="003E1F14">
      <w:pPr>
        <w:numPr>
          <w:ilvl w:val="0"/>
          <w:numId w:val="1"/>
        </w:numPr>
        <w:spacing w:line="240" w:lineRule="auto"/>
        <w:contextualSpacing/>
        <w:rPr>
          <w:rFonts w:cs="Arial"/>
        </w:rPr>
      </w:pPr>
      <w:r w:rsidRPr="005A2382">
        <w:rPr>
          <w:rFonts w:cs="Arial"/>
        </w:rPr>
        <w:t>Design &amp; Develop Change Controls</w:t>
      </w:r>
    </w:p>
    <w:p w14:paraId="4E893C6B" w14:textId="77777777" w:rsidR="003E1F14" w:rsidRPr="005A2382" w:rsidRDefault="003E1F14" w:rsidP="003E1F14">
      <w:pPr>
        <w:numPr>
          <w:ilvl w:val="0"/>
          <w:numId w:val="1"/>
        </w:numPr>
        <w:spacing w:line="240" w:lineRule="auto"/>
        <w:contextualSpacing/>
        <w:rPr>
          <w:rFonts w:cs="Arial"/>
        </w:rPr>
      </w:pPr>
      <w:r w:rsidRPr="005A2382">
        <w:rPr>
          <w:rFonts w:cs="Arial"/>
        </w:rPr>
        <w:t>Work with the Business Sponsor and the internal IT team to ensure smooth delivery</w:t>
      </w:r>
    </w:p>
    <w:p w14:paraId="01DFC5CB" w14:textId="77777777" w:rsidR="003E1F14" w:rsidRPr="005A2382" w:rsidRDefault="003E1F14" w:rsidP="003E1F14">
      <w:pPr>
        <w:numPr>
          <w:ilvl w:val="0"/>
          <w:numId w:val="1"/>
        </w:numPr>
        <w:spacing w:line="240" w:lineRule="auto"/>
        <w:contextualSpacing/>
        <w:rPr>
          <w:rFonts w:cs="Arial"/>
        </w:rPr>
      </w:pPr>
      <w:r w:rsidRPr="005A2382">
        <w:rPr>
          <w:rFonts w:cs="Arial"/>
        </w:rPr>
        <w:t>Develop an integration that allowed the Administrator to add users, link employees and manage security from one excel spreadsheet. This functionality is now standard code sold as a module. This module uses the Pivotal API to update Pivotal settings from the spreadsheet and is written in Microsoft .net C#</w:t>
      </w:r>
    </w:p>
    <w:p w14:paraId="00B3A5F6" w14:textId="77777777" w:rsidR="005D1CF1" w:rsidRDefault="005D1CF1" w:rsidP="005D1CF1">
      <w:pPr>
        <w:numPr>
          <w:ilvl w:val="0"/>
          <w:numId w:val="1"/>
        </w:numPr>
      </w:pPr>
      <w:r>
        <w:t>Provided technica</w:t>
      </w:r>
      <w:r w:rsidR="00E43C93">
        <w:t>l support to other members of I</w:t>
      </w:r>
      <w:r>
        <w:t>T team</w:t>
      </w:r>
      <w:r>
        <w:br/>
      </w:r>
    </w:p>
    <w:p w14:paraId="06F27E1A" w14:textId="77777777" w:rsidR="005D1CF1" w:rsidRDefault="005D1CF1" w:rsidP="005D1CF1">
      <w:pPr>
        <w:tabs>
          <w:tab w:val="left" w:pos="2880"/>
        </w:tabs>
        <w:ind w:left="2880" w:hanging="2880"/>
        <w:rPr>
          <w:b/>
          <w:i/>
        </w:rPr>
      </w:pPr>
      <w:r w:rsidRPr="00A74FFC">
        <w:rPr>
          <w:b/>
          <w:i/>
        </w:rPr>
        <w:t>Technologies</w:t>
      </w:r>
      <w:r>
        <w:rPr>
          <w:b/>
          <w:i/>
        </w:rPr>
        <w:t>: (Optional)</w:t>
      </w:r>
    </w:p>
    <w:p w14:paraId="1FDC6A9B" w14:textId="77777777" w:rsidR="005D1CF1" w:rsidRDefault="005D1CF1" w:rsidP="005D1CF1">
      <w:pPr>
        <w:tabs>
          <w:tab w:val="left" w:pos="2880"/>
        </w:tabs>
        <w:ind w:left="2880" w:hanging="2880"/>
        <w:rPr>
          <w:b/>
        </w:rPr>
      </w:pPr>
    </w:p>
    <w:p w14:paraId="65F287BE" w14:textId="77777777" w:rsidR="005D1CF1" w:rsidRDefault="005D1CF1" w:rsidP="005D1CF1">
      <w:pPr>
        <w:tabs>
          <w:tab w:val="right" w:leader="dot" w:pos="8640"/>
        </w:tabs>
        <w:ind w:left="1170" w:hanging="1170"/>
      </w:pPr>
      <w:r>
        <w:rPr>
          <w:b/>
        </w:rPr>
        <w:t xml:space="preserve">CRM Consultant, </w:t>
      </w:r>
      <w:r w:rsidR="003E1F14">
        <w:rPr>
          <w:b/>
        </w:rPr>
        <w:t>KPMG</w:t>
      </w:r>
      <w:r>
        <w:rPr>
          <w:b/>
        </w:rPr>
        <w:t xml:space="preserve">, </w:t>
      </w:r>
      <w:r w:rsidR="003E1F14">
        <w:rPr>
          <w:b/>
        </w:rPr>
        <w:t>Amstelveen</w:t>
      </w:r>
      <w:r>
        <w:rPr>
          <w:b/>
        </w:rPr>
        <w:t xml:space="preserve">, </w:t>
      </w:r>
      <w:r w:rsidR="003E1F14">
        <w:rPr>
          <w:b/>
        </w:rPr>
        <w:t>Holland</w:t>
      </w:r>
      <w:r>
        <w:rPr>
          <w:b/>
        </w:rPr>
        <w:tab/>
      </w:r>
      <w:r w:rsidR="003E1F14">
        <w:rPr>
          <w:b/>
        </w:rPr>
        <w:t>5</w:t>
      </w:r>
      <w:r>
        <w:rPr>
          <w:b/>
        </w:rPr>
        <w:t xml:space="preserve"> </w:t>
      </w:r>
      <w:r w:rsidR="003E1F14">
        <w:rPr>
          <w:b/>
        </w:rPr>
        <w:t>Jan</w:t>
      </w:r>
      <w:r>
        <w:rPr>
          <w:b/>
        </w:rPr>
        <w:t xml:space="preserve"> 20</w:t>
      </w:r>
      <w:r w:rsidR="003E1F14">
        <w:rPr>
          <w:b/>
        </w:rPr>
        <w:t>06</w:t>
      </w:r>
      <w:r>
        <w:rPr>
          <w:b/>
        </w:rPr>
        <w:t xml:space="preserve"> – 28 Feb 200</w:t>
      </w:r>
      <w:r w:rsidR="003E1F14">
        <w:rPr>
          <w:b/>
        </w:rPr>
        <w:t>6</w:t>
      </w:r>
    </w:p>
    <w:p w14:paraId="244E625C" w14:textId="77777777" w:rsidR="005D1CF1" w:rsidRPr="003E1F14" w:rsidRDefault="003E1F14" w:rsidP="005D1CF1">
      <w:pPr>
        <w:spacing w:before="120"/>
        <w:rPr>
          <w:rFonts w:eastAsia="Calibri" w:cs="Arial"/>
        </w:rPr>
      </w:pPr>
      <w:r w:rsidRPr="003E1F14">
        <w:rPr>
          <w:rFonts w:cs="Arial"/>
        </w:rPr>
        <w:t>Worked in a large team onsite in Amsterdam to troubleshoot issues in a project delivery to the satisfaction of the client</w:t>
      </w:r>
      <w:r w:rsidR="005D1CF1" w:rsidRPr="003E1F14">
        <w:rPr>
          <w:rFonts w:eastAsia="Calibri" w:cs="Arial"/>
        </w:rPr>
        <w:br/>
      </w:r>
    </w:p>
    <w:p w14:paraId="6E203132" w14:textId="77777777" w:rsidR="003E1F14" w:rsidRPr="005A2382" w:rsidRDefault="003E1F14" w:rsidP="003E1F14">
      <w:pPr>
        <w:pStyle w:val="ListParagraph"/>
        <w:numPr>
          <w:ilvl w:val="0"/>
          <w:numId w:val="1"/>
        </w:numPr>
        <w:rPr>
          <w:rFonts w:ascii="Arial" w:hAnsi="Arial" w:cs="Arial"/>
          <w:sz w:val="20"/>
          <w:szCs w:val="20"/>
        </w:rPr>
      </w:pPr>
      <w:r w:rsidRPr="005A2382">
        <w:rPr>
          <w:rFonts w:ascii="Arial" w:hAnsi="Arial" w:cs="Arial"/>
          <w:sz w:val="20"/>
          <w:szCs w:val="20"/>
        </w:rPr>
        <w:t>Resolve Bugs in developed system</w:t>
      </w:r>
    </w:p>
    <w:p w14:paraId="640C39D5" w14:textId="77777777" w:rsidR="003E1F14" w:rsidRPr="005A2382" w:rsidRDefault="003E1F14" w:rsidP="003E1F14">
      <w:pPr>
        <w:pStyle w:val="ListParagraph"/>
        <w:numPr>
          <w:ilvl w:val="0"/>
          <w:numId w:val="1"/>
        </w:numPr>
        <w:rPr>
          <w:rFonts w:ascii="Arial" w:hAnsi="Arial" w:cs="Arial"/>
          <w:sz w:val="20"/>
          <w:szCs w:val="20"/>
        </w:rPr>
      </w:pPr>
      <w:r w:rsidRPr="005A2382">
        <w:rPr>
          <w:rFonts w:ascii="Arial" w:hAnsi="Arial" w:cs="Arial"/>
          <w:sz w:val="20"/>
          <w:szCs w:val="20"/>
        </w:rPr>
        <w:t>Design &amp; Develop Change Controls</w:t>
      </w:r>
    </w:p>
    <w:p w14:paraId="44138528" w14:textId="77777777" w:rsidR="003E1F14" w:rsidRPr="005A2382" w:rsidRDefault="003E1F14" w:rsidP="003E1F14">
      <w:pPr>
        <w:pStyle w:val="ListParagraph"/>
        <w:numPr>
          <w:ilvl w:val="0"/>
          <w:numId w:val="1"/>
        </w:numPr>
        <w:rPr>
          <w:rFonts w:ascii="Arial" w:hAnsi="Arial" w:cs="Arial"/>
          <w:sz w:val="20"/>
          <w:szCs w:val="20"/>
        </w:rPr>
      </w:pPr>
      <w:r w:rsidRPr="005A2382">
        <w:rPr>
          <w:rFonts w:ascii="Arial" w:hAnsi="Arial" w:cs="Arial"/>
          <w:sz w:val="20"/>
          <w:szCs w:val="20"/>
        </w:rPr>
        <w:lastRenderedPageBreak/>
        <w:t>Work with the Business Sponsor and the internal IT team to ensure smooth delivery</w:t>
      </w:r>
    </w:p>
    <w:p w14:paraId="3BE83522" w14:textId="77777777" w:rsidR="003E1F14" w:rsidRPr="005A2382" w:rsidRDefault="003E1F14" w:rsidP="003E1F14">
      <w:pPr>
        <w:pStyle w:val="ListParagraph"/>
        <w:numPr>
          <w:ilvl w:val="0"/>
          <w:numId w:val="1"/>
        </w:numPr>
        <w:rPr>
          <w:rFonts w:ascii="Arial" w:hAnsi="Arial" w:cs="Arial"/>
          <w:sz w:val="20"/>
          <w:szCs w:val="20"/>
        </w:rPr>
      </w:pPr>
      <w:r w:rsidRPr="005A2382">
        <w:rPr>
          <w:rFonts w:ascii="Arial" w:hAnsi="Arial" w:cs="Arial"/>
          <w:sz w:val="20"/>
          <w:szCs w:val="20"/>
        </w:rPr>
        <w:t>Work on multi language environment</w:t>
      </w:r>
    </w:p>
    <w:p w14:paraId="564B3EE1" w14:textId="77777777" w:rsidR="005D1CF1" w:rsidRPr="005A2382" w:rsidRDefault="003E1F14" w:rsidP="003E1F14">
      <w:pPr>
        <w:numPr>
          <w:ilvl w:val="0"/>
          <w:numId w:val="1"/>
        </w:numPr>
        <w:spacing w:line="240" w:lineRule="auto"/>
        <w:contextualSpacing/>
        <w:rPr>
          <w:rFonts w:cs="Arial"/>
        </w:rPr>
      </w:pPr>
      <w:r w:rsidRPr="005A2382">
        <w:rPr>
          <w:rFonts w:cs="Arial"/>
        </w:rPr>
        <w:t>Technologies &amp; Methodologies included:</w:t>
      </w:r>
    </w:p>
    <w:p w14:paraId="1FB81C4D" w14:textId="77777777" w:rsidR="005D1CF1" w:rsidRDefault="005D1CF1" w:rsidP="005D1CF1">
      <w:pPr>
        <w:numPr>
          <w:ilvl w:val="0"/>
          <w:numId w:val="1"/>
        </w:numPr>
      </w:pPr>
      <w:r>
        <w:t>Provided technica</w:t>
      </w:r>
      <w:r w:rsidR="00E43C93">
        <w:t>l support to other members of I</w:t>
      </w:r>
      <w:r>
        <w:t>T team</w:t>
      </w:r>
      <w:r>
        <w:br/>
      </w:r>
    </w:p>
    <w:p w14:paraId="75227249" w14:textId="77777777" w:rsidR="005D1CF1" w:rsidRDefault="005D1CF1" w:rsidP="005D1CF1">
      <w:pPr>
        <w:tabs>
          <w:tab w:val="left" w:pos="2880"/>
        </w:tabs>
        <w:ind w:left="2880" w:hanging="2880"/>
        <w:rPr>
          <w:b/>
          <w:i/>
        </w:rPr>
      </w:pPr>
      <w:r w:rsidRPr="00A74FFC">
        <w:rPr>
          <w:b/>
          <w:i/>
        </w:rPr>
        <w:t>Technologies</w:t>
      </w:r>
      <w:r>
        <w:rPr>
          <w:b/>
          <w:i/>
        </w:rPr>
        <w:t>: (Optional)</w:t>
      </w:r>
    </w:p>
    <w:p w14:paraId="45876330" w14:textId="77777777" w:rsidR="005D1CF1" w:rsidRDefault="005D1CF1" w:rsidP="005D1CF1">
      <w:pPr>
        <w:tabs>
          <w:tab w:val="left" w:pos="2880"/>
        </w:tabs>
        <w:ind w:left="2880" w:hanging="2880"/>
        <w:rPr>
          <w:b/>
        </w:rPr>
      </w:pPr>
    </w:p>
    <w:p w14:paraId="75F50E43" w14:textId="77777777" w:rsidR="005D1CF1" w:rsidRDefault="005D1CF1" w:rsidP="005D1CF1">
      <w:pPr>
        <w:tabs>
          <w:tab w:val="right" w:leader="dot" w:pos="8640"/>
        </w:tabs>
        <w:ind w:left="1170" w:hanging="1170"/>
      </w:pPr>
      <w:r>
        <w:rPr>
          <w:b/>
        </w:rPr>
        <w:t xml:space="preserve">CRM Consultant, </w:t>
      </w:r>
      <w:r w:rsidR="00FE2C8F">
        <w:rPr>
          <w:b/>
        </w:rPr>
        <w:t>Royal Bank of Scotland</w:t>
      </w:r>
      <w:r>
        <w:rPr>
          <w:b/>
        </w:rPr>
        <w:t xml:space="preserve">, </w:t>
      </w:r>
      <w:r w:rsidR="00FE2C8F">
        <w:rPr>
          <w:b/>
        </w:rPr>
        <w:t>London</w:t>
      </w:r>
      <w:r>
        <w:rPr>
          <w:b/>
        </w:rPr>
        <w:t>, UK</w:t>
      </w:r>
      <w:r>
        <w:rPr>
          <w:b/>
        </w:rPr>
        <w:tab/>
        <w:t xml:space="preserve">1 </w:t>
      </w:r>
      <w:r w:rsidR="00FE2C8F">
        <w:rPr>
          <w:b/>
        </w:rPr>
        <w:t>Jul</w:t>
      </w:r>
      <w:r>
        <w:rPr>
          <w:b/>
        </w:rPr>
        <w:t xml:space="preserve"> 20</w:t>
      </w:r>
      <w:r w:rsidR="00FE2C8F">
        <w:rPr>
          <w:b/>
        </w:rPr>
        <w:t>05</w:t>
      </w:r>
      <w:r>
        <w:rPr>
          <w:b/>
        </w:rPr>
        <w:t xml:space="preserve"> – </w:t>
      </w:r>
      <w:r w:rsidR="00FE2C8F">
        <w:rPr>
          <w:b/>
        </w:rPr>
        <w:t>24</w:t>
      </w:r>
      <w:r>
        <w:rPr>
          <w:b/>
        </w:rPr>
        <w:t xml:space="preserve"> </w:t>
      </w:r>
      <w:r w:rsidR="00FE2C8F">
        <w:rPr>
          <w:b/>
        </w:rPr>
        <w:t>Dec</w:t>
      </w:r>
      <w:r>
        <w:rPr>
          <w:b/>
        </w:rPr>
        <w:t xml:space="preserve"> 200</w:t>
      </w:r>
      <w:r w:rsidR="00FE2C8F">
        <w:rPr>
          <w:b/>
        </w:rPr>
        <w:t>5</w:t>
      </w:r>
    </w:p>
    <w:p w14:paraId="55311AC6" w14:textId="77777777" w:rsidR="005D1CF1" w:rsidRPr="00824599" w:rsidRDefault="00824599" w:rsidP="005D1CF1">
      <w:pPr>
        <w:spacing w:before="120"/>
      </w:pPr>
      <w:r w:rsidRPr="00824599">
        <w:rPr>
          <w:rFonts w:cs="Arial"/>
        </w:rPr>
        <w:t>Worked in leading a team of 4 developers in constructing a system for Contact management and Marketing.</w:t>
      </w:r>
      <w:r w:rsidR="005D1CF1" w:rsidRPr="00824599">
        <w:br/>
      </w:r>
    </w:p>
    <w:p w14:paraId="57DCF046" w14:textId="77777777" w:rsidR="00824599" w:rsidRPr="005A2382" w:rsidRDefault="00824599" w:rsidP="00824599">
      <w:pPr>
        <w:pStyle w:val="ListParagraph"/>
        <w:numPr>
          <w:ilvl w:val="0"/>
          <w:numId w:val="1"/>
        </w:numPr>
        <w:rPr>
          <w:rFonts w:ascii="Arial" w:hAnsi="Arial" w:cs="Arial"/>
          <w:sz w:val="20"/>
          <w:szCs w:val="20"/>
        </w:rPr>
      </w:pPr>
      <w:r>
        <w:rPr>
          <w:rFonts w:ascii="Arial" w:hAnsi="Arial" w:cs="Arial"/>
          <w:sz w:val="20"/>
          <w:szCs w:val="20"/>
        </w:rPr>
        <w:t xml:space="preserve">Lead </w:t>
      </w:r>
      <w:r w:rsidRPr="005A2382">
        <w:rPr>
          <w:rFonts w:ascii="Arial" w:hAnsi="Arial" w:cs="Arial"/>
          <w:sz w:val="20"/>
          <w:szCs w:val="20"/>
        </w:rPr>
        <w:t>Develop</w:t>
      </w:r>
      <w:r>
        <w:rPr>
          <w:rFonts w:ascii="Arial" w:hAnsi="Arial" w:cs="Arial"/>
          <w:sz w:val="20"/>
          <w:szCs w:val="20"/>
        </w:rPr>
        <w:t>ment team of 4 to design and develop</w:t>
      </w:r>
      <w:r w:rsidRPr="005A2382">
        <w:rPr>
          <w:rFonts w:ascii="Arial" w:hAnsi="Arial" w:cs="Arial"/>
          <w:sz w:val="20"/>
          <w:szCs w:val="20"/>
        </w:rPr>
        <w:t xml:space="preserve"> </w:t>
      </w:r>
      <w:r>
        <w:rPr>
          <w:rFonts w:ascii="Arial" w:hAnsi="Arial" w:cs="Arial"/>
          <w:sz w:val="20"/>
          <w:szCs w:val="20"/>
        </w:rPr>
        <w:t xml:space="preserve">complete </w:t>
      </w:r>
      <w:r w:rsidRPr="005A2382">
        <w:rPr>
          <w:rFonts w:ascii="Arial" w:hAnsi="Arial" w:cs="Arial"/>
          <w:sz w:val="20"/>
          <w:szCs w:val="20"/>
        </w:rPr>
        <w:t>System for RBS</w:t>
      </w:r>
    </w:p>
    <w:p w14:paraId="51FA9F2C"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Design &amp; Develop Change Controls</w:t>
      </w:r>
    </w:p>
    <w:p w14:paraId="16B92A7C"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Lead team of 4 developers</w:t>
      </w:r>
    </w:p>
    <w:p w14:paraId="589FA62C"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Work closely with the business in design workshops</w:t>
      </w:r>
    </w:p>
    <w:p w14:paraId="7FB6B8A0"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Use Microsoft .net c# code alongside the Pivotal toolkit</w:t>
      </w:r>
    </w:p>
    <w:p w14:paraId="1FD5DFBE" w14:textId="77777777" w:rsidR="005D1CF1" w:rsidRDefault="005D1CF1" w:rsidP="005D1CF1">
      <w:pPr>
        <w:numPr>
          <w:ilvl w:val="0"/>
          <w:numId w:val="1"/>
        </w:numPr>
      </w:pPr>
      <w:r>
        <w:t>Provided technica</w:t>
      </w:r>
      <w:r w:rsidR="00E43C93">
        <w:t>l support to other members of I</w:t>
      </w:r>
      <w:r>
        <w:t>T team</w:t>
      </w:r>
      <w:r>
        <w:br/>
      </w:r>
    </w:p>
    <w:p w14:paraId="6AF53B30" w14:textId="77777777" w:rsidR="005D1CF1" w:rsidRDefault="005D1CF1" w:rsidP="005D1CF1">
      <w:pPr>
        <w:tabs>
          <w:tab w:val="left" w:pos="2880"/>
        </w:tabs>
        <w:ind w:left="2880" w:hanging="2880"/>
        <w:rPr>
          <w:b/>
          <w:i/>
        </w:rPr>
      </w:pPr>
      <w:r w:rsidRPr="00A74FFC">
        <w:rPr>
          <w:b/>
          <w:i/>
        </w:rPr>
        <w:t>Technologies</w:t>
      </w:r>
      <w:r>
        <w:rPr>
          <w:b/>
          <w:i/>
        </w:rPr>
        <w:t>: (Optional)</w:t>
      </w:r>
    </w:p>
    <w:p w14:paraId="5CEC7EFF" w14:textId="77777777" w:rsidR="00FE2C8F" w:rsidRDefault="00FE2C8F" w:rsidP="005D1CF1">
      <w:pPr>
        <w:tabs>
          <w:tab w:val="left" w:pos="2880"/>
        </w:tabs>
        <w:ind w:left="2880" w:hanging="2880"/>
        <w:rPr>
          <w:b/>
          <w:i/>
        </w:rPr>
      </w:pPr>
    </w:p>
    <w:p w14:paraId="77D0DF77" w14:textId="77777777" w:rsidR="00FE2C8F" w:rsidRDefault="00FE2C8F" w:rsidP="00FE2C8F">
      <w:pPr>
        <w:tabs>
          <w:tab w:val="right" w:leader="dot" w:pos="8640"/>
        </w:tabs>
        <w:ind w:left="1170" w:hanging="1170"/>
      </w:pPr>
      <w:r>
        <w:rPr>
          <w:b/>
        </w:rPr>
        <w:t>CRM Consultant,</w:t>
      </w:r>
      <w:r w:rsidR="00824599" w:rsidRPr="00824599">
        <w:t xml:space="preserve"> </w:t>
      </w:r>
      <w:r w:rsidR="00824599">
        <w:rPr>
          <w:b/>
        </w:rPr>
        <w:t xml:space="preserve">Macdonald </w:t>
      </w:r>
      <w:proofErr w:type="spellStart"/>
      <w:r w:rsidR="00824599">
        <w:rPr>
          <w:b/>
        </w:rPr>
        <w:t>D</w:t>
      </w:r>
      <w:r w:rsidR="00824599" w:rsidRPr="00824599">
        <w:rPr>
          <w:b/>
        </w:rPr>
        <w:t>ettwiler</w:t>
      </w:r>
      <w:proofErr w:type="spellEnd"/>
      <w:r>
        <w:rPr>
          <w:b/>
        </w:rPr>
        <w:t xml:space="preserve"> </w:t>
      </w:r>
      <w:r w:rsidR="00824599">
        <w:rPr>
          <w:b/>
        </w:rPr>
        <w:t>(MDA)</w:t>
      </w:r>
      <w:r>
        <w:rPr>
          <w:b/>
        </w:rPr>
        <w:t xml:space="preserve">, </w:t>
      </w:r>
      <w:r w:rsidR="00824599">
        <w:rPr>
          <w:b/>
        </w:rPr>
        <w:t>Slough</w:t>
      </w:r>
      <w:r>
        <w:rPr>
          <w:b/>
        </w:rPr>
        <w:t>, UK</w:t>
      </w:r>
      <w:r>
        <w:rPr>
          <w:b/>
        </w:rPr>
        <w:tab/>
        <w:t xml:space="preserve">1 </w:t>
      </w:r>
      <w:r w:rsidR="00824599">
        <w:rPr>
          <w:b/>
        </w:rPr>
        <w:t>Jun</w:t>
      </w:r>
      <w:r>
        <w:rPr>
          <w:b/>
        </w:rPr>
        <w:t xml:space="preserve"> 20</w:t>
      </w:r>
      <w:r w:rsidR="00824599">
        <w:rPr>
          <w:b/>
        </w:rPr>
        <w:t>05</w:t>
      </w:r>
      <w:r>
        <w:rPr>
          <w:b/>
        </w:rPr>
        <w:t xml:space="preserve"> – </w:t>
      </w:r>
      <w:r w:rsidR="00824599">
        <w:rPr>
          <w:b/>
        </w:rPr>
        <w:t>30</w:t>
      </w:r>
      <w:r>
        <w:rPr>
          <w:b/>
        </w:rPr>
        <w:t xml:space="preserve"> </w:t>
      </w:r>
      <w:r w:rsidR="00824599">
        <w:rPr>
          <w:b/>
        </w:rPr>
        <w:t>Jun</w:t>
      </w:r>
      <w:r>
        <w:rPr>
          <w:b/>
        </w:rPr>
        <w:t xml:space="preserve"> 200</w:t>
      </w:r>
      <w:r w:rsidR="00824599">
        <w:rPr>
          <w:b/>
        </w:rPr>
        <w:t>5</w:t>
      </w:r>
    </w:p>
    <w:p w14:paraId="2319C87A" w14:textId="77777777" w:rsidR="00FE2C8F" w:rsidRPr="00824599" w:rsidRDefault="00824599" w:rsidP="00FE2C8F">
      <w:pPr>
        <w:spacing w:before="120"/>
      </w:pPr>
      <w:r w:rsidRPr="00824599">
        <w:rPr>
          <w:rFonts w:cs="Arial"/>
        </w:rPr>
        <w:t>Worked as quality and troubleshooting</w:t>
      </w:r>
      <w:r>
        <w:rPr>
          <w:rFonts w:cs="Arial"/>
        </w:rPr>
        <w:t xml:space="preserve"> consultant</w:t>
      </w:r>
      <w:r w:rsidRPr="00824599">
        <w:rPr>
          <w:rFonts w:cs="Arial"/>
        </w:rPr>
        <w:t xml:space="preserve"> on a complex Pivotal to Oracle integration</w:t>
      </w:r>
      <w:r>
        <w:rPr>
          <w:rFonts w:cs="Arial"/>
        </w:rPr>
        <w:t xml:space="preserve"> for MDA in the UK. MDA is a Canadian company bas in Richmond, BC.</w:t>
      </w:r>
      <w:r w:rsidR="00FE2C8F" w:rsidRPr="00824599">
        <w:br/>
      </w:r>
    </w:p>
    <w:p w14:paraId="2F2CA7B2"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Code reviews on completed project for standards and quality control</w:t>
      </w:r>
    </w:p>
    <w:p w14:paraId="5F2A140E"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Develop Integration using Microsoft ado technologies to retrieve data from the Pivotal CRM system and push these records overnight into an oracle system as a nightly job.</w:t>
      </w:r>
    </w:p>
    <w:p w14:paraId="6C50465C" w14:textId="77777777" w:rsidR="00FE2C8F" w:rsidRDefault="00FE2C8F" w:rsidP="00FE2C8F">
      <w:pPr>
        <w:numPr>
          <w:ilvl w:val="0"/>
          <w:numId w:val="1"/>
        </w:numPr>
      </w:pPr>
      <w:r>
        <w:t>Provided technica</w:t>
      </w:r>
      <w:r w:rsidR="00E43C93">
        <w:t>l support to other members of I</w:t>
      </w:r>
      <w:r>
        <w:t>T team</w:t>
      </w:r>
      <w:r>
        <w:br/>
      </w:r>
    </w:p>
    <w:p w14:paraId="5EA81920" w14:textId="77777777" w:rsidR="00FE2C8F" w:rsidRDefault="00FE2C8F" w:rsidP="00FE2C8F">
      <w:pPr>
        <w:tabs>
          <w:tab w:val="left" w:pos="2880"/>
        </w:tabs>
        <w:ind w:left="2880" w:hanging="2880"/>
        <w:rPr>
          <w:b/>
          <w:i/>
        </w:rPr>
      </w:pPr>
      <w:r w:rsidRPr="00A74FFC">
        <w:rPr>
          <w:b/>
          <w:i/>
        </w:rPr>
        <w:t>Technologies</w:t>
      </w:r>
      <w:r>
        <w:rPr>
          <w:b/>
          <w:i/>
        </w:rPr>
        <w:t>: (Optional)</w:t>
      </w:r>
    </w:p>
    <w:p w14:paraId="71D8DB6E" w14:textId="77777777" w:rsidR="00FE2C8F" w:rsidRDefault="00FE2C8F" w:rsidP="005D1CF1">
      <w:pPr>
        <w:tabs>
          <w:tab w:val="left" w:pos="2880"/>
        </w:tabs>
        <w:ind w:left="2880" w:hanging="2880"/>
        <w:rPr>
          <w:b/>
          <w:i/>
        </w:rPr>
      </w:pPr>
    </w:p>
    <w:p w14:paraId="27670000" w14:textId="77777777" w:rsidR="00FE2C8F" w:rsidRDefault="00FE2C8F" w:rsidP="00FE2C8F">
      <w:pPr>
        <w:tabs>
          <w:tab w:val="right" w:leader="dot" w:pos="8640"/>
        </w:tabs>
        <w:ind w:left="1170" w:hanging="1170"/>
      </w:pPr>
      <w:r>
        <w:rPr>
          <w:b/>
        </w:rPr>
        <w:t xml:space="preserve">CRM Consultant, </w:t>
      </w:r>
      <w:r w:rsidR="00824599">
        <w:rPr>
          <w:b/>
        </w:rPr>
        <w:t>CMS Cameron McKenna</w:t>
      </w:r>
      <w:r>
        <w:rPr>
          <w:b/>
        </w:rPr>
        <w:t xml:space="preserve">, </w:t>
      </w:r>
      <w:r w:rsidR="00824599">
        <w:rPr>
          <w:b/>
        </w:rPr>
        <w:t>London</w:t>
      </w:r>
      <w:r>
        <w:rPr>
          <w:b/>
        </w:rPr>
        <w:t>, UK</w:t>
      </w:r>
      <w:r>
        <w:rPr>
          <w:b/>
        </w:rPr>
        <w:tab/>
        <w:t xml:space="preserve">1 </w:t>
      </w:r>
      <w:r w:rsidR="00824599">
        <w:rPr>
          <w:b/>
        </w:rPr>
        <w:t>Nov</w:t>
      </w:r>
      <w:r>
        <w:rPr>
          <w:b/>
        </w:rPr>
        <w:t xml:space="preserve"> 20</w:t>
      </w:r>
      <w:r w:rsidR="00824599">
        <w:rPr>
          <w:b/>
        </w:rPr>
        <w:t>03</w:t>
      </w:r>
      <w:r>
        <w:rPr>
          <w:b/>
        </w:rPr>
        <w:t xml:space="preserve"> – </w:t>
      </w:r>
      <w:r w:rsidR="00824599">
        <w:rPr>
          <w:b/>
        </w:rPr>
        <w:t>31</w:t>
      </w:r>
      <w:r>
        <w:rPr>
          <w:b/>
        </w:rPr>
        <w:t xml:space="preserve"> </w:t>
      </w:r>
      <w:r w:rsidR="00824599">
        <w:rPr>
          <w:b/>
        </w:rPr>
        <w:t>May</w:t>
      </w:r>
      <w:r>
        <w:rPr>
          <w:b/>
        </w:rPr>
        <w:t xml:space="preserve"> 200</w:t>
      </w:r>
      <w:r w:rsidR="00824599">
        <w:rPr>
          <w:b/>
        </w:rPr>
        <w:t>5</w:t>
      </w:r>
    </w:p>
    <w:p w14:paraId="3577CF5A" w14:textId="77777777" w:rsidR="00FE2C8F" w:rsidRPr="00824599" w:rsidRDefault="00824599" w:rsidP="00FE2C8F">
      <w:pPr>
        <w:spacing w:before="120"/>
      </w:pPr>
      <w:r w:rsidRPr="00824599">
        <w:rPr>
          <w:rFonts w:cs="Arial"/>
        </w:rPr>
        <w:t>Worked initially in a large team as developer</w:t>
      </w:r>
      <w:r>
        <w:rPr>
          <w:rFonts w:cs="Arial"/>
        </w:rPr>
        <w:t xml:space="preserve"> and Lead Developer</w:t>
      </w:r>
      <w:r w:rsidRPr="00824599">
        <w:rPr>
          <w:rFonts w:cs="Arial"/>
        </w:rPr>
        <w:t>. I developed all code for this large application and a colleague developed all integration code. Eventually as the project was delivered successfully and scoped down I was working as sole BA, Developer for all change work</w:t>
      </w:r>
      <w:r>
        <w:rPr>
          <w:rFonts w:cs="Arial"/>
        </w:rPr>
        <w:t xml:space="preserve"> in a continual relationship with the customer.</w:t>
      </w:r>
      <w:r w:rsidRPr="00824599">
        <w:rPr>
          <w:rFonts w:cs="Arial"/>
        </w:rPr>
        <w:t>.</w:t>
      </w:r>
      <w:r w:rsidR="00FE2C8F" w:rsidRPr="00824599">
        <w:br/>
      </w:r>
    </w:p>
    <w:p w14:paraId="505A70E2"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Design &amp; Develop CRM System</w:t>
      </w:r>
    </w:p>
    <w:p w14:paraId="38A968FE"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Design &amp; Develop Change Controls</w:t>
      </w:r>
    </w:p>
    <w:p w14:paraId="562D9869"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Develop Integrations</w:t>
      </w:r>
    </w:p>
    <w:p w14:paraId="2E3CE091" w14:textId="77777777" w:rsidR="00824599" w:rsidRPr="005A2382" w:rsidRDefault="00824599" w:rsidP="00824599">
      <w:pPr>
        <w:pStyle w:val="ListParagraph"/>
        <w:numPr>
          <w:ilvl w:val="0"/>
          <w:numId w:val="1"/>
        </w:numPr>
        <w:rPr>
          <w:rFonts w:ascii="Arial" w:hAnsi="Arial" w:cs="Arial"/>
          <w:sz w:val="20"/>
          <w:szCs w:val="20"/>
        </w:rPr>
      </w:pPr>
      <w:r>
        <w:rPr>
          <w:rFonts w:ascii="Arial" w:hAnsi="Arial" w:cs="Arial"/>
          <w:sz w:val="20"/>
          <w:szCs w:val="20"/>
        </w:rPr>
        <w:t>An O</w:t>
      </w:r>
      <w:r w:rsidRPr="005A2382">
        <w:rPr>
          <w:rFonts w:ascii="Arial" w:hAnsi="Arial" w:cs="Arial"/>
          <w:sz w:val="20"/>
          <w:szCs w:val="20"/>
        </w:rPr>
        <w:t>utlook integration was required which allowed each user to integrate Pivotal with the Outlook client. This was written as a standalone desktop application which used the Pivotal API using Microsoft c# .net code</w:t>
      </w:r>
    </w:p>
    <w:p w14:paraId="707FEE25"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Manage integration to Elite Legal business system.</w:t>
      </w:r>
    </w:p>
    <w:p w14:paraId="76DFE89D"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 xml:space="preserve">Develop an integration from the Pivotal Application to an external data web service using standard web service </w:t>
      </w:r>
      <w:r w:rsidR="008E00DE" w:rsidRPr="005A2382">
        <w:rPr>
          <w:rFonts w:ascii="Arial" w:hAnsi="Arial" w:cs="Arial"/>
          <w:sz w:val="20"/>
          <w:szCs w:val="20"/>
        </w:rPr>
        <w:t>technologies</w:t>
      </w:r>
      <w:r w:rsidRPr="005A2382">
        <w:rPr>
          <w:rFonts w:ascii="Arial" w:hAnsi="Arial" w:cs="Arial"/>
          <w:sz w:val="20"/>
          <w:szCs w:val="20"/>
        </w:rPr>
        <w:t>. This data was then seamlessly integration into the Pivotal Application. The data was supplied in an xml document which then needed to be read.</w:t>
      </w:r>
    </w:p>
    <w:p w14:paraId="06EBD3E3" w14:textId="77777777" w:rsidR="00824599" w:rsidRPr="005A2382" w:rsidRDefault="00824599" w:rsidP="00824599">
      <w:pPr>
        <w:pStyle w:val="ListParagraph"/>
        <w:numPr>
          <w:ilvl w:val="0"/>
          <w:numId w:val="1"/>
        </w:numPr>
        <w:rPr>
          <w:rFonts w:ascii="Arial" w:hAnsi="Arial" w:cs="Arial"/>
          <w:sz w:val="20"/>
          <w:szCs w:val="20"/>
        </w:rPr>
      </w:pPr>
      <w:r w:rsidRPr="005A2382">
        <w:rPr>
          <w:rFonts w:ascii="Arial" w:hAnsi="Arial" w:cs="Arial"/>
          <w:sz w:val="20"/>
          <w:szCs w:val="20"/>
        </w:rPr>
        <w:t>This project turned out to be globally one of the most successful Pivotal</w:t>
      </w:r>
      <w:r w:rsidRPr="003C3690">
        <w:rPr>
          <w:rFonts w:ascii="Arial" w:hAnsi="Arial" w:cs="Arial"/>
        </w:rPr>
        <w:t xml:space="preserve"> </w:t>
      </w:r>
      <w:r w:rsidRPr="005A2382">
        <w:rPr>
          <w:rFonts w:ascii="Arial" w:hAnsi="Arial" w:cs="Arial"/>
          <w:sz w:val="20"/>
          <w:szCs w:val="20"/>
        </w:rPr>
        <w:t>projects.</w:t>
      </w:r>
    </w:p>
    <w:p w14:paraId="202C60E4" w14:textId="77777777" w:rsidR="00FE2C8F" w:rsidRDefault="00FE2C8F" w:rsidP="00FE2C8F">
      <w:pPr>
        <w:numPr>
          <w:ilvl w:val="0"/>
          <w:numId w:val="1"/>
        </w:numPr>
      </w:pPr>
      <w:r>
        <w:lastRenderedPageBreak/>
        <w:t>Provided technica</w:t>
      </w:r>
      <w:r w:rsidR="00E43C93">
        <w:t>l support to other members of I</w:t>
      </w:r>
      <w:r>
        <w:t>T team</w:t>
      </w:r>
      <w:r>
        <w:br/>
      </w:r>
    </w:p>
    <w:p w14:paraId="618DD1DC" w14:textId="77777777" w:rsidR="00FE2C8F" w:rsidRDefault="00FE2C8F" w:rsidP="00FE2C8F">
      <w:pPr>
        <w:tabs>
          <w:tab w:val="left" w:pos="2880"/>
        </w:tabs>
        <w:ind w:left="2880" w:hanging="2880"/>
        <w:rPr>
          <w:b/>
          <w:i/>
        </w:rPr>
      </w:pPr>
      <w:r w:rsidRPr="00A74FFC">
        <w:rPr>
          <w:b/>
          <w:i/>
        </w:rPr>
        <w:t>Technologies</w:t>
      </w:r>
      <w:r>
        <w:rPr>
          <w:b/>
          <w:i/>
        </w:rPr>
        <w:t>: (Optional)</w:t>
      </w:r>
    </w:p>
    <w:p w14:paraId="18B8C642" w14:textId="77777777" w:rsidR="00FE2C8F" w:rsidRDefault="00FE2C8F" w:rsidP="005D1CF1">
      <w:pPr>
        <w:tabs>
          <w:tab w:val="left" w:pos="2880"/>
        </w:tabs>
        <w:ind w:left="2880" w:hanging="2880"/>
        <w:rPr>
          <w:b/>
          <w:i/>
        </w:rPr>
      </w:pPr>
    </w:p>
    <w:p w14:paraId="039A8395" w14:textId="77777777" w:rsidR="00FE2C8F" w:rsidRDefault="00FE2C8F" w:rsidP="00FE2C8F">
      <w:pPr>
        <w:tabs>
          <w:tab w:val="right" w:leader="dot" w:pos="8640"/>
        </w:tabs>
        <w:ind w:left="1170" w:hanging="1170"/>
      </w:pPr>
      <w:r>
        <w:rPr>
          <w:b/>
        </w:rPr>
        <w:t xml:space="preserve">CRM Consultant, </w:t>
      </w:r>
      <w:r w:rsidR="00876C52">
        <w:rPr>
          <w:b/>
        </w:rPr>
        <w:t>Flag Telecom</w:t>
      </w:r>
      <w:r>
        <w:rPr>
          <w:b/>
        </w:rPr>
        <w:t xml:space="preserve">, </w:t>
      </w:r>
      <w:r w:rsidR="00876C52">
        <w:rPr>
          <w:b/>
        </w:rPr>
        <w:t>London</w:t>
      </w:r>
      <w:r>
        <w:rPr>
          <w:b/>
        </w:rPr>
        <w:t>, UK</w:t>
      </w:r>
      <w:r>
        <w:rPr>
          <w:b/>
        </w:rPr>
        <w:tab/>
        <w:t xml:space="preserve">1 </w:t>
      </w:r>
      <w:r w:rsidR="00876C52">
        <w:rPr>
          <w:b/>
        </w:rPr>
        <w:t>Jul</w:t>
      </w:r>
      <w:r>
        <w:rPr>
          <w:b/>
        </w:rPr>
        <w:t xml:space="preserve"> 20</w:t>
      </w:r>
      <w:r w:rsidR="00876C52">
        <w:rPr>
          <w:b/>
        </w:rPr>
        <w:t>03</w:t>
      </w:r>
      <w:r>
        <w:rPr>
          <w:b/>
        </w:rPr>
        <w:t xml:space="preserve"> – </w:t>
      </w:r>
      <w:r w:rsidR="00876C52">
        <w:rPr>
          <w:b/>
        </w:rPr>
        <w:t>31</w:t>
      </w:r>
      <w:r>
        <w:rPr>
          <w:b/>
        </w:rPr>
        <w:t xml:space="preserve"> </w:t>
      </w:r>
      <w:r w:rsidR="00876C52">
        <w:rPr>
          <w:b/>
        </w:rPr>
        <w:t>Oct</w:t>
      </w:r>
      <w:r>
        <w:rPr>
          <w:b/>
        </w:rPr>
        <w:t xml:space="preserve"> 200</w:t>
      </w:r>
      <w:r w:rsidR="00876C52">
        <w:rPr>
          <w:b/>
        </w:rPr>
        <w:t>5</w:t>
      </w:r>
    </w:p>
    <w:p w14:paraId="59B6A80B" w14:textId="77777777" w:rsidR="00FE2C8F" w:rsidRPr="00876C52" w:rsidRDefault="00876C52" w:rsidP="00FE2C8F">
      <w:pPr>
        <w:spacing w:before="120"/>
      </w:pPr>
      <w:r w:rsidRPr="00876C52">
        <w:rPr>
          <w:rFonts w:cs="Arial"/>
        </w:rPr>
        <w:t>Working in a small team on this Oracle based Pivotal CRM system from the initial workshops to delivery.</w:t>
      </w:r>
      <w:r>
        <w:rPr>
          <w:rFonts w:cs="Arial"/>
        </w:rPr>
        <w:t xml:space="preserve"> Flag Telecom sell global bandwidth including the pipe from UK to USA.</w:t>
      </w:r>
      <w:r w:rsidR="00FE2C8F" w:rsidRPr="00876C52">
        <w:br/>
      </w:r>
    </w:p>
    <w:p w14:paraId="4F59A1AF" w14:textId="77777777" w:rsidR="00876C52" w:rsidRPr="005A2382" w:rsidRDefault="00876C52" w:rsidP="00876C52">
      <w:pPr>
        <w:pStyle w:val="ListParagraph"/>
        <w:numPr>
          <w:ilvl w:val="0"/>
          <w:numId w:val="1"/>
        </w:numPr>
        <w:rPr>
          <w:rFonts w:ascii="Arial" w:hAnsi="Arial" w:cs="Arial"/>
          <w:sz w:val="20"/>
          <w:szCs w:val="20"/>
        </w:rPr>
      </w:pPr>
      <w:r w:rsidRPr="005A2382">
        <w:rPr>
          <w:rFonts w:ascii="Arial" w:hAnsi="Arial" w:cs="Arial"/>
          <w:sz w:val="20"/>
          <w:szCs w:val="20"/>
        </w:rPr>
        <w:t>Develop CRM System</w:t>
      </w:r>
    </w:p>
    <w:p w14:paraId="3C9CA1CC" w14:textId="77777777" w:rsidR="00876C52" w:rsidRPr="005A2382" w:rsidRDefault="00876C52" w:rsidP="00876C52">
      <w:pPr>
        <w:pStyle w:val="ListParagraph"/>
        <w:numPr>
          <w:ilvl w:val="0"/>
          <w:numId w:val="1"/>
        </w:numPr>
        <w:rPr>
          <w:rFonts w:ascii="Arial" w:hAnsi="Arial" w:cs="Arial"/>
          <w:sz w:val="20"/>
          <w:szCs w:val="20"/>
        </w:rPr>
      </w:pPr>
      <w:r>
        <w:rPr>
          <w:rFonts w:ascii="Arial" w:hAnsi="Arial" w:cs="Arial"/>
          <w:sz w:val="20"/>
          <w:szCs w:val="20"/>
        </w:rPr>
        <w:t>Develop complex CRM workflows</w:t>
      </w:r>
    </w:p>
    <w:p w14:paraId="5FF7E62D" w14:textId="77777777" w:rsidR="00876C52" w:rsidRPr="005A2382" w:rsidRDefault="00876C52" w:rsidP="00876C52">
      <w:pPr>
        <w:pStyle w:val="ListParagraph"/>
        <w:numPr>
          <w:ilvl w:val="0"/>
          <w:numId w:val="1"/>
        </w:numPr>
        <w:rPr>
          <w:rFonts w:ascii="Arial" w:hAnsi="Arial" w:cs="Arial"/>
          <w:sz w:val="20"/>
          <w:szCs w:val="20"/>
        </w:rPr>
      </w:pPr>
      <w:r w:rsidRPr="005A2382">
        <w:rPr>
          <w:rFonts w:ascii="Arial" w:hAnsi="Arial" w:cs="Arial"/>
          <w:sz w:val="20"/>
          <w:szCs w:val="20"/>
        </w:rPr>
        <w:t>Develop Integrations using Microsoft ado technologies to retrieve data from the Pivotal CRM system and push an XML file for each transaction sale to an accounting system</w:t>
      </w:r>
    </w:p>
    <w:p w14:paraId="444628BC" w14:textId="77777777" w:rsidR="00FE2C8F" w:rsidRDefault="00FE2C8F" w:rsidP="00FE2C8F">
      <w:pPr>
        <w:numPr>
          <w:ilvl w:val="0"/>
          <w:numId w:val="1"/>
        </w:numPr>
      </w:pPr>
      <w:r>
        <w:t>Provided technica</w:t>
      </w:r>
      <w:r w:rsidR="00E43C93">
        <w:t>l support to other members of I</w:t>
      </w:r>
      <w:r>
        <w:t>T team</w:t>
      </w:r>
      <w:r>
        <w:br/>
      </w:r>
    </w:p>
    <w:p w14:paraId="52958CB6" w14:textId="77777777" w:rsidR="00FE2C8F" w:rsidRDefault="00FE2C8F" w:rsidP="00FE2C8F">
      <w:pPr>
        <w:tabs>
          <w:tab w:val="left" w:pos="2880"/>
        </w:tabs>
        <w:ind w:left="2880" w:hanging="2880"/>
        <w:rPr>
          <w:b/>
          <w:i/>
        </w:rPr>
      </w:pPr>
      <w:r w:rsidRPr="00A74FFC">
        <w:rPr>
          <w:b/>
          <w:i/>
        </w:rPr>
        <w:t>Technologies</w:t>
      </w:r>
      <w:r>
        <w:rPr>
          <w:b/>
          <w:i/>
        </w:rPr>
        <w:t>: (Optional)</w:t>
      </w:r>
    </w:p>
    <w:p w14:paraId="4E4408D8" w14:textId="77777777" w:rsidR="00876C52" w:rsidRDefault="00876C52" w:rsidP="00FE2C8F">
      <w:pPr>
        <w:tabs>
          <w:tab w:val="left" w:pos="2880"/>
        </w:tabs>
        <w:ind w:left="2880" w:hanging="2880"/>
        <w:rPr>
          <w:b/>
          <w:i/>
        </w:rPr>
      </w:pPr>
    </w:p>
    <w:p w14:paraId="2314216F" w14:textId="77777777" w:rsidR="00876C52" w:rsidRDefault="00876C52" w:rsidP="00876C52">
      <w:pPr>
        <w:tabs>
          <w:tab w:val="right" w:leader="dot" w:pos="8640"/>
        </w:tabs>
        <w:ind w:left="1170" w:hanging="1170"/>
      </w:pPr>
      <w:r>
        <w:rPr>
          <w:b/>
        </w:rPr>
        <w:t>CRM Consultant, New Zealand Milk, Dubai, UAE</w:t>
      </w:r>
      <w:r>
        <w:rPr>
          <w:b/>
        </w:rPr>
        <w:tab/>
        <w:t>1 May 2003 – 30 Jun 2003</w:t>
      </w:r>
    </w:p>
    <w:p w14:paraId="5653666E" w14:textId="77777777" w:rsidR="00876C52" w:rsidRPr="00876C52" w:rsidRDefault="00876C52" w:rsidP="00876C52">
      <w:pPr>
        <w:spacing w:before="120"/>
      </w:pPr>
      <w:r w:rsidRPr="00876C52">
        <w:rPr>
          <w:rFonts w:cs="Arial"/>
        </w:rPr>
        <w:t xml:space="preserve">Worked as a member of a two man team to go to Dubai to do proof of concept on a Pivotal system for this client. The </w:t>
      </w:r>
      <w:proofErr w:type="spellStart"/>
      <w:r w:rsidRPr="00876C52">
        <w:rPr>
          <w:rFonts w:cs="Arial"/>
        </w:rPr>
        <w:t>poc</w:t>
      </w:r>
      <w:proofErr w:type="spellEnd"/>
      <w:r w:rsidRPr="00876C52">
        <w:rPr>
          <w:rFonts w:cs="Arial"/>
        </w:rPr>
        <w:t xml:space="preserve"> was successful and they are now a Pivotal client.</w:t>
      </w:r>
      <w:r w:rsidRPr="00876C52">
        <w:br/>
      </w:r>
    </w:p>
    <w:p w14:paraId="588D7243" w14:textId="77777777" w:rsidR="00876C52" w:rsidRPr="005A2382" w:rsidRDefault="00876C52" w:rsidP="00876C52">
      <w:pPr>
        <w:pStyle w:val="ListParagraph"/>
        <w:numPr>
          <w:ilvl w:val="0"/>
          <w:numId w:val="1"/>
        </w:numPr>
        <w:rPr>
          <w:rFonts w:ascii="Arial" w:hAnsi="Arial" w:cs="Arial"/>
          <w:sz w:val="20"/>
          <w:szCs w:val="20"/>
        </w:rPr>
      </w:pPr>
      <w:r w:rsidRPr="005A2382">
        <w:rPr>
          <w:rFonts w:ascii="Arial" w:hAnsi="Arial" w:cs="Arial"/>
          <w:sz w:val="20"/>
          <w:szCs w:val="20"/>
        </w:rPr>
        <w:t>Design &amp; Develop CRM System</w:t>
      </w:r>
    </w:p>
    <w:p w14:paraId="4565482F" w14:textId="77777777" w:rsidR="00876C52" w:rsidRPr="005A2382" w:rsidRDefault="00876C52" w:rsidP="00876C52">
      <w:pPr>
        <w:pStyle w:val="ListParagraph"/>
        <w:numPr>
          <w:ilvl w:val="0"/>
          <w:numId w:val="1"/>
        </w:numPr>
        <w:rPr>
          <w:rFonts w:ascii="Arial" w:hAnsi="Arial" w:cs="Arial"/>
          <w:sz w:val="20"/>
          <w:szCs w:val="20"/>
        </w:rPr>
      </w:pPr>
      <w:r w:rsidRPr="005A2382">
        <w:rPr>
          <w:rFonts w:ascii="Arial" w:hAnsi="Arial" w:cs="Arial"/>
          <w:sz w:val="20"/>
          <w:szCs w:val="20"/>
        </w:rPr>
        <w:t>Develop Prototype system</w:t>
      </w:r>
    </w:p>
    <w:p w14:paraId="598F16BA" w14:textId="77777777" w:rsidR="00876C52" w:rsidRPr="005A2382" w:rsidRDefault="00876C52" w:rsidP="00876C52">
      <w:pPr>
        <w:pStyle w:val="ListParagraph"/>
        <w:numPr>
          <w:ilvl w:val="0"/>
          <w:numId w:val="1"/>
        </w:numPr>
        <w:rPr>
          <w:rFonts w:ascii="Arial" w:hAnsi="Arial" w:cs="Arial"/>
          <w:sz w:val="20"/>
          <w:szCs w:val="20"/>
        </w:rPr>
      </w:pPr>
      <w:r w:rsidRPr="005A2382">
        <w:rPr>
          <w:rFonts w:ascii="Arial" w:hAnsi="Arial" w:cs="Arial"/>
          <w:sz w:val="20"/>
          <w:szCs w:val="20"/>
        </w:rPr>
        <w:t>Develop Integrations using Microsoft ado technologies to retrieve data from the Pivotal CRM system and push an XML file for each transaction sale to an accounting system</w:t>
      </w:r>
    </w:p>
    <w:p w14:paraId="6167CDBC" w14:textId="77777777" w:rsidR="00876C52" w:rsidRPr="005A2382" w:rsidRDefault="00876C52" w:rsidP="00876C52">
      <w:pPr>
        <w:pStyle w:val="ListParagraph"/>
        <w:numPr>
          <w:ilvl w:val="0"/>
          <w:numId w:val="1"/>
        </w:numPr>
        <w:rPr>
          <w:rFonts w:ascii="Arial" w:hAnsi="Arial" w:cs="Arial"/>
          <w:sz w:val="20"/>
          <w:szCs w:val="20"/>
        </w:rPr>
      </w:pPr>
      <w:r w:rsidRPr="005A2382">
        <w:rPr>
          <w:rFonts w:ascii="Arial" w:hAnsi="Arial" w:cs="Arial"/>
          <w:sz w:val="20"/>
          <w:szCs w:val="20"/>
        </w:rPr>
        <w:t>Working closely with the customer based in Dubai, UAE</w:t>
      </w:r>
    </w:p>
    <w:p w14:paraId="664CA246" w14:textId="77777777" w:rsidR="00876C52" w:rsidRDefault="00E43C93" w:rsidP="00876C52">
      <w:pPr>
        <w:numPr>
          <w:ilvl w:val="0"/>
          <w:numId w:val="1"/>
        </w:numPr>
      </w:pPr>
      <w:r>
        <w:t>Provided technical support to other members of IT team</w:t>
      </w:r>
      <w:r w:rsidR="00876C52">
        <w:br/>
      </w:r>
    </w:p>
    <w:p w14:paraId="24FA56BC" w14:textId="77777777" w:rsidR="00876C52" w:rsidRDefault="00876C52" w:rsidP="00876C52">
      <w:pPr>
        <w:tabs>
          <w:tab w:val="left" w:pos="2880"/>
        </w:tabs>
        <w:ind w:left="2880" w:hanging="2880"/>
        <w:rPr>
          <w:b/>
          <w:i/>
        </w:rPr>
      </w:pPr>
      <w:r w:rsidRPr="00A74FFC">
        <w:rPr>
          <w:b/>
          <w:i/>
        </w:rPr>
        <w:t>Technologies</w:t>
      </w:r>
      <w:r>
        <w:rPr>
          <w:b/>
          <w:i/>
        </w:rPr>
        <w:t>: (Optional)</w:t>
      </w:r>
    </w:p>
    <w:p w14:paraId="32DE3514" w14:textId="77777777" w:rsidR="00876C52" w:rsidRDefault="00876C52" w:rsidP="00FE2C8F">
      <w:pPr>
        <w:tabs>
          <w:tab w:val="left" w:pos="2880"/>
        </w:tabs>
        <w:ind w:left="2880" w:hanging="2880"/>
        <w:rPr>
          <w:b/>
          <w:i/>
        </w:rPr>
      </w:pPr>
    </w:p>
    <w:p w14:paraId="11A6FE62" w14:textId="77777777" w:rsidR="00876C52" w:rsidRDefault="00876C52" w:rsidP="00876C52">
      <w:pPr>
        <w:tabs>
          <w:tab w:val="right" w:leader="dot" w:pos="8640"/>
        </w:tabs>
        <w:ind w:left="1170" w:hanging="1170"/>
      </w:pPr>
      <w:r>
        <w:rPr>
          <w:b/>
        </w:rPr>
        <w:t xml:space="preserve">CRM Consultant, </w:t>
      </w:r>
      <w:r w:rsidR="00363886">
        <w:rPr>
          <w:b/>
        </w:rPr>
        <w:t>Bang</w:t>
      </w:r>
      <w:r w:rsidR="0065777A">
        <w:rPr>
          <w:b/>
        </w:rPr>
        <w:t xml:space="preserve"> &amp; </w:t>
      </w:r>
      <w:proofErr w:type="spellStart"/>
      <w:r w:rsidR="0065777A">
        <w:rPr>
          <w:b/>
        </w:rPr>
        <w:t>Olufsen</w:t>
      </w:r>
      <w:proofErr w:type="spellEnd"/>
      <w:r>
        <w:rPr>
          <w:b/>
        </w:rPr>
        <w:t xml:space="preserve">, </w:t>
      </w:r>
      <w:proofErr w:type="spellStart"/>
      <w:r w:rsidR="0065777A">
        <w:rPr>
          <w:b/>
        </w:rPr>
        <w:t>Struur</w:t>
      </w:r>
      <w:proofErr w:type="spellEnd"/>
      <w:r>
        <w:rPr>
          <w:b/>
        </w:rPr>
        <w:t xml:space="preserve">, </w:t>
      </w:r>
      <w:r w:rsidR="0065777A">
        <w:rPr>
          <w:b/>
        </w:rPr>
        <w:t>Denmark</w:t>
      </w:r>
      <w:r>
        <w:rPr>
          <w:b/>
        </w:rPr>
        <w:tab/>
        <w:t>1</w:t>
      </w:r>
      <w:r w:rsidR="00363886">
        <w:rPr>
          <w:b/>
        </w:rPr>
        <w:t>5</w:t>
      </w:r>
      <w:r>
        <w:rPr>
          <w:b/>
        </w:rPr>
        <w:t xml:space="preserve"> </w:t>
      </w:r>
      <w:r w:rsidR="0065777A">
        <w:rPr>
          <w:b/>
        </w:rPr>
        <w:t>Apr</w:t>
      </w:r>
      <w:r>
        <w:rPr>
          <w:b/>
        </w:rPr>
        <w:t xml:space="preserve"> 20</w:t>
      </w:r>
      <w:r w:rsidR="0065777A">
        <w:rPr>
          <w:b/>
        </w:rPr>
        <w:t>03</w:t>
      </w:r>
      <w:r>
        <w:rPr>
          <w:b/>
        </w:rPr>
        <w:t xml:space="preserve"> – </w:t>
      </w:r>
      <w:r w:rsidR="0065777A">
        <w:rPr>
          <w:b/>
        </w:rPr>
        <w:t>30</w:t>
      </w:r>
      <w:r>
        <w:rPr>
          <w:b/>
        </w:rPr>
        <w:t xml:space="preserve"> </w:t>
      </w:r>
      <w:r w:rsidR="0065777A">
        <w:rPr>
          <w:b/>
        </w:rPr>
        <w:t>Apr</w:t>
      </w:r>
      <w:r>
        <w:rPr>
          <w:b/>
        </w:rPr>
        <w:t xml:space="preserve"> 200</w:t>
      </w:r>
      <w:r w:rsidR="0065777A">
        <w:rPr>
          <w:b/>
        </w:rPr>
        <w:t>3</w:t>
      </w:r>
    </w:p>
    <w:p w14:paraId="4E79BF55" w14:textId="77777777" w:rsidR="00876C52" w:rsidRPr="00E024F4" w:rsidRDefault="00E024F4" w:rsidP="00876C52">
      <w:pPr>
        <w:spacing w:before="120"/>
      </w:pPr>
      <w:r w:rsidRPr="00E024F4">
        <w:rPr>
          <w:rFonts w:cs="Arial"/>
        </w:rPr>
        <w:t>Worked in a small team in Denmark to change a current windows access Pivotal system to Rich Client. This entails changing all the drag and drop Pivotal objects to code. This was completed in the specified time.</w:t>
      </w:r>
      <w:r w:rsidR="00876C52" w:rsidRPr="00E024F4">
        <w:br/>
      </w:r>
    </w:p>
    <w:p w14:paraId="2FADEF87" w14:textId="77777777" w:rsidR="0065777A" w:rsidRPr="005A2382" w:rsidRDefault="0065777A" w:rsidP="0065777A">
      <w:pPr>
        <w:pStyle w:val="ListParagraph"/>
        <w:numPr>
          <w:ilvl w:val="0"/>
          <w:numId w:val="1"/>
        </w:numPr>
        <w:rPr>
          <w:rFonts w:ascii="Arial" w:hAnsi="Arial" w:cs="Arial"/>
          <w:sz w:val="20"/>
          <w:szCs w:val="20"/>
        </w:rPr>
      </w:pPr>
      <w:r w:rsidRPr="005A2382">
        <w:rPr>
          <w:rFonts w:ascii="Arial" w:hAnsi="Arial" w:cs="Arial"/>
          <w:sz w:val="20"/>
          <w:szCs w:val="20"/>
        </w:rPr>
        <w:t>Convert Pivotal Windows Access CRM System to Rich Client Web CRM System</w:t>
      </w:r>
    </w:p>
    <w:p w14:paraId="3ECAEB1B" w14:textId="77777777" w:rsidR="0065777A" w:rsidRPr="005A2382" w:rsidRDefault="0065777A" w:rsidP="0065777A">
      <w:pPr>
        <w:pStyle w:val="ListParagraph"/>
        <w:numPr>
          <w:ilvl w:val="0"/>
          <w:numId w:val="1"/>
        </w:numPr>
        <w:rPr>
          <w:rFonts w:ascii="Arial" w:hAnsi="Arial" w:cs="Arial"/>
          <w:sz w:val="20"/>
          <w:szCs w:val="20"/>
        </w:rPr>
      </w:pPr>
      <w:r w:rsidRPr="005A2382">
        <w:rPr>
          <w:rFonts w:ascii="Arial" w:hAnsi="Arial" w:cs="Arial"/>
          <w:sz w:val="20"/>
          <w:szCs w:val="20"/>
        </w:rPr>
        <w:t xml:space="preserve">Working closely with the customer based in </w:t>
      </w:r>
      <w:proofErr w:type="spellStart"/>
      <w:r w:rsidRPr="005A2382">
        <w:rPr>
          <w:rFonts w:ascii="Arial" w:hAnsi="Arial" w:cs="Arial"/>
          <w:sz w:val="20"/>
          <w:szCs w:val="20"/>
        </w:rPr>
        <w:t>Struer</w:t>
      </w:r>
      <w:proofErr w:type="spellEnd"/>
      <w:r w:rsidRPr="005A2382">
        <w:rPr>
          <w:rFonts w:ascii="Arial" w:hAnsi="Arial" w:cs="Arial"/>
          <w:sz w:val="20"/>
          <w:szCs w:val="20"/>
        </w:rPr>
        <w:t>, Denmark</w:t>
      </w:r>
    </w:p>
    <w:p w14:paraId="09AA3537" w14:textId="77777777" w:rsidR="00876C52" w:rsidRDefault="00E43C93" w:rsidP="0065777A">
      <w:pPr>
        <w:numPr>
          <w:ilvl w:val="0"/>
          <w:numId w:val="1"/>
        </w:numPr>
      </w:pPr>
      <w:r>
        <w:t>Provided technical support to other members of IT team</w:t>
      </w:r>
      <w:r w:rsidR="00876C52">
        <w:br/>
      </w:r>
    </w:p>
    <w:p w14:paraId="61C8409E" w14:textId="77777777" w:rsidR="00876C52" w:rsidRDefault="00876C52" w:rsidP="00876C52">
      <w:pPr>
        <w:tabs>
          <w:tab w:val="left" w:pos="2880"/>
        </w:tabs>
        <w:ind w:left="2880" w:hanging="2880"/>
        <w:rPr>
          <w:b/>
          <w:i/>
        </w:rPr>
      </w:pPr>
      <w:r w:rsidRPr="00A74FFC">
        <w:rPr>
          <w:b/>
          <w:i/>
        </w:rPr>
        <w:t>Technologies</w:t>
      </w:r>
      <w:r>
        <w:rPr>
          <w:b/>
          <w:i/>
        </w:rPr>
        <w:t>: (Optional)</w:t>
      </w:r>
    </w:p>
    <w:p w14:paraId="5A63CBBB" w14:textId="77777777" w:rsidR="00876C52" w:rsidRDefault="00876C52" w:rsidP="00FE2C8F">
      <w:pPr>
        <w:tabs>
          <w:tab w:val="left" w:pos="2880"/>
        </w:tabs>
        <w:ind w:left="2880" w:hanging="2880"/>
        <w:rPr>
          <w:b/>
          <w:i/>
        </w:rPr>
      </w:pPr>
    </w:p>
    <w:p w14:paraId="418BB913" w14:textId="77777777" w:rsidR="00876C52" w:rsidRDefault="00876C52" w:rsidP="00876C52">
      <w:pPr>
        <w:tabs>
          <w:tab w:val="right" w:leader="dot" w:pos="8640"/>
        </w:tabs>
        <w:ind w:left="1170" w:hanging="1170"/>
      </w:pPr>
      <w:r>
        <w:rPr>
          <w:b/>
        </w:rPr>
        <w:t xml:space="preserve">CRM Consultant, </w:t>
      </w:r>
      <w:r w:rsidR="00363886">
        <w:rPr>
          <w:b/>
        </w:rPr>
        <w:t>RS Components</w:t>
      </w:r>
      <w:r>
        <w:rPr>
          <w:b/>
        </w:rPr>
        <w:t xml:space="preserve">, </w:t>
      </w:r>
      <w:r w:rsidR="00363886">
        <w:rPr>
          <w:b/>
        </w:rPr>
        <w:t>Corby</w:t>
      </w:r>
      <w:r>
        <w:rPr>
          <w:b/>
        </w:rPr>
        <w:t>, UK</w:t>
      </w:r>
      <w:r>
        <w:rPr>
          <w:b/>
        </w:rPr>
        <w:tab/>
      </w:r>
      <w:r w:rsidR="00363886">
        <w:rPr>
          <w:b/>
        </w:rPr>
        <w:t>1</w:t>
      </w:r>
      <w:r>
        <w:rPr>
          <w:b/>
        </w:rPr>
        <w:t xml:space="preserve"> </w:t>
      </w:r>
      <w:r w:rsidR="00363886">
        <w:rPr>
          <w:b/>
        </w:rPr>
        <w:t>Mar</w:t>
      </w:r>
      <w:r>
        <w:rPr>
          <w:b/>
        </w:rPr>
        <w:t xml:space="preserve"> 20</w:t>
      </w:r>
      <w:r w:rsidR="00363886">
        <w:rPr>
          <w:b/>
        </w:rPr>
        <w:t>03</w:t>
      </w:r>
      <w:r>
        <w:rPr>
          <w:b/>
        </w:rPr>
        <w:t xml:space="preserve"> – </w:t>
      </w:r>
      <w:r w:rsidR="00363886">
        <w:rPr>
          <w:b/>
        </w:rPr>
        <w:t>14</w:t>
      </w:r>
      <w:r>
        <w:rPr>
          <w:b/>
        </w:rPr>
        <w:t xml:space="preserve"> </w:t>
      </w:r>
      <w:r w:rsidR="00363886">
        <w:rPr>
          <w:b/>
        </w:rPr>
        <w:t>Apr</w:t>
      </w:r>
      <w:r>
        <w:rPr>
          <w:b/>
        </w:rPr>
        <w:t xml:space="preserve"> 200</w:t>
      </w:r>
      <w:r w:rsidR="00363886">
        <w:rPr>
          <w:b/>
        </w:rPr>
        <w:t>3</w:t>
      </w:r>
    </w:p>
    <w:p w14:paraId="2847D636" w14:textId="77777777" w:rsidR="00363886" w:rsidRDefault="00363886" w:rsidP="00363886">
      <w:pPr>
        <w:rPr>
          <w:rFonts w:cs="Arial"/>
        </w:rPr>
      </w:pPr>
    </w:p>
    <w:p w14:paraId="66F193F5" w14:textId="77777777" w:rsidR="00363886" w:rsidRPr="00363886" w:rsidRDefault="00363886" w:rsidP="00363886">
      <w:pPr>
        <w:rPr>
          <w:rFonts w:cs="Arial"/>
        </w:rPr>
      </w:pPr>
      <w:r w:rsidRPr="00363886">
        <w:rPr>
          <w:rFonts w:cs="Arial"/>
        </w:rPr>
        <w:t>Worked as part of a large team on this complex system where I was responsible for integration work to a mainframe.</w:t>
      </w:r>
    </w:p>
    <w:p w14:paraId="5CC5FCA3" w14:textId="77777777" w:rsidR="00876C52" w:rsidRPr="00F128DC" w:rsidRDefault="00876C52" w:rsidP="00876C52">
      <w:pPr>
        <w:spacing w:before="120"/>
      </w:pPr>
    </w:p>
    <w:p w14:paraId="3279E2DD" w14:textId="77777777" w:rsidR="00363886" w:rsidRPr="005A2382" w:rsidRDefault="00363886" w:rsidP="00363886">
      <w:pPr>
        <w:pStyle w:val="ListParagraph"/>
        <w:numPr>
          <w:ilvl w:val="0"/>
          <w:numId w:val="1"/>
        </w:numPr>
        <w:rPr>
          <w:rFonts w:ascii="Arial" w:hAnsi="Arial" w:cs="Arial"/>
          <w:sz w:val="20"/>
          <w:szCs w:val="20"/>
        </w:rPr>
      </w:pPr>
      <w:r w:rsidRPr="005A2382">
        <w:rPr>
          <w:rFonts w:ascii="Arial" w:hAnsi="Arial" w:cs="Arial"/>
          <w:sz w:val="20"/>
          <w:szCs w:val="20"/>
        </w:rPr>
        <w:t>Write Integration from Pivotal 6 Application to mainframe files using the Pivotal API to insert the data into Pivotal. Also using a staging database to update the data back into the mainframe when a record was created or updated in Pivotal. This integration used ado technologies.</w:t>
      </w:r>
    </w:p>
    <w:p w14:paraId="09011679" w14:textId="77777777" w:rsidR="00876C52" w:rsidRDefault="00876C52" w:rsidP="00876C52">
      <w:pPr>
        <w:numPr>
          <w:ilvl w:val="0"/>
          <w:numId w:val="1"/>
        </w:numPr>
      </w:pPr>
      <w:r>
        <w:lastRenderedPageBreak/>
        <w:t>Provided technica</w:t>
      </w:r>
      <w:r w:rsidR="00E43C93">
        <w:t>l support to other members of I</w:t>
      </w:r>
      <w:r>
        <w:t>T team</w:t>
      </w:r>
      <w:r>
        <w:br/>
      </w:r>
    </w:p>
    <w:p w14:paraId="09C7DFCD" w14:textId="77777777" w:rsidR="00876C52" w:rsidRDefault="00876C52" w:rsidP="00876C52">
      <w:pPr>
        <w:tabs>
          <w:tab w:val="left" w:pos="2880"/>
        </w:tabs>
        <w:ind w:left="2880" w:hanging="2880"/>
        <w:rPr>
          <w:b/>
          <w:i/>
        </w:rPr>
      </w:pPr>
      <w:r w:rsidRPr="00A74FFC">
        <w:rPr>
          <w:b/>
          <w:i/>
        </w:rPr>
        <w:t>Technologies</w:t>
      </w:r>
      <w:r>
        <w:rPr>
          <w:b/>
          <w:i/>
        </w:rPr>
        <w:t>: (Optional)</w:t>
      </w:r>
    </w:p>
    <w:p w14:paraId="53E165A8" w14:textId="77777777" w:rsidR="00876C52" w:rsidRDefault="00876C52" w:rsidP="00FE2C8F">
      <w:pPr>
        <w:tabs>
          <w:tab w:val="left" w:pos="2880"/>
        </w:tabs>
        <w:ind w:left="2880" w:hanging="2880"/>
        <w:rPr>
          <w:b/>
          <w:i/>
        </w:rPr>
      </w:pPr>
    </w:p>
    <w:p w14:paraId="0905C1FD" w14:textId="77777777" w:rsidR="00FE2C8F" w:rsidRDefault="00FE2C8F" w:rsidP="005D1CF1">
      <w:pPr>
        <w:tabs>
          <w:tab w:val="left" w:pos="2880"/>
        </w:tabs>
        <w:ind w:left="2880" w:hanging="2880"/>
        <w:rPr>
          <w:b/>
          <w:i/>
        </w:rPr>
      </w:pPr>
    </w:p>
    <w:p w14:paraId="3CEFC63A" w14:textId="77777777" w:rsidR="00FE2C8F" w:rsidRDefault="00FE2C8F" w:rsidP="005D1CF1">
      <w:pPr>
        <w:tabs>
          <w:tab w:val="left" w:pos="2880"/>
        </w:tabs>
        <w:ind w:left="2880" w:hanging="2880"/>
        <w:rPr>
          <w:b/>
          <w:i/>
        </w:rPr>
      </w:pPr>
    </w:p>
    <w:p w14:paraId="55946534" w14:textId="77777777" w:rsidR="00363886" w:rsidRDefault="00363886" w:rsidP="00363886">
      <w:pPr>
        <w:tabs>
          <w:tab w:val="right" w:leader="dot" w:pos="8640"/>
        </w:tabs>
        <w:ind w:left="1170" w:hanging="1170"/>
      </w:pPr>
      <w:r>
        <w:rPr>
          <w:b/>
        </w:rPr>
        <w:t xml:space="preserve">CRM Consultant, Bank </w:t>
      </w:r>
      <w:proofErr w:type="spellStart"/>
      <w:r>
        <w:rPr>
          <w:b/>
        </w:rPr>
        <w:t>Enteniel</w:t>
      </w:r>
      <w:proofErr w:type="spellEnd"/>
      <w:r>
        <w:rPr>
          <w:b/>
        </w:rPr>
        <w:t>, Paris, France</w:t>
      </w:r>
      <w:r>
        <w:rPr>
          <w:b/>
        </w:rPr>
        <w:tab/>
        <w:t>1 Dec 2002 – 28 Feb 2003</w:t>
      </w:r>
    </w:p>
    <w:p w14:paraId="38FB5654" w14:textId="77777777" w:rsidR="00363886" w:rsidRDefault="00363886" w:rsidP="00363886">
      <w:pPr>
        <w:rPr>
          <w:rFonts w:cs="Arial"/>
        </w:rPr>
      </w:pPr>
    </w:p>
    <w:p w14:paraId="1D2BB793" w14:textId="77777777" w:rsidR="00363886" w:rsidRPr="00363886" w:rsidRDefault="00363886" w:rsidP="00363886">
      <w:pPr>
        <w:rPr>
          <w:rFonts w:cs="Arial"/>
        </w:rPr>
      </w:pPr>
      <w:r w:rsidRPr="00363886">
        <w:rPr>
          <w:rFonts w:cs="Arial"/>
        </w:rPr>
        <w:t xml:space="preserve">Worked within a large team onsite in </w:t>
      </w:r>
      <w:proofErr w:type="spellStart"/>
      <w:r w:rsidRPr="00363886">
        <w:rPr>
          <w:rFonts w:cs="Arial"/>
        </w:rPr>
        <w:t>paris</w:t>
      </w:r>
      <w:proofErr w:type="spellEnd"/>
      <w:r w:rsidRPr="00363886">
        <w:rPr>
          <w:rFonts w:cs="Arial"/>
        </w:rPr>
        <w:t xml:space="preserve"> to troubleshoot the integration work in this lar</w:t>
      </w:r>
      <w:r>
        <w:rPr>
          <w:rFonts w:cs="Arial"/>
        </w:rPr>
        <w:t>ge project. This was successfully released to production. I was additionally extended here at the request of the client.</w:t>
      </w:r>
    </w:p>
    <w:p w14:paraId="312E3AD3" w14:textId="77777777" w:rsidR="00363886" w:rsidRPr="00E024F4" w:rsidRDefault="00363886" w:rsidP="00363886">
      <w:pPr>
        <w:spacing w:before="120"/>
      </w:pPr>
    </w:p>
    <w:p w14:paraId="559381E0" w14:textId="77777777" w:rsidR="00363886" w:rsidRPr="005A2382" w:rsidRDefault="00363886" w:rsidP="00363886">
      <w:pPr>
        <w:pStyle w:val="ListParagraph"/>
        <w:numPr>
          <w:ilvl w:val="0"/>
          <w:numId w:val="1"/>
        </w:numPr>
        <w:rPr>
          <w:rFonts w:ascii="Arial" w:hAnsi="Arial" w:cs="Arial"/>
          <w:sz w:val="20"/>
          <w:szCs w:val="20"/>
        </w:rPr>
      </w:pPr>
      <w:r w:rsidRPr="005A2382">
        <w:rPr>
          <w:rFonts w:ascii="Arial" w:hAnsi="Arial" w:cs="Arial"/>
          <w:sz w:val="20"/>
          <w:szCs w:val="20"/>
        </w:rPr>
        <w:t>Assist with integration that was experiencing difficulties. The integration was suing XML based data structures retrieved from Pivotal using the Pivotal API. This was then created into an early version of web services so this functionality was available from outside the system.</w:t>
      </w:r>
    </w:p>
    <w:p w14:paraId="16EA4452" w14:textId="77777777" w:rsidR="00363886" w:rsidRPr="005A2382" w:rsidRDefault="00363886" w:rsidP="00363886">
      <w:pPr>
        <w:pStyle w:val="ListParagraph"/>
        <w:numPr>
          <w:ilvl w:val="0"/>
          <w:numId w:val="1"/>
        </w:numPr>
        <w:rPr>
          <w:rFonts w:ascii="Arial" w:hAnsi="Arial" w:cs="Arial"/>
          <w:sz w:val="20"/>
          <w:szCs w:val="20"/>
        </w:rPr>
      </w:pPr>
      <w:r w:rsidRPr="005A2382">
        <w:rPr>
          <w:rFonts w:ascii="Arial" w:hAnsi="Arial" w:cs="Arial"/>
          <w:sz w:val="20"/>
          <w:szCs w:val="20"/>
        </w:rPr>
        <w:t>Assist with the design of the integration</w:t>
      </w:r>
    </w:p>
    <w:p w14:paraId="344BBE61" w14:textId="77777777" w:rsidR="00363886" w:rsidRPr="005A2382" w:rsidRDefault="00363886" w:rsidP="00363886">
      <w:pPr>
        <w:pStyle w:val="ListParagraph"/>
        <w:numPr>
          <w:ilvl w:val="0"/>
          <w:numId w:val="1"/>
        </w:numPr>
        <w:rPr>
          <w:rFonts w:ascii="Arial" w:hAnsi="Arial" w:cs="Arial"/>
          <w:sz w:val="20"/>
          <w:szCs w:val="20"/>
        </w:rPr>
      </w:pPr>
      <w:r w:rsidRPr="005A2382">
        <w:rPr>
          <w:rFonts w:ascii="Arial" w:hAnsi="Arial" w:cs="Arial"/>
          <w:sz w:val="20"/>
          <w:szCs w:val="20"/>
        </w:rPr>
        <w:t>Working closely with the customer based in Paris, France</w:t>
      </w:r>
    </w:p>
    <w:p w14:paraId="58D358BE" w14:textId="77777777" w:rsidR="00363886" w:rsidRDefault="00476F57" w:rsidP="00363886">
      <w:pPr>
        <w:numPr>
          <w:ilvl w:val="0"/>
          <w:numId w:val="1"/>
        </w:numPr>
      </w:pPr>
      <w:r>
        <w:t>Provided technical suppor</w:t>
      </w:r>
      <w:r w:rsidR="00E43C93">
        <w:t>t to other members of I</w:t>
      </w:r>
      <w:r>
        <w:t>T team</w:t>
      </w:r>
      <w:r w:rsidR="00363886">
        <w:br/>
      </w:r>
    </w:p>
    <w:p w14:paraId="3F005222" w14:textId="77777777" w:rsidR="00363886" w:rsidRDefault="00363886" w:rsidP="00363886">
      <w:pPr>
        <w:tabs>
          <w:tab w:val="left" w:pos="2880"/>
        </w:tabs>
        <w:ind w:left="2880" w:hanging="2880"/>
        <w:rPr>
          <w:b/>
          <w:i/>
        </w:rPr>
      </w:pPr>
      <w:r w:rsidRPr="00A74FFC">
        <w:rPr>
          <w:b/>
          <w:i/>
        </w:rPr>
        <w:t>Technologies</w:t>
      </w:r>
      <w:r>
        <w:rPr>
          <w:b/>
          <w:i/>
        </w:rPr>
        <w:t>: (Optional)</w:t>
      </w:r>
    </w:p>
    <w:p w14:paraId="0A5BA56A" w14:textId="77777777" w:rsidR="005D1CF1" w:rsidRDefault="005D1CF1" w:rsidP="005D1CF1">
      <w:pPr>
        <w:tabs>
          <w:tab w:val="left" w:pos="2880"/>
        </w:tabs>
        <w:ind w:left="2880" w:hanging="2880"/>
        <w:rPr>
          <w:b/>
        </w:rPr>
      </w:pPr>
    </w:p>
    <w:p w14:paraId="78E59CC9" w14:textId="77777777" w:rsidR="00363886" w:rsidRDefault="00363886" w:rsidP="00363886">
      <w:pPr>
        <w:tabs>
          <w:tab w:val="right" w:leader="dot" w:pos="8640"/>
        </w:tabs>
        <w:ind w:left="1170" w:hanging="1170"/>
      </w:pPr>
      <w:r>
        <w:rPr>
          <w:b/>
        </w:rPr>
        <w:t xml:space="preserve">CRM </w:t>
      </w:r>
      <w:proofErr w:type="spellStart"/>
      <w:r>
        <w:rPr>
          <w:b/>
        </w:rPr>
        <w:t>Consultant,B</w:t>
      </w:r>
      <w:proofErr w:type="spellEnd"/>
      <w:r>
        <w:rPr>
          <w:b/>
        </w:rPr>
        <w:t xml:space="preserve"> &amp; Q (DIY), Southampton, UK</w:t>
      </w:r>
      <w:r>
        <w:rPr>
          <w:b/>
        </w:rPr>
        <w:tab/>
        <w:t>1 Jul 2002 – 30 Nov 2002</w:t>
      </w:r>
    </w:p>
    <w:p w14:paraId="1BBCBD96" w14:textId="77777777" w:rsidR="00363886" w:rsidRPr="00E024F4" w:rsidRDefault="00363886" w:rsidP="00363886">
      <w:pPr>
        <w:spacing w:before="120"/>
      </w:pPr>
      <w:r w:rsidRPr="00363886">
        <w:rPr>
          <w:rFonts w:cs="Arial"/>
        </w:rPr>
        <w:t>Worked within a small team to extend the existing B &amp; Q system to include customer facing access</w:t>
      </w:r>
      <w:r w:rsidRPr="00E024F4">
        <w:rPr>
          <w:rFonts w:cs="Arial"/>
        </w:rPr>
        <w:t>.</w:t>
      </w:r>
      <w:r w:rsidRPr="00E024F4">
        <w:br/>
      </w:r>
    </w:p>
    <w:p w14:paraId="32C1F2FE" w14:textId="77777777" w:rsidR="00363886" w:rsidRPr="005A2382" w:rsidRDefault="00363886" w:rsidP="00363886">
      <w:pPr>
        <w:pStyle w:val="ListParagraph"/>
        <w:numPr>
          <w:ilvl w:val="0"/>
          <w:numId w:val="1"/>
        </w:numPr>
        <w:rPr>
          <w:rFonts w:ascii="Arial" w:hAnsi="Arial" w:cs="Arial"/>
          <w:sz w:val="20"/>
          <w:szCs w:val="20"/>
        </w:rPr>
      </w:pPr>
      <w:r w:rsidRPr="005A2382">
        <w:rPr>
          <w:rFonts w:ascii="Arial" w:hAnsi="Arial" w:cs="Arial"/>
          <w:sz w:val="20"/>
          <w:szCs w:val="20"/>
        </w:rPr>
        <w:t>Design &amp; Develop CRM System</w:t>
      </w:r>
    </w:p>
    <w:p w14:paraId="5593C966" w14:textId="77777777" w:rsidR="00363886" w:rsidRPr="005A2382" w:rsidRDefault="00363886" w:rsidP="00363886">
      <w:pPr>
        <w:pStyle w:val="ListParagraph"/>
        <w:numPr>
          <w:ilvl w:val="0"/>
          <w:numId w:val="1"/>
        </w:numPr>
        <w:rPr>
          <w:rFonts w:ascii="Arial" w:hAnsi="Arial" w:cs="Arial"/>
          <w:sz w:val="20"/>
          <w:szCs w:val="20"/>
        </w:rPr>
      </w:pPr>
      <w:r w:rsidRPr="005A2382">
        <w:rPr>
          <w:rFonts w:ascii="Arial" w:hAnsi="Arial" w:cs="Arial"/>
          <w:sz w:val="20"/>
          <w:szCs w:val="20"/>
        </w:rPr>
        <w:t>Design &amp; Develop Change Controls</w:t>
      </w:r>
    </w:p>
    <w:p w14:paraId="21A220B4" w14:textId="77777777" w:rsidR="00363886" w:rsidRPr="005A2382" w:rsidRDefault="00363886" w:rsidP="00363886">
      <w:pPr>
        <w:pStyle w:val="ListParagraph"/>
        <w:numPr>
          <w:ilvl w:val="0"/>
          <w:numId w:val="1"/>
        </w:numPr>
        <w:rPr>
          <w:rFonts w:ascii="Arial" w:hAnsi="Arial" w:cs="Arial"/>
          <w:sz w:val="20"/>
          <w:szCs w:val="20"/>
        </w:rPr>
      </w:pPr>
      <w:r w:rsidRPr="005A2382">
        <w:rPr>
          <w:rFonts w:ascii="Arial" w:hAnsi="Arial" w:cs="Arial"/>
          <w:sz w:val="20"/>
          <w:szCs w:val="20"/>
        </w:rPr>
        <w:t>Develop Integrations</w:t>
      </w:r>
    </w:p>
    <w:p w14:paraId="63CD5A47" w14:textId="77777777" w:rsidR="00363886" w:rsidRPr="005A2382" w:rsidRDefault="00363886" w:rsidP="00363886">
      <w:pPr>
        <w:pStyle w:val="ListParagraph"/>
        <w:numPr>
          <w:ilvl w:val="0"/>
          <w:numId w:val="1"/>
        </w:numPr>
        <w:rPr>
          <w:rFonts w:ascii="Arial" w:hAnsi="Arial" w:cs="Arial"/>
          <w:sz w:val="20"/>
          <w:szCs w:val="20"/>
        </w:rPr>
      </w:pPr>
      <w:r w:rsidRPr="005A2382">
        <w:rPr>
          <w:rFonts w:ascii="Arial" w:hAnsi="Arial" w:cs="Arial"/>
          <w:sz w:val="20"/>
          <w:szCs w:val="20"/>
        </w:rPr>
        <w:t>Develop Customer Facing System for Stores use</w:t>
      </w:r>
    </w:p>
    <w:p w14:paraId="580D3B2B" w14:textId="77777777" w:rsidR="00363886" w:rsidRPr="005A2382" w:rsidRDefault="00363886" w:rsidP="00363886">
      <w:pPr>
        <w:pStyle w:val="ListParagraph"/>
        <w:numPr>
          <w:ilvl w:val="0"/>
          <w:numId w:val="1"/>
        </w:numPr>
        <w:rPr>
          <w:rFonts w:ascii="Arial" w:hAnsi="Arial" w:cs="Arial"/>
          <w:sz w:val="20"/>
          <w:szCs w:val="20"/>
        </w:rPr>
      </w:pPr>
      <w:r w:rsidRPr="005A2382">
        <w:rPr>
          <w:rFonts w:ascii="Arial" w:hAnsi="Arial" w:cs="Arial"/>
          <w:sz w:val="20"/>
          <w:szCs w:val="20"/>
        </w:rPr>
        <w:t xml:space="preserve">Develop system using VB6 code and </w:t>
      </w:r>
      <w:proofErr w:type="spellStart"/>
      <w:r w:rsidRPr="005A2382">
        <w:rPr>
          <w:rFonts w:ascii="Arial" w:hAnsi="Arial" w:cs="Arial"/>
          <w:sz w:val="20"/>
          <w:szCs w:val="20"/>
        </w:rPr>
        <w:t>vbs</w:t>
      </w:r>
      <w:proofErr w:type="spellEnd"/>
      <w:r w:rsidRPr="005A2382">
        <w:rPr>
          <w:rFonts w:ascii="Arial" w:hAnsi="Arial" w:cs="Arial"/>
          <w:sz w:val="20"/>
          <w:szCs w:val="20"/>
        </w:rPr>
        <w:t xml:space="preserve"> client side scripting. </w:t>
      </w:r>
    </w:p>
    <w:p w14:paraId="0EA3D79C" w14:textId="77777777" w:rsidR="00476F57" w:rsidRDefault="00D8122B" w:rsidP="00476F57">
      <w:pPr>
        <w:ind w:left="720"/>
      </w:pPr>
      <w:r>
        <w:t>Provided technical support to other members of IT team</w:t>
      </w:r>
    </w:p>
    <w:p w14:paraId="3E93403B" w14:textId="77777777" w:rsidR="00D8122B" w:rsidRDefault="00D8122B" w:rsidP="00476F57">
      <w:pPr>
        <w:ind w:left="720"/>
      </w:pPr>
    </w:p>
    <w:p w14:paraId="3213F8FE" w14:textId="77777777" w:rsidR="00363886" w:rsidRDefault="00363886" w:rsidP="00363886">
      <w:pPr>
        <w:tabs>
          <w:tab w:val="left" w:pos="2880"/>
        </w:tabs>
        <w:ind w:left="2880" w:hanging="2880"/>
        <w:rPr>
          <w:b/>
          <w:i/>
        </w:rPr>
      </w:pPr>
      <w:r w:rsidRPr="00A74FFC">
        <w:rPr>
          <w:b/>
          <w:i/>
        </w:rPr>
        <w:t>Technologies</w:t>
      </w:r>
      <w:r>
        <w:rPr>
          <w:b/>
          <w:i/>
        </w:rPr>
        <w:t>: (Optional)</w:t>
      </w:r>
    </w:p>
    <w:p w14:paraId="4343EEC8" w14:textId="77777777" w:rsidR="00363886" w:rsidRDefault="00363886" w:rsidP="005D1CF1">
      <w:pPr>
        <w:tabs>
          <w:tab w:val="left" w:pos="2880"/>
        </w:tabs>
        <w:ind w:left="2880" w:hanging="2880"/>
        <w:rPr>
          <w:b/>
        </w:rPr>
      </w:pPr>
    </w:p>
    <w:p w14:paraId="202C4593" w14:textId="77777777" w:rsidR="00363886" w:rsidRDefault="00363886" w:rsidP="00363886">
      <w:pPr>
        <w:tabs>
          <w:tab w:val="right" w:leader="dot" w:pos="8640"/>
        </w:tabs>
        <w:ind w:left="1170" w:hanging="1170"/>
      </w:pPr>
      <w:r>
        <w:rPr>
          <w:b/>
        </w:rPr>
        <w:t xml:space="preserve">CRM Consultant, </w:t>
      </w:r>
      <w:r w:rsidR="00476F57">
        <w:rPr>
          <w:b/>
        </w:rPr>
        <w:t>DCC</w:t>
      </w:r>
      <w:r>
        <w:rPr>
          <w:b/>
        </w:rPr>
        <w:t xml:space="preserve">, </w:t>
      </w:r>
      <w:proofErr w:type="spellStart"/>
      <w:r w:rsidR="00476F57">
        <w:rPr>
          <w:b/>
        </w:rPr>
        <w:t>Peterlee</w:t>
      </w:r>
      <w:proofErr w:type="spellEnd"/>
      <w:r>
        <w:rPr>
          <w:b/>
        </w:rPr>
        <w:t xml:space="preserve">, </w:t>
      </w:r>
      <w:r w:rsidR="00476F57">
        <w:rPr>
          <w:b/>
        </w:rPr>
        <w:t>UK</w:t>
      </w:r>
      <w:r>
        <w:rPr>
          <w:b/>
        </w:rPr>
        <w:tab/>
      </w:r>
      <w:r w:rsidR="00476F57">
        <w:rPr>
          <w:b/>
        </w:rPr>
        <w:t>30</w:t>
      </w:r>
      <w:r>
        <w:rPr>
          <w:b/>
        </w:rPr>
        <w:t xml:space="preserve"> </w:t>
      </w:r>
      <w:r w:rsidR="00476F57">
        <w:rPr>
          <w:b/>
        </w:rPr>
        <w:t>Jun</w:t>
      </w:r>
      <w:r>
        <w:rPr>
          <w:b/>
        </w:rPr>
        <w:t xml:space="preserve"> 200</w:t>
      </w:r>
      <w:r w:rsidR="00476F57">
        <w:rPr>
          <w:b/>
        </w:rPr>
        <w:t>2</w:t>
      </w:r>
      <w:r>
        <w:rPr>
          <w:b/>
        </w:rPr>
        <w:t xml:space="preserve"> – </w:t>
      </w:r>
      <w:r w:rsidR="00476F57">
        <w:rPr>
          <w:b/>
        </w:rPr>
        <w:t>1</w:t>
      </w:r>
      <w:r>
        <w:rPr>
          <w:b/>
        </w:rPr>
        <w:t xml:space="preserve"> Apr 200</w:t>
      </w:r>
      <w:r w:rsidR="00476F57">
        <w:rPr>
          <w:b/>
        </w:rPr>
        <w:t>2</w:t>
      </w:r>
    </w:p>
    <w:p w14:paraId="5D75E6DA" w14:textId="77777777" w:rsidR="00363886" w:rsidRPr="00E024F4" w:rsidRDefault="00476F57" w:rsidP="00363886">
      <w:pPr>
        <w:spacing w:before="120"/>
      </w:pPr>
      <w:r w:rsidRPr="00476F57">
        <w:rPr>
          <w:rFonts w:cs="Arial"/>
        </w:rPr>
        <w:t>Worked in a small team to deliver web client access and customer facing access to this existing system</w:t>
      </w:r>
      <w:r w:rsidR="00363886" w:rsidRPr="00E024F4">
        <w:rPr>
          <w:rFonts w:cs="Arial"/>
        </w:rPr>
        <w:t>.</w:t>
      </w:r>
      <w:r w:rsidR="00363886" w:rsidRPr="00E024F4">
        <w:br/>
      </w:r>
    </w:p>
    <w:p w14:paraId="0F2619DB" w14:textId="77777777" w:rsidR="00476F57" w:rsidRPr="005A2382" w:rsidRDefault="00476F57" w:rsidP="00476F57">
      <w:pPr>
        <w:pStyle w:val="ListParagraph"/>
        <w:numPr>
          <w:ilvl w:val="0"/>
          <w:numId w:val="1"/>
        </w:numPr>
        <w:rPr>
          <w:rFonts w:ascii="Arial" w:hAnsi="Arial" w:cs="Arial"/>
          <w:sz w:val="20"/>
          <w:szCs w:val="20"/>
        </w:rPr>
      </w:pPr>
      <w:r w:rsidRPr="005A2382">
        <w:rPr>
          <w:rFonts w:ascii="Arial" w:hAnsi="Arial" w:cs="Arial"/>
          <w:sz w:val="20"/>
          <w:szCs w:val="20"/>
        </w:rPr>
        <w:t>Develop Pivotal 3 CRM Application</w:t>
      </w:r>
    </w:p>
    <w:p w14:paraId="43BAA62C" w14:textId="77777777" w:rsidR="00476F57" w:rsidRPr="005A2382" w:rsidRDefault="00476F57" w:rsidP="00476F57">
      <w:pPr>
        <w:pStyle w:val="ListParagraph"/>
        <w:numPr>
          <w:ilvl w:val="0"/>
          <w:numId w:val="1"/>
        </w:numPr>
        <w:rPr>
          <w:rFonts w:ascii="Arial" w:hAnsi="Arial" w:cs="Arial"/>
          <w:sz w:val="20"/>
          <w:szCs w:val="20"/>
        </w:rPr>
      </w:pPr>
      <w:r w:rsidRPr="005A2382">
        <w:rPr>
          <w:rFonts w:ascii="Arial" w:hAnsi="Arial" w:cs="Arial"/>
          <w:sz w:val="20"/>
          <w:szCs w:val="20"/>
        </w:rPr>
        <w:t>Develop customer facing Pivotal CRM Application</w:t>
      </w:r>
    </w:p>
    <w:p w14:paraId="6A85C7FD" w14:textId="77777777" w:rsidR="00476F57" w:rsidRPr="005A2382" w:rsidRDefault="00476F57" w:rsidP="00476F57">
      <w:pPr>
        <w:pStyle w:val="ListParagraph"/>
        <w:numPr>
          <w:ilvl w:val="0"/>
          <w:numId w:val="1"/>
        </w:numPr>
        <w:rPr>
          <w:rFonts w:ascii="Arial" w:hAnsi="Arial" w:cs="Arial"/>
          <w:sz w:val="20"/>
          <w:szCs w:val="20"/>
        </w:rPr>
      </w:pPr>
      <w:r w:rsidRPr="005A2382">
        <w:rPr>
          <w:rFonts w:ascii="Arial" w:hAnsi="Arial" w:cs="Arial"/>
          <w:sz w:val="20"/>
          <w:szCs w:val="20"/>
        </w:rPr>
        <w:t>Use VB6 code and VBS scripting to build the application</w:t>
      </w:r>
    </w:p>
    <w:p w14:paraId="2956253B" w14:textId="77777777" w:rsidR="00476F57" w:rsidRDefault="00476F57" w:rsidP="00476F57">
      <w:pPr>
        <w:pStyle w:val="ListParagraph"/>
        <w:numPr>
          <w:ilvl w:val="0"/>
          <w:numId w:val="1"/>
        </w:numPr>
        <w:rPr>
          <w:rFonts w:ascii="Arial" w:hAnsi="Arial" w:cs="Arial"/>
          <w:sz w:val="20"/>
          <w:szCs w:val="20"/>
        </w:rPr>
      </w:pPr>
      <w:r w:rsidRPr="005A2382">
        <w:rPr>
          <w:rFonts w:ascii="Arial" w:hAnsi="Arial" w:cs="Arial"/>
          <w:sz w:val="20"/>
          <w:szCs w:val="20"/>
        </w:rPr>
        <w:t>Maintain integration to old legacy As400</w:t>
      </w:r>
    </w:p>
    <w:p w14:paraId="68DF069F" w14:textId="77777777" w:rsidR="00363886" w:rsidRDefault="00D8122B" w:rsidP="00476F57">
      <w:pPr>
        <w:ind w:left="720"/>
      </w:pPr>
      <w:r>
        <w:t>Provided technical support to other members of IT team</w:t>
      </w:r>
      <w:r w:rsidR="00363886">
        <w:br/>
      </w:r>
    </w:p>
    <w:p w14:paraId="4F0DF8D2" w14:textId="77777777" w:rsidR="00363886" w:rsidRDefault="00363886" w:rsidP="00363886">
      <w:pPr>
        <w:tabs>
          <w:tab w:val="left" w:pos="2880"/>
        </w:tabs>
        <w:ind w:left="2880" w:hanging="2880"/>
        <w:rPr>
          <w:b/>
          <w:i/>
        </w:rPr>
      </w:pPr>
      <w:r w:rsidRPr="00A74FFC">
        <w:rPr>
          <w:b/>
          <w:i/>
        </w:rPr>
        <w:t>Technologies</w:t>
      </w:r>
      <w:r>
        <w:rPr>
          <w:b/>
          <w:i/>
        </w:rPr>
        <w:t>: (Optional)</w:t>
      </w:r>
    </w:p>
    <w:p w14:paraId="660F822E" w14:textId="77777777" w:rsidR="00363886" w:rsidRDefault="00363886" w:rsidP="005D1CF1">
      <w:pPr>
        <w:tabs>
          <w:tab w:val="left" w:pos="2880"/>
        </w:tabs>
        <w:ind w:left="2880" w:hanging="2880"/>
        <w:rPr>
          <w:b/>
        </w:rPr>
      </w:pPr>
    </w:p>
    <w:p w14:paraId="7C01FC25" w14:textId="77777777" w:rsidR="00476F57" w:rsidRDefault="00476F57" w:rsidP="00476F57">
      <w:pPr>
        <w:tabs>
          <w:tab w:val="right" w:leader="dot" w:pos="8640"/>
        </w:tabs>
        <w:ind w:left="1170" w:hanging="1170"/>
      </w:pPr>
      <w:r>
        <w:rPr>
          <w:b/>
        </w:rPr>
        <w:t>CRM Consultant, Money Controls, Oldham, UK</w:t>
      </w:r>
      <w:r>
        <w:rPr>
          <w:b/>
        </w:rPr>
        <w:tab/>
        <w:t>1 Mar 2002 – 31 May 2002</w:t>
      </w:r>
    </w:p>
    <w:p w14:paraId="733304AF" w14:textId="77777777" w:rsidR="00476F57" w:rsidRPr="00476F57" w:rsidRDefault="00476F57" w:rsidP="00476F57">
      <w:pPr>
        <w:spacing w:before="120"/>
      </w:pPr>
      <w:r>
        <w:rPr>
          <w:rFonts w:cs="Arial"/>
        </w:rPr>
        <w:lastRenderedPageBreak/>
        <w:t xml:space="preserve">Worked solely </w:t>
      </w:r>
      <w:r w:rsidRPr="00476F57">
        <w:rPr>
          <w:rFonts w:cs="Arial"/>
        </w:rPr>
        <w:t>to produce a small contact management and Marketing system customized for this client</w:t>
      </w:r>
      <w:r>
        <w:rPr>
          <w:rFonts w:cs="Arial"/>
        </w:rPr>
        <w:t xml:space="preserve"> including a day of training for </w:t>
      </w:r>
      <w:proofErr w:type="spellStart"/>
      <w:r>
        <w:rPr>
          <w:rFonts w:cs="Arial"/>
        </w:rPr>
        <w:t>te</w:t>
      </w:r>
      <w:proofErr w:type="spellEnd"/>
      <w:r>
        <w:rPr>
          <w:rFonts w:cs="Arial"/>
        </w:rPr>
        <w:t xml:space="preserve"> users.</w:t>
      </w:r>
      <w:r w:rsidRPr="00476F57">
        <w:br/>
      </w:r>
    </w:p>
    <w:p w14:paraId="0747A77D" w14:textId="77777777" w:rsidR="00476F57" w:rsidRPr="005A2382" w:rsidRDefault="00476F57" w:rsidP="00476F57">
      <w:pPr>
        <w:pStyle w:val="ListParagraph"/>
        <w:numPr>
          <w:ilvl w:val="0"/>
          <w:numId w:val="1"/>
        </w:numPr>
        <w:rPr>
          <w:rFonts w:ascii="Arial" w:hAnsi="Arial" w:cs="Arial"/>
          <w:sz w:val="20"/>
          <w:szCs w:val="20"/>
        </w:rPr>
      </w:pPr>
      <w:r w:rsidRPr="005A2382">
        <w:rPr>
          <w:rFonts w:ascii="Arial" w:hAnsi="Arial" w:cs="Arial"/>
          <w:sz w:val="20"/>
          <w:szCs w:val="20"/>
        </w:rPr>
        <w:t>Develop Pivotal 3 CRM Application</w:t>
      </w:r>
    </w:p>
    <w:p w14:paraId="62F107E7" w14:textId="77777777" w:rsidR="00476F57" w:rsidRPr="005A2382" w:rsidRDefault="00476F57" w:rsidP="00476F57">
      <w:pPr>
        <w:pStyle w:val="ListParagraph"/>
        <w:numPr>
          <w:ilvl w:val="0"/>
          <w:numId w:val="1"/>
        </w:numPr>
        <w:rPr>
          <w:rFonts w:ascii="Arial" w:hAnsi="Arial" w:cs="Arial"/>
          <w:sz w:val="20"/>
          <w:szCs w:val="20"/>
        </w:rPr>
      </w:pPr>
      <w:r w:rsidRPr="005A2382">
        <w:rPr>
          <w:rFonts w:ascii="Arial" w:hAnsi="Arial" w:cs="Arial"/>
          <w:sz w:val="20"/>
          <w:szCs w:val="20"/>
        </w:rPr>
        <w:t>Lead Developer</w:t>
      </w:r>
    </w:p>
    <w:p w14:paraId="53C90A2D" w14:textId="77777777" w:rsidR="00476F57" w:rsidRPr="005A2382" w:rsidRDefault="00476F57" w:rsidP="00476F57">
      <w:pPr>
        <w:pStyle w:val="ListParagraph"/>
        <w:numPr>
          <w:ilvl w:val="0"/>
          <w:numId w:val="1"/>
        </w:numPr>
        <w:rPr>
          <w:rFonts w:ascii="Arial" w:hAnsi="Arial" w:cs="Arial"/>
          <w:sz w:val="20"/>
          <w:szCs w:val="20"/>
        </w:rPr>
      </w:pPr>
      <w:r w:rsidRPr="005A2382">
        <w:rPr>
          <w:rFonts w:ascii="Arial" w:hAnsi="Arial" w:cs="Arial"/>
          <w:sz w:val="20"/>
          <w:szCs w:val="20"/>
        </w:rPr>
        <w:t>Design &amp; Develop complete system</w:t>
      </w:r>
    </w:p>
    <w:p w14:paraId="62983158" w14:textId="77777777" w:rsidR="00476F57" w:rsidRDefault="00476F57" w:rsidP="00476F57">
      <w:pPr>
        <w:pStyle w:val="ListParagraph"/>
        <w:numPr>
          <w:ilvl w:val="0"/>
          <w:numId w:val="1"/>
        </w:numPr>
        <w:rPr>
          <w:rFonts w:ascii="Arial" w:hAnsi="Arial" w:cs="Arial"/>
          <w:sz w:val="20"/>
          <w:szCs w:val="20"/>
        </w:rPr>
      </w:pPr>
      <w:r w:rsidRPr="005A2382">
        <w:rPr>
          <w:rFonts w:ascii="Arial" w:hAnsi="Arial" w:cs="Arial"/>
          <w:sz w:val="20"/>
          <w:szCs w:val="20"/>
        </w:rPr>
        <w:t>Work closely with the business</w:t>
      </w:r>
    </w:p>
    <w:p w14:paraId="03A9E460" w14:textId="77777777" w:rsidR="00476F57" w:rsidRPr="00476F57" w:rsidRDefault="00476F57" w:rsidP="00476F57">
      <w:pPr>
        <w:pStyle w:val="ListParagraph"/>
        <w:numPr>
          <w:ilvl w:val="0"/>
          <w:numId w:val="1"/>
        </w:numPr>
        <w:rPr>
          <w:rFonts w:ascii="Arial" w:hAnsi="Arial" w:cs="Arial"/>
          <w:sz w:val="20"/>
          <w:szCs w:val="20"/>
        </w:rPr>
      </w:pPr>
      <w:r>
        <w:t>Provided technical support to other members of IT team</w:t>
      </w:r>
      <w:r>
        <w:br/>
      </w:r>
    </w:p>
    <w:p w14:paraId="27AADD77" w14:textId="77777777" w:rsidR="00476F57" w:rsidRDefault="00476F57" w:rsidP="00476F57">
      <w:pPr>
        <w:tabs>
          <w:tab w:val="left" w:pos="2880"/>
        </w:tabs>
        <w:ind w:left="2880" w:hanging="2880"/>
        <w:rPr>
          <w:b/>
          <w:i/>
        </w:rPr>
      </w:pPr>
      <w:r w:rsidRPr="00A74FFC">
        <w:rPr>
          <w:b/>
          <w:i/>
        </w:rPr>
        <w:t>Technologies</w:t>
      </w:r>
      <w:r>
        <w:rPr>
          <w:b/>
          <w:i/>
        </w:rPr>
        <w:t>: (Optional)</w:t>
      </w:r>
    </w:p>
    <w:p w14:paraId="60FEE69C" w14:textId="77777777" w:rsidR="00703EE6" w:rsidRDefault="00703EE6" w:rsidP="00AE7196">
      <w:pPr>
        <w:tabs>
          <w:tab w:val="left" w:pos="2880"/>
        </w:tabs>
        <w:ind w:left="2880" w:hanging="2880"/>
        <w:rPr>
          <w:b/>
        </w:rPr>
      </w:pPr>
    </w:p>
    <w:p w14:paraId="2DE1DA58" w14:textId="77777777" w:rsidR="00476F57" w:rsidRDefault="00476F57" w:rsidP="00476F57">
      <w:pPr>
        <w:tabs>
          <w:tab w:val="right" w:leader="dot" w:pos="8640"/>
        </w:tabs>
        <w:ind w:left="1170" w:hanging="1170"/>
      </w:pPr>
      <w:r>
        <w:rPr>
          <w:b/>
        </w:rPr>
        <w:t>CRM Consultant, Dresdner Kleinwort, London, UK</w:t>
      </w:r>
      <w:r>
        <w:rPr>
          <w:b/>
        </w:rPr>
        <w:tab/>
        <w:t>1 Jan 2001 – 28 Feb 2002</w:t>
      </w:r>
    </w:p>
    <w:p w14:paraId="4C823C7B" w14:textId="77777777" w:rsidR="00476F57" w:rsidRPr="00E024F4" w:rsidRDefault="00E94C27" w:rsidP="00476F57">
      <w:pPr>
        <w:spacing w:before="120"/>
      </w:pPr>
      <w:r w:rsidRPr="00E94C27">
        <w:rPr>
          <w:rFonts w:cs="Arial"/>
        </w:rPr>
        <w:t>Worked in a team of four as lead developer in this large project to create a CRM system for this client</w:t>
      </w:r>
      <w:r>
        <w:rPr>
          <w:rFonts w:cs="Arial"/>
        </w:rPr>
        <w:t xml:space="preserve"> including development and customization.</w:t>
      </w:r>
      <w:r w:rsidR="00476F57" w:rsidRPr="00E024F4">
        <w:br/>
      </w:r>
    </w:p>
    <w:p w14:paraId="3B5724B5" w14:textId="77777777" w:rsidR="00476F57" w:rsidRPr="005A2382" w:rsidRDefault="00476F57" w:rsidP="00476F57">
      <w:pPr>
        <w:pStyle w:val="ListParagraph"/>
        <w:numPr>
          <w:ilvl w:val="0"/>
          <w:numId w:val="31"/>
        </w:numPr>
        <w:rPr>
          <w:rFonts w:ascii="Arial" w:hAnsi="Arial" w:cs="Arial"/>
          <w:sz w:val="20"/>
          <w:szCs w:val="20"/>
        </w:rPr>
      </w:pPr>
      <w:r w:rsidRPr="005A2382">
        <w:rPr>
          <w:rFonts w:ascii="Arial" w:hAnsi="Arial" w:cs="Arial"/>
          <w:sz w:val="20"/>
          <w:szCs w:val="20"/>
        </w:rPr>
        <w:t>Develop Pivotal 3 CRM Application</w:t>
      </w:r>
    </w:p>
    <w:p w14:paraId="19280E6B" w14:textId="77777777" w:rsidR="00476F57" w:rsidRPr="005A2382" w:rsidRDefault="00476F57" w:rsidP="00476F57">
      <w:pPr>
        <w:pStyle w:val="ListParagraph"/>
        <w:numPr>
          <w:ilvl w:val="0"/>
          <w:numId w:val="31"/>
        </w:numPr>
        <w:rPr>
          <w:rFonts w:ascii="Arial" w:hAnsi="Arial" w:cs="Arial"/>
          <w:sz w:val="20"/>
          <w:szCs w:val="20"/>
        </w:rPr>
      </w:pPr>
      <w:r w:rsidRPr="005A2382">
        <w:rPr>
          <w:rFonts w:ascii="Arial" w:hAnsi="Arial" w:cs="Arial"/>
          <w:sz w:val="20"/>
          <w:szCs w:val="20"/>
        </w:rPr>
        <w:t>Work in large team and communicate efficiently</w:t>
      </w:r>
    </w:p>
    <w:p w14:paraId="30BDF078" w14:textId="77777777" w:rsidR="00476F57" w:rsidRPr="005A2382" w:rsidRDefault="00476F57" w:rsidP="00476F57">
      <w:pPr>
        <w:pStyle w:val="ListParagraph"/>
        <w:numPr>
          <w:ilvl w:val="0"/>
          <w:numId w:val="31"/>
        </w:numPr>
        <w:rPr>
          <w:rFonts w:ascii="Arial" w:hAnsi="Arial" w:cs="Arial"/>
          <w:sz w:val="20"/>
          <w:szCs w:val="20"/>
        </w:rPr>
      </w:pPr>
      <w:r w:rsidRPr="005A2382">
        <w:rPr>
          <w:rFonts w:ascii="Arial" w:hAnsi="Arial" w:cs="Arial"/>
          <w:sz w:val="20"/>
          <w:szCs w:val="20"/>
        </w:rPr>
        <w:t xml:space="preserve">Design &amp; Develop Integration to Aspire. This integration was a large piece of the project using vb6 written as a com </w:t>
      </w:r>
      <w:proofErr w:type="spellStart"/>
      <w:r w:rsidRPr="005A2382">
        <w:rPr>
          <w:rFonts w:ascii="Arial" w:hAnsi="Arial" w:cs="Arial"/>
          <w:sz w:val="20"/>
          <w:szCs w:val="20"/>
        </w:rPr>
        <w:t>componemt</w:t>
      </w:r>
      <w:proofErr w:type="spellEnd"/>
      <w:r w:rsidRPr="005A2382">
        <w:rPr>
          <w:rFonts w:ascii="Arial" w:hAnsi="Arial" w:cs="Arial"/>
          <w:sz w:val="20"/>
          <w:szCs w:val="20"/>
        </w:rPr>
        <w:t xml:space="preserve"> and called externally overnight to pass the data to the aspire system</w:t>
      </w:r>
    </w:p>
    <w:p w14:paraId="01BEFE05" w14:textId="77777777" w:rsidR="00476F57" w:rsidRDefault="00476F57" w:rsidP="00476F57">
      <w:pPr>
        <w:pStyle w:val="ListParagraph"/>
        <w:numPr>
          <w:ilvl w:val="0"/>
          <w:numId w:val="31"/>
        </w:numPr>
      </w:pPr>
      <w:r>
        <w:t>Provided technical support to other members of IT team</w:t>
      </w:r>
      <w:r>
        <w:br/>
      </w:r>
    </w:p>
    <w:p w14:paraId="1723B1CD" w14:textId="77777777" w:rsidR="00476F57" w:rsidRDefault="00476F57" w:rsidP="00476F57">
      <w:pPr>
        <w:tabs>
          <w:tab w:val="left" w:pos="2880"/>
        </w:tabs>
        <w:ind w:left="2880" w:hanging="2880"/>
        <w:rPr>
          <w:b/>
          <w:i/>
        </w:rPr>
      </w:pPr>
      <w:r w:rsidRPr="00A74FFC">
        <w:rPr>
          <w:b/>
          <w:i/>
        </w:rPr>
        <w:t>Technologies</w:t>
      </w:r>
      <w:r>
        <w:rPr>
          <w:b/>
          <w:i/>
        </w:rPr>
        <w:t>: (Optional)</w:t>
      </w:r>
    </w:p>
    <w:p w14:paraId="4F68D0DA" w14:textId="77777777" w:rsidR="00476F57" w:rsidRDefault="00476F57" w:rsidP="00AE7196">
      <w:pPr>
        <w:tabs>
          <w:tab w:val="left" w:pos="2880"/>
        </w:tabs>
        <w:ind w:left="2880" w:hanging="2880"/>
        <w:rPr>
          <w:b/>
        </w:rPr>
      </w:pPr>
    </w:p>
    <w:p w14:paraId="032121B4" w14:textId="77777777" w:rsidR="00476F57" w:rsidRDefault="00476F57" w:rsidP="00476F57">
      <w:pPr>
        <w:tabs>
          <w:tab w:val="right" w:leader="dot" w:pos="8640"/>
        </w:tabs>
        <w:ind w:left="1170" w:hanging="1170"/>
      </w:pPr>
      <w:r>
        <w:rPr>
          <w:b/>
        </w:rPr>
        <w:t xml:space="preserve">CRM Consultant, </w:t>
      </w:r>
      <w:r w:rsidR="00E94C27">
        <w:rPr>
          <w:b/>
        </w:rPr>
        <w:t>Systems Union</w:t>
      </w:r>
      <w:r>
        <w:rPr>
          <w:b/>
        </w:rPr>
        <w:t xml:space="preserve">, </w:t>
      </w:r>
      <w:proofErr w:type="spellStart"/>
      <w:r w:rsidR="00E94C27">
        <w:rPr>
          <w:b/>
        </w:rPr>
        <w:t>Farnboro</w:t>
      </w:r>
      <w:proofErr w:type="spellEnd"/>
      <w:r w:rsidR="00696566">
        <w:rPr>
          <w:b/>
        </w:rPr>
        <w:t>, UK</w:t>
      </w:r>
      <w:r w:rsidR="00696566">
        <w:rPr>
          <w:b/>
        </w:rPr>
        <w:tab/>
        <w:t>1 Aug 2000</w:t>
      </w:r>
      <w:r>
        <w:rPr>
          <w:b/>
        </w:rPr>
        <w:t xml:space="preserve"> – </w:t>
      </w:r>
      <w:r w:rsidR="00E94C27">
        <w:rPr>
          <w:b/>
        </w:rPr>
        <w:t>24</w:t>
      </w:r>
      <w:r>
        <w:rPr>
          <w:b/>
        </w:rPr>
        <w:t xml:space="preserve"> </w:t>
      </w:r>
      <w:r w:rsidR="00E94C27">
        <w:rPr>
          <w:b/>
        </w:rPr>
        <w:t>Dec</w:t>
      </w:r>
      <w:r>
        <w:rPr>
          <w:b/>
        </w:rPr>
        <w:t xml:space="preserve"> 200</w:t>
      </w:r>
      <w:r w:rsidR="00E94C27">
        <w:rPr>
          <w:b/>
        </w:rPr>
        <w:t>0</w:t>
      </w:r>
    </w:p>
    <w:p w14:paraId="29169616" w14:textId="77777777" w:rsidR="00476F57" w:rsidRPr="00696566" w:rsidRDefault="00696566" w:rsidP="00476F57">
      <w:pPr>
        <w:spacing w:before="120"/>
      </w:pPr>
      <w:r w:rsidRPr="00696566">
        <w:rPr>
          <w:rFonts w:cs="Arial"/>
        </w:rPr>
        <w:t>Worked within a team of 4 to Develop and deliver this medium size CRM application for Contact Management, Marketing, Sales and Service</w:t>
      </w:r>
      <w:r w:rsidR="00476F57" w:rsidRPr="00696566">
        <w:br/>
      </w:r>
    </w:p>
    <w:p w14:paraId="62889D76" w14:textId="77777777" w:rsidR="00696566" w:rsidRPr="005A2382" w:rsidRDefault="00696566" w:rsidP="00696566">
      <w:pPr>
        <w:pStyle w:val="ListParagraph"/>
        <w:numPr>
          <w:ilvl w:val="0"/>
          <w:numId w:val="1"/>
        </w:numPr>
        <w:rPr>
          <w:rFonts w:ascii="Arial" w:hAnsi="Arial" w:cs="Arial"/>
          <w:sz w:val="20"/>
          <w:szCs w:val="20"/>
        </w:rPr>
      </w:pPr>
      <w:r w:rsidRPr="005A2382">
        <w:rPr>
          <w:rFonts w:ascii="Arial" w:hAnsi="Arial" w:cs="Arial"/>
          <w:sz w:val="20"/>
          <w:szCs w:val="20"/>
        </w:rPr>
        <w:t>Develop Pivotal 2 CRM Application</w:t>
      </w:r>
    </w:p>
    <w:p w14:paraId="2E0DB60C" w14:textId="77777777" w:rsidR="00696566" w:rsidRPr="005A2382" w:rsidRDefault="00696566" w:rsidP="00696566">
      <w:pPr>
        <w:pStyle w:val="ListParagraph"/>
        <w:numPr>
          <w:ilvl w:val="0"/>
          <w:numId w:val="1"/>
        </w:numPr>
        <w:rPr>
          <w:rFonts w:ascii="Arial" w:hAnsi="Arial" w:cs="Arial"/>
          <w:sz w:val="20"/>
          <w:szCs w:val="20"/>
        </w:rPr>
      </w:pPr>
      <w:r w:rsidRPr="005A2382">
        <w:rPr>
          <w:rFonts w:ascii="Arial" w:hAnsi="Arial" w:cs="Arial"/>
          <w:sz w:val="20"/>
          <w:szCs w:val="20"/>
        </w:rPr>
        <w:t>Work in team of 5 and communicate efficiently</w:t>
      </w:r>
    </w:p>
    <w:p w14:paraId="5F0DBFB3" w14:textId="77777777" w:rsidR="00476F57" w:rsidRDefault="00476F57" w:rsidP="00696566">
      <w:pPr>
        <w:pStyle w:val="ListParagraph"/>
        <w:numPr>
          <w:ilvl w:val="0"/>
          <w:numId w:val="1"/>
        </w:numPr>
        <w:rPr>
          <w:rFonts w:ascii="Arial" w:hAnsi="Arial" w:cs="Arial"/>
          <w:sz w:val="20"/>
          <w:szCs w:val="20"/>
        </w:rPr>
      </w:pPr>
      <w:r w:rsidRPr="005A2382">
        <w:rPr>
          <w:rFonts w:ascii="Arial" w:hAnsi="Arial" w:cs="Arial"/>
          <w:sz w:val="20"/>
          <w:szCs w:val="20"/>
        </w:rPr>
        <w:t>Maintain integration to old legacy As400</w:t>
      </w:r>
    </w:p>
    <w:p w14:paraId="2D8031F6" w14:textId="77777777" w:rsidR="00696566" w:rsidRPr="005A2382" w:rsidRDefault="00696566" w:rsidP="00696566">
      <w:pPr>
        <w:pStyle w:val="ListParagraph"/>
        <w:numPr>
          <w:ilvl w:val="0"/>
          <w:numId w:val="1"/>
        </w:numPr>
        <w:rPr>
          <w:rFonts w:ascii="Arial" w:hAnsi="Arial" w:cs="Arial"/>
          <w:sz w:val="20"/>
          <w:szCs w:val="20"/>
        </w:rPr>
      </w:pPr>
      <w:r>
        <w:t>Provided technical support to other members of IT team</w:t>
      </w:r>
    </w:p>
    <w:p w14:paraId="2A096E7B" w14:textId="77777777" w:rsidR="00476F57" w:rsidRDefault="00476F57" w:rsidP="00476F57">
      <w:pPr>
        <w:ind w:left="720"/>
      </w:pPr>
      <w:r>
        <w:br/>
      </w:r>
    </w:p>
    <w:p w14:paraId="46E01C6E" w14:textId="77777777" w:rsidR="00476F57" w:rsidRDefault="00476F57" w:rsidP="00476F57">
      <w:pPr>
        <w:tabs>
          <w:tab w:val="left" w:pos="2880"/>
        </w:tabs>
        <w:ind w:left="2880" w:hanging="2880"/>
        <w:rPr>
          <w:b/>
          <w:i/>
        </w:rPr>
      </w:pPr>
      <w:r w:rsidRPr="00A74FFC">
        <w:rPr>
          <w:b/>
          <w:i/>
        </w:rPr>
        <w:t>Technologies</w:t>
      </w:r>
      <w:r>
        <w:rPr>
          <w:b/>
          <w:i/>
        </w:rPr>
        <w:t>: (Optional)</w:t>
      </w:r>
    </w:p>
    <w:p w14:paraId="1EAF8732" w14:textId="77777777" w:rsidR="00476F57" w:rsidRDefault="00476F57" w:rsidP="00AE7196">
      <w:pPr>
        <w:tabs>
          <w:tab w:val="left" w:pos="2880"/>
        </w:tabs>
        <w:ind w:left="2880" w:hanging="2880"/>
        <w:rPr>
          <w:b/>
        </w:rPr>
      </w:pPr>
    </w:p>
    <w:p w14:paraId="4EE25DD5" w14:textId="77777777" w:rsidR="00476F57" w:rsidRDefault="00476F57" w:rsidP="00476F57">
      <w:pPr>
        <w:tabs>
          <w:tab w:val="right" w:leader="dot" w:pos="8640"/>
        </w:tabs>
        <w:ind w:left="1170" w:hanging="1170"/>
      </w:pPr>
      <w:r>
        <w:rPr>
          <w:b/>
        </w:rPr>
        <w:t xml:space="preserve">CRM Consultant, </w:t>
      </w:r>
      <w:r w:rsidR="00696566">
        <w:rPr>
          <w:b/>
        </w:rPr>
        <w:t>ICI</w:t>
      </w:r>
      <w:r>
        <w:rPr>
          <w:b/>
        </w:rPr>
        <w:t xml:space="preserve">, </w:t>
      </w:r>
      <w:proofErr w:type="spellStart"/>
      <w:r w:rsidR="00696566">
        <w:rPr>
          <w:b/>
        </w:rPr>
        <w:t>Altrincham</w:t>
      </w:r>
      <w:proofErr w:type="spellEnd"/>
      <w:r w:rsidR="00696566">
        <w:rPr>
          <w:b/>
        </w:rPr>
        <w:t>, UK</w:t>
      </w:r>
      <w:r w:rsidR="00696566">
        <w:rPr>
          <w:b/>
        </w:rPr>
        <w:tab/>
        <w:t>1 Apr 1998 – 31 Jul</w:t>
      </w:r>
      <w:r>
        <w:rPr>
          <w:b/>
        </w:rPr>
        <w:t xml:space="preserve"> 200</w:t>
      </w:r>
      <w:r w:rsidR="00696566">
        <w:rPr>
          <w:b/>
        </w:rPr>
        <w:t>0</w:t>
      </w:r>
    </w:p>
    <w:p w14:paraId="5D3697F5" w14:textId="77777777" w:rsidR="00476F57" w:rsidRPr="00E024F4" w:rsidRDefault="00696566" w:rsidP="00476F57">
      <w:pPr>
        <w:spacing w:before="120"/>
      </w:pPr>
      <w:r>
        <w:rPr>
          <w:rFonts w:cs="Arial"/>
        </w:rPr>
        <w:t>Originally taken on to work in support and was then to move onto the ICI Siebel 98/99 project to help an external team with this £15 Million pound project.</w:t>
      </w:r>
      <w:r w:rsidR="00476F57" w:rsidRPr="00E024F4">
        <w:rPr>
          <w:rFonts w:cs="Arial"/>
        </w:rPr>
        <w:t>.</w:t>
      </w:r>
      <w:r w:rsidR="00476F57" w:rsidRPr="00E024F4">
        <w:br/>
      </w:r>
    </w:p>
    <w:p w14:paraId="12707B35" w14:textId="77777777" w:rsidR="00696566" w:rsidRPr="005A2382" w:rsidRDefault="00696566" w:rsidP="00696566">
      <w:pPr>
        <w:pStyle w:val="ListParagraph"/>
        <w:numPr>
          <w:ilvl w:val="0"/>
          <w:numId w:val="1"/>
        </w:numPr>
        <w:rPr>
          <w:rFonts w:ascii="Arial" w:hAnsi="Arial" w:cs="Arial"/>
          <w:sz w:val="20"/>
          <w:szCs w:val="20"/>
        </w:rPr>
      </w:pPr>
      <w:r w:rsidRPr="005A2382">
        <w:rPr>
          <w:rFonts w:ascii="Arial" w:hAnsi="Arial" w:cs="Arial"/>
          <w:sz w:val="20"/>
          <w:szCs w:val="20"/>
        </w:rPr>
        <w:t>Develop Siebel 98 CRM Application</w:t>
      </w:r>
      <w:r>
        <w:rPr>
          <w:rFonts w:ascii="Arial" w:hAnsi="Arial" w:cs="Arial"/>
          <w:sz w:val="20"/>
          <w:szCs w:val="20"/>
        </w:rPr>
        <w:t xml:space="preserve"> using </w:t>
      </w:r>
      <w:proofErr w:type="spellStart"/>
      <w:r>
        <w:rPr>
          <w:rFonts w:ascii="Arial" w:hAnsi="Arial" w:cs="Arial"/>
          <w:sz w:val="20"/>
          <w:szCs w:val="20"/>
        </w:rPr>
        <w:t>Sieel</w:t>
      </w:r>
      <w:proofErr w:type="spellEnd"/>
      <w:r>
        <w:rPr>
          <w:rFonts w:ascii="Arial" w:hAnsi="Arial" w:cs="Arial"/>
          <w:sz w:val="20"/>
          <w:szCs w:val="20"/>
        </w:rPr>
        <w:t xml:space="preserve"> toolkit</w:t>
      </w:r>
    </w:p>
    <w:p w14:paraId="003354A2" w14:textId="77777777" w:rsidR="00696566" w:rsidRPr="005A2382" w:rsidRDefault="00696566" w:rsidP="00696566">
      <w:pPr>
        <w:pStyle w:val="ListParagraph"/>
        <w:numPr>
          <w:ilvl w:val="0"/>
          <w:numId w:val="1"/>
        </w:numPr>
        <w:rPr>
          <w:rFonts w:ascii="Arial" w:hAnsi="Arial" w:cs="Arial"/>
          <w:sz w:val="20"/>
          <w:szCs w:val="20"/>
        </w:rPr>
      </w:pPr>
      <w:r w:rsidRPr="005A2382">
        <w:rPr>
          <w:rFonts w:ascii="Arial" w:hAnsi="Arial" w:cs="Arial"/>
          <w:sz w:val="20"/>
          <w:szCs w:val="20"/>
        </w:rPr>
        <w:t>Work in large team of developers</w:t>
      </w:r>
    </w:p>
    <w:p w14:paraId="4C427D0E" w14:textId="77777777" w:rsidR="00696566" w:rsidRPr="00696566" w:rsidRDefault="00696566" w:rsidP="00696566">
      <w:pPr>
        <w:pStyle w:val="ListParagraph"/>
        <w:numPr>
          <w:ilvl w:val="0"/>
          <w:numId w:val="1"/>
        </w:numPr>
        <w:rPr>
          <w:rFonts w:ascii="Arial" w:hAnsi="Arial" w:cs="Arial"/>
          <w:sz w:val="20"/>
          <w:szCs w:val="20"/>
        </w:rPr>
      </w:pPr>
      <w:r w:rsidRPr="005A2382">
        <w:rPr>
          <w:rFonts w:ascii="Arial" w:hAnsi="Arial" w:cs="Arial"/>
          <w:sz w:val="20"/>
          <w:szCs w:val="20"/>
        </w:rPr>
        <w:t>Write Crystal Reports</w:t>
      </w:r>
    </w:p>
    <w:p w14:paraId="2DC45064" w14:textId="77777777" w:rsidR="00476F57" w:rsidRPr="00696566" w:rsidRDefault="00696566" w:rsidP="00696566">
      <w:pPr>
        <w:pStyle w:val="ListParagraph"/>
        <w:numPr>
          <w:ilvl w:val="0"/>
          <w:numId w:val="1"/>
        </w:numPr>
        <w:rPr>
          <w:rFonts w:ascii="Arial" w:hAnsi="Arial" w:cs="Arial"/>
          <w:sz w:val="20"/>
          <w:szCs w:val="20"/>
        </w:rPr>
      </w:pPr>
      <w:r>
        <w:t>Provided technical support to other members of IT team</w:t>
      </w:r>
      <w:r w:rsidR="00476F57">
        <w:br/>
      </w:r>
    </w:p>
    <w:p w14:paraId="5F4CC712" w14:textId="77777777" w:rsidR="00476F57" w:rsidRDefault="00476F57" w:rsidP="00476F57">
      <w:pPr>
        <w:tabs>
          <w:tab w:val="left" w:pos="2880"/>
        </w:tabs>
        <w:ind w:left="2880" w:hanging="2880"/>
        <w:rPr>
          <w:b/>
          <w:i/>
        </w:rPr>
      </w:pPr>
      <w:r w:rsidRPr="00A74FFC">
        <w:rPr>
          <w:b/>
          <w:i/>
        </w:rPr>
        <w:t>Technologies</w:t>
      </w:r>
      <w:r>
        <w:rPr>
          <w:b/>
          <w:i/>
        </w:rPr>
        <w:t>: (Optional)</w:t>
      </w:r>
    </w:p>
    <w:p w14:paraId="1F7DE6F7" w14:textId="77777777" w:rsidR="00476F57" w:rsidRDefault="00476F57" w:rsidP="00AE7196">
      <w:pPr>
        <w:tabs>
          <w:tab w:val="left" w:pos="2880"/>
        </w:tabs>
        <w:ind w:left="2880" w:hanging="2880"/>
        <w:rPr>
          <w:b/>
        </w:rPr>
      </w:pPr>
    </w:p>
    <w:p w14:paraId="3C125B03" w14:textId="77777777" w:rsidR="005D1CF1" w:rsidRDefault="005D1CF1" w:rsidP="00AE7196">
      <w:pPr>
        <w:tabs>
          <w:tab w:val="left" w:pos="2880"/>
        </w:tabs>
        <w:ind w:left="2880" w:hanging="2880"/>
        <w:rPr>
          <w:b/>
        </w:rPr>
      </w:pPr>
    </w:p>
    <w:p w14:paraId="273A4E4B" w14:textId="77777777" w:rsidR="005D1CF1" w:rsidRDefault="005D1CF1" w:rsidP="00AE7196">
      <w:pPr>
        <w:tabs>
          <w:tab w:val="left" w:pos="2880"/>
        </w:tabs>
        <w:ind w:left="2880" w:hanging="2880"/>
        <w:rPr>
          <w:b/>
        </w:rPr>
      </w:pPr>
    </w:p>
    <w:p w14:paraId="02DA62AD" w14:textId="77777777" w:rsidR="00C4514B" w:rsidRDefault="00AE7196" w:rsidP="00A74FFC">
      <w:pPr>
        <w:pBdr>
          <w:top w:val="single" w:sz="4" w:space="1" w:color="auto"/>
        </w:pBdr>
        <w:tabs>
          <w:tab w:val="left" w:pos="2880"/>
        </w:tabs>
        <w:ind w:left="2880" w:hanging="2880"/>
        <w:rPr>
          <w:b/>
        </w:rPr>
      </w:pPr>
      <w:r w:rsidRPr="00AE7196">
        <w:rPr>
          <w:b/>
        </w:rPr>
        <w:lastRenderedPageBreak/>
        <w:t>Education</w:t>
      </w:r>
    </w:p>
    <w:p w14:paraId="0F0828A5" w14:textId="77777777" w:rsidR="00AE7196" w:rsidRDefault="00AE7196" w:rsidP="00AE7196">
      <w:pPr>
        <w:tabs>
          <w:tab w:val="left" w:pos="2880"/>
        </w:tabs>
        <w:ind w:left="2880" w:hanging="2880"/>
        <w:rPr>
          <w:b/>
        </w:rPr>
      </w:pPr>
    </w:p>
    <w:p w14:paraId="470BF259" w14:textId="77777777" w:rsidR="00A74FFC" w:rsidRDefault="000B3A2C" w:rsidP="00A74FFC">
      <w:pPr>
        <w:numPr>
          <w:ilvl w:val="0"/>
          <w:numId w:val="1"/>
        </w:numPr>
      </w:pPr>
      <w:r>
        <w:t xml:space="preserve">HNC </w:t>
      </w:r>
      <w:r w:rsidR="00491851">
        <w:t xml:space="preserve">Diploma </w:t>
      </w:r>
      <w:r>
        <w:t>Computing (</w:t>
      </w:r>
      <w:proofErr w:type="spellStart"/>
      <w:r>
        <w:t>stockport</w:t>
      </w:r>
      <w:proofErr w:type="spellEnd"/>
      <w:r>
        <w:t xml:space="preserve"> College of Technology 1998)</w:t>
      </w:r>
    </w:p>
    <w:p w14:paraId="305D17D9" w14:textId="77777777" w:rsidR="000B3A2C" w:rsidRPr="00491851" w:rsidRDefault="000B3A2C" w:rsidP="00A74FFC">
      <w:pPr>
        <w:numPr>
          <w:ilvl w:val="0"/>
          <w:numId w:val="1"/>
        </w:numPr>
        <w:rPr>
          <w:rFonts w:cs="Arial"/>
        </w:rPr>
      </w:pPr>
      <w:r w:rsidRPr="00491851">
        <w:rPr>
          <w:rFonts w:cs="Arial"/>
        </w:rPr>
        <w:t>Microsoft Certification 2010</w:t>
      </w:r>
    </w:p>
    <w:p w14:paraId="7E68BFA9" w14:textId="77777777" w:rsidR="000B3A2C" w:rsidRPr="00491851" w:rsidRDefault="000B3A2C" w:rsidP="000B3A2C">
      <w:pPr>
        <w:ind w:left="720"/>
        <w:rPr>
          <w:rFonts w:cs="Arial"/>
        </w:rPr>
      </w:pPr>
      <w:r w:rsidRPr="00491851">
        <w:rPr>
          <w:rFonts w:cs="Arial"/>
        </w:rPr>
        <w:t>Microsoft Certified Business Management Solutions Specialist – Installation &amp; Deployment in Microsoft Dynamics CRM 4.0</w:t>
      </w:r>
    </w:p>
    <w:p w14:paraId="138DC2D0" w14:textId="77777777" w:rsidR="000B3A2C" w:rsidRPr="00491851" w:rsidRDefault="000B3A2C" w:rsidP="000B3A2C">
      <w:pPr>
        <w:rPr>
          <w:rFonts w:cs="Arial"/>
        </w:rPr>
      </w:pPr>
    </w:p>
    <w:p w14:paraId="40776853" w14:textId="77777777" w:rsidR="000B3A2C" w:rsidRPr="00491851" w:rsidRDefault="000B3A2C" w:rsidP="000B3A2C">
      <w:pPr>
        <w:numPr>
          <w:ilvl w:val="0"/>
          <w:numId w:val="34"/>
        </w:numPr>
        <w:rPr>
          <w:rFonts w:cs="Arial"/>
        </w:rPr>
      </w:pPr>
      <w:r w:rsidRPr="00491851">
        <w:rPr>
          <w:rFonts w:cs="Arial"/>
        </w:rPr>
        <w:t>Microsoft Certification 2010</w:t>
      </w:r>
    </w:p>
    <w:p w14:paraId="3FEA0BEC" w14:textId="77777777" w:rsidR="000B3A2C" w:rsidRPr="00491851" w:rsidRDefault="000B3A2C" w:rsidP="000B3A2C">
      <w:pPr>
        <w:pStyle w:val="ListParagraph"/>
        <w:rPr>
          <w:rFonts w:ascii="Arial" w:hAnsi="Arial" w:cs="Arial"/>
          <w:sz w:val="20"/>
          <w:szCs w:val="20"/>
        </w:rPr>
      </w:pPr>
      <w:r w:rsidRPr="00491851">
        <w:rPr>
          <w:rFonts w:ascii="Arial" w:hAnsi="Arial" w:cs="Arial"/>
          <w:sz w:val="20"/>
          <w:szCs w:val="20"/>
        </w:rPr>
        <w:t>Microsoft Certified Professional – Developer for Microsoft Dynamics CRM 4.0</w:t>
      </w:r>
    </w:p>
    <w:p w14:paraId="10D8396D" w14:textId="77777777" w:rsidR="000B3A2C" w:rsidRPr="00491851" w:rsidRDefault="000B3A2C" w:rsidP="000B3A2C">
      <w:pPr>
        <w:pStyle w:val="ListParagraph"/>
        <w:rPr>
          <w:rFonts w:ascii="Arial" w:hAnsi="Arial" w:cs="Arial"/>
          <w:sz w:val="20"/>
          <w:szCs w:val="20"/>
        </w:rPr>
      </w:pPr>
    </w:p>
    <w:p w14:paraId="521FB229" w14:textId="77777777" w:rsidR="000B3A2C" w:rsidRPr="00491851" w:rsidRDefault="000B3A2C" w:rsidP="000B3A2C">
      <w:pPr>
        <w:pStyle w:val="ListParagraph"/>
        <w:numPr>
          <w:ilvl w:val="0"/>
          <w:numId w:val="34"/>
        </w:numPr>
        <w:rPr>
          <w:rFonts w:ascii="Arial" w:hAnsi="Arial" w:cs="Arial"/>
          <w:sz w:val="20"/>
          <w:szCs w:val="20"/>
        </w:rPr>
      </w:pPr>
      <w:r w:rsidRPr="00491851">
        <w:rPr>
          <w:rFonts w:ascii="Arial" w:hAnsi="Arial" w:cs="Arial"/>
          <w:sz w:val="20"/>
          <w:szCs w:val="20"/>
        </w:rPr>
        <w:t>Microsoft Certification</w:t>
      </w:r>
      <w:r w:rsidR="00B92D38">
        <w:rPr>
          <w:rFonts w:ascii="Arial" w:hAnsi="Arial" w:cs="Arial"/>
          <w:sz w:val="20"/>
          <w:szCs w:val="20"/>
        </w:rPr>
        <w:t xml:space="preserve"> 2010</w:t>
      </w:r>
    </w:p>
    <w:p w14:paraId="2502A524" w14:textId="77777777" w:rsidR="000B3A2C" w:rsidRPr="00491851" w:rsidRDefault="000B3A2C" w:rsidP="000B3A2C">
      <w:pPr>
        <w:pStyle w:val="ListParagraph"/>
        <w:rPr>
          <w:rFonts w:ascii="Arial" w:hAnsi="Arial" w:cs="Arial"/>
          <w:sz w:val="20"/>
          <w:szCs w:val="20"/>
        </w:rPr>
      </w:pPr>
      <w:r w:rsidRPr="00491851">
        <w:rPr>
          <w:rFonts w:ascii="Arial" w:hAnsi="Arial" w:cs="Arial"/>
          <w:sz w:val="20"/>
          <w:szCs w:val="20"/>
        </w:rPr>
        <w:t>Microsoft Certified Business Management Solutions Specialist – Microsoft Dynamics CRM 4.0</w:t>
      </w:r>
    </w:p>
    <w:p w14:paraId="71860C2C" w14:textId="77777777" w:rsidR="000B3A2C" w:rsidRPr="00491851" w:rsidRDefault="000B3A2C" w:rsidP="000B3A2C">
      <w:pPr>
        <w:pStyle w:val="ListParagraph"/>
        <w:rPr>
          <w:rFonts w:ascii="Arial" w:hAnsi="Arial" w:cs="Arial"/>
          <w:sz w:val="20"/>
          <w:szCs w:val="20"/>
        </w:rPr>
      </w:pPr>
    </w:p>
    <w:p w14:paraId="3E8DF9BB" w14:textId="77777777" w:rsidR="000B3A2C" w:rsidRPr="00491851" w:rsidRDefault="000B3A2C" w:rsidP="000B3A2C">
      <w:pPr>
        <w:pStyle w:val="ListParagraph"/>
        <w:numPr>
          <w:ilvl w:val="0"/>
          <w:numId w:val="34"/>
        </w:numPr>
        <w:rPr>
          <w:rFonts w:ascii="Arial" w:hAnsi="Arial" w:cs="Arial"/>
          <w:sz w:val="20"/>
          <w:szCs w:val="20"/>
        </w:rPr>
      </w:pPr>
      <w:r w:rsidRPr="00491851">
        <w:rPr>
          <w:rFonts w:ascii="Arial" w:hAnsi="Arial" w:cs="Arial"/>
          <w:sz w:val="20"/>
          <w:szCs w:val="20"/>
        </w:rPr>
        <w:t>Microsoft Exam Leading to Certification</w:t>
      </w:r>
      <w:r w:rsidR="00B92D38">
        <w:rPr>
          <w:rFonts w:ascii="Arial" w:hAnsi="Arial" w:cs="Arial"/>
          <w:sz w:val="20"/>
          <w:szCs w:val="20"/>
        </w:rPr>
        <w:t xml:space="preserve"> 2010</w:t>
      </w:r>
    </w:p>
    <w:p w14:paraId="67B25D9D" w14:textId="77777777" w:rsidR="000B3A2C" w:rsidRPr="00491851" w:rsidRDefault="000B3A2C" w:rsidP="000B3A2C">
      <w:pPr>
        <w:pStyle w:val="ListParagraph"/>
        <w:rPr>
          <w:rFonts w:ascii="Arial" w:hAnsi="Arial" w:cs="Arial"/>
          <w:color w:val="000000"/>
          <w:sz w:val="20"/>
          <w:szCs w:val="20"/>
        </w:rPr>
      </w:pPr>
      <w:r w:rsidRPr="00491851">
        <w:rPr>
          <w:rFonts w:ascii="Arial" w:hAnsi="Arial" w:cs="Arial"/>
          <w:color w:val="000000"/>
          <w:sz w:val="20"/>
          <w:szCs w:val="20"/>
        </w:rPr>
        <w:t>Microsoft .NET Framework 2.0 – Web-Based Client Development</w:t>
      </w:r>
    </w:p>
    <w:p w14:paraId="40BE3257" w14:textId="77777777" w:rsidR="000B3A2C" w:rsidRPr="00491851" w:rsidRDefault="000B3A2C" w:rsidP="000B3A2C">
      <w:pPr>
        <w:pStyle w:val="ListParagraph"/>
        <w:rPr>
          <w:rFonts w:ascii="Arial" w:hAnsi="Arial" w:cs="Arial"/>
          <w:color w:val="000000"/>
          <w:sz w:val="20"/>
          <w:szCs w:val="20"/>
        </w:rPr>
      </w:pPr>
    </w:p>
    <w:p w14:paraId="5B9E196F" w14:textId="77777777" w:rsidR="000B3A2C" w:rsidRPr="00491851" w:rsidRDefault="00491851" w:rsidP="000B3A2C">
      <w:pPr>
        <w:pStyle w:val="ListParagraph"/>
        <w:numPr>
          <w:ilvl w:val="0"/>
          <w:numId w:val="34"/>
        </w:numPr>
        <w:rPr>
          <w:rFonts w:ascii="Arial" w:hAnsi="Arial" w:cs="Arial"/>
          <w:sz w:val="20"/>
          <w:szCs w:val="20"/>
        </w:rPr>
      </w:pPr>
      <w:r w:rsidRPr="00491851">
        <w:rPr>
          <w:rFonts w:ascii="Arial" w:hAnsi="Arial" w:cs="Arial"/>
          <w:sz w:val="20"/>
          <w:szCs w:val="20"/>
        </w:rPr>
        <w:t>Microsoft Certification</w:t>
      </w:r>
      <w:r w:rsidR="00B92D38">
        <w:rPr>
          <w:rFonts w:ascii="Arial" w:hAnsi="Arial" w:cs="Arial"/>
          <w:sz w:val="20"/>
          <w:szCs w:val="20"/>
        </w:rPr>
        <w:t xml:space="preserve"> 2010</w:t>
      </w:r>
    </w:p>
    <w:p w14:paraId="5B428B64" w14:textId="77777777" w:rsidR="00491851" w:rsidRPr="00491851" w:rsidRDefault="00491851" w:rsidP="00491851">
      <w:pPr>
        <w:pStyle w:val="ListParagraph"/>
        <w:rPr>
          <w:rFonts w:ascii="Arial" w:hAnsi="Arial" w:cs="Arial"/>
          <w:sz w:val="20"/>
          <w:szCs w:val="20"/>
        </w:rPr>
      </w:pPr>
      <w:r w:rsidRPr="00491851">
        <w:rPr>
          <w:rFonts w:ascii="Arial" w:hAnsi="Arial" w:cs="Arial"/>
          <w:sz w:val="20"/>
          <w:szCs w:val="20"/>
        </w:rPr>
        <w:t>Microsoft Certified Business Management Solutions Specialist – Extending Microsoft Dynamics CRM 3.0</w:t>
      </w:r>
    </w:p>
    <w:p w14:paraId="22EA73E4" w14:textId="77777777" w:rsidR="00491851" w:rsidRPr="00491851" w:rsidRDefault="00491851" w:rsidP="00491851">
      <w:pPr>
        <w:pStyle w:val="ListParagraph"/>
        <w:rPr>
          <w:rFonts w:ascii="Arial" w:hAnsi="Arial" w:cs="Arial"/>
          <w:sz w:val="20"/>
          <w:szCs w:val="20"/>
        </w:rPr>
      </w:pPr>
    </w:p>
    <w:p w14:paraId="176CAF46" w14:textId="77777777" w:rsidR="00491851" w:rsidRPr="00491851" w:rsidRDefault="00491851" w:rsidP="00491851">
      <w:pPr>
        <w:pStyle w:val="ListParagraph"/>
        <w:numPr>
          <w:ilvl w:val="0"/>
          <w:numId w:val="34"/>
        </w:numPr>
        <w:rPr>
          <w:rFonts w:ascii="Arial" w:hAnsi="Arial" w:cs="Arial"/>
          <w:sz w:val="20"/>
          <w:szCs w:val="20"/>
        </w:rPr>
      </w:pPr>
      <w:r w:rsidRPr="00491851">
        <w:rPr>
          <w:rFonts w:ascii="Arial" w:hAnsi="Arial" w:cs="Arial"/>
          <w:sz w:val="20"/>
          <w:szCs w:val="20"/>
        </w:rPr>
        <w:t>Microsoft Certification</w:t>
      </w:r>
      <w:r w:rsidR="00B92D38">
        <w:rPr>
          <w:rFonts w:ascii="Arial" w:hAnsi="Arial" w:cs="Arial"/>
          <w:sz w:val="20"/>
          <w:szCs w:val="20"/>
        </w:rPr>
        <w:t xml:space="preserve"> 2010</w:t>
      </w:r>
    </w:p>
    <w:p w14:paraId="3F8CC1CF" w14:textId="77777777" w:rsidR="00491851" w:rsidRPr="00491851" w:rsidRDefault="00491851" w:rsidP="00491851">
      <w:pPr>
        <w:ind w:left="720"/>
        <w:rPr>
          <w:rFonts w:cs="Arial"/>
        </w:rPr>
      </w:pPr>
      <w:r w:rsidRPr="00491851">
        <w:rPr>
          <w:rFonts w:cs="Arial"/>
        </w:rPr>
        <w:t>Microsoft Certified Business Management Solutions Specialist – Extending Microsoft Dynamics CRM 3.0</w:t>
      </w:r>
    </w:p>
    <w:p w14:paraId="15F3F094" w14:textId="77777777" w:rsidR="00491851" w:rsidRPr="00491851" w:rsidRDefault="00491851" w:rsidP="00491851">
      <w:pPr>
        <w:ind w:left="720"/>
        <w:rPr>
          <w:rFonts w:cs="Arial"/>
        </w:rPr>
      </w:pPr>
    </w:p>
    <w:p w14:paraId="4A611117" w14:textId="77777777" w:rsidR="00491851" w:rsidRPr="00491851" w:rsidRDefault="00491851" w:rsidP="00491851">
      <w:pPr>
        <w:pStyle w:val="ListParagraph"/>
        <w:numPr>
          <w:ilvl w:val="0"/>
          <w:numId w:val="34"/>
        </w:numPr>
        <w:rPr>
          <w:rFonts w:ascii="Arial" w:hAnsi="Arial" w:cs="Arial"/>
          <w:sz w:val="20"/>
          <w:szCs w:val="20"/>
        </w:rPr>
      </w:pPr>
      <w:r w:rsidRPr="00491851">
        <w:rPr>
          <w:rFonts w:ascii="Arial" w:hAnsi="Arial" w:cs="Arial"/>
          <w:sz w:val="20"/>
          <w:szCs w:val="20"/>
        </w:rPr>
        <w:t>Microsoft Certification</w:t>
      </w:r>
      <w:r w:rsidR="00B92D38">
        <w:rPr>
          <w:rFonts w:ascii="Arial" w:hAnsi="Arial" w:cs="Arial"/>
          <w:sz w:val="20"/>
          <w:szCs w:val="20"/>
        </w:rPr>
        <w:t xml:space="preserve"> 2010</w:t>
      </w:r>
    </w:p>
    <w:p w14:paraId="08D98975" w14:textId="77777777" w:rsidR="00491851" w:rsidRPr="00491851" w:rsidRDefault="00491851" w:rsidP="00491851">
      <w:pPr>
        <w:ind w:left="720"/>
        <w:rPr>
          <w:rFonts w:cs="Arial"/>
        </w:rPr>
      </w:pPr>
      <w:r w:rsidRPr="00491851">
        <w:rPr>
          <w:rFonts w:cs="Arial"/>
        </w:rPr>
        <w:t>Microsoft Certified Business Management Solutions Specialist – Applications in Microsoft Dynamics CRM 4.0</w:t>
      </w:r>
    </w:p>
    <w:p w14:paraId="1C7B08C6" w14:textId="77777777" w:rsidR="00491851" w:rsidRPr="00491851" w:rsidRDefault="00491851" w:rsidP="00491851">
      <w:pPr>
        <w:ind w:left="720"/>
        <w:rPr>
          <w:rFonts w:cs="Arial"/>
        </w:rPr>
      </w:pPr>
    </w:p>
    <w:p w14:paraId="370C6168" w14:textId="77777777" w:rsidR="00491851" w:rsidRPr="00491851" w:rsidRDefault="00491851" w:rsidP="00491851">
      <w:pPr>
        <w:pStyle w:val="ListParagraph"/>
        <w:numPr>
          <w:ilvl w:val="0"/>
          <w:numId w:val="34"/>
        </w:numPr>
        <w:rPr>
          <w:rFonts w:ascii="Arial" w:hAnsi="Arial" w:cs="Arial"/>
          <w:sz w:val="20"/>
          <w:szCs w:val="20"/>
        </w:rPr>
      </w:pPr>
      <w:r w:rsidRPr="00491851">
        <w:rPr>
          <w:rFonts w:ascii="Arial" w:hAnsi="Arial" w:cs="Arial"/>
          <w:sz w:val="20"/>
          <w:szCs w:val="20"/>
        </w:rPr>
        <w:t>Microsoft Certification</w:t>
      </w:r>
      <w:r w:rsidR="00B92D38">
        <w:rPr>
          <w:rFonts w:ascii="Arial" w:hAnsi="Arial" w:cs="Arial"/>
          <w:sz w:val="20"/>
          <w:szCs w:val="20"/>
        </w:rPr>
        <w:t xml:space="preserve"> 2010</w:t>
      </w:r>
    </w:p>
    <w:p w14:paraId="7101A593" w14:textId="77777777" w:rsidR="00491851" w:rsidRPr="00491851" w:rsidRDefault="00491851" w:rsidP="00491851">
      <w:pPr>
        <w:ind w:left="720"/>
        <w:rPr>
          <w:rFonts w:cs="Arial"/>
        </w:rPr>
      </w:pPr>
      <w:r w:rsidRPr="00491851">
        <w:rPr>
          <w:rFonts w:cs="Arial"/>
        </w:rPr>
        <w:t>Microsoft Certified Business Management Solutions Specialist – Customization and Configuration in Microsoft Dynamics CRM 4.0</w:t>
      </w:r>
    </w:p>
    <w:p w14:paraId="6739ED97" w14:textId="77777777" w:rsidR="00491851" w:rsidRPr="00491851" w:rsidRDefault="00491851" w:rsidP="00491851">
      <w:pPr>
        <w:rPr>
          <w:rFonts w:cs="Arial"/>
        </w:rPr>
      </w:pPr>
    </w:p>
    <w:p w14:paraId="345C96FE" w14:textId="77777777" w:rsidR="00491851" w:rsidRPr="00491851" w:rsidRDefault="00491851" w:rsidP="00491851">
      <w:pPr>
        <w:pStyle w:val="ListParagraph"/>
        <w:numPr>
          <w:ilvl w:val="0"/>
          <w:numId w:val="34"/>
        </w:numPr>
        <w:rPr>
          <w:rFonts w:ascii="Arial" w:hAnsi="Arial" w:cs="Arial"/>
          <w:sz w:val="20"/>
          <w:szCs w:val="20"/>
        </w:rPr>
      </w:pPr>
      <w:r w:rsidRPr="00491851">
        <w:rPr>
          <w:rFonts w:ascii="Arial" w:hAnsi="Arial" w:cs="Arial"/>
          <w:sz w:val="20"/>
          <w:szCs w:val="20"/>
        </w:rPr>
        <w:t>Microsoft Certification</w:t>
      </w:r>
      <w:r w:rsidR="00B92D38">
        <w:rPr>
          <w:rFonts w:ascii="Arial" w:hAnsi="Arial" w:cs="Arial"/>
          <w:sz w:val="20"/>
          <w:szCs w:val="20"/>
        </w:rPr>
        <w:t xml:space="preserve"> 2005</w:t>
      </w:r>
    </w:p>
    <w:p w14:paraId="5F195FA5" w14:textId="77777777" w:rsidR="00491851" w:rsidRDefault="00491851" w:rsidP="00491851">
      <w:pPr>
        <w:pStyle w:val="ListParagraph"/>
        <w:rPr>
          <w:rFonts w:ascii="Arial" w:hAnsi="Arial" w:cs="Arial"/>
          <w:sz w:val="20"/>
          <w:szCs w:val="20"/>
        </w:rPr>
      </w:pPr>
      <w:r w:rsidRPr="00491851">
        <w:rPr>
          <w:rFonts w:ascii="Arial" w:hAnsi="Arial" w:cs="Arial"/>
          <w:sz w:val="20"/>
          <w:szCs w:val="20"/>
        </w:rPr>
        <w:t>Microsoft .Net Training Course</w:t>
      </w:r>
    </w:p>
    <w:p w14:paraId="6B7720D2" w14:textId="77777777" w:rsidR="00B92D38" w:rsidRDefault="00B92D38" w:rsidP="00491851">
      <w:pPr>
        <w:pStyle w:val="ListParagraph"/>
        <w:rPr>
          <w:rFonts w:ascii="Arial" w:hAnsi="Arial" w:cs="Arial"/>
          <w:sz w:val="20"/>
          <w:szCs w:val="20"/>
        </w:rPr>
      </w:pPr>
    </w:p>
    <w:p w14:paraId="5432F6FF" w14:textId="77777777" w:rsidR="00B92D38" w:rsidRDefault="00B92D38" w:rsidP="00491851">
      <w:pPr>
        <w:pStyle w:val="ListParagraph"/>
        <w:rPr>
          <w:rFonts w:ascii="Arial" w:hAnsi="Arial" w:cs="Arial"/>
          <w:sz w:val="20"/>
          <w:szCs w:val="20"/>
        </w:rPr>
      </w:pPr>
      <w:r>
        <w:rPr>
          <w:noProof/>
          <w:lang w:val="en-CA" w:eastAsia="en-CA"/>
        </w:rPr>
        <w:drawing>
          <wp:inline distT="0" distB="0" distL="0" distR="0" wp14:anchorId="2C6B16BB" wp14:editId="2353CD37">
            <wp:extent cx="1266825" cy="6286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66825" cy="628650"/>
                    </a:xfrm>
                    <a:prstGeom prst="rect">
                      <a:avLst/>
                    </a:prstGeom>
                    <a:noFill/>
                    <a:ln>
                      <a:noFill/>
                    </a:ln>
                  </pic:spPr>
                </pic:pic>
              </a:graphicData>
            </a:graphic>
          </wp:inline>
        </w:drawing>
      </w:r>
      <w:r>
        <w:rPr>
          <w:rFonts w:ascii="Arial" w:hAnsi="Arial" w:cs="Arial"/>
          <w:sz w:val="20"/>
          <w:szCs w:val="20"/>
        </w:rPr>
        <w:t xml:space="preserve">           </w:t>
      </w:r>
      <w:r>
        <w:rPr>
          <w:noProof/>
          <w:lang w:val="en-CA" w:eastAsia="en-CA"/>
        </w:rPr>
        <w:drawing>
          <wp:inline distT="0" distB="0" distL="0" distR="0" wp14:anchorId="60F4832E" wp14:editId="1F597180">
            <wp:extent cx="2181225" cy="533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81225" cy="533400"/>
                    </a:xfrm>
                    <a:prstGeom prst="rect">
                      <a:avLst/>
                    </a:prstGeom>
                    <a:noFill/>
                    <a:ln>
                      <a:noFill/>
                    </a:ln>
                  </pic:spPr>
                </pic:pic>
              </a:graphicData>
            </a:graphic>
          </wp:inline>
        </w:drawing>
      </w:r>
    </w:p>
    <w:p w14:paraId="423A8541" w14:textId="77777777" w:rsidR="00B92D38" w:rsidRDefault="00B92D38" w:rsidP="00491851">
      <w:pPr>
        <w:pStyle w:val="ListParagraph"/>
        <w:rPr>
          <w:rFonts w:ascii="Arial" w:hAnsi="Arial" w:cs="Arial"/>
          <w:sz w:val="20"/>
          <w:szCs w:val="20"/>
        </w:rPr>
      </w:pPr>
    </w:p>
    <w:p w14:paraId="5A16E8AD" w14:textId="77777777" w:rsidR="00B92D38" w:rsidRDefault="00B92D38" w:rsidP="00491851">
      <w:pPr>
        <w:pStyle w:val="ListParagraph"/>
        <w:rPr>
          <w:rFonts w:ascii="Arial" w:hAnsi="Arial" w:cs="Arial"/>
          <w:sz w:val="20"/>
          <w:szCs w:val="20"/>
        </w:rPr>
      </w:pPr>
      <w:r>
        <w:rPr>
          <w:noProof/>
          <w:lang w:val="en-CA" w:eastAsia="en-CA"/>
        </w:rPr>
        <w:drawing>
          <wp:inline distT="0" distB="0" distL="0" distR="0" wp14:anchorId="456403A8" wp14:editId="28ED1ACD">
            <wp:extent cx="3829050" cy="581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9050" cy="581025"/>
                    </a:xfrm>
                    <a:prstGeom prst="rect">
                      <a:avLst/>
                    </a:prstGeom>
                    <a:noFill/>
                    <a:ln>
                      <a:noFill/>
                    </a:ln>
                  </pic:spPr>
                </pic:pic>
              </a:graphicData>
            </a:graphic>
          </wp:inline>
        </w:drawing>
      </w:r>
    </w:p>
    <w:p w14:paraId="3BE91B6D" w14:textId="77777777" w:rsidR="00B92D38" w:rsidRDefault="00B92D38" w:rsidP="00491851">
      <w:pPr>
        <w:pStyle w:val="ListParagraph"/>
        <w:rPr>
          <w:rFonts w:ascii="Arial" w:hAnsi="Arial" w:cs="Arial"/>
          <w:sz w:val="20"/>
          <w:szCs w:val="20"/>
        </w:rPr>
      </w:pPr>
    </w:p>
    <w:p w14:paraId="78CDF19F" w14:textId="77777777" w:rsidR="00B92D38" w:rsidRPr="00491851" w:rsidRDefault="00B92D38" w:rsidP="00491851">
      <w:pPr>
        <w:pStyle w:val="ListParagraph"/>
        <w:rPr>
          <w:rFonts w:ascii="Arial" w:hAnsi="Arial" w:cs="Arial"/>
          <w:sz w:val="20"/>
          <w:szCs w:val="20"/>
        </w:rPr>
      </w:pPr>
    </w:p>
    <w:p w14:paraId="0FBB567A" w14:textId="77777777" w:rsidR="00491851" w:rsidRDefault="00491851" w:rsidP="00491851">
      <w:pPr>
        <w:rPr>
          <w:rFonts w:cs="Arial"/>
        </w:rPr>
      </w:pPr>
    </w:p>
    <w:p w14:paraId="20F14796" w14:textId="77777777" w:rsidR="00A74FFC" w:rsidRDefault="00A74FFC" w:rsidP="00AE7196">
      <w:pPr>
        <w:tabs>
          <w:tab w:val="left" w:pos="2880"/>
        </w:tabs>
        <w:ind w:left="2880" w:hanging="2880"/>
        <w:rPr>
          <w:b/>
        </w:rPr>
      </w:pPr>
    </w:p>
    <w:p w14:paraId="635400FC" w14:textId="77777777" w:rsidR="008F1ED3" w:rsidRDefault="008F1ED3" w:rsidP="00AE7196">
      <w:pPr>
        <w:tabs>
          <w:tab w:val="left" w:pos="2880"/>
        </w:tabs>
        <w:ind w:left="2880" w:hanging="2880"/>
        <w:rPr>
          <w:b/>
        </w:rPr>
      </w:pPr>
    </w:p>
    <w:p w14:paraId="28B6A5EE" w14:textId="77777777" w:rsidR="00AE7196" w:rsidRPr="00A74FFC" w:rsidRDefault="00A74FFC" w:rsidP="00A74FFC">
      <w:pPr>
        <w:pBdr>
          <w:top w:val="single" w:sz="4" w:space="1" w:color="auto"/>
        </w:pBdr>
        <w:tabs>
          <w:tab w:val="left" w:pos="2880"/>
        </w:tabs>
        <w:ind w:left="2880" w:hanging="2880"/>
        <w:rPr>
          <w:b/>
        </w:rPr>
      </w:pPr>
      <w:r>
        <w:rPr>
          <w:b/>
        </w:rPr>
        <w:t xml:space="preserve">Technology Summary, Professional Affiliations, Professional Accomplishments </w:t>
      </w:r>
      <w:r>
        <w:t>(if relevant)</w:t>
      </w:r>
    </w:p>
    <w:p w14:paraId="020861E6" w14:textId="77777777" w:rsidR="00A74FFC" w:rsidRDefault="00A74FFC" w:rsidP="00AE7196">
      <w:pPr>
        <w:tabs>
          <w:tab w:val="left" w:pos="2880"/>
        </w:tabs>
        <w:ind w:left="2880" w:hanging="2880"/>
        <w:rPr>
          <w:b/>
        </w:rPr>
      </w:pPr>
    </w:p>
    <w:p w14:paraId="16A05E25" w14:textId="77777777" w:rsidR="00A74FFC" w:rsidRDefault="000B3A2C" w:rsidP="00A74FFC">
      <w:pPr>
        <w:numPr>
          <w:ilvl w:val="0"/>
          <w:numId w:val="1"/>
        </w:numPr>
      </w:pPr>
      <w:r>
        <w:lastRenderedPageBreak/>
        <w:t xml:space="preserve">HNC </w:t>
      </w:r>
      <w:r w:rsidR="00491851">
        <w:t xml:space="preserve">Diploma </w:t>
      </w:r>
      <w:r>
        <w:t>Computing (Stockport College of Technology 1998)</w:t>
      </w:r>
    </w:p>
    <w:p w14:paraId="21485DA7" w14:textId="77777777" w:rsidR="00AE7196" w:rsidRDefault="00AE7196" w:rsidP="00AE7196">
      <w:pPr>
        <w:tabs>
          <w:tab w:val="left" w:pos="2880"/>
        </w:tabs>
        <w:ind w:left="2880" w:hanging="2880"/>
        <w:rPr>
          <w:b/>
        </w:rPr>
      </w:pPr>
    </w:p>
    <w:p w14:paraId="703DA097" w14:textId="77777777" w:rsidR="008F1ED3" w:rsidRDefault="008F1ED3" w:rsidP="00AE7196">
      <w:pPr>
        <w:tabs>
          <w:tab w:val="left" w:pos="2880"/>
        </w:tabs>
        <w:ind w:left="2880" w:hanging="2880"/>
        <w:rPr>
          <w:b/>
        </w:rPr>
      </w:pPr>
    </w:p>
    <w:p w14:paraId="0746A14B" w14:textId="77777777" w:rsidR="00AE7196" w:rsidRDefault="00AE7196" w:rsidP="00A74FFC">
      <w:pPr>
        <w:pBdr>
          <w:top w:val="single" w:sz="4" w:space="1" w:color="auto"/>
        </w:pBdr>
        <w:tabs>
          <w:tab w:val="left" w:pos="2880"/>
        </w:tabs>
        <w:ind w:left="2880" w:hanging="2880"/>
        <w:rPr>
          <w:b/>
        </w:rPr>
      </w:pPr>
      <w:r>
        <w:rPr>
          <w:b/>
        </w:rPr>
        <w:t>References</w:t>
      </w:r>
    </w:p>
    <w:p w14:paraId="3BA66508" w14:textId="77777777" w:rsidR="00AE7196" w:rsidRDefault="00AE7196" w:rsidP="00A74FFC"/>
    <w:p w14:paraId="797EB2E1" w14:textId="77777777" w:rsidR="00A74FFC" w:rsidRDefault="00A74FFC" w:rsidP="0096205E">
      <w:pPr>
        <w:ind w:left="720"/>
      </w:pPr>
      <w:r>
        <w:t>Available upon request.</w:t>
      </w:r>
    </w:p>
    <w:p w14:paraId="0CA14CD0" w14:textId="77777777" w:rsidR="00A74FFC" w:rsidRDefault="00A74FFC" w:rsidP="00A74FFC"/>
    <w:p w14:paraId="230C90C5" w14:textId="77777777" w:rsidR="003C56C6" w:rsidRDefault="003C56C6" w:rsidP="00A74FFC"/>
    <w:p w14:paraId="341A9ACD" w14:textId="77777777" w:rsidR="003C56C6" w:rsidRDefault="003C56C6" w:rsidP="00A74FFC"/>
    <w:p w14:paraId="7BB17E04" w14:textId="77777777" w:rsidR="003C56C6" w:rsidRDefault="003C56C6" w:rsidP="00A74FFC"/>
    <w:p w14:paraId="633C4D99" w14:textId="77777777" w:rsidR="003C56C6" w:rsidRDefault="003C56C6" w:rsidP="00A74FFC"/>
    <w:p w14:paraId="1B79C106" w14:textId="77777777" w:rsidR="003C56C6" w:rsidRDefault="003C56C6" w:rsidP="00A74FFC"/>
    <w:p w14:paraId="28EEBFE0" w14:textId="77777777" w:rsidR="003C56C6" w:rsidRDefault="003C56C6" w:rsidP="00A74FFC"/>
    <w:p w14:paraId="6A43ACCB" w14:textId="77777777" w:rsidR="003C56C6" w:rsidRDefault="003C56C6" w:rsidP="00A74FFC"/>
    <w:p w14:paraId="4148DF55" w14:textId="77777777" w:rsidR="003C56C6" w:rsidRDefault="003C56C6" w:rsidP="00A74FFC"/>
    <w:p w14:paraId="23AC95D3" w14:textId="77777777" w:rsidR="003C56C6" w:rsidRDefault="003C56C6" w:rsidP="00A74FFC"/>
    <w:p w14:paraId="2EFC803E" w14:textId="77777777" w:rsidR="003C56C6" w:rsidRDefault="003C56C6" w:rsidP="00A74FFC"/>
    <w:p w14:paraId="27D09408" w14:textId="77777777" w:rsidR="003C56C6" w:rsidRDefault="003C56C6" w:rsidP="00A74FFC"/>
    <w:p w14:paraId="07CBB1A7" w14:textId="77777777" w:rsidR="003C56C6" w:rsidRDefault="003C56C6" w:rsidP="00A74FFC">
      <w:r>
        <w:rPr>
          <w:rStyle w:val="CommentReference"/>
        </w:rPr>
        <w:commentReference w:id="1"/>
      </w:r>
      <w:r w:rsidR="00F577B9">
        <w:rPr>
          <w:rStyle w:val="CommentReference"/>
        </w:rPr>
        <w:commentReference w:id="2"/>
      </w:r>
    </w:p>
    <w:sectPr w:rsidR="003C56C6" w:rsidSect="00EA6E04">
      <w:headerReference w:type="default" r:id="rId18"/>
      <w:footerReference w:type="default" r:id="rId19"/>
      <w:type w:val="continuous"/>
      <w:pgSz w:w="12240" w:h="15840"/>
      <w:pgMar w:top="1886" w:right="1800" w:bottom="1440" w:left="1800" w:header="720" w:footer="720" w:gutter="0"/>
      <w:cols w:space="720"/>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Author" w:initials="A">
    <w:p w14:paraId="6DB930A4" w14:textId="77777777" w:rsidR="00CC3EFD" w:rsidRDefault="00CC3EFD">
      <w:pPr>
        <w:pStyle w:val="CommentText"/>
      </w:pPr>
      <w:r>
        <w:rPr>
          <w:rStyle w:val="CommentReference"/>
        </w:rPr>
        <w:annotationRef/>
      </w:r>
      <w:r>
        <w:t>Please update the Consultant’s Name in Document footer</w:t>
      </w:r>
    </w:p>
  </w:comment>
  <w:comment w:id="2" w:author="Author" w:initials="A">
    <w:p w14:paraId="09A4FFC8" w14:textId="19F5423F" w:rsidR="00F577B9" w:rsidRDefault="00F577B9">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DB930A4" w15:done="0"/>
  <w15:commentEx w15:paraId="09A4FFC8" w15:paraIdParent="6DB930A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167286" w14:textId="77777777" w:rsidR="00D506AD" w:rsidRDefault="00D506AD">
      <w:r>
        <w:separator/>
      </w:r>
    </w:p>
  </w:endnote>
  <w:endnote w:type="continuationSeparator" w:id="0">
    <w:p w14:paraId="0F9C3356" w14:textId="77777777" w:rsidR="00D506AD" w:rsidRDefault="00D50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7EB0DC" w14:textId="77777777" w:rsidR="00CC3EFD" w:rsidRDefault="00CC3EFD" w:rsidP="006057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53BF84" w14:textId="77777777" w:rsidR="00CC3EFD" w:rsidRDefault="00CC3EFD" w:rsidP="00C11BE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E13D43" w14:textId="77777777" w:rsidR="00CC3EFD" w:rsidRDefault="00CC3EFD" w:rsidP="006057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E21E06">
      <w:rPr>
        <w:rStyle w:val="PageNumber"/>
      </w:rPr>
      <w:fldChar w:fldCharType="separate"/>
    </w:r>
    <w:r w:rsidR="00E21E06">
      <w:rPr>
        <w:rStyle w:val="PageNumber"/>
        <w:noProof/>
      </w:rPr>
      <w:t>2</w:t>
    </w:r>
    <w:r>
      <w:rPr>
        <w:rStyle w:val="PageNumber"/>
      </w:rPr>
      <w:fldChar w:fldCharType="end"/>
    </w:r>
  </w:p>
  <w:p w14:paraId="59F7F653" w14:textId="77777777" w:rsidR="00CC3EFD" w:rsidRDefault="00CC3EFD" w:rsidP="00C11BED">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673D96" w14:textId="77777777" w:rsidR="00CC3EFD" w:rsidRPr="003A3052" w:rsidRDefault="00CC3EFD" w:rsidP="005B7AFA">
    <w:pPr>
      <w:pStyle w:val="Footer"/>
      <w:pBdr>
        <w:top w:val="single" w:sz="4" w:space="1" w:color="auto"/>
      </w:pBdr>
      <w:rPr>
        <w:rFonts w:ascii="Verdana" w:hAnsi="Verdana"/>
        <w:i/>
        <w:sz w:val="16"/>
        <w:szCs w:val="16"/>
      </w:rPr>
    </w:pPr>
    <w:r w:rsidRPr="003A3052">
      <w:rPr>
        <w:rFonts w:ascii="Verdana" w:hAnsi="Verdana"/>
        <w:i/>
        <w:sz w:val="16"/>
        <w:szCs w:val="16"/>
      </w:rPr>
      <w:tab/>
    </w:r>
    <w:r>
      <w:rPr>
        <w:rFonts w:ascii="Verdana" w:hAnsi="Verdana"/>
        <w:b/>
        <w:color w:val="0000FF"/>
        <w:sz w:val="16"/>
        <w:szCs w:val="16"/>
      </w:rPr>
      <w:t>Alan Ashton</w:t>
    </w:r>
    <w:r>
      <w:rPr>
        <w:rFonts w:ascii="Verdana" w:hAnsi="Verdana"/>
        <w:sz w:val="16"/>
        <w:szCs w:val="16"/>
      </w:rPr>
      <w:tab/>
    </w:r>
    <w:r>
      <w:rPr>
        <w:rStyle w:val="PageNumber"/>
      </w:rPr>
      <w:fldChar w:fldCharType="begin"/>
    </w:r>
    <w:r>
      <w:rPr>
        <w:rStyle w:val="PageNumber"/>
      </w:rPr>
      <w:instrText xml:space="preserve"> PAGE </w:instrText>
    </w:r>
    <w:r>
      <w:rPr>
        <w:rStyle w:val="PageNumber"/>
      </w:rPr>
      <w:fldChar w:fldCharType="separate"/>
    </w:r>
    <w:r w:rsidR="00E21E06">
      <w:rPr>
        <w:rStyle w:val="PageNumber"/>
        <w:noProof/>
      </w:rPr>
      <w:t>14</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E78CEE" w14:textId="77777777" w:rsidR="00D506AD" w:rsidRDefault="00D506AD">
      <w:r>
        <w:separator/>
      </w:r>
    </w:p>
  </w:footnote>
  <w:footnote w:type="continuationSeparator" w:id="0">
    <w:p w14:paraId="0BFD1EAE" w14:textId="77777777" w:rsidR="00D506AD" w:rsidRDefault="00D506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BFB356" w14:textId="77777777" w:rsidR="00CC3EFD" w:rsidRDefault="00CC3EFD">
    <w:pPr>
      <w:pStyle w:val="Header"/>
    </w:pPr>
    <w:r>
      <w:rPr>
        <w:noProof/>
        <w:lang w:val="en-CA" w:eastAsia="en-CA"/>
      </w:rPr>
      <mc:AlternateContent>
        <mc:Choice Requires="wps">
          <w:drawing>
            <wp:anchor distT="0" distB="0" distL="114300" distR="114300" simplePos="0" relativeHeight="251656192" behindDoc="0" locked="0" layoutInCell="1" allowOverlap="1" wp14:anchorId="08A5702F" wp14:editId="4DCD76A4">
              <wp:simplePos x="0" y="0"/>
              <wp:positionH relativeFrom="column">
                <wp:posOffset>3251835</wp:posOffset>
              </wp:positionH>
              <wp:positionV relativeFrom="page">
                <wp:posOffset>802640</wp:posOffset>
              </wp:positionV>
              <wp:extent cx="3086100" cy="14478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447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F76240" w14:textId="77777777" w:rsidR="00CC3EFD" w:rsidRDefault="00CC3EFD" w:rsidP="0095465F">
                          <w:pPr>
                            <w:spacing w:line="240" w:lineRule="auto"/>
                            <w:jc w:val="right"/>
                            <w:rPr>
                              <w:rFonts w:ascii="Tahoma" w:hAnsi="Tahoma" w:cs="Tahoma"/>
                              <w:sz w:val="16"/>
                            </w:rPr>
                          </w:pPr>
                        </w:p>
                        <w:p w14:paraId="688126A9" w14:textId="77777777" w:rsidR="00CC3EFD" w:rsidRDefault="00CC3EFD" w:rsidP="0095465F">
                          <w:pPr>
                            <w:spacing w:line="240" w:lineRule="auto"/>
                            <w:jc w:val="right"/>
                            <w:rPr>
                              <w:rFonts w:ascii="Tahoma" w:hAnsi="Tahoma" w:cs="Tahoma"/>
                              <w:sz w:val="16"/>
                            </w:rPr>
                          </w:pPr>
                          <w:r>
                            <w:rPr>
                              <w:rFonts w:ascii="Tahoma" w:hAnsi="Tahoma" w:cs="Tahoma"/>
                              <w:sz w:val="16"/>
                            </w:rPr>
                            <w:t>1376 Evelyn St</w:t>
                          </w:r>
                        </w:p>
                        <w:p w14:paraId="3DB51383" w14:textId="77777777" w:rsidR="00CC3EFD" w:rsidRDefault="00CC3EFD" w:rsidP="0095465F">
                          <w:pPr>
                            <w:spacing w:line="240" w:lineRule="auto"/>
                            <w:jc w:val="right"/>
                            <w:rPr>
                              <w:rFonts w:ascii="Tahoma" w:hAnsi="Tahoma" w:cs="Tahoma"/>
                              <w:sz w:val="16"/>
                            </w:rPr>
                          </w:pPr>
                          <w:r>
                            <w:rPr>
                              <w:rFonts w:ascii="Tahoma" w:hAnsi="Tahoma" w:cs="Tahoma"/>
                              <w:sz w:val="16"/>
                            </w:rPr>
                            <w:t xml:space="preserve">North </w:t>
                          </w:r>
                          <w:smartTag w:uri="urn:schemas-microsoft-com:office:smarttags" w:element="place">
                            <w:smartTag w:uri="urn:schemas-microsoft-com:office:smarttags" w:element="City">
                              <w:r>
                                <w:rPr>
                                  <w:rFonts w:ascii="Tahoma" w:hAnsi="Tahoma" w:cs="Tahoma"/>
                                  <w:sz w:val="16"/>
                                </w:rPr>
                                <w:t>Vancouver</w:t>
                              </w:r>
                            </w:smartTag>
                            <w:r>
                              <w:rPr>
                                <w:rFonts w:ascii="Tahoma" w:hAnsi="Tahoma" w:cs="Tahoma"/>
                                <w:sz w:val="16"/>
                              </w:rPr>
                              <w:t xml:space="preserve">, </w:t>
                            </w:r>
                            <w:smartTag w:uri="urn:schemas-microsoft-com:office:smarttags" w:element="State">
                              <w:r>
                                <w:rPr>
                                  <w:rFonts w:ascii="Tahoma" w:hAnsi="Tahoma" w:cs="Tahoma"/>
                                  <w:sz w:val="16"/>
                                </w:rPr>
                                <w:t>British Columbia</w:t>
                              </w:r>
                            </w:smartTag>
                          </w:smartTag>
                        </w:p>
                        <w:p w14:paraId="66BA5491" w14:textId="77777777" w:rsidR="00CC3EFD" w:rsidRDefault="00CC3EFD" w:rsidP="0095465F">
                          <w:pPr>
                            <w:spacing w:line="240" w:lineRule="auto"/>
                            <w:jc w:val="right"/>
                            <w:rPr>
                              <w:rFonts w:ascii="Tahoma" w:hAnsi="Tahoma" w:cs="Tahoma"/>
                              <w:sz w:val="16"/>
                            </w:rPr>
                          </w:pPr>
                          <w:proofErr w:type="gramStart"/>
                          <w:r>
                            <w:rPr>
                              <w:rFonts w:ascii="Tahoma" w:hAnsi="Tahoma" w:cs="Tahoma"/>
                              <w:sz w:val="16"/>
                            </w:rPr>
                            <w:t>Canada  V7K</w:t>
                          </w:r>
                          <w:proofErr w:type="gramEnd"/>
                          <w:r>
                            <w:rPr>
                              <w:rFonts w:ascii="Tahoma" w:hAnsi="Tahoma" w:cs="Tahoma"/>
                              <w:sz w:val="16"/>
                            </w:rPr>
                            <w:t xml:space="preserve"> 1T7</w:t>
                          </w:r>
                        </w:p>
                        <w:p w14:paraId="154B1F90" w14:textId="77777777" w:rsidR="00CC3EFD" w:rsidRDefault="00CC3EFD" w:rsidP="0095465F">
                          <w:pPr>
                            <w:spacing w:line="240" w:lineRule="auto"/>
                            <w:jc w:val="right"/>
                            <w:rPr>
                              <w:rFonts w:ascii="Tahoma" w:hAnsi="Tahoma" w:cs="Tahoma"/>
                              <w:sz w:val="16"/>
                            </w:rPr>
                          </w:pPr>
                        </w:p>
                        <w:p w14:paraId="7E068577" w14:textId="77777777" w:rsidR="00CC3EFD" w:rsidRDefault="00CC3EFD" w:rsidP="00A11FD5">
                          <w:pPr>
                            <w:spacing w:line="240" w:lineRule="auto"/>
                            <w:jc w:val="right"/>
                            <w:rPr>
                              <w:rFonts w:ascii="Tahoma" w:hAnsi="Tahoma" w:cs="Tahoma"/>
                              <w:sz w:val="16"/>
                            </w:rPr>
                          </w:pPr>
                          <w:r>
                            <w:rPr>
                              <w:rFonts w:ascii="Tahoma" w:hAnsi="Tahoma" w:cs="Tahoma"/>
                              <w:sz w:val="16"/>
                            </w:rPr>
                            <w:t>Phone 778.322.9117</w:t>
                          </w:r>
                        </w:p>
                        <w:p w14:paraId="5B3B223C" w14:textId="77777777" w:rsidR="00CC3EFD" w:rsidRPr="00890DC7" w:rsidRDefault="00CC3EFD" w:rsidP="0095465F">
                          <w:pPr>
                            <w:spacing w:line="240" w:lineRule="auto"/>
                            <w:jc w:val="right"/>
                            <w:rPr>
                              <w:rFonts w:ascii="Tahoma" w:hAnsi="Tahoma" w:cs="Tahoma"/>
                              <w:sz w:val="16"/>
                              <w:lang w:val="de-DE"/>
                            </w:rPr>
                          </w:pPr>
                          <w:r w:rsidRPr="00890DC7">
                            <w:rPr>
                              <w:rFonts w:ascii="Tahoma" w:hAnsi="Tahoma" w:cs="Tahoma"/>
                              <w:sz w:val="16"/>
                              <w:lang w:val="de-DE"/>
                            </w:rPr>
                            <w:t xml:space="preserve">E-mail: </w:t>
                          </w:r>
                          <w:r>
                            <w:rPr>
                              <w:rFonts w:ascii="Tahoma" w:hAnsi="Tahoma" w:cs="Tahoma"/>
                              <w:sz w:val="16"/>
                              <w:lang w:val="de-DE"/>
                            </w:rPr>
                            <w:t>alanashton@gmail.com</w:t>
                          </w:r>
                        </w:p>
                        <w:p w14:paraId="069D4951" w14:textId="178A7477" w:rsidR="00CC3EFD" w:rsidRPr="00890DC7" w:rsidRDefault="00F577B9" w:rsidP="0095465F">
                          <w:pPr>
                            <w:spacing w:line="240" w:lineRule="auto"/>
                            <w:jc w:val="right"/>
                            <w:rPr>
                              <w:lang w:val="de-DE"/>
                            </w:rPr>
                          </w:pPr>
                          <w:r>
                            <w:rPr>
                              <w:rFonts w:ascii="Tahoma" w:hAnsi="Tahoma" w:cs="Tahoma"/>
                              <w:sz w:val="16"/>
                              <w:lang w:val="de-DE"/>
                            </w:rPr>
                            <w:t>www.purelycrm.ca</w:t>
                          </w:r>
                        </w:p>
                        <w:p w14:paraId="5B126305" w14:textId="77777777" w:rsidR="00CC3EFD" w:rsidRPr="00890DC7" w:rsidRDefault="00CC3EFD">
                          <w:pPr>
                            <w:jc w:val="right"/>
                            <w:rPr>
                              <w:lang w:val="de-D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A5702F" id="_x0000_t202" coordsize="21600,21600" o:spt="202" path="m,l,21600r21600,l21600,xe">
              <v:stroke joinstyle="miter"/>
              <v:path gradientshapeok="t" o:connecttype="rect"/>
            </v:shapetype>
            <v:shape id="Text Box 1" o:spid="_x0000_s1026" type="#_x0000_t202" style="position:absolute;margin-left:256.05pt;margin-top:63.2pt;width:243pt;height:11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" stroked="f">
              <v:textbox>
                <w:txbxContent>
                  <w:p w14:paraId="77F76240" w14:textId="77777777" w:rsidR="00CC3EFD" w:rsidRDefault="00CC3EFD" w:rsidP="0095465F">
                    <w:pPr>
                      <w:spacing w:line="240" w:lineRule="auto"/>
                      <w:jc w:val="right"/>
                      <w:rPr>
                        <w:rFonts w:ascii="Tahoma" w:hAnsi="Tahoma" w:cs="Tahoma"/>
                        <w:sz w:val="16"/>
                      </w:rPr>
                    </w:pPr>
                  </w:p>
                  <w:p w14:paraId="688126A9" w14:textId="77777777" w:rsidR="00CC3EFD" w:rsidRDefault="00CC3EFD" w:rsidP="0095465F">
                    <w:pPr>
                      <w:spacing w:line="240" w:lineRule="auto"/>
                      <w:jc w:val="right"/>
                      <w:rPr>
                        <w:rFonts w:ascii="Tahoma" w:hAnsi="Tahoma" w:cs="Tahoma"/>
                        <w:sz w:val="16"/>
                      </w:rPr>
                    </w:pPr>
                    <w:r>
                      <w:rPr>
                        <w:rFonts w:ascii="Tahoma" w:hAnsi="Tahoma" w:cs="Tahoma"/>
                        <w:sz w:val="16"/>
                      </w:rPr>
                      <w:t>1376 Evelyn St</w:t>
                    </w:r>
                  </w:p>
                  <w:p w14:paraId="3DB51383" w14:textId="77777777" w:rsidR="00CC3EFD" w:rsidRDefault="00CC3EFD" w:rsidP="0095465F">
                    <w:pPr>
                      <w:spacing w:line="240" w:lineRule="auto"/>
                      <w:jc w:val="right"/>
                      <w:rPr>
                        <w:rFonts w:ascii="Tahoma" w:hAnsi="Tahoma" w:cs="Tahoma"/>
                        <w:sz w:val="16"/>
                      </w:rPr>
                    </w:pPr>
                    <w:r>
                      <w:rPr>
                        <w:rFonts w:ascii="Tahoma" w:hAnsi="Tahoma" w:cs="Tahoma"/>
                        <w:sz w:val="16"/>
                      </w:rPr>
                      <w:t xml:space="preserve">North </w:t>
                    </w:r>
                    <w:smartTag w:uri="urn:schemas-microsoft-com:office:smarttags" w:element="place">
                      <w:smartTag w:uri="urn:schemas-microsoft-com:office:smarttags" w:element="City">
                        <w:r>
                          <w:rPr>
                            <w:rFonts w:ascii="Tahoma" w:hAnsi="Tahoma" w:cs="Tahoma"/>
                            <w:sz w:val="16"/>
                          </w:rPr>
                          <w:t>Vancouver</w:t>
                        </w:r>
                      </w:smartTag>
                      <w:r>
                        <w:rPr>
                          <w:rFonts w:ascii="Tahoma" w:hAnsi="Tahoma" w:cs="Tahoma"/>
                          <w:sz w:val="16"/>
                        </w:rPr>
                        <w:t xml:space="preserve">, </w:t>
                      </w:r>
                      <w:smartTag w:uri="urn:schemas-microsoft-com:office:smarttags" w:element="State">
                        <w:r>
                          <w:rPr>
                            <w:rFonts w:ascii="Tahoma" w:hAnsi="Tahoma" w:cs="Tahoma"/>
                            <w:sz w:val="16"/>
                          </w:rPr>
                          <w:t>British Columbia</w:t>
                        </w:r>
                      </w:smartTag>
                    </w:smartTag>
                  </w:p>
                  <w:p w14:paraId="66BA5491" w14:textId="77777777" w:rsidR="00CC3EFD" w:rsidRDefault="00CC3EFD" w:rsidP="0095465F">
                    <w:pPr>
                      <w:spacing w:line="240" w:lineRule="auto"/>
                      <w:jc w:val="right"/>
                      <w:rPr>
                        <w:rFonts w:ascii="Tahoma" w:hAnsi="Tahoma" w:cs="Tahoma"/>
                        <w:sz w:val="16"/>
                      </w:rPr>
                    </w:pPr>
                    <w:proofErr w:type="gramStart"/>
                    <w:r>
                      <w:rPr>
                        <w:rFonts w:ascii="Tahoma" w:hAnsi="Tahoma" w:cs="Tahoma"/>
                        <w:sz w:val="16"/>
                      </w:rPr>
                      <w:t>Canada  V7K</w:t>
                    </w:r>
                    <w:proofErr w:type="gramEnd"/>
                    <w:r>
                      <w:rPr>
                        <w:rFonts w:ascii="Tahoma" w:hAnsi="Tahoma" w:cs="Tahoma"/>
                        <w:sz w:val="16"/>
                      </w:rPr>
                      <w:t xml:space="preserve"> 1T7</w:t>
                    </w:r>
                  </w:p>
                  <w:p w14:paraId="154B1F90" w14:textId="77777777" w:rsidR="00CC3EFD" w:rsidRDefault="00CC3EFD" w:rsidP="0095465F">
                    <w:pPr>
                      <w:spacing w:line="240" w:lineRule="auto"/>
                      <w:jc w:val="right"/>
                      <w:rPr>
                        <w:rFonts w:ascii="Tahoma" w:hAnsi="Tahoma" w:cs="Tahoma"/>
                        <w:sz w:val="16"/>
                      </w:rPr>
                    </w:pPr>
                  </w:p>
                  <w:p w14:paraId="7E068577" w14:textId="77777777" w:rsidR="00CC3EFD" w:rsidRDefault="00CC3EFD" w:rsidP="00A11FD5">
                    <w:pPr>
                      <w:spacing w:line="240" w:lineRule="auto"/>
                      <w:jc w:val="right"/>
                      <w:rPr>
                        <w:rFonts w:ascii="Tahoma" w:hAnsi="Tahoma" w:cs="Tahoma"/>
                        <w:sz w:val="16"/>
                      </w:rPr>
                    </w:pPr>
                    <w:r>
                      <w:rPr>
                        <w:rFonts w:ascii="Tahoma" w:hAnsi="Tahoma" w:cs="Tahoma"/>
                        <w:sz w:val="16"/>
                      </w:rPr>
                      <w:t>Phone 778.322.9117</w:t>
                    </w:r>
                  </w:p>
                  <w:p w14:paraId="5B3B223C" w14:textId="77777777" w:rsidR="00CC3EFD" w:rsidRPr="00890DC7" w:rsidRDefault="00CC3EFD" w:rsidP="0095465F">
                    <w:pPr>
                      <w:spacing w:line="240" w:lineRule="auto"/>
                      <w:jc w:val="right"/>
                      <w:rPr>
                        <w:rFonts w:ascii="Tahoma" w:hAnsi="Tahoma" w:cs="Tahoma"/>
                        <w:sz w:val="16"/>
                        <w:lang w:val="de-DE"/>
                      </w:rPr>
                    </w:pPr>
                    <w:r w:rsidRPr="00890DC7">
                      <w:rPr>
                        <w:rFonts w:ascii="Tahoma" w:hAnsi="Tahoma" w:cs="Tahoma"/>
                        <w:sz w:val="16"/>
                        <w:lang w:val="de-DE"/>
                      </w:rPr>
                      <w:t xml:space="preserve">E-mail: </w:t>
                    </w:r>
                    <w:r>
                      <w:rPr>
                        <w:rFonts w:ascii="Tahoma" w:hAnsi="Tahoma" w:cs="Tahoma"/>
                        <w:sz w:val="16"/>
                        <w:lang w:val="de-DE"/>
                      </w:rPr>
                      <w:t>alanashton@gmail.com</w:t>
                    </w:r>
                  </w:p>
                  <w:p w14:paraId="069D4951" w14:textId="178A7477" w:rsidR="00CC3EFD" w:rsidRPr="00890DC7" w:rsidRDefault="00F577B9" w:rsidP="0095465F">
                    <w:pPr>
                      <w:spacing w:line="240" w:lineRule="auto"/>
                      <w:jc w:val="right"/>
                      <w:rPr>
                        <w:lang w:val="de-DE"/>
                      </w:rPr>
                    </w:pPr>
                    <w:r>
                      <w:rPr>
                        <w:rFonts w:ascii="Tahoma" w:hAnsi="Tahoma" w:cs="Tahoma"/>
                        <w:sz w:val="16"/>
                        <w:lang w:val="de-DE"/>
                      </w:rPr>
                      <w:t>www.purelycrm.ca</w:t>
                    </w:r>
                  </w:p>
                  <w:p w14:paraId="5B126305" w14:textId="77777777" w:rsidR="00CC3EFD" w:rsidRPr="00890DC7" w:rsidRDefault="00CC3EFD">
                    <w:pPr>
                      <w:jc w:val="right"/>
                      <w:rPr>
                        <w:lang w:val="de-DE"/>
                      </w:rPr>
                    </w:pPr>
                  </w:p>
                </w:txbxContent>
              </v:textbox>
              <w10:wrap anchory="page"/>
            </v:shape>
          </w:pict>
        </mc:Fallback>
      </mc:AlternateContent>
    </w:r>
    <w:r>
      <w:rPr>
        <w:noProof/>
        <w:lang w:val="en-CA" w:eastAsia="en-CA"/>
      </w:rPr>
      <mc:AlternateContent>
        <mc:Choice Requires="wps">
          <w:drawing>
            <wp:anchor distT="0" distB="0" distL="114300" distR="114300" simplePos="0" relativeHeight="251657216" behindDoc="0" locked="0" layoutInCell="1" allowOverlap="1" wp14:anchorId="5E4D5AED" wp14:editId="58A61EC5">
              <wp:simplePos x="0" y="0"/>
              <wp:positionH relativeFrom="column">
                <wp:posOffset>-294005</wp:posOffset>
              </wp:positionH>
              <wp:positionV relativeFrom="page">
                <wp:posOffset>832485</wp:posOffset>
              </wp:positionV>
              <wp:extent cx="6703695"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3695" cy="0"/>
                      </a:xfrm>
                      <a:prstGeom prst="line">
                        <a:avLst/>
                      </a:prstGeom>
                      <a:noFill/>
                      <a:ln w="952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1D04E"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23.15pt,65.55pt" to="504.7pt,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" strokecolor="silver">
              <w10:wrap anchory="page"/>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380C64" w14:textId="77777777" w:rsidR="00CC3EFD" w:rsidRDefault="00CC3E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219A1"/>
    <w:multiLevelType w:val="multilevel"/>
    <w:tmpl w:val="CFAA641C"/>
    <w:lvl w:ilvl="0">
      <w:start w:val="14"/>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1095"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
    <w:nsid w:val="08D210A1"/>
    <w:multiLevelType w:val="multilevel"/>
    <w:tmpl w:val="04090001"/>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0B4E6286"/>
    <w:multiLevelType w:val="multilevel"/>
    <w:tmpl w:val="2CD0A810"/>
    <w:lvl w:ilvl="0">
      <w:start w:val="10"/>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
    <w:nsid w:val="0BB66566"/>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
    <w:nsid w:val="0D080FE4"/>
    <w:multiLevelType w:val="hybridMultilevel"/>
    <w:tmpl w:val="ACEA2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565226"/>
    <w:multiLevelType w:val="multilevel"/>
    <w:tmpl w:val="734A6B12"/>
    <w:lvl w:ilvl="0">
      <w:start w:val="16"/>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1095"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6">
    <w:nsid w:val="14C33679"/>
    <w:multiLevelType w:val="multilevel"/>
    <w:tmpl w:val="52FAC1B0"/>
    <w:lvl w:ilvl="0">
      <w:start w:val="22"/>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1095"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7">
    <w:nsid w:val="15075883"/>
    <w:multiLevelType w:val="hybridMultilevel"/>
    <w:tmpl w:val="D7069DF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nsid w:val="163E0E82"/>
    <w:multiLevelType w:val="multilevel"/>
    <w:tmpl w:val="FAB0DC2C"/>
    <w:lvl w:ilvl="0">
      <w:start w:val="20"/>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1095"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9">
    <w:nsid w:val="19AA43A3"/>
    <w:multiLevelType w:val="multilevel"/>
    <w:tmpl w:val="F8626BFC"/>
    <w:lvl w:ilvl="0">
      <w:start w:val="15"/>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1095"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0">
    <w:nsid w:val="1AB2460F"/>
    <w:multiLevelType w:val="multilevel"/>
    <w:tmpl w:val="26FE2468"/>
    <w:lvl w:ilvl="0">
      <w:start w:val="2"/>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1">
    <w:nsid w:val="23D266EC"/>
    <w:multiLevelType w:val="hybridMultilevel"/>
    <w:tmpl w:val="6D9C7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6C6E18"/>
    <w:multiLevelType w:val="multilevel"/>
    <w:tmpl w:val="04090001"/>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2A2B6896"/>
    <w:multiLevelType w:val="multilevel"/>
    <w:tmpl w:val="B516BA08"/>
    <w:lvl w:ilvl="0">
      <w:start w:val="13"/>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4">
    <w:nsid w:val="2C5D21B3"/>
    <w:multiLevelType w:val="multilevel"/>
    <w:tmpl w:val="5C189A0C"/>
    <w:lvl w:ilvl="0">
      <w:start w:val="17"/>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1095"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5">
    <w:nsid w:val="2C6F65E5"/>
    <w:multiLevelType w:val="multilevel"/>
    <w:tmpl w:val="FFFAC168"/>
    <w:lvl w:ilvl="0">
      <w:start w:val="9"/>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6">
    <w:nsid w:val="2D2B7B89"/>
    <w:multiLevelType w:val="multilevel"/>
    <w:tmpl w:val="E7A424A6"/>
    <w:lvl w:ilvl="0">
      <w:start w:val="8"/>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7">
    <w:nsid w:val="2E0947CE"/>
    <w:multiLevelType w:val="multilevel"/>
    <w:tmpl w:val="E548A166"/>
    <w:lvl w:ilvl="0">
      <w:start w:val="1"/>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8">
    <w:nsid w:val="30137FF6"/>
    <w:multiLevelType w:val="multilevel"/>
    <w:tmpl w:val="9D6EF3D2"/>
    <w:lvl w:ilvl="0">
      <w:start w:val="3"/>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9">
    <w:nsid w:val="302D62F9"/>
    <w:multiLevelType w:val="multilevel"/>
    <w:tmpl w:val="C76E4228"/>
    <w:lvl w:ilvl="0">
      <w:start w:val="11"/>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0">
    <w:nsid w:val="307A7AC1"/>
    <w:multiLevelType w:val="hybridMultilevel"/>
    <w:tmpl w:val="025CE5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1937F07"/>
    <w:multiLevelType w:val="hybridMultilevel"/>
    <w:tmpl w:val="B7328C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36576E40"/>
    <w:multiLevelType w:val="hybridMultilevel"/>
    <w:tmpl w:val="C1ECFD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37433B24"/>
    <w:multiLevelType w:val="multilevel"/>
    <w:tmpl w:val="BBBEE03E"/>
    <w:lvl w:ilvl="0">
      <w:start w:val="19"/>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1095"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4">
    <w:nsid w:val="393E3FE8"/>
    <w:multiLevelType w:val="multilevel"/>
    <w:tmpl w:val="2516414A"/>
    <w:lvl w:ilvl="0">
      <w:start w:val="21"/>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1095"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5">
    <w:nsid w:val="3BCD6160"/>
    <w:multiLevelType w:val="multilevel"/>
    <w:tmpl w:val="04090025"/>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3CD33B84"/>
    <w:multiLevelType w:val="multilevel"/>
    <w:tmpl w:val="BE02E090"/>
    <w:lvl w:ilvl="0">
      <w:start w:val="23"/>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1095"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7">
    <w:nsid w:val="40BA6846"/>
    <w:multiLevelType w:val="multilevel"/>
    <w:tmpl w:val="6956A0C0"/>
    <w:lvl w:ilvl="0">
      <w:start w:val="18"/>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1095"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8">
    <w:nsid w:val="42B72FDD"/>
    <w:multiLevelType w:val="multilevel"/>
    <w:tmpl w:val="8AFA04EE"/>
    <w:lvl w:ilvl="0">
      <w:start w:val="6"/>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9">
    <w:nsid w:val="44F8200C"/>
    <w:multiLevelType w:val="multilevel"/>
    <w:tmpl w:val="484E3B62"/>
    <w:lvl w:ilvl="0">
      <w:start w:val="7"/>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0">
    <w:nsid w:val="46CA0921"/>
    <w:multiLevelType w:val="multilevel"/>
    <w:tmpl w:val="9B4E94F2"/>
    <w:lvl w:ilvl="0">
      <w:start w:val="4"/>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1">
    <w:nsid w:val="5977741D"/>
    <w:multiLevelType w:val="multilevel"/>
    <w:tmpl w:val="7AC8EF88"/>
    <w:lvl w:ilvl="0">
      <w:start w:val="5"/>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293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2">
    <w:nsid w:val="5DD50EDF"/>
    <w:multiLevelType w:val="hybridMultilevel"/>
    <w:tmpl w:val="893E8A8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642D5DC3"/>
    <w:multiLevelType w:val="hybridMultilevel"/>
    <w:tmpl w:val="1A1E75F8"/>
    <w:lvl w:ilvl="0" w:tplc="EBFCA4EA">
      <w:start w:val="1"/>
      <w:numFmt w:val="bullet"/>
      <w:lvlText w:val=""/>
      <w:lvlJc w:val="left"/>
      <w:pPr>
        <w:ind w:left="720" w:hanging="360"/>
      </w:pPr>
      <w:rPr>
        <w:rFonts w:ascii="Symbol" w:hAnsi="Symbol" w:hint="default"/>
        <w:color w:val="365F91"/>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6E701592"/>
    <w:multiLevelType w:val="multilevel"/>
    <w:tmpl w:val="86607360"/>
    <w:lvl w:ilvl="0">
      <w:start w:val="2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71785E0A"/>
    <w:multiLevelType w:val="multilevel"/>
    <w:tmpl w:val="FDBC989A"/>
    <w:lvl w:ilvl="0">
      <w:start w:val="12"/>
      <w:numFmt w:val="decimal"/>
      <w:lvlText w:val="%1."/>
      <w:lvlJc w:val="left"/>
      <w:pPr>
        <w:ind w:left="360" w:hanging="360"/>
      </w:pPr>
      <w:rPr>
        <w:rFonts w:cs="Times New Roman" w:hint="default"/>
      </w:rPr>
    </w:lvl>
    <w:lvl w:ilvl="1">
      <w:start w:val="1"/>
      <w:numFmt w:val="decimal"/>
      <w:lvlText w:val="%1.%2."/>
      <w:lvlJc w:val="left"/>
      <w:pPr>
        <w:ind w:left="882" w:hanging="432"/>
      </w:pPr>
      <w:rPr>
        <w:rFonts w:cs="Times New Roman" w:hint="default"/>
        <w:b w:val="0"/>
      </w:rPr>
    </w:lvl>
    <w:lvl w:ilvl="2">
      <w:start w:val="1"/>
      <w:numFmt w:val="decimal"/>
      <w:lvlText w:val="%1.%2.%3."/>
      <w:lvlJc w:val="left"/>
      <w:pPr>
        <w:ind w:left="1095"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num w:numId="1">
    <w:abstractNumId w:val="3"/>
  </w:num>
  <w:num w:numId="2">
    <w:abstractNumId w:val="1"/>
  </w:num>
  <w:num w:numId="3">
    <w:abstractNumId w:val="12"/>
  </w:num>
  <w:num w:numId="4">
    <w:abstractNumId w:val="20"/>
  </w:num>
  <w:num w:numId="5">
    <w:abstractNumId w:val="33"/>
  </w:num>
  <w:num w:numId="6">
    <w:abstractNumId w:val="7"/>
  </w:num>
  <w:num w:numId="7">
    <w:abstractNumId w:val="24"/>
  </w:num>
  <w:num w:numId="8">
    <w:abstractNumId w:val="21"/>
  </w:num>
  <w:num w:numId="9">
    <w:abstractNumId w:val="26"/>
  </w:num>
  <w:num w:numId="10">
    <w:abstractNumId w:val="6"/>
  </w:num>
  <w:num w:numId="11">
    <w:abstractNumId w:val="25"/>
  </w:num>
  <w:num w:numId="12">
    <w:abstractNumId w:val="34"/>
  </w:num>
  <w:num w:numId="13">
    <w:abstractNumId w:val="8"/>
  </w:num>
  <w:num w:numId="14">
    <w:abstractNumId w:val="23"/>
  </w:num>
  <w:num w:numId="15">
    <w:abstractNumId w:val="27"/>
  </w:num>
  <w:num w:numId="16">
    <w:abstractNumId w:val="14"/>
  </w:num>
  <w:num w:numId="17">
    <w:abstractNumId w:val="5"/>
  </w:num>
  <w:num w:numId="18">
    <w:abstractNumId w:val="9"/>
  </w:num>
  <w:num w:numId="19">
    <w:abstractNumId w:val="0"/>
  </w:num>
  <w:num w:numId="20">
    <w:abstractNumId w:val="13"/>
  </w:num>
  <w:num w:numId="21">
    <w:abstractNumId w:val="35"/>
  </w:num>
  <w:num w:numId="22">
    <w:abstractNumId w:val="19"/>
  </w:num>
  <w:num w:numId="23">
    <w:abstractNumId w:val="2"/>
  </w:num>
  <w:num w:numId="24">
    <w:abstractNumId w:val="15"/>
  </w:num>
  <w:num w:numId="25">
    <w:abstractNumId w:val="16"/>
  </w:num>
  <w:num w:numId="26">
    <w:abstractNumId w:val="29"/>
  </w:num>
  <w:num w:numId="27">
    <w:abstractNumId w:val="28"/>
  </w:num>
  <w:num w:numId="28">
    <w:abstractNumId w:val="31"/>
  </w:num>
  <w:num w:numId="29">
    <w:abstractNumId w:val="30"/>
  </w:num>
  <w:num w:numId="30">
    <w:abstractNumId w:val="18"/>
  </w:num>
  <w:num w:numId="31">
    <w:abstractNumId w:val="32"/>
  </w:num>
  <w:num w:numId="32">
    <w:abstractNumId w:val="10"/>
  </w:num>
  <w:num w:numId="33">
    <w:abstractNumId w:val="17"/>
  </w:num>
  <w:num w:numId="34">
    <w:abstractNumId w:val="22"/>
  </w:num>
  <w:num w:numId="35">
    <w:abstractNumId w:val="11"/>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85D"/>
    <w:rsid w:val="000A0A2D"/>
    <w:rsid w:val="000A32B9"/>
    <w:rsid w:val="000B3A2C"/>
    <w:rsid w:val="000C49AD"/>
    <w:rsid w:val="0013097F"/>
    <w:rsid w:val="001931D9"/>
    <w:rsid w:val="001B393A"/>
    <w:rsid w:val="001C347A"/>
    <w:rsid w:val="0022085D"/>
    <w:rsid w:val="00284FBF"/>
    <w:rsid w:val="00296805"/>
    <w:rsid w:val="002D0ECA"/>
    <w:rsid w:val="00311C5D"/>
    <w:rsid w:val="00363886"/>
    <w:rsid w:val="003A3052"/>
    <w:rsid w:val="003C56C6"/>
    <w:rsid w:val="003E1F14"/>
    <w:rsid w:val="003E4F4A"/>
    <w:rsid w:val="003E7AB9"/>
    <w:rsid w:val="0043778D"/>
    <w:rsid w:val="00472ED2"/>
    <w:rsid w:val="00476061"/>
    <w:rsid w:val="00476F57"/>
    <w:rsid w:val="00491851"/>
    <w:rsid w:val="004944F9"/>
    <w:rsid w:val="004C577D"/>
    <w:rsid w:val="004F01B3"/>
    <w:rsid w:val="00505346"/>
    <w:rsid w:val="0052191F"/>
    <w:rsid w:val="0058749D"/>
    <w:rsid w:val="005B7AFA"/>
    <w:rsid w:val="005C0A12"/>
    <w:rsid w:val="005D1CF1"/>
    <w:rsid w:val="005D2674"/>
    <w:rsid w:val="00605796"/>
    <w:rsid w:val="0064751D"/>
    <w:rsid w:val="0065777A"/>
    <w:rsid w:val="00696566"/>
    <w:rsid w:val="006E7553"/>
    <w:rsid w:val="00701E40"/>
    <w:rsid w:val="00703EE6"/>
    <w:rsid w:val="0079038C"/>
    <w:rsid w:val="007A0117"/>
    <w:rsid w:val="00824599"/>
    <w:rsid w:val="00840729"/>
    <w:rsid w:val="00866F43"/>
    <w:rsid w:val="00876C52"/>
    <w:rsid w:val="00877E54"/>
    <w:rsid w:val="00890DC7"/>
    <w:rsid w:val="008C41DC"/>
    <w:rsid w:val="008E00DE"/>
    <w:rsid w:val="008F1ED3"/>
    <w:rsid w:val="0095465F"/>
    <w:rsid w:val="0096205E"/>
    <w:rsid w:val="009662BA"/>
    <w:rsid w:val="009A15BD"/>
    <w:rsid w:val="00A02330"/>
    <w:rsid w:val="00A11FD5"/>
    <w:rsid w:val="00A2486D"/>
    <w:rsid w:val="00A74FFC"/>
    <w:rsid w:val="00AD3D37"/>
    <w:rsid w:val="00AE7196"/>
    <w:rsid w:val="00B0693D"/>
    <w:rsid w:val="00B92D38"/>
    <w:rsid w:val="00C11BED"/>
    <w:rsid w:val="00C22733"/>
    <w:rsid w:val="00C4514B"/>
    <w:rsid w:val="00C93525"/>
    <w:rsid w:val="00CC3EFD"/>
    <w:rsid w:val="00CE1E6D"/>
    <w:rsid w:val="00D2343E"/>
    <w:rsid w:val="00D506AD"/>
    <w:rsid w:val="00D8122B"/>
    <w:rsid w:val="00D969AC"/>
    <w:rsid w:val="00DA7B32"/>
    <w:rsid w:val="00DB7790"/>
    <w:rsid w:val="00DC21C7"/>
    <w:rsid w:val="00E024F4"/>
    <w:rsid w:val="00E21E06"/>
    <w:rsid w:val="00E43C93"/>
    <w:rsid w:val="00E91BA1"/>
    <w:rsid w:val="00E91FDC"/>
    <w:rsid w:val="00E94C27"/>
    <w:rsid w:val="00EA6E04"/>
    <w:rsid w:val="00EF4D66"/>
    <w:rsid w:val="00F128DC"/>
    <w:rsid w:val="00F33D34"/>
    <w:rsid w:val="00F577B9"/>
    <w:rsid w:val="00FD52EC"/>
    <w:rsid w:val="00FE2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
  <w:smartTagType w:namespaceuri="urn:schemas-microsoft-com:office:smarttags" w:name="State"/>
  <w:smartTagType w:namespaceuri="urn:schemas-microsoft-com:office:smarttags" w:name="City"/>
  <w:shapeDefaults>
    <o:shapedefaults v:ext="edit" spidmax="2049"/>
    <o:shapelayout v:ext="edit">
      <o:idmap v:ext="edit" data="1"/>
    </o:shapelayout>
  </w:shapeDefaults>
  <w:decimalSymbol w:val="."/>
  <w:listSeparator w:val=","/>
  <w14:docId w14:val="6B5B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E54"/>
    <w:pPr>
      <w:spacing w:line="240" w:lineRule="atLeast"/>
    </w:pPr>
    <w:rPr>
      <w:rFonts w:ascii="Arial" w:hAnsi="Arial"/>
    </w:rPr>
  </w:style>
  <w:style w:type="paragraph" w:styleId="Heading1">
    <w:name w:val="heading 1"/>
    <w:basedOn w:val="Normal"/>
    <w:next w:val="Normal"/>
    <w:qFormat/>
    <w:rsid w:val="00DA7B32"/>
    <w:pPr>
      <w:keepNext/>
      <w:spacing w:before="240" w:after="60"/>
      <w:outlineLvl w:val="0"/>
    </w:pPr>
    <w:rPr>
      <w:b/>
      <w:kern w:val="28"/>
      <w:sz w:val="28"/>
    </w:rPr>
  </w:style>
  <w:style w:type="paragraph" w:styleId="Heading2">
    <w:name w:val="heading 2"/>
    <w:basedOn w:val="Normal"/>
    <w:next w:val="Normal"/>
    <w:uiPriority w:val="99"/>
    <w:qFormat/>
    <w:rsid w:val="00DA7B32"/>
    <w:pPr>
      <w:keepNext/>
      <w:spacing w:before="240" w:after="60"/>
      <w:outlineLvl w:val="1"/>
    </w:pPr>
    <w:rPr>
      <w:b/>
      <w:i/>
    </w:rPr>
  </w:style>
  <w:style w:type="paragraph" w:styleId="Heading3">
    <w:name w:val="heading 3"/>
    <w:basedOn w:val="Normal"/>
    <w:next w:val="Normal"/>
    <w:uiPriority w:val="99"/>
    <w:qFormat/>
    <w:rsid w:val="00DA7B32"/>
    <w:pPr>
      <w:keepNext/>
      <w:spacing w:before="240" w:after="60"/>
      <w:outlineLvl w:val="2"/>
    </w:pPr>
    <w:rPr>
      <w:b/>
    </w:rPr>
  </w:style>
  <w:style w:type="paragraph" w:styleId="Heading4">
    <w:name w:val="heading 4"/>
    <w:basedOn w:val="Normal"/>
    <w:next w:val="Normal"/>
    <w:uiPriority w:val="99"/>
    <w:qFormat/>
    <w:rsid w:val="00DA7B32"/>
    <w:pPr>
      <w:keepNext/>
      <w:spacing w:before="240" w:after="60"/>
      <w:outlineLvl w:val="3"/>
    </w:pPr>
    <w:rPr>
      <w:b/>
      <w:i/>
    </w:rPr>
  </w:style>
  <w:style w:type="paragraph" w:styleId="Heading5">
    <w:name w:val="heading 5"/>
    <w:basedOn w:val="Normal"/>
    <w:next w:val="Normal"/>
    <w:uiPriority w:val="99"/>
    <w:qFormat/>
    <w:rsid w:val="00DA7B32"/>
    <w:pPr>
      <w:spacing w:before="240" w:after="60"/>
      <w:outlineLvl w:val="4"/>
    </w:pPr>
    <w:rPr>
      <w:sz w:val="22"/>
    </w:rPr>
  </w:style>
  <w:style w:type="paragraph" w:styleId="Heading6">
    <w:name w:val="heading 6"/>
    <w:basedOn w:val="Normal"/>
    <w:next w:val="Normal"/>
    <w:uiPriority w:val="99"/>
    <w:qFormat/>
    <w:rsid w:val="00DA7B32"/>
    <w:pPr>
      <w:spacing w:before="240" w:after="60"/>
      <w:outlineLvl w:val="5"/>
    </w:pPr>
    <w:rPr>
      <w:i/>
      <w:sz w:val="22"/>
    </w:rPr>
  </w:style>
  <w:style w:type="paragraph" w:styleId="Heading7">
    <w:name w:val="heading 7"/>
    <w:basedOn w:val="Normal"/>
    <w:next w:val="Normal"/>
    <w:uiPriority w:val="99"/>
    <w:qFormat/>
    <w:rsid w:val="00DA7B32"/>
    <w:pPr>
      <w:spacing w:before="240" w:after="60"/>
      <w:outlineLvl w:val="6"/>
    </w:pPr>
  </w:style>
  <w:style w:type="paragraph" w:styleId="Heading8">
    <w:name w:val="heading 8"/>
    <w:basedOn w:val="Normal"/>
    <w:next w:val="Normal"/>
    <w:uiPriority w:val="99"/>
    <w:qFormat/>
    <w:rsid w:val="00DA7B32"/>
    <w:pPr>
      <w:spacing w:before="240" w:after="60"/>
      <w:outlineLvl w:val="7"/>
    </w:pPr>
    <w:rPr>
      <w:i/>
    </w:rPr>
  </w:style>
  <w:style w:type="paragraph" w:styleId="Heading9">
    <w:name w:val="heading 9"/>
    <w:basedOn w:val="Normal"/>
    <w:next w:val="Normal"/>
    <w:uiPriority w:val="99"/>
    <w:qFormat/>
    <w:rsid w:val="00DA7B32"/>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rsid w:val="00DA7B32"/>
    <w:pPr>
      <w:ind w:left="567"/>
    </w:pPr>
    <w:rPr>
      <w:lang w:val="en-CA"/>
    </w:rPr>
  </w:style>
  <w:style w:type="paragraph" w:styleId="Header">
    <w:name w:val="header"/>
    <w:basedOn w:val="Normal"/>
    <w:rsid w:val="00DA7B32"/>
    <w:pPr>
      <w:tabs>
        <w:tab w:val="center" w:pos="4320"/>
        <w:tab w:val="right" w:pos="8640"/>
      </w:tabs>
    </w:pPr>
  </w:style>
  <w:style w:type="paragraph" w:styleId="Footer">
    <w:name w:val="footer"/>
    <w:basedOn w:val="Normal"/>
    <w:rsid w:val="00DA7B32"/>
    <w:pPr>
      <w:tabs>
        <w:tab w:val="center" w:pos="4320"/>
        <w:tab w:val="right" w:pos="8640"/>
      </w:tabs>
    </w:pPr>
  </w:style>
  <w:style w:type="paragraph" w:customStyle="1" w:styleId="CompanyName">
    <w:name w:val="Company Name"/>
    <w:basedOn w:val="BodyText"/>
    <w:next w:val="Normal"/>
    <w:rsid w:val="00C4514B"/>
    <w:pPr>
      <w:keepNext/>
      <w:keepLines/>
      <w:pBdr>
        <w:bottom w:val="single" w:sz="6" w:space="4" w:color="auto"/>
      </w:pBdr>
      <w:spacing w:before="120" w:after="60" w:line="240" w:lineRule="auto"/>
      <w:ind w:left="360" w:hanging="360"/>
    </w:pPr>
    <w:rPr>
      <w:b/>
      <w:caps/>
      <w:sz w:val="22"/>
    </w:rPr>
  </w:style>
  <w:style w:type="paragraph" w:styleId="BodyText">
    <w:name w:val="Body Text"/>
    <w:basedOn w:val="Normal"/>
    <w:rsid w:val="00C4514B"/>
    <w:pPr>
      <w:spacing w:after="120"/>
    </w:pPr>
  </w:style>
  <w:style w:type="character" w:styleId="PageNumber">
    <w:name w:val="page number"/>
    <w:basedOn w:val="DefaultParagraphFont"/>
    <w:rsid w:val="00C11BED"/>
  </w:style>
  <w:style w:type="character" w:styleId="CommentReference">
    <w:name w:val="annotation reference"/>
    <w:basedOn w:val="DefaultParagraphFont"/>
    <w:semiHidden/>
    <w:rsid w:val="00D2343E"/>
    <w:rPr>
      <w:sz w:val="16"/>
      <w:szCs w:val="16"/>
    </w:rPr>
  </w:style>
  <w:style w:type="paragraph" w:styleId="CommentText">
    <w:name w:val="annotation text"/>
    <w:basedOn w:val="Normal"/>
    <w:semiHidden/>
    <w:rsid w:val="00D2343E"/>
  </w:style>
  <w:style w:type="paragraph" w:styleId="CommentSubject">
    <w:name w:val="annotation subject"/>
    <w:basedOn w:val="CommentText"/>
    <w:next w:val="CommentText"/>
    <w:semiHidden/>
    <w:rsid w:val="00D2343E"/>
    <w:rPr>
      <w:b/>
      <w:bCs/>
    </w:rPr>
  </w:style>
  <w:style w:type="paragraph" w:styleId="BalloonText">
    <w:name w:val="Balloon Text"/>
    <w:basedOn w:val="Normal"/>
    <w:semiHidden/>
    <w:rsid w:val="00D2343E"/>
    <w:rPr>
      <w:rFonts w:ascii="Tahoma" w:hAnsi="Tahoma" w:cs="Tahoma"/>
      <w:sz w:val="16"/>
      <w:szCs w:val="16"/>
    </w:rPr>
  </w:style>
  <w:style w:type="paragraph" w:styleId="ListParagraph">
    <w:name w:val="List Paragraph"/>
    <w:basedOn w:val="Normal"/>
    <w:uiPriority w:val="99"/>
    <w:qFormat/>
    <w:rsid w:val="00A2486D"/>
    <w:pPr>
      <w:spacing w:line="240" w:lineRule="auto"/>
      <w:ind w:left="720"/>
      <w:contextualSpacing/>
    </w:pPr>
    <w:rPr>
      <w:rFonts w:ascii="Calibri" w:eastAsia="Calibri" w:hAnsi="Calibri"/>
      <w:sz w:val="22"/>
      <w:szCs w:val="22"/>
    </w:rPr>
  </w:style>
  <w:style w:type="paragraph" w:styleId="Title">
    <w:name w:val="Title"/>
    <w:basedOn w:val="Normal"/>
    <w:next w:val="Normal"/>
    <w:link w:val="TitleChar"/>
    <w:uiPriority w:val="99"/>
    <w:qFormat/>
    <w:rsid w:val="00696566"/>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rsid w:val="00696566"/>
    <w:rPr>
      <w:rFonts w:ascii="Cambria" w:hAnsi="Cambria"/>
      <w:color w:val="17365D"/>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Desktop\KTC%20Resume200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AC458063260C4CAB4C28B8DC3CF94D" ma:contentTypeVersion="0" ma:contentTypeDescription="Create a new document." ma:contentTypeScope="" ma:versionID="3bda15d7e53888764f5ddd9f5b0f56d2">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D6B947-7E37-483C-90EF-20F1236C96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C5883DD-786E-4F88-BA25-124F473C6246}">
  <ds:schemaRefs>
    <ds:schemaRef ds:uri="http://schemas.microsoft.com/sharepoint/v3/contenttype/forms"/>
  </ds:schemaRefs>
</ds:datastoreItem>
</file>

<file path=customXml/itemProps3.xml><?xml version="1.0" encoding="utf-8"?>
<ds:datastoreItem xmlns:ds="http://schemas.openxmlformats.org/officeDocument/2006/customXml" ds:itemID="{51D6DCF8-AF91-4350-9D4B-5ECD2585C4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KTC Resume2007.dotx</Template>
  <TotalTime>0</TotalTime>
  <Pages>1</Pages>
  <Words>3620</Words>
  <Characters>20635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2014-05-07T15:52:00Z</dcterms:created>
  <dcterms:modified xsi:type="dcterms:W3CDTF">2014-12-24T06:50:00Z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0x0101006AAC458063260C4CAB4C28B8DC3CF94D</vt:lpwstr>
  </property>
</Properties>
</file>