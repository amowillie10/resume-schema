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CD7" w:rsidRPr="002615CA" w:rsidRDefault="005F6B63" w:rsidP="00275A11">
      <w:pPr>
        <w:pStyle w:val="Name"/>
        <w:pBdr>
          <w:bottom w:val="single" w:sz="6" w:space="2" w:color="auto"/>
        </w:pBdr>
        <w:spacing w:before="120" w:after="100" w:afterAutospacing="1" w:line="100" w:lineRule="atLeast"/>
        <w:ind w:left="-360" w:right="-360"/>
        <w:jc w:val="both"/>
        <w:rPr>
          <w:sz w:val="24"/>
          <w:szCs w:val="24"/>
        </w:rPr>
      </w:pPr>
      <w:r>
        <w:rPr>
          <w:rFonts w:ascii="Bebas Neue" w:hAnsi="Bebas Neue"/>
          <w:noProof/>
          <w:color w:val="33CCFF"/>
          <w:sz w:val="70"/>
          <w:szCs w:val="70"/>
        </w:rPr>
        <w:drawing>
          <wp:inline distT="0" distB="0" distL="0" distR="0">
            <wp:extent cx="5953125" cy="752475"/>
            <wp:effectExtent l="19050" t="0" r="9525" b="0"/>
            <wp:docPr id="8" name="Picture 8" descr="C:\Users\mboudet\Desktop\head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boudet\Desktop\header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954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2160"/>
        <w:gridCol w:w="7380"/>
      </w:tblGrid>
      <w:tr w:rsidR="00594CD7" w:rsidTr="00C73B90">
        <w:tc>
          <w:tcPr>
            <w:tcW w:w="2160" w:type="dxa"/>
          </w:tcPr>
          <w:p w:rsidR="00C73B90" w:rsidRDefault="00594CD7" w:rsidP="00C73B90">
            <w:pPr>
              <w:pStyle w:val="SectionTitle"/>
            </w:pPr>
            <w:r>
              <w:t>Experience</w:t>
            </w:r>
          </w:p>
          <w:p w:rsidR="00594CD7" w:rsidRPr="00C73B90" w:rsidRDefault="00594CD7" w:rsidP="00C73B90">
            <w:pPr>
              <w:jc w:val="center"/>
            </w:pPr>
          </w:p>
        </w:tc>
        <w:tc>
          <w:tcPr>
            <w:tcW w:w="7380" w:type="dxa"/>
          </w:tcPr>
          <w:p w:rsidR="00217AC0" w:rsidRPr="005B21E8" w:rsidRDefault="00217AC0" w:rsidP="00217AC0">
            <w:pPr>
              <w:pStyle w:val="CompanyNameOne"/>
            </w:pPr>
            <w:r>
              <w:t>2014</w:t>
            </w:r>
            <w:r>
              <w:t>-Present</w:t>
            </w:r>
            <w:r w:rsidRPr="005B21E8">
              <w:tab/>
            </w:r>
            <w:r>
              <w:t>Life Extension</w:t>
            </w:r>
            <w:r w:rsidRPr="005B21E8">
              <w:tab/>
            </w:r>
            <w:r>
              <w:t>Ft. Lauderdale</w:t>
            </w:r>
            <w:r w:rsidRPr="005B21E8">
              <w:t>, FL</w:t>
            </w:r>
          </w:p>
          <w:p w:rsidR="00217AC0" w:rsidRPr="004B518C" w:rsidRDefault="00217AC0" w:rsidP="00217AC0">
            <w:pPr>
              <w:pStyle w:val="JobTitle"/>
              <w:tabs>
                <w:tab w:val="left" w:pos="2567"/>
                <w:tab w:val="left" w:pos="4425"/>
                <w:tab w:val="left" w:pos="5865"/>
              </w:tabs>
              <w:spacing w:after="0" w:line="140" w:lineRule="atLeast"/>
              <w:ind w:right="-10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SEO, PPC, CSE &amp; Social Media Marketing Manager</w:t>
            </w:r>
            <w:r w:rsidRPr="004B518C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</w:p>
          <w:p w:rsidR="00217AC0" w:rsidRDefault="00217AC0" w:rsidP="00217AC0">
            <w:pPr>
              <w:pStyle w:val="Achievement"/>
              <w:spacing w:after="0" w:line="180" w:lineRule="atLeast"/>
              <w:rPr>
                <w:sz w:val="15"/>
                <w:szCs w:val="15"/>
              </w:rPr>
            </w:pPr>
            <w:r w:rsidRPr="00217AC0">
              <w:rPr>
                <w:sz w:val="15"/>
                <w:szCs w:val="15"/>
              </w:rPr>
              <w:t>Managed paid search, including a $405k monthly spend.</w:t>
            </w:r>
          </w:p>
          <w:p w:rsidR="00217AC0" w:rsidRDefault="00217AC0" w:rsidP="00217AC0">
            <w:pPr>
              <w:pStyle w:val="Achievement"/>
              <w:spacing w:after="0" w:line="180" w:lineRule="atLeast"/>
              <w:rPr>
                <w:sz w:val="15"/>
                <w:szCs w:val="15"/>
              </w:rPr>
            </w:pPr>
            <w:r w:rsidRPr="00217AC0">
              <w:rPr>
                <w:sz w:val="15"/>
                <w:szCs w:val="15"/>
              </w:rPr>
              <w:t>Focused on optimization led to an overall revenue increase of 25% spanning entire tenure over previous period</w:t>
            </w:r>
            <w:r>
              <w:rPr>
                <w:sz w:val="15"/>
                <w:szCs w:val="15"/>
              </w:rPr>
              <w:t>.</w:t>
            </w:r>
          </w:p>
          <w:p w:rsidR="00217AC0" w:rsidRDefault="00217AC0" w:rsidP="00217AC0">
            <w:pPr>
              <w:pStyle w:val="Achievement"/>
              <w:spacing w:after="0" w:line="180" w:lineRule="atLeast"/>
              <w:rPr>
                <w:sz w:val="15"/>
                <w:szCs w:val="15"/>
              </w:rPr>
            </w:pPr>
            <w:r w:rsidRPr="00217AC0">
              <w:rPr>
                <w:sz w:val="15"/>
                <w:szCs w:val="15"/>
              </w:rPr>
              <w:t>Oversaw and assisted with domain migration which exhibited no drop in year-over-year revenue</w:t>
            </w:r>
            <w:r>
              <w:rPr>
                <w:sz w:val="15"/>
                <w:szCs w:val="15"/>
              </w:rPr>
              <w:t>.</w:t>
            </w:r>
          </w:p>
          <w:p w:rsidR="00217AC0" w:rsidRDefault="00217AC0" w:rsidP="00217AC0">
            <w:pPr>
              <w:pStyle w:val="Achievement"/>
              <w:spacing w:after="0" w:line="180" w:lineRule="atLeast"/>
              <w:rPr>
                <w:sz w:val="15"/>
                <w:szCs w:val="15"/>
              </w:rPr>
            </w:pPr>
            <w:r w:rsidRPr="00217AC0">
              <w:rPr>
                <w:sz w:val="15"/>
                <w:szCs w:val="15"/>
              </w:rPr>
              <w:t>Led effort to crackdown on affiliates who were breaking our terms of service, thereby reducing wasteful affiliate marketing spend</w:t>
            </w:r>
            <w:r>
              <w:rPr>
                <w:sz w:val="15"/>
                <w:szCs w:val="15"/>
              </w:rPr>
              <w:t>.</w:t>
            </w:r>
          </w:p>
          <w:p w:rsidR="00217AC0" w:rsidRDefault="00217AC0" w:rsidP="00217AC0">
            <w:pPr>
              <w:pStyle w:val="Achievement"/>
              <w:spacing w:after="0" w:line="180" w:lineRule="atLeast"/>
              <w:rPr>
                <w:sz w:val="15"/>
                <w:szCs w:val="15"/>
              </w:rPr>
            </w:pPr>
            <w:r w:rsidRPr="00217AC0">
              <w:rPr>
                <w:sz w:val="15"/>
                <w:szCs w:val="15"/>
              </w:rPr>
              <w:t>Implemented product feed marketing techniques with Google Merchant Center and Bing Shopping Campaigns</w:t>
            </w:r>
            <w:r>
              <w:rPr>
                <w:sz w:val="15"/>
                <w:szCs w:val="15"/>
              </w:rPr>
              <w:t>.</w:t>
            </w:r>
          </w:p>
          <w:p w:rsidR="00217AC0" w:rsidRDefault="00217AC0" w:rsidP="00217AC0">
            <w:pPr>
              <w:pStyle w:val="Achievement"/>
              <w:spacing w:after="0" w:line="180" w:lineRule="atLeast"/>
              <w:rPr>
                <w:sz w:val="15"/>
                <w:szCs w:val="15"/>
              </w:rPr>
            </w:pPr>
            <w:r w:rsidRPr="00217AC0">
              <w:rPr>
                <w:sz w:val="15"/>
                <w:szCs w:val="15"/>
              </w:rPr>
              <w:t xml:space="preserve">Oversaw implementation of third-party tools such as Marin Software and </w:t>
            </w:r>
            <w:proofErr w:type="spellStart"/>
            <w:r w:rsidRPr="00217AC0">
              <w:rPr>
                <w:sz w:val="15"/>
                <w:szCs w:val="15"/>
              </w:rPr>
              <w:t>Criteo</w:t>
            </w:r>
            <w:proofErr w:type="spellEnd"/>
            <w:r w:rsidRPr="00217AC0">
              <w:rPr>
                <w:sz w:val="15"/>
                <w:szCs w:val="15"/>
              </w:rPr>
              <w:t xml:space="preserve"> Retargeting</w:t>
            </w:r>
            <w:r>
              <w:rPr>
                <w:sz w:val="15"/>
                <w:szCs w:val="15"/>
              </w:rPr>
              <w:t>.</w:t>
            </w:r>
          </w:p>
          <w:p w:rsidR="00217AC0" w:rsidRPr="00BB6D22" w:rsidRDefault="00217AC0" w:rsidP="00217AC0">
            <w:pPr>
              <w:pStyle w:val="Achievement"/>
              <w:numPr>
                <w:ilvl w:val="0"/>
                <w:numId w:val="0"/>
              </w:numPr>
              <w:spacing w:after="0" w:line="140" w:lineRule="atLeast"/>
              <w:ind w:left="245"/>
              <w:rPr>
                <w:sz w:val="15"/>
                <w:szCs w:val="15"/>
              </w:rPr>
            </w:pPr>
          </w:p>
          <w:p w:rsidR="00DA579E" w:rsidRPr="005B21E8" w:rsidRDefault="00DA579E" w:rsidP="00DA579E">
            <w:pPr>
              <w:pStyle w:val="CompanyNameOne"/>
            </w:pPr>
            <w:r w:rsidRPr="005B21E8">
              <w:t>2012</w:t>
            </w:r>
            <w:r w:rsidR="00217AC0">
              <w:t>-2014</w:t>
            </w:r>
            <w:r w:rsidRPr="005B21E8">
              <w:tab/>
            </w:r>
            <w:proofErr w:type="spellStart"/>
            <w:r>
              <w:t>Levenger</w:t>
            </w:r>
            <w:proofErr w:type="spellEnd"/>
            <w:r w:rsidRPr="005B21E8">
              <w:tab/>
            </w:r>
            <w:r>
              <w:t>Delray Beach</w:t>
            </w:r>
            <w:r w:rsidRPr="005B21E8">
              <w:t>, FL</w:t>
            </w:r>
          </w:p>
          <w:p w:rsidR="00DA579E" w:rsidRPr="004B518C" w:rsidRDefault="00DA579E" w:rsidP="00DA579E">
            <w:pPr>
              <w:pStyle w:val="JobTitle"/>
              <w:tabs>
                <w:tab w:val="left" w:pos="2567"/>
                <w:tab w:val="left" w:pos="4425"/>
                <w:tab w:val="left" w:pos="5865"/>
              </w:tabs>
              <w:spacing w:after="0" w:line="140" w:lineRule="atLeast"/>
              <w:ind w:right="-10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SEO, PPC, CSE &amp; Social Media Marketing Manager</w:t>
            </w:r>
            <w:r w:rsidRPr="004B518C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</w:p>
          <w:p w:rsidR="00DA579E" w:rsidRDefault="00DA579E" w:rsidP="00DA579E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Led aggressive online marketing initiative </w:t>
            </w:r>
            <w:r w:rsidR="00C050D3">
              <w:rPr>
                <w:sz w:val="15"/>
                <w:szCs w:val="15"/>
              </w:rPr>
              <w:t>shifting away from direct mail towards a more web-centric focus.</w:t>
            </w:r>
          </w:p>
          <w:p w:rsidR="00DA579E" w:rsidRDefault="00DA579E" w:rsidP="00DA579E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Led interdepartmental training initiative to </w:t>
            </w:r>
            <w:r w:rsidR="00C050D3">
              <w:rPr>
                <w:sz w:val="15"/>
                <w:szCs w:val="15"/>
              </w:rPr>
              <w:t>coordinate overall direction of marketing effort and its effect on creative, IT and merchandising.</w:t>
            </w:r>
          </w:p>
          <w:p w:rsidR="00DA579E" w:rsidRDefault="00DA579E" w:rsidP="00DA579E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Coordinated the process of bringing PPC &amp; SEO efforts in-house, including technical aspects such as migrating product feeds and bypassing redirect URLs.</w:t>
            </w:r>
          </w:p>
          <w:p w:rsidR="00DA579E" w:rsidRDefault="00DA579E" w:rsidP="00DA579E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Managed aggressive SEO campaign which included product reviews, blogger outreach,</w:t>
            </w:r>
            <w:r w:rsidR="00577605">
              <w:rPr>
                <w:sz w:val="15"/>
                <w:szCs w:val="15"/>
              </w:rPr>
              <w:t xml:space="preserve"> article directory submissions, etc</w:t>
            </w:r>
            <w:r>
              <w:rPr>
                <w:sz w:val="15"/>
                <w:szCs w:val="15"/>
              </w:rPr>
              <w:t>.</w:t>
            </w:r>
          </w:p>
          <w:p w:rsidR="00CE30B6" w:rsidRDefault="00CE30B6" w:rsidP="00DA579E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Evaluated software and services vendors in the areas of retargeting, A/B and multivariate testing, and affiliate program management.</w:t>
            </w:r>
          </w:p>
          <w:p w:rsidR="00DA579E" w:rsidRPr="00BB6D22" w:rsidRDefault="00DA579E" w:rsidP="00DA579E">
            <w:pPr>
              <w:pStyle w:val="Achievement"/>
              <w:numPr>
                <w:ilvl w:val="0"/>
                <w:numId w:val="0"/>
              </w:numPr>
              <w:spacing w:after="0" w:line="140" w:lineRule="atLeast"/>
              <w:ind w:left="245"/>
              <w:rPr>
                <w:sz w:val="15"/>
                <w:szCs w:val="15"/>
              </w:rPr>
            </w:pPr>
          </w:p>
          <w:p w:rsidR="0071064D" w:rsidRPr="005B21E8" w:rsidRDefault="00ED1273" w:rsidP="00900902">
            <w:pPr>
              <w:pStyle w:val="CompanyNameOne"/>
            </w:pPr>
            <w:r>
              <w:t>2009</w:t>
            </w:r>
            <w:r w:rsidR="0071064D" w:rsidRPr="005B21E8">
              <w:t>–</w:t>
            </w:r>
            <w:r w:rsidR="00753042" w:rsidRPr="005B21E8">
              <w:t>2012</w:t>
            </w:r>
            <w:r w:rsidR="0071064D" w:rsidRPr="005B21E8">
              <w:tab/>
            </w:r>
            <w:r w:rsidR="00EB0BE3" w:rsidRPr="005B21E8">
              <w:t>Global Personals</w:t>
            </w:r>
            <w:r w:rsidR="0071064D" w:rsidRPr="005B21E8">
              <w:tab/>
              <w:t>Miami</w:t>
            </w:r>
            <w:r w:rsidR="00DF7720" w:rsidRPr="005B21E8">
              <w:t xml:space="preserve"> Beach</w:t>
            </w:r>
            <w:r w:rsidR="0071064D" w:rsidRPr="005B21E8">
              <w:t xml:space="preserve">, </w:t>
            </w:r>
            <w:r w:rsidR="00B45135" w:rsidRPr="005B21E8">
              <w:t>FL</w:t>
            </w:r>
          </w:p>
          <w:p w:rsidR="0071064D" w:rsidRPr="004B518C" w:rsidRDefault="009D1C89" w:rsidP="002C3EB4">
            <w:pPr>
              <w:pStyle w:val="JobTitle"/>
              <w:tabs>
                <w:tab w:val="left" w:pos="2567"/>
                <w:tab w:val="left" w:pos="4425"/>
              </w:tabs>
              <w:spacing w:after="0" w:line="140" w:lineRule="atLeast"/>
              <w:ind w:right="-10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Internet</w:t>
            </w:r>
            <w:r w:rsidR="00BB6D22" w:rsidRPr="00BB6D22">
              <w:rPr>
                <w:sz w:val="18"/>
                <w:szCs w:val="18"/>
              </w:rPr>
              <w:t xml:space="preserve"> Marketing Manager</w:t>
            </w:r>
            <w:r>
              <w:rPr>
                <w:sz w:val="18"/>
                <w:szCs w:val="18"/>
              </w:rPr>
              <w:t>/Head of PPC</w:t>
            </w:r>
            <w:r w:rsidR="00657AA1" w:rsidRPr="004B518C">
              <w:rPr>
                <w:sz w:val="18"/>
                <w:szCs w:val="18"/>
              </w:rPr>
              <w:tab/>
            </w:r>
            <w:r w:rsidR="002C3EB4">
              <w:rPr>
                <w:sz w:val="18"/>
                <w:szCs w:val="18"/>
              </w:rPr>
              <w:tab/>
            </w:r>
          </w:p>
          <w:p w:rsidR="005436F7" w:rsidRPr="005436F7" w:rsidRDefault="002C3EB4" w:rsidP="00C73B9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Manage</w:t>
            </w:r>
            <w:r w:rsidR="00D032DE">
              <w:rPr>
                <w:sz w:val="15"/>
                <w:szCs w:val="15"/>
              </w:rPr>
              <w:t>d</w:t>
            </w:r>
            <w:r>
              <w:rPr>
                <w:sz w:val="15"/>
                <w:szCs w:val="15"/>
              </w:rPr>
              <w:t xml:space="preserve"> PPC department, including </w:t>
            </w:r>
            <w:r w:rsidR="005436F7">
              <w:rPr>
                <w:sz w:val="15"/>
                <w:szCs w:val="15"/>
              </w:rPr>
              <w:t xml:space="preserve">a </w:t>
            </w:r>
            <w:r w:rsidR="005436F7" w:rsidRPr="00BB6D22">
              <w:rPr>
                <w:sz w:val="15"/>
                <w:szCs w:val="15"/>
              </w:rPr>
              <w:t>$450k monthly spend</w:t>
            </w:r>
            <w:r w:rsidR="005436F7">
              <w:rPr>
                <w:sz w:val="15"/>
                <w:szCs w:val="15"/>
              </w:rPr>
              <w:t xml:space="preserve"> and two employees.</w:t>
            </w:r>
          </w:p>
          <w:p w:rsidR="005436F7" w:rsidRDefault="005436F7" w:rsidP="005436F7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BB6D22">
              <w:rPr>
                <w:sz w:val="15"/>
                <w:szCs w:val="15"/>
              </w:rPr>
              <w:t xml:space="preserve">Led initiative to expand marketing department to include outside </w:t>
            </w:r>
            <w:r>
              <w:rPr>
                <w:sz w:val="15"/>
                <w:szCs w:val="15"/>
              </w:rPr>
              <w:t xml:space="preserve">PPC </w:t>
            </w:r>
            <w:r w:rsidRPr="00BB6D22">
              <w:rPr>
                <w:sz w:val="15"/>
                <w:szCs w:val="15"/>
              </w:rPr>
              <w:t>clients.</w:t>
            </w:r>
          </w:p>
          <w:p w:rsidR="00BB6D22" w:rsidRDefault="00BB6D22" w:rsidP="00C73B9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BB6D22">
              <w:rPr>
                <w:sz w:val="15"/>
                <w:szCs w:val="15"/>
              </w:rPr>
              <w:t>Increased PPC sales by 90% while reducing the average CPA by 45% across all brands.</w:t>
            </w:r>
          </w:p>
          <w:p w:rsidR="00BB6D22" w:rsidRDefault="008C4102" w:rsidP="00BB6D22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Improved CTR across the board, in some cases by up to 30%, using ASCI, special characters and taking advantage of </w:t>
            </w:r>
            <w:r w:rsidR="005F15B9">
              <w:rPr>
                <w:sz w:val="15"/>
                <w:szCs w:val="15"/>
              </w:rPr>
              <w:t>enhanced</w:t>
            </w:r>
            <w:r>
              <w:rPr>
                <w:sz w:val="15"/>
                <w:szCs w:val="15"/>
              </w:rPr>
              <w:t xml:space="preserve"> title tags.</w:t>
            </w:r>
          </w:p>
          <w:p w:rsidR="00ED1C58" w:rsidRDefault="00ED1C58" w:rsidP="00BB6D22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Responsible for evaluating and selecting new software vendors for PPC management software, keyword generation software and brand reputation management, </w:t>
            </w:r>
          </w:p>
          <w:p w:rsidR="005436F7" w:rsidRPr="00BB6D22" w:rsidRDefault="005436F7" w:rsidP="005436F7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BB6D22">
              <w:rPr>
                <w:rFonts w:cs="Arial"/>
                <w:sz w:val="15"/>
                <w:szCs w:val="15"/>
              </w:rPr>
              <w:t>Created a massive blog network of over 2,000 sites with auto-generated constantly refreshed content</w:t>
            </w:r>
            <w:r w:rsidR="008C4102">
              <w:rPr>
                <w:rFonts w:cs="Arial"/>
                <w:sz w:val="15"/>
                <w:szCs w:val="15"/>
              </w:rPr>
              <w:t xml:space="preserve"> which generates nearly 2 million unique visits per week</w:t>
            </w:r>
            <w:r>
              <w:rPr>
                <w:rFonts w:cs="Arial"/>
                <w:sz w:val="15"/>
                <w:szCs w:val="15"/>
              </w:rPr>
              <w:t>.</w:t>
            </w:r>
          </w:p>
          <w:p w:rsidR="005436F7" w:rsidRDefault="004E37A7" w:rsidP="004E37A7">
            <w:pPr>
              <w:pStyle w:val="Achievement"/>
              <w:numPr>
                <w:ilvl w:val="0"/>
                <w:numId w:val="0"/>
              </w:numPr>
              <w:tabs>
                <w:tab w:val="left" w:pos="2370"/>
              </w:tabs>
              <w:spacing w:after="0" w:line="140" w:lineRule="atLeast"/>
              <w:ind w:left="245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ab/>
            </w:r>
          </w:p>
          <w:p w:rsidR="00DF7720" w:rsidRPr="005B21E8" w:rsidRDefault="00EB0BE3" w:rsidP="00900902">
            <w:pPr>
              <w:pStyle w:val="CompanyNameOne"/>
            </w:pPr>
            <w:r w:rsidRPr="005B21E8">
              <w:t>2006–Present</w:t>
            </w:r>
            <w:r w:rsidRPr="005B21E8">
              <w:tab/>
              <w:t>Answer Hunt</w:t>
            </w:r>
            <w:r w:rsidR="00DF7720" w:rsidRPr="005B21E8">
              <w:tab/>
              <w:t>Miami, FL</w:t>
            </w:r>
          </w:p>
          <w:p w:rsidR="00DF7720" w:rsidRPr="004B518C" w:rsidRDefault="00DF7720" w:rsidP="00DF7720">
            <w:pPr>
              <w:pStyle w:val="JobTitle"/>
              <w:tabs>
                <w:tab w:val="left" w:pos="2567"/>
                <w:tab w:val="left" w:pos="3560"/>
              </w:tabs>
              <w:spacing w:after="0" w:line="140" w:lineRule="atLeast"/>
              <w:ind w:right="-108"/>
              <w:rPr>
                <w:sz w:val="18"/>
                <w:szCs w:val="18"/>
              </w:rPr>
            </w:pPr>
            <w:r w:rsidRPr="004B518C">
              <w:rPr>
                <w:sz w:val="18"/>
                <w:szCs w:val="18"/>
              </w:rPr>
              <w:t xml:space="preserve">Owner / </w:t>
            </w:r>
            <w:r w:rsidR="005436F7">
              <w:rPr>
                <w:sz w:val="18"/>
                <w:szCs w:val="18"/>
              </w:rPr>
              <w:t>PPC</w:t>
            </w:r>
            <w:r w:rsidR="00EB0BE3">
              <w:rPr>
                <w:sz w:val="18"/>
                <w:szCs w:val="18"/>
              </w:rPr>
              <w:t>, SEO</w:t>
            </w:r>
            <w:r w:rsidR="005436F7">
              <w:rPr>
                <w:sz w:val="18"/>
                <w:szCs w:val="18"/>
              </w:rPr>
              <w:t xml:space="preserve"> and</w:t>
            </w:r>
            <w:r w:rsidRPr="004B518C">
              <w:rPr>
                <w:sz w:val="18"/>
                <w:szCs w:val="18"/>
              </w:rPr>
              <w:t xml:space="preserve"> Affiliate Marketing</w:t>
            </w:r>
            <w:r w:rsidRPr="004B518C">
              <w:rPr>
                <w:sz w:val="18"/>
                <w:szCs w:val="18"/>
              </w:rPr>
              <w:tab/>
            </w:r>
          </w:p>
          <w:p w:rsidR="00DF7720" w:rsidRPr="004B518C" w:rsidRDefault="00ED1C58" w:rsidP="00DF772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Founded a</w:t>
            </w:r>
            <w:r w:rsidR="00DF7720" w:rsidRPr="004B518C">
              <w:rPr>
                <w:rFonts w:cs="Arial"/>
                <w:sz w:val="15"/>
                <w:szCs w:val="15"/>
              </w:rPr>
              <w:t xml:space="preserve"> </w:t>
            </w:r>
            <w:r w:rsidR="008C4102">
              <w:rPr>
                <w:rFonts w:cs="Arial"/>
                <w:sz w:val="15"/>
                <w:szCs w:val="15"/>
              </w:rPr>
              <w:t xml:space="preserve">PPC </w:t>
            </w:r>
            <w:r w:rsidR="00DF7720" w:rsidRPr="004B518C">
              <w:rPr>
                <w:rFonts w:cs="Arial"/>
                <w:sz w:val="15"/>
                <w:szCs w:val="15"/>
              </w:rPr>
              <w:t xml:space="preserve">marketing business </w:t>
            </w:r>
            <w:r w:rsidR="008C4102">
              <w:rPr>
                <w:rFonts w:cs="Arial"/>
                <w:sz w:val="15"/>
                <w:szCs w:val="15"/>
              </w:rPr>
              <w:t xml:space="preserve">using affiliate arbitrage </w:t>
            </w:r>
            <w:r w:rsidR="00DF7720" w:rsidRPr="004B518C">
              <w:rPr>
                <w:rFonts w:cs="Arial"/>
                <w:sz w:val="15"/>
                <w:szCs w:val="15"/>
              </w:rPr>
              <w:t>with revenues exceeding $200,000 per year.</w:t>
            </w:r>
          </w:p>
          <w:p w:rsidR="00DF7720" w:rsidRPr="004B518C" w:rsidRDefault="008C4102" w:rsidP="00DF772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PPC</w:t>
            </w:r>
            <w:r w:rsidR="00DF7720" w:rsidRPr="004B518C">
              <w:rPr>
                <w:sz w:val="15"/>
                <w:szCs w:val="15"/>
              </w:rPr>
              <w:t xml:space="preserve"> </w:t>
            </w:r>
            <w:r w:rsidR="00DC4B51">
              <w:rPr>
                <w:sz w:val="15"/>
                <w:szCs w:val="15"/>
              </w:rPr>
              <w:t>c</w:t>
            </w:r>
            <w:r w:rsidR="00DF7720" w:rsidRPr="004B518C">
              <w:rPr>
                <w:sz w:val="15"/>
                <w:szCs w:val="15"/>
              </w:rPr>
              <w:t xml:space="preserve">opywriting for </w:t>
            </w:r>
            <w:r>
              <w:rPr>
                <w:sz w:val="15"/>
                <w:szCs w:val="15"/>
              </w:rPr>
              <w:t>all ads and landing pages to optimize CTR</w:t>
            </w:r>
            <w:r w:rsidR="00DF7720" w:rsidRPr="004B518C">
              <w:rPr>
                <w:sz w:val="15"/>
                <w:szCs w:val="15"/>
              </w:rPr>
              <w:t xml:space="preserve">. </w:t>
            </w:r>
          </w:p>
          <w:p w:rsidR="00DF7720" w:rsidRPr="004B518C" w:rsidRDefault="00DF7720" w:rsidP="00DF772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Effective use of Social Media Optimization and Marketing (SMO/SMM).</w:t>
            </w:r>
          </w:p>
          <w:p w:rsidR="00DF7720" w:rsidRPr="004B518C" w:rsidRDefault="00DF7720" w:rsidP="00DF772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Evaluate and test landing page content, site layout, server infrastructure.</w:t>
            </w:r>
          </w:p>
          <w:p w:rsidR="00DF7720" w:rsidRPr="004B518C" w:rsidRDefault="00DF7720" w:rsidP="00DF772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Market research on keywords for targeted markets and analysis of consumer searching habits.</w:t>
            </w:r>
          </w:p>
          <w:p w:rsidR="00DF7720" w:rsidRPr="004B518C" w:rsidRDefault="00DF7720" w:rsidP="00DF772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Web development and site optimization integrating SEO best practices of fast load times, strict XHTML 1.0 and CSS 2.0 compliance and W3C cross-platform and browser compliance.</w:t>
            </w:r>
          </w:p>
          <w:p w:rsidR="00DF7720" w:rsidRPr="004B518C" w:rsidRDefault="00DF7720" w:rsidP="00DF772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Effective use of Google Product Submit to generate additional first page search engine placements.</w:t>
            </w:r>
          </w:p>
          <w:p w:rsidR="00DF7720" w:rsidRPr="004B518C" w:rsidRDefault="00DF7720" w:rsidP="00DF772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Effective use of eye-catching images for additional exposure through Google’s Image Search.</w:t>
            </w:r>
          </w:p>
          <w:p w:rsidR="00DF7720" w:rsidRPr="004B518C" w:rsidRDefault="00DF7720" w:rsidP="00DF772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Multimedia marketing &amp; podcasting.</w:t>
            </w:r>
          </w:p>
          <w:p w:rsidR="00DF7720" w:rsidRPr="004B518C" w:rsidRDefault="00DF7720" w:rsidP="00DF772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Strict compliance to white-hat techniques and ethical standards to produce solid rankings for multiple keywords.</w:t>
            </w:r>
          </w:p>
          <w:p w:rsidR="00DF7720" w:rsidRPr="00DF7720" w:rsidRDefault="00DF7720" w:rsidP="00DF772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Continuing education in SEO, SEM &amp; Affiliate Marketing techniques by continuously attending conferences, participating in online forums, and discussions with colleagues in the industry.</w:t>
            </w:r>
          </w:p>
          <w:p w:rsidR="004B518C" w:rsidRPr="004B518C" w:rsidRDefault="004B518C" w:rsidP="004B518C">
            <w:pPr>
              <w:pStyle w:val="Achievement"/>
              <w:numPr>
                <w:ilvl w:val="0"/>
                <w:numId w:val="0"/>
              </w:numPr>
              <w:spacing w:after="0" w:line="140" w:lineRule="atLeast"/>
              <w:ind w:left="245"/>
              <w:rPr>
                <w:sz w:val="15"/>
                <w:szCs w:val="15"/>
              </w:rPr>
            </w:pPr>
          </w:p>
          <w:p w:rsidR="00E80C44" w:rsidRPr="005B21E8" w:rsidRDefault="00E80C44" w:rsidP="00900902">
            <w:pPr>
              <w:pStyle w:val="CompanyNameOne"/>
            </w:pPr>
            <w:r w:rsidRPr="005B21E8">
              <w:t>2004–</w:t>
            </w:r>
            <w:r w:rsidR="00ED1273">
              <w:t>2009</w:t>
            </w:r>
            <w:r w:rsidR="00EB0BE3" w:rsidRPr="005B21E8">
              <w:tab/>
            </w:r>
            <w:proofErr w:type="spellStart"/>
            <w:r w:rsidR="00EB0BE3" w:rsidRPr="005B21E8">
              <w:t>GoTrusted</w:t>
            </w:r>
            <w:proofErr w:type="spellEnd"/>
            <w:r w:rsidRPr="005B21E8">
              <w:tab/>
              <w:t>Miami, FL</w:t>
            </w:r>
          </w:p>
          <w:p w:rsidR="00E80C44" w:rsidRPr="004B518C" w:rsidRDefault="00EF1B7D" w:rsidP="008A2B00">
            <w:pPr>
              <w:pStyle w:val="JobTitle"/>
              <w:tabs>
                <w:tab w:val="left" w:pos="3760"/>
              </w:tabs>
              <w:spacing w:after="0" w:line="140" w:lineRule="atLeast"/>
              <w:rPr>
                <w:sz w:val="18"/>
                <w:szCs w:val="18"/>
              </w:rPr>
            </w:pPr>
            <w:r w:rsidRPr="004B518C">
              <w:rPr>
                <w:sz w:val="18"/>
                <w:szCs w:val="18"/>
              </w:rPr>
              <w:t xml:space="preserve">Search Engine Optimization and </w:t>
            </w:r>
            <w:r w:rsidR="008C4102">
              <w:rPr>
                <w:sz w:val="18"/>
                <w:szCs w:val="18"/>
              </w:rPr>
              <w:t xml:space="preserve">PPC </w:t>
            </w:r>
            <w:r w:rsidRPr="004B518C">
              <w:rPr>
                <w:sz w:val="18"/>
                <w:szCs w:val="18"/>
              </w:rPr>
              <w:t>Marketing</w:t>
            </w:r>
            <w:r w:rsidR="008A2B00" w:rsidRPr="004B518C">
              <w:rPr>
                <w:sz w:val="18"/>
                <w:szCs w:val="18"/>
              </w:rPr>
              <w:tab/>
            </w:r>
          </w:p>
          <w:p w:rsidR="00DC4B51" w:rsidRPr="00DC4B51" w:rsidRDefault="00DC4B51" w:rsidP="00DB612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 xml:space="preserve">Managed company’s PPC and SEO efforts, including all </w:t>
            </w:r>
            <w:r>
              <w:rPr>
                <w:sz w:val="15"/>
                <w:szCs w:val="15"/>
              </w:rPr>
              <w:t>c</w:t>
            </w:r>
            <w:r w:rsidRPr="004B518C">
              <w:rPr>
                <w:sz w:val="15"/>
                <w:szCs w:val="15"/>
              </w:rPr>
              <w:t>opywriting</w:t>
            </w:r>
            <w:r>
              <w:rPr>
                <w:rFonts w:cs="Arial"/>
                <w:sz w:val="15"/>
                <w:szCs w:val="15"/>
              </w:rPr>
              <w:t>.</w:t>
            </w:r>
          </w:p>
          <w:p w:rsidR="00DB6120" w:rsidRPr="00DC4B51" w:rsidRDefault="008B7AEE" w:rsidP="00DB6120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rFonts w:cs="Arial"/>
                <w:sz w:val="15"/>
                <w:szCs w:val="15"/>
              </w:rPr>
              <w:t>Quadrupled</w:t>
            </w:r>
            <w:r w:rsidR="00DB6120" w:rsidRPr="004B518C">
              <w:rPr>
                <w:rFonts w:cs="Arial"/>
                <w:sz w:val="15"/>
                <w:szCs w:val="15"/>
              </w:rPr>
              <w:t xml:space="preserve"> customer base in 2 months and controlled advertising budget to achieve positive and increasing </w:t>
            </w:r>
            <w:r w:rsidR="00DC4B51">
              <w:rPr>
                <w:rFonts w:cs="Arial"/>
                <w:sz w:val="15"/>
                <w:szCs w:val="15"/>
              </w:rPr>
              <w:t>ROI</w:t>
            </w:r>
            <w:r w:rsidR="00DB6120" w:rsidRPr="004B518C">
              <w:rPr>
                <w:rFonts w:cs="Arial"/>
                <w:sz w:val="15"/>
                <w:szCs w:val="15"/>
              </w:rPr>
              <w:t>.</w:t>
            </w:r>
          </w:p>
          <w:p w:rsidR="00DC4B51" w:rsidRPr="00DC4B51" w:rsidRDefault="00DC4B51" w:rsidP="00DC4B51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rFonts w:cs="Arial"/>
                <w:sz w:val="15"/>
                <w:szCs w:val="15"/>
              </w:rPr>
              <w:t>Keyword density, relevance and weight analysis</w:t>
            </w:r>
          </w:p>
          <w:p w:rsidR="0015211F" w:rsidRPr="004B518C" w:rsidRDefault="0015211F" w:rsidP="00BE350D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rFonts w:cs="Arial"/>
                <w:sz w:val="15"/>
                <w:szCs w:val="15"/>
              </w:rPr>
              <w:t>Search engine optimization through the use of press release generation and placement and industry-related backlink generation.</w:t>
            </w:r>
          </w:p>
          <w:p w:rsidR="0015211F" w:rsidRPr="004B518C" w:rsidRDefault="004F13BD" w:rsidP="0015211F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rFonts w:cs="Arial"/>
                <w:sz w:val="15"/>
                <w:szCs w:val="15"/>
              </w:rPr>
              <w:t>Use of Google’s Website Optimizer for l</w:t>
            </w:r>
            <w:r w:rsidR="00DB6120" w:rsidRPr="004B518C">
              <w:rPr>
                <w:rFonts w:cs="Arial"/>
                <w:sz w:val="15"/>
                <w:szCs w:val="15"/>
              </w:rPr>
              <w:t xml:space="preserve">anding page analysis </w:t>
            </w:r>
            <w:r w:rsidRPr="004B518C">
              <w:rPr>
                <w:rFonts w:cs="Arial"/>
                <w:sz w:val="15"/>
                <w:szCs w:val="15"/>
              </w:rPr>
              <w:t>to find the highest converting layout and copy</w:t>
            </w:r>
            <w:r w:rsidR="0015211F" w:rsidRPr="004B518C">
              <w:rPr>
                <w:rFonts w:cs="Arial"/>
                <w:sz w:val="15"/>
                <w:szCs w:val="15"/>
              </w:rPr>
              <w:t>.</w:t>
            </w:r>
          </w:p>
          <w:p w:rsidR="00E80C44" w:rsidRPr="004B518C" w:rsidRDefault="004F13BD" w:rsidP="00E80C44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rFonts w:cs="Arial"/>
                <w:sz w:val="15"/>
                <w:szCs w:val="15"/>
              </w:rPr>
              <w:lastRenderedPageBreak/>
              <w:t>SEO a</w:t>
            </w:r>
            <w:r w:rsidR="0015211F" w:rsidRPr="004B518C">
              <w:rPr>
                <w:rFonts w:cs="Arial"/>
                <w:sz w:val="15"/>
                <w:szCs w:val="15"/>
              </w:rPr>
              <w:t>nalysis and redesign of</w:t>
            </w:r>
            <w:r w:rsidR="00E80C44" w:rsidRPr="004B518C">
              <w:rPr>
                <w:rFonts w:cs="Arial"/>
                <w:sz w:val="15"/>
                <w:szCs w:val="15"/>
              </w:rPr>
              <w:t xml:space="preserve"> web site </w:t>
            </w:r>
            <w:r w:rsidRPr="004B518C">
              <w:rPr>
                <w:rFonts w:cs="Arial"/>
                <w:sz w:val="15"/>
                <w:szCs w:val="15"/>
              </w:rPr>
              <w:t>infrastructure and content</w:t>
            </w:r>
            <w:r w:rsidR="00E80C44" w:rsidRPr="004B518C">
              <w:rPr>
                <w:rFonts w:cs="Arial"/>
                <w:sz w:val="15"/>
                <w:szCs w:val="15"/>
              </w:rPr>
              <w:t>.</w:t>
            </w:r>
          </w:p>
          <w:p w:rsidR="004B518C" w:rsidRPr="004B518C" w:rsidRDefault="004B518C" w:rsidP="004B518C">
            <w:pPr>
              <w:pStyle w:val="Achievement"/>
              <w:numPr>
                <w:ilvl w:val="0"/>
                <w:numId w:val="0"/>
              </w:numPr>
              <w:spacing w:after="0" w:line="140" w:lineRule="atLeast"/>
              <w:ind w:left="245"/>
              <w:rPr>
                <w:sz w:val="15"/>
                <w:szCs w:val="15"/>
              </w:rPr>
            </w:pPr>
          </w:p>
          <w:p w:rsidR="00BE07C7" w:rsidRPr="005B21E8" w:rsidRDefault="00BE07C7" w:rsidP="00900902">
            <w:pPr>
              <w:pStyle w:val="CompanyNameOne"/>
            </w:pPr>
            <w:r w:rsidRPr="005B21E8">
              <w:t>2003–</w:t>
            </w:r>
            <w:r w:rsidR="0071064D" w:rsidRPr="005B21E8">
              <w:t>2006</w:t>
            </w:r>
            <w:r w:rsidRPr="005B21E8">
              <w:tab/>
            </w:r>
            <w:r w:rsidR="005F5FA5" w:rsidRPr="005B21E8">
              <w:t>AT&amp;T</w:t>
            </w:r>
            <w:r w:rsidR="005F5FA5" w:rsidRPr="005B21E8">
              <w:rPr>
                <w:rStyle w:val="CompanyNameOneChar"/>
                <w:sz w:val="16"/>
              </w:rPr>
              <w:t xml:space="preserve"> </w:t>
            </w:r>
            <w:r w:rsidR="005F5FA5" w:rsidRPr="005B21E8">
              <w:rPr>
                <w:rStyle w:val="CompanyNameOneChar"/>
                <w:sz w:val="12"/>
                <w:szCs w:val="12"/>
              </w:rPr>
              <w:t>(Formerly BellSouth)</w:t>
            </w:r>
            <w:r w:rsidRPr="005B21E8">
              <w:tab/>
            </w:r>
            <w:r w:rsidR="00D32429" w:rsidRPr="005B21E8">
              <w:t>Atlanta</w:t>
            </w:r>
            <w:r w:rsidRPr="005B21E8">
              <w:t xml:space="preserve">, </w:t>
            </w:r>
            <w:r w:rsidR="00D32429" w:rsidRPr="005B21E8">
              <w:t>GA</w:t>
            </w:r>
          </w:p>
          <w:p w:rsidR="00BE07C7" w:rsidRPr="004B518C" w:rsidRDefault="004F13BD" w:rsidP="00BE07C7">
            <w:pPr>
              <w:pStyle w:val="JobTitle"/>
              <w:tabs>
                <w:tab w:val="left" w:pos="2567"/>
              </w:tabs>
              <w:spacing w:after="0" w:line="140" w:lineRule="atLeast"/>
              <w:rPr>
                <w:sz w:val="18"/>
                <w:szCs w:val="18"/>
              </w:rPr>
            </w:pPr>
            <w:r w:rsidRPr="004B518C">
              <w:rPr>
                <w:sz w:val="18"/>
                <w:szCs w:val="18"/>
              </w:rPr>
              <w:t>Website Content Manager</w:t>
            </w:r>
          </w:p>
          <w:p w:rsidR="008B7AEE" w:rsidRPr="004B518C" w:rsidRDefault="008B7AEE" w:rsidP="008B7AEE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rFonts w:cs="Arial"/>
                <w:sz w:val="15"/>
                <w:szCs w:val="15"/>
              </w:rPr>
              <w:t>Redesigned BellSouth Internet Portal using usability best practices thereby doubling site-wide traffic instantaneously and increasing revenue by $1 Million per year.</w:t>
            </w:r>
          </w:p>
          <w:p w:rsidR="001B0825" w:rsidRPr="004B518C" w:rsidRDefault="001B0825" w:rsidP="008B7AEE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 xml:space="preserve">Copywriting &amp; editing </w:t>
            </w:r>
            <w:r w:rsidRPr="004B518C">
              <w:rPr>
                <w:rFonts w:cs="Arial"/>
                <w:sz w:val="15"/>
                <w:szCs w:val="15"/>
              </w:rPr>
              <w:t xml:space="preserve">of original content for improved Search Engine Optimization and Google </w:t>
            </w:r>
            <w:proofErr w:type="spellStart"/>
            <w:r w:rsidRPr="004B518C">
              <w:rPr>
                <w:rFonts w:cs="Arial"/>
                <w:sz w:val="15"/>
                <w:szCs w:val="15"/>
              </w:rPr>
              <w:t>Adsense</w:t>
            </w:r>
            <w:proofErr w:type="spellEnd"/>
            <w:r w:rsidRPr="004B518C">
              <w:rPr>
                <w:rFonts w:cs="Arial"/>
                <w:sz w:val="15"/>
                <w:szCs w:val="15"/>
              </w:rPr>
              <w:t xml:space="preserve"> revenue.</w:t>
            </w:r>
          </w:p>
          <w:p w:rsidR="001B0825" w:rsidRPr="004B518C" w:rsidRDefault="001B0825" w:rsidP="008B7AEE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rFonts w:cs="Arial"/>
                <w:sz w:val="15"/>
                <w:szCs w:val="15"/>
              </w:rPr>
              <w:t xml:space="preserve">Creator of extremely effective Holiday Gift Guide which targeted specific keywords </w:t>
            </w:r>
            <w:r w:rsidR="00AE1ADD" w:rsidRPr="004B518C">
              <w:rPr>
                <w:rFonts w:cs="Arial"/>
                <w:sz w:val="15"/>
                <w:szCs w:val="15"/>
              </w:rPr>
              <w:t xml:space="preserve">and products and </w:t>
            </w:r>
            <w:r w:rsidRPr="004B518C">
              <w:rPr>
                <w:rFonts w:cs="Arial"/>
                <w:sz w:val="15"/>
                <w:szCs w:val="15"/>
              </w:rPr>
              <w:t>generated $40,000 in additional affiliate commissions and advertising revenue.</w:t>
            </w:r>
          </w:p>
          <w:p w:rsidR="00AE1ADD" w:rsidRPr="004B518C" w:rsidRDefault="00AE1ADD" w:rsidP="00AE1ADD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rFonts w:cs="Arial"/>
                <w:sz w:val="15"/>
                <w:szCs w:val="15"/>
              </w:rPr>
              <w:t>Search and traffic pattern analysis of BellSouth Internet Portal to identify visitor path bottlenecks.</w:t>
            </w:r>
          </w:p>
          <w:p w:rsidR="00AE1ADD" w:rsidRPr="004B518C" w:rsidRDefault="00AE1ADD" w:rsidP="00AE1ADD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rFonts w:cs="Arial"/>
                <w:sz w:val="15"/>
                <w:szCs w:val="15"/>
              </w:rPr>
              <w:t>Redesigned BellSouth Webmail for improved usability, thereby doubling advertising revenue for that tool.</w:t>
            </w:r>
          </w:p>
          <w:p w:rsidR="00F75FC5" w:rsidRPr="004B518C" w:rsidRDefault="00F75FC5" w:rsidP="00BE07C7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rFonts w:cs="Arial"/>
                <w:sz w:val="15"/>
                <w:szCs w:val="15"/>
              </w:rPr>
              <w:t>Managed a creative team of designers</w:t>
            </w:r>
            <w:r w:rsidR="008B7AEE" w:rsidRPr="004B518C">
              <w:rPr>
                <w:rFonts w:cs="Arial"/>
                <w:sz w:val="15"/>
                <w:szCs w:val="15"/>
              </w:rPr>
              <w:t xml:space="preserve"> and copywriters</w:t>
            </w:r>
            <w:r w:rsidRPr="004B518C">
              <w:rPr>
                <w:rFonts w:cs="Arial"/>
                <w:sz w:val="15"/>
                <w:szCs w:val="15"/>
              </w:rPr>
              <w:t xml:space="preserve"> and interfaced with multiple groups of developers, engineers, business development people, and quality control.</w:t>
            </w:r>
          </w:p>
          <w:p w:rsidR="004B518C" w:rsidRPr="004B518C" w:rsidRDefault="00371987" w:rsidP="00371987">
            <w:pPr>
              <w:pStyle w:val="Achievement"/>
              <w:numPr>
                <w:ilvl w:val="0"/>
                <w:numId w:val="0"/>
              </w:numPr>
              <w:tabs>
                <w:tab w:val="left" w:pos="5145"/>
              </w:tabs>
              <w:spacing w:after="0" w:line="140" w:lineRule="atLeast"/>
              <w:ind w:left="245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ab/>
            </w:r>
          </w:p>
          <w:p w:rsidR="005E34C3" w:rsidRPr="005B21E8" w:rsidRDefault="005E34C3" w:rsidP="00900902">
            <w:pPr>
              <w:pStyle w:val="CompanyNameOne"/>
            </w:pPr>
            <w:r w:rsidRPr="005B21E8">
              <w:t>2002–</w:t>
            </w:r>
            <w:r w:rsidR="00BE07C7" w:rsidRPr="005B21E8">
              <w:t>2003</w:t>
            </w:r>
            <w:r w:rsidRPr="005B21E8">
              <w:tab/>
              <w:t>Motorola</w:t>
            </w:r>
            <w:r w:rsidRPr="005B21E8">
              <w:tab/>
              <w:t>Plantation, FL</w:t>
            </w:r>
          </w:p>
          <w:p w:rsidR="005E34C3" w:rsidRPr="004B518C" w:rsidRDefault="00AE1ADD" w:rsidP="005E34C3">
            <w:pPr>
              <w:pStyle w:val="JobTitle"/>
              <w:tabs>
                <w:tab w:val="left" w:pos="2567"/>
              </w:tabs>
              <w:spacing w:after="0" w:line="140" w:lineRule="atLeast"/>
              <w:rPr>
                <w:sz w:val="18"/>
                <w:szCs w:val="18"/>
              </w:rPr>
            </w:pPr>
            <w:r w:rsidRPr="004B518C">
              <w:rPr>
                <w:sz w:val="18"/>
                <w:szCs w:val="18"/>
              </w:rPr>
              <w:t>Internet</w:t>
            </w:r>
            <w:r w:rsidR="006F382D" w:rsidRPr="004B518C">
              <w:rPr>
                <w:sz w:val="18"/>
                <w:szCs w:val="18"/>
              </w:rPr>
              <w:t xml:space="preserve"> Marketing Manager</w:t>
            </w:r>
            <w:r w:rsidRPr="004B518C">
              <w:rPr>
                <w:sz w:val="18"/>
                <w:szCs w:val="18"/>
              </w:rPr>
              <w:t xml:space="preserve"> </w:t>
            </w:r>
          </w:p>
          <w:p w:rsidR="005E34C3" w:rsidRPr="004B518C" w:rsidRDefault="003A669E" w:rsidP="001B0201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rFonts w:cs="Arial"/>
                <w:sz w:val="15"/>
                <w:szCs w:val="15"/>
              </w:rPr>
              <w:t xml:space="preserve">Conducted a site-wide </w:t>
            </w:r>
            <w:r w:rsidR="0071064D" w:rsidRPr="004B518C">
              <w:rPr>
                <w:rFonts w:cs="Arial"/>
                <w:sz w:val="15"/>
                <w:szCs w:val="15"/>
              </w:rPr>
              <w:t>analysis</w:t>
            </w:r>
            <w:r w:rsidRPr="004B518C">
              <w:rPr>
                <w:rFonts w:cs="Arial"/>
                <w:sz w:val="15"/>
                <w:szCs w:val="15"/>
              </w:rPr>
              <w:t xml:space="preserve"> </w:t>
            </w:r>
            <w:r w:rsidR="0071064D" w:rsidRPr="004B518C">
              <w:rPr>
                <w:rFonts w:cs="Arial"/>
                <w:sz w:val="15"/>
                <w:szCs w:val="15"/>
              </w:rPr>
              <w:t xml:space="preserve">and suggested improvements to enhance online visibility of </w:t>
            </w:r>
            <w:r w:rsidR="001B0201" w:rsidRPr="004B518C">
              <w:rPr>
                <w:rFonts w:cs="Arial"/>
                <w:sz w:val="15"/>
                <w:szCs w:val="15"/>
              </w:rPr>
              <w:t xml:space="preserve">Motorola </w:t>
            </w:r>
            <w:proofErr w:type="spellStart"/>
            <w:r w:rsidR="001B0201" w:rsidRPr="004B518C">
              <w:rPr>
                <w:rFonts w:cs="Arial"/>
                <w:sz w:val="15"/>
                <w:szCs w:val="15"/>
              </w:rPr>
              <w:t>Iden’s</w:t>
            </w:r>
            <w:proofErr w:type="spellEnd"/>
            <w:r w:rsidR="001B0201" w:rsidRPr="004B518C">
              <w:rPr>
                <w:rFonts w:cs="Arial"/>
                <w:sz w:val="15"/>
                <w:szCs w:val="15"/>
              </w:rPr>
              <w:t xml:space="preserve"> product offerings</w:t>
            </w:r>
            <w:r w:rsidRPr="004B518C">
              <w:rPr>
                <w:rFonts w:cs="Arial"/>
                <w:sz w:val="15"/>
                <w:szCs w:val="15"/>
              </w:rPr>
              <w:t>.</w:t>
            </w:r>
          </w:p>
          <w:p w:rsidR="003337EB" w:rsidRPr="004B518C" w:rsidRDefault="003337EB" w:rsidP="005E34C3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rFonts w:cs="Arial"/>
                <w:sz w:val="15"/>
                <w:szCs w:val="15"/>
              </w:rPr>
              <w:t xml:space="preserve">Worked closely with application developers to assist on new revisions to existing </w:t>
            </w:r>
            <w:r w:rsidR="006700E5" w:rsidRPr="004B518C">
              <w:rPr>
                <w:rFonts w:cs="Arial"/>
                <w:sz w:val="15"/>
                <w:szCs w:val="15"/>
              </w:rPr>
              <w:t>customer-facing applications</w:t>
            </w:r>
            <w:r w:rsidR="001B0201" w:rsidRPr="004B518C">
              <w:rPr>
                <w:rFonts w:cs="Arial"/>
                <w:sz w:val="15"/>
                <w:szCs w:val="15"/>
              </w:rPr>
              <w:t xml:space="preserve"> and apply best practices to all new user interfaces</w:t>
            </w:r>
            <w:r w:rsidRPr="004B518C">
              <w:rPr>
                <w:rFonts w:cs="Arial"/>
                <w:sz w:val="15"/>
                <w:szCs w:val="15"/>
              </w:rPr>
              <w:t xml:space="preserve">. </w:t>
            </w:r>
          </w:p>
          <w:p w:rsidR="00AE1ADD" w:rsidRPr="004B518C" w:rsidRDefault="00AE1ADD" w:rsidP="005E34C3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rFonts w:cs="Arial"/>
                <w:sz w:val="15"/>
                <w:szCs w:val="15"/>
              </w:rPr>
              <w:t>User interface design and testing for maximum usability on a number of Motorola applications.</w:t>
            </w:r>
          </w:p>
          <w:p w:rsidR="005E34C3" w:rsidRPr="004B518C" w:rsidRDefault="001B0201" w:rsidP="005E34C3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rFonts w:cs="Arial"/>
                <w:sz w:val="15"/>
                <w:szCs w:val="15"/>
              </w:rPr>
              <w:t>Designed print material for trade shows and point-of purchase materials for retail.</w:t>
            </w:r>
          </w:p>
          <w:p w:rsidR="004B518C" w:rsidRPr="004B518C" w:rsidRDefault="004B518C" w:rsidP="004B518C">
            <w:pPr>
              <w:pStyle w:val="Achievement"/>
              <w:numPr>
                <w:ilvl w:val="0"/>
                <w:numId w:val="0"/>
              </w:numPr>
              <w:spacing w:after="0" w:line="140" w:lineRule="atLeast"/>
              <w:ind w:left="245"/>
              <w:rPr>
                <w:sz w:val="15"/>
                <w:szCs w:val="15"/>
              </w:rPr>
            </w:pPr>
          </w:p>
          <w:p w:rsidR="00F40285" w:rsidRDefault="00F40285" w:rsidP="00900902">
            <w:pPr>
              <w:pStyle w:val="JobTitle"/>
              <w:tabs>
                <w:tab w:val="left" w:pos="2115"/>
              </w:tabs>
              <w:spacing w:after="0" w:line="140" w:lineRule="atLeast"/>
              <w:rPr>
                <w:rStyle w:val="CompanyNameOneChar"/>
                <w:spacing w:val="0"/>
                <w:sz w:val="16"/>
              </w:rPr>
            </w:pPr>
          </w:p>
          <w:p w:rsidR="009E3FFE" w:rsidRPr="00FA7C0E" w:rsidRDefault="00900902" w:rsidP="00900902">
            <w:pPr>
              <w:pStyle w:val="JobTitle"/>
              <w:tabs>
                <w:tab w:val="left" w:pos="2115"/>
              </w:tabs>
              <w:spacing w:after="0" w:line="140" w:lineRule="atLeast"/>
              <w:rPr>
                <w:sz w:val="16"/>
              </w:rPr>
            </w:pPr>
            <w:r>
              <w:rPr>
                <w:rStyle w:val="CompanyNameOneChar"/>
                <w:spacing w:val="0"/>
                <w:sz w:val="16"/>
              </w:rPr>
              <w:tab/>
            </w:r>
            <w:r w:rsidR="00FA7C0E">
              <w:rPr>
                <w:rStyle w:val="CompanyNameOneChar"/>
                <w:spacing w:val="0"/>
                <w:sz w:val="16"/>
              </w:rPr>
              <w:br/>
            </w:r>
            <w:r w:rsidR="00AF1995" w:rsidRPr="00900902">
              <w:rPr>
                <w:rStyle w:val="CompanyNameOneChar"/>
                <w:spacing w:val="0"/>
              </w:rPr>
              <w:t>2000</w:t>
            </w:r>
            <w:r w:rsidR="00FA7C0E" w:rsidRPr="00900902">
              <w:rPr>
                <w:rStyle w:val="CompanyNameOneChar"/>
                <w:spacing w:val="0"/>
              </w:rPr>
              <w:t>–2002</w:t>
            </w:r>
            <w:r w:rsidR="00FA7C0E" w:rsidRPr="00900902">
              <w:rPr>
                <w:rStyle w:val="CompanyNameOneChar"/>
                <w:spacing w:val="0"/>
              </w:rPr>
              <w:tab/>
              <w:t xml:space="preserve">Symantec (Formerly </w:t>
            </w:r>
            <w:proofErr w:type="spellStart"/>
            <w:r w:rsidR="00FA7C0E" w:rsidRPr="00900902">
              <w:rPr>
                <w:rStyle w:val="CompanyNameOneChar"/>
                <w:spacing w:val="0"/>
              </w:rPr>
              <w:t>Nexland</w:t>
            </w:r>
            <w:proofErr w:type="spellEnd"/>
            <w:r w:rsidR="00FA7C0E" w:rsidRPr="00900902">
              <w:rPr>
                <w:rStyle w:val="CompanyNameOneChar"/>
                <w:spacing w:val="0"/>
              </w:rPr>
              <w:t>)</w:t>
            </w:r>
            <w:r w:rsidR="00FA7C0E" w:rsidRPr="00900902">
              <w:rPr>
                <w:rStyle w:val="CompanyNameOneChar"/>
                <w:spacing w:val="0"/>
              </w:rPr>
              <w:tab/>
              <w:t xml:space="preserve">  </w:t>
            </w:r>
            <w:r>
              <w:rPr>
                <w:rStyle w:val="CompanyNameOneChar"/>
                <w:spacing w:val="0"/>
              </w:rPr>
              <w:t xml:space="preserve">                 </w:t>
            </w:r>
            <w:r w:rsidRPr="00900902">
              <w:rPr>
                <w:rStyle w:val="CompanyNameOneChar"/>
                <w:spacing w:val="0"/>
              </w:rPr>
              <w:t xml:space="preserve"> </w:t>
            </w:r>
            <w:r w:rsidR="00FA7C0E" w:rsidRPr="00900902">
              <w:rPr>
                <w:rStyle w:val="CompanyNameOneChar"/>
                <w:spacing w:val="0"/>
              </w:rPr>
              <w:t xml:space="preserve">  Miami, FL</w:t>
            </w:r>
            <w:r w:rsidR="00FA7C0E">
              <w:t xml:space="preserve"> </w:t>
            </w:r>
            <w:r w:rsidR="00FA7C0E">
              <w:br/>
            </w:r>
            <w:r w:rsidR="00DC4B51">
              <w:rPr>
                <w:sz w:val="18"/>
                <w:szCs w:val="18"/>
              </w:rPr>
              <w:t xml:space="preserve">Internet </w:t>
            </w:r>
            <w:r w:rsidR="003C7769" w:rsidRPr="004B518C">
              <w:rPr>
                <w:sz w:val="18"/>
                <w:szCs w:val="18"/>
              </w:rPr>
              <w:t>Marketing Manager</w:t>
            </w:r>
          </w:p>
          <w:p w:rsidR="00AE1ADD" w:rsidRPr="004B518C" w:rsidRDefault="00AE1ADD" w:rsidP="00AE1ADD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Instituted a highly successful online review program which increased the company’s online visibility, backlinks, and SEO efforts exponentially.</w:t>
            </w:r>
          </w:p>
          <w:p w:rsidR="00AE1ADD" w:rsidRPr="004B518C" w:rsidRDefault="00AE1ADD" w:rsidP="00AE1ADD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Increased web site traffic by implementing search engine optimization and developing content for online effort.</w:t>
            </w:r>
          </w:p>
          <w:p w:rsidR="00AE1ADD" w:rsidRPr="004B518C" w:rsidRDefault="00AE1ADD" w:rsidP="00AE1ADD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Complete re-architecture and redesign of ecommerce site to improve site speed, target keyword density and weight.</w:t>
            </w:r>
          </w:p>
          <w:p w:rsidR="00AE1ADD" w:rsidRPr="004B518C" w:rsidRDefault="00AE1ADD" w:rsidP="00AE1ADD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Online marketing through the use of relevant and effective forum participation on a number of related websites.</w:t>
            </w:r>
          </w:p>
          <w:p w:rsidR="00377140" w:rsidRPr="004B518C" w:rsidRDefault="00F75FC5" w:rsidP="00AE1ADD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Responsible for driving the company's entire marketing effort both online and offline and acting as the spokesperson at trade shows and events.</w:t>
            </w:r>
            <w:r w:rsidR="001B0201" w:rsidRPr="004B518C">
              <w:rPr>
                <w:sz w:val="15"/>
                <w:szCs w:val="15"/>
              </w:rPr>
              <w:t xml:space="preserve"> </w:t>
            </w:r>
          </w:p>
          <w:p w:rsidR="001B0201" w:rsidRPr="004B518C" w:rsidRDefault="003C7769" w:rsidP="00CC10B6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Designed all print materials including ads for consumer electronic catalogs.</w:t>
            </w:r>
          </w:p>
          <w:p w:rsidR="003C7769" w:rsidRPr="004B518C" w:rsidRDefault="00F75FC5" w:rsidP="00CC10B6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Created eye-catching product and created trade show brochures with original in-house photography.</w:t>
            </w:r>
          </w:p>
          <w:p w:rsidR="004B518C" w:rsidRPr="004B518C" w:rsidRDefault="003C7769" w:rsidP="004B518C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Redesigned consumer retail site with clean &amp; functional e-commerce system, thereby increasing online sales.</w:t>
            </w:r>
          </w:p>
          <w:p w:rsidR="004B518C" w:rsidRPr="004B518C" w:rsidRDefault="004B518C" w:rsidP="004B518C">
            <w:pPr>
              <w:pStyle w:val="Achievement"/>
              <w:numPr>
                <w:ilvl w:val="0"/>
                <w:numId w:val="0"/>
              </w:numPr>
              <w:spacing w:after="0" w:line="140" w:lineRule="atLeast"/>
              <w:ind w:left="245" w:hanging="245"/>
              <w:rPr>
                <w:sz w:val="15"/>
                <w:szCs w:val="15"/>
              </w:rPr>
            </w:pPr>
          </w:p>
          <w:p w:rsidR="00594CD7" w:rsidRPr="005B21E8" w:rsidRDefault="00594CD7" w:rsidP="00900902">
            <w:pPr>
              <w:pStyle w:val="CompanyNameOne"/>
            </w:pPr>
            <w:r w:rsidRPr="005B21E8">
              <w:t>19</w:t>
            </w:r>
            <w:r w:rsidR="00F07634" w:rsidRPr="005B21E8">
              <w:t>98</w:t>
            </w:r>
            <w:r w:rsidR="00AF1995" w:rsidRPr="005B21E8">
              <w:t>–2000</w:t>
            </w:r>
            <w:r w:rsidR="007A3EFA" w:rsidRPr="005B21E8">
              <w:tab/>
            </w:r>
            <w:r w:rsidR="003C7769" w:rsidRPr="005B21E8">
              <w:t>Latin Trade Magazine</w:t>
            </w:r>
            <w:r w:rsidRPr="005B21E8">
              <w:tab/>
              <w:t>Coral Gables, FL</w:t>
            </w:r>
          </w:p>
          <w:p w:rsidR="00594CD7" w:rsidRPr="004B518C" w:rsidRDefault="00AE1ADD" w:rsidP="00F75FC5">
            <w:pPr>
              <w:pStyle w:val="JobTitle"/>
              <w:tabs>
                <w:tab w:val="left" w:pos="2567"/>
                <w:tab w:val="left" w:pos="3980"/>
              </w:tabs>
              <w:spacing w:after="0" w:line="140" w:lineRule="atLeast"/>
              <w:rPr>
                <w:sz w:val="18"/>
                <w:szCs w:val="18"/>
              </w:rPr>
            </w:pPr>
            <w:r w:rsidRPr="004B518C">
              <w:rPr>
                <w:sz w:val="18"/>
                <w:szCs w:val="18"/>
              </w:rPr>
              <w:t>Search Engine Marketing</w:t>
            </w:r>
            <w:r w:rsidR="004C5C8F" w:rsidRPr="004B518C">
              <w:rPr>
                <w:sz w:val="18"/>
                <w:szCs w:val="18"/>
              </w:rPr>
              <w:tab/>
            </w:r>
            <w:r w:rsidR="00F75FC5" w:rsidRPr="004B518C">
              <w:rPr>
                <w:sz w:val="18"/>
                <w:szCs w:val="18"/>
              </w:rPr>
              <w:tab/>
            </w:r>
          </w:p>
          <w:p w:rsidR="004B518C" w:rsidRPr="004B518C" w:rsidRDefault="004B518C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 xml:space="preserve">Managed original content creation effort to improve deep-linking and optimize search engine visibility </w:t>
            </w:r>
          </w:p>
          <w:p w:rsidR="003C7769" w:rsidRPr="004B518C" w:rsidRDefault="003C7769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 xml:space="preserve">Instituted a very successful cobranded advertising barter program with Hispanic search engine </w:t>
            </w:r>
            <w:proofErr w:type="spellStart"/>
            <w:r w:rsidRPr="004B518C">
              <w:rPr>
                <w:sz w:val="15"/>
                <w:szCs w:val="15"/>
              </w:rPr>
              <w:t>Yupi</w:t>
            </w:r>
            <w:proofErr w:type="spellEnd"/>
            <w:r w:rsidRPr="004B518C">
              <w:rPr>
                <w:sz w:val="15"/>
                <w:szCs w:val="15"/>
              </w:rPr>
              <w:t xml:space="preserve"> which doubled traffic.</w:t>
            </w:r>
          </w:p>
          <w:p w:rsidR="00594CD7" w:rsidRDefault="006F382D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Managed a group of 5 junior developers and headed brain storming sessions to develop new online opportunities.</w:t>
            </w:r>
          </w:p>
          <w:p w:rsidR="004B518C" w:rsidRPr="004B518C" w:rsidRDefault="004B518C" w:rsidP="004B518C">
            <w:pPr>
              <w:pStyle w:val="Achievement"/>
              <w:numPr>
                <w:ilvl w:val="0"/>
                <w:numId w:val="0"/>
              </w:numPr>
              <w:spacing w:after="0" w:line="140" w:lineRule="atLeast"/>
              <w:ind w:left="245"/>
              <w:rPr>
                <w:sz w:val="15"/>
                <w:szCs w:val="15"/>
              </w:rPr>
            </w:pPr>
          </w:p>
          <w:p w:rsidR="00594CD7" w:rsidRPr="005B21E8" w:rsidRDefault="00594CD7" w:rsidP="00900902">
            <w:pPr>
              <w:pStyle w:val="CompanyName"/>
            </w:pPr>
            <w:r w:rsidRPr="005B21E8">
              <w:t>1997–</w:t>
            </w:r>
            <w:r w:rsidR="00F646B0" w:rsidRPr="005B21E8">
              <w:t>1998</w:t>
            </w:r>
            <w:r w:rsidRPr="005B21E8">
              <w:tab/>
            </w:r>
            <w:r w:rsidRPr="005B21E8">
              <w:tab/>
            </w:r>
            <w:r w:rsidR="00900902" w:rsidRPr="005B21E8">
              <w:t xml:space="preserve">                </w:t>
            </w:r>
            <w:r w:rsidRPr="005B21E8">
              <w:t>Miami, FL</w:t>
            </w:r>
          </w:p>
          <w:p w:rsidR="00594CD7" w:rsidRPr="004B518C" w:rsidRDefault="00594CD7">
            <w:pPr>
              <w:pStyle w:val="JobTitle"/>
              <w:spacing w:after="0" w:line="140" w:lineRule="atLeast"/>
              <w:rPr>
                <w:sz w:val="18"/>
                <w:szCs w:val="18"/>
              </w:rPr>
            </w:pPr>
            <w:r w:rsidRPr="004B518C">
              <w:rPr>
                <w:sz w:val="18"/>
                <w:szCs w:val="18"/>
              </w:rPr>
              <w:t xml:space="preserve">Freelance </w:t>
            </w:r>
            <w:r w:rsidR="00AE1ADD" w:rsidRPr="004B518C">
              <w:rPr>
                <w:sz w:val="18"/>
                <w:szCs w:val="18"/>
              </w:rPr>
              <w:t>Marketing &amp; Web Design</w:t>
            </w:r>
          </w:p>
          <w:p w:rsidR="00594CD7" w:rsidRDefault="00594CD7" w:rsidP="006700E5">
            <w:pPr>
              <w:pStyle w:val="Achievement"/>
              <w:spacing w:after="0" w:line="140" w:lineRule="atLeast"/>
              <w:rPr>
                <w:sz w:val="15"/>
                <w:szCs w:val="15"/>
              </w:rPr>
            </w:pPr>
            <w:r w:rsidRPr="004B518C">
              <w:rPr>
                <w:sz w:val="15"/>
                <w:szCs w:val="15"/>
              </w:rPr>
              <w:t>Design and maintain various corporate websites including it-centers.com, evolutio</w:t>
            </w:r>
            <w:r w:rsidR="006700E5" w:rsidRPr="004B518C">
              <w:rPr>
                <w:sz w:val="15"/>
                <w:szCs w:val="15"/>
              </w:rPr>
              <w:t xml:space="preserve">ndisc.com, criteriastudios.com </w:t>
            </w:r>
            <w:r w:rsidRPr="004B518C">
              <w:rPr>
                <w:sz w:val="15"/>
                <w:szCs w:val="15"/>
              </w:rPr>
              <w:t>and capproject.org.</w:t>
            </w:r>
          </w:p>
          <w:p w:rsidR="004B518C" w:rsidRPr="004B518C" w:rsidRDefault="004B518C" w:rsidP="004B518C">
            <w:pPr>
              <w:pStyle w:val="Achievement"/>
              <w:numPr>
                <w:ilvl w:val="0"/>
                <w:numId w:val="0"/>
              </w:numPr>
              <w:spacing w:after="0" w:line="140" w:lineRule="atLeast"/>
              <w:ind w:left="245"/>
              <w:rPr>
                <w:sz w:val="15"/>
                <w:szCs w:val="15"/>
              </w:rPr>
            </w:pPr>
          </w:p>
        </w:tc>
      </w:tr>
      <w:tr w:rsidR="00594CD7" w:rsidTr="00C73B90">
        <w:tc>
          <w:tcPr>
            <w:tcW w:w="2160" w:type="dxa"/>
          </w:tcPr>
          <w:p w:rsidR="00594CD7" w:rsidRPr="00C73B90" w:rsidRDefault="00594CD7" w:rsidP="00C73B90">
            <w:pPr>
              <w:pStyle w:val="SectionTitle"/>
              <w:rPr>
                <w:kern w:val="16"/>
              </w:rPr>
            </w:pPr>
            <w:r w:rsidRPr="00C73B90">
              <w:rPr>
                <w:kern w:val="16"/>
              </w:rPr>
              <w:lastRenderedPageBreak/>
              <w:t>Education</w:t>
            </w:r>
          </w:p>
        </w:tc>
        <w:tc>
          <w:tcPr>
            <w:tcW w:w="7380" w:type="dxa"/>
          </w:tcPr>
          <w:p w:rsidR="00594CD7" w:rsidRPr="00900902" w:rsidRDefault="00BB6D22" w:rsidP="00900902">
            <w:pPr>
              <w:pStyle w:val="Institution"/>
            </w:pPr>
            <w:r w:rsidRPr="00900902">
              <w:t>2008-2009</w:t>
            </w:r>
            <w:r w:rsidR="007C5715" w:rsidRPr="00900902">
              <w:tab/>
              <w:t>Florida International University</w:t>
            </w:r>
            <w:r w:rsidR="007C5715" w:rsidRPr="00900902">
              <w:tab/>
              <w:t>Miami, FL</w:t>
            </w:r>
            <w:r w:rsidR="007C5715" w:rsidRPr="00900902">
              <w:br/>
              <w:t>2005-2006</w:t>
            </w:r>
            <w:r w:rsidR="00760476" w:rsidRPr="00900902">
              <w:tab/>
              <w:t>Georgia State University</w:t>
            </w:r>
            <w:r w:rsidR="00760476" w:rsidRPr="00900902">
              <w:tab/>
              <w:t>Atlanta, GA</w:t>
            </w:r>
            <w:r w:rsidR="007C5715" w:rsidRPr="00900902">
              <w:t xml:space="preserve"> </w:t>
            </w:r>
            <w:r w:rsidR="00594CD7" w:rsidRPr="00900902">
              <w:br/>
              <w:t>1992–1995</w:t>
            </w:r>
            <w:r w:rsidR="00594CD7" w:rsidRPr="00900902">
              <w:tab/>
              <w:t>Miami-Dade College</w:t>
            </w:r>
            <w:r w:rsidR="00594CD7" w:rsidRPr="00900902">
              <w:tab/>
              <w:t>Miami, FL</w:t>
            </w:r>
            <w:r w:rsidR="00594CD7" w:rsidRPr="00900902">
              <w:br/>
              <w:t>1992 (Summer Program)</w:t>
            </w:r>
            <w:r w:rsidR="00594CD7" w:rsidRPr="00900902">
              <w:tab/>
            </w:r>
            <w:proofErr w:type="spellStart"/>
            <w:r w:rsidR="00594CD7" w:rsidRPr="00900902">
              <w:t>Berklee</w:t>
            </w:r>
            <w:proofErr w:type="spellEnd"/>
            <w:r w:rsidR="00594CD7" w:rsidRPr="00900902">
              <w:t xml:space="preserve"> College of Music</w:t>
            </w:r>
            <w:r w:rsidR="00594CD7" w:rsidRPr="00900902">
              <w:tab/>
              <w:t>Boston, MA</w:t>
            </w:r>
          </w:p>
          <w:p w:rsidR="004B518C" w:rsidRPr="004B518C" w:rsidRDefault="004B518C" w:rsidP="004B518C">
            <w:pPr>
              <w:pStyle w:val="Achievement"/>
              <w:numPr>
                <w:ilvl w:val="0"/>
                <w:numId w:val="0"/>
              </w:numPr>
              <w:ind w:left="245"/>
            </w:pPr>
          </w:p>
        </w:tc>
      </w:tr>
      <w:tr w:rsidR="00594CD7" w:rsidTr="00C73B90">
        <w:tc>
          <w:tcPr>
            <w:tcW w:w="2160" w:type="dxa"/>
          </w:tcPr>
          <w:p w:rsidR="00594CD7" w:rsidRDefault="00594CD7" w:rsidP="00C73B90">
            <w:pPr>
              <w:pStyle w:val="SectionTitle"/>
            </w:pPr>
            <w:r>
              <w:t>Certifications &amp; Training</w:t>
            </w:r>
          </w:p>
        </w:tc>
        <w:tc>
          <w:tcPr>
            <w:tcW w:w="7380" w:type="dxa"/>
          </w:tcPr>
          <w:p w:rsidR="00DF7605" w:rsidRPr="00BB6D22" w:rsidRDefault="00BB6D22" w:rsidP="00900902">
            <w:pPr>
              <w:pStyle w:val="Institution"/>
              <w:rPr>
                <w:sz w:val="13"/>
                <w:szCs w:val="13"/>
              </w:rPr>
            </w:pPr>
            <w:r>
              <w:t xml:space="preserve">Google </w:t>
            </w:r>
            <w:proofErr w:type="spellStart"/>
            <w:r>
              <w:t>Adwords</w:t>
            </w:r>
            <w:proofErr w:type="spellEnd"/>
            <w:r>
              <w:t xml:space="preserve"> Certified</w:t>
            </w:r>
            <w:r w:rsidR="008A3C31">
              <w:br/>
              <w:t xml:space="preserve">Bing </w:t>
            </w:r>
            <w:proofErr w:type="spellStart"/>
            <w:r w:rsidR="008A3C31">
              <w:t>Adcenter</w:t>
            </w:r>
            <w:proofErr w:type="spellEnd"/>
            <w:r w:rsidR="008A3C31">
              <w:t xml:space="preserve"> Certified</w:t>
            </w:r>
            <w:r w:rsidR="008A3C31">
              <w:br/>
              <w:t>Marin Software Certified</w:t>
            </w:r>
            <w:r>
              <w:br/>
              <w:t>Have attended two Affiliate Summit Conferences, SMX and SES. </w:t>
            </w:r>
            <w:r>
              <w:br/>
            </w:r>
            <w:r w:rsidR="00F75FC5" w:rsidRPr="004B518C">
              <w:t>1</w:t>
            </w:r>
            <w:r>
              <w:t>6</w:t>
            </w:r>
            <w:r w:rsidR="006700E5" w:rsidRPr="004B518C">
              <w:t xml:space="preserve"> years of graphic design experience</w:t>
            </w:r>
            <w:r w:rsidR="006700E5" w:rsidRPr="004B518C">
              <w:br/>
            </w:r>
            <w:r w:rsidR="00594CD7" w:rsidRPr="004B518C">
              <w:t>Microsoft Certified Database Administrator (MCDBA)</w:t>
            </w:r>
            <w:r w:rsidR="00594CD7" w:rsidRPr="004B518C">
              <w:br/>
              <w:t>Microsoft Certified Trainer (MCT)</w:t>
            </w:r>
            <w:r w:rsidR="00594CD7" w:rsidRPr="004B518C">
              <w:br/>
              <w:t>70-210 Installing, Configuring, and Administering Microsoft® Windows® 2000 Professional</w:t>
            </w:r>
            <w:r w:rsidR="00594CD7" w:rsidRPr="004B518C">
              <w:br/>
            </w:r>
            <w:r w:rsidR="00594CD7" w:rsidRPr="004B518C">
              <w:lastRenderedPageBreak/>
              <w:t xml:space="preserve">Completed Foundations of Leadership course at The Center for Creative Leadership </w:t>
            </w:r>
            <w:r w:rsidR="00594CD7" w:rsidRPr="004B518C">
              <w:br/>
            </w:r>
            <w:proofErr w:type="spellStart"/>
            <w:r w:rsidR="00594CD7" w:rsidRPr="004B518C">
              <w:t>SkillDrill</w:t>
            </w:r>
            <w:proofErr w:type="spellEnd"/>
            <w:r w:rsidR="00594CD7" w:rsidRPr="004B518C">
              <w:t xml:space="preserve"> – </w:t>
            </w:r>
            <w:proofErr w:type="spellStart"/>
            <w:r w:rsidR="00594CD7" w:rsidRPr="004B518C">
              <w:t>Allaire</w:t>
            </w:r>
            <w:proofErr w:type="spellEnd"/>
            <w:r w:rsidR="00594CD7" w:rsidRPr="004B518C">
              <w:t xml:space="preserve"> ColdFusion 4.5 Development </w:t>
            </w:r>
            <w:r w:rsidR="00594CD7" w:rsidRPr="004B518C">
              <w:br/>
            </w:r>
            <w:proofErr w:type="spellStart"/>
            <w:r w:rsidR="00594CD7" w:rsidRPr="004B518C">
              <w:t>Brainbench</w:t>
            </w:r>
            <w:proofErr w:type="spellEnd"/>
            <w:r w:rsidR="00594CD7" w:rsidRPr="004B518C">
              <w:t xml:space="preserve"> – Adobe Photoshop 5.5 </w:t>
            </w:r>
            <w:r w:rsidR="00594CD7" w:rsidRPr="004B518C">
              <w:br/>
              <w:t>Completed Fast Tra</w:t>
            </w:r>
            <w:r w:rsidR="00374F3B" w:rsidRPr="004B518C">
              <w:t>ck to Cold Fusion and Advanced C</w:t>
            </w:r>
            <w:r w:rsidR="00594CD7" w:rsidRPr="004B518C">
              <w:t>old Fusion Development courses</w:t>
            </w:r>
          </w:p>
          <w:p w:rsidR="004B518C" w:rsidRPr="004B518C" w:rsidRDefault="004B518C" w:rsidP="004B518C">
            <w:pPr>
              <w:pStyle w:val="Achievement"/>
              <w:numPr>
                <w:ilvl w:val="0"/>
                <w:numId w:val="0"/>
              </w:numPr>
              <w:ind w:left="245"/>
            </w:pPr>
          </w:p>
        </w:tc>
      </w:tr>
      <w:tr w:rsidR="00DF7605" w:rsidTr="00C73B90">
        <w:tc>
          <w:tcPr>
            <w:tcW w:w="2160" w:type="dxa"/>
          </w:tcPr>
          <w:p w:rsidR="00DF7605" w:rsidRDefault="00DF7605" w:rsidP="00C73B90">
            <w:pPr>
              <w:pStyle w:val="SectionTitle"/>
            </w:pPr>
            <w:r>
              <w:lastRenderedPageBreak/>
              <w:t>Other</w:t>
            </w:r>
          </w:p>
        </w:tc>
        <w:tc>
          <w:tcPr>
            <w:tcW w:w="7380" w:type="dxa"/>
          </w:tcPr>
          <w:p w:rsidR="00C73B90" w:rsidRDefault="00BB6D22" w:rsidP="00900902">
            <w:pPr>
              <w:pStyle w:val="Institution"/>
            </w:pPr>
            <w:r w:rsidRPr="00BB6D22">
              <w:t xml:space="preserve">Can program in PHP and MySQL.  Also able to configure and manage a </w:t>
            </w:r>
            <w:r w:rsidR="00BE350D">
              <w:t>L</w:t>
            </w:r>
            <w:r w:rsidRPr="00BB6D22">
              <w:t xml:space="preserve">inux server, manage permissions, point domains, </w:t>
            </w:r>
            <w:proofErr w:type="gramStart"/>
            <w:r w:rsidRPr="00BB6D22">
              <w:t>install</w:t>
            </w:r>
            <w:proofErr w:type="gramEnd"/>
            <w:r w:rsidRPr="00BB6D22">
              <w:t xml:space="preserve"> </w:t>
            </w:r>
            <w:proofErr w:type="spellStart"/>
            <w:r w:rsidR="00BE350D">
              <w:t>W</w:t>
            </w:r>
            <w:r w:rsidRPr="00BB6D22">
              <w:t>ordpress</w:t>
            </w:r>
            <w:proofErr w:type="spellEnd"/>
            <w:r w:rsidRPr="00BB6D22">
              <w:t xml:space="preserve"> and other web-based software.</w:t>
            </w:r>
          </w:p>
          <w:p w:rsidR="00BB6D22" w:rsidRDefault="00BB6D22" w:rsidP="00BB6D22">
            <w:pPr>
              <w:pStyle w:val="Achievement"/>
              <w:numPr>
                <w:ilvl w:val="0"/>
                <w:numId w:val="0"/>
              </w:numPr>
            </w:pPr>
          </w:p>
          <w:p w:rsidR="00BB6D22" w:rsidRPr="00900902" w:rsidRDefault="00BB6D22" w:rsidP="00BB6D22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  <w:r w:rsidRPr="00900902">
              <w:rPr>
                <w:sz w:val="16"/>
                <w:szCs w:val="16"/>
              </w:rPr>
              <w:t xml:space="preserve">Have authored various </w:t>
            </w:r>
            <w:r w:rsidR="00900902" w:rsidRPr="00900902">
              <w:rPr>
                <w:sz w:val="16"/>
                <w:szCs w:val="16"/>
              </w:rPr>
              <w:t>SEM-related articles in SearchEnGineJournal.com:</w:t>
            </w:r>
          </w:p>
          <w:p w:rsidR="00900902" w:rsidRPr="00900902" w:rsidRDefault="00900902" w:rsidP="008D1D03">
            <w:pPr>
              <w:pStyle w:val="Achievement"/>
              <w:numPr>
                <w:ilvl w:val="0"/>
                <w:numId w:val="0"/>
              </w:numPr>
              <w:tabs>
                <w:tab w:val="center" w:pos="3582"/>
              </w:tabs>
              <w:jc w:val="left"/>
              <w:rPr>
                <w:sz w:val="16"/>
                <w:szCs w:val="16"/>
              </w:rPr>
            </w:pPr>
            <w:r w:rsidRPr="00900902">
              <w:rPr>
                <w:sz w:val="16"/>
                <w:szCs w:val="16"/>
              </w:rPr>
              <w:t>Black-Hat PPC: Stealing Trademark Traffic</w:t>
            </w:r>
            <w:r w:rsidR="008D1D03">
              <w:rPr>
                <w:sz w:val="16"/>
                <w:szCs w:val="16"/>
              </w:rPr>
              <w:tab/>
            </w:r>
            <w:r w:rsidRPr="00900902">
              <w:rPr>
                <w:sz w:val="16"/>
                <w:szCs w:val="16"/>
              </w:rPr>
              <w:br/>
            </w:r>
            <w:hyperlink r:id="rId9" w:history="1">
              <w:r w:rsidRPr="00275A11">
                <w:rPr>
                  <w:rStyle w:val="Hyperlink"/>
                  <w:color w:val="33CCFF"/>
                  <w:sz w:val="16"/>
                  <w:szCs w:val="16"/>
                </w:rPr>
                <w:t>http://www.searchenginejournal.com/black-hat-ppc-techniques-stealing-competitors-trademark-traffic/31055/</w:t>
              </w:r>
            </w:hyperlink>
          </w:p>
          <w:p w:rsidR="00900902" w:rsidRPr="00900902" w:rsidRDefault="00900902" w:rsidP="00900902">
            <w:pPr>
              <w:pStyle w:val="Achievement"/>
              <w:numPr>
                <w:ilvl w:val="0"/>
                <w:numId w:val="0"/>
              </w:numPr>
              <w:jc w:val="left"/>
              <w:rPr>
                <w:sz w:val="16"/>
                <w:szCs w:val="16"/>
              </w:rPr>
            </w:pPr>
          </w:p>
          <w:p w:rsidR="00900902" w:rsidRPr="00900902" w:rsidRDefault="00900902" w:rsidP="00900902">
            <w:pPr>
              <w:pStyle w:val="Achievement"/>
              <w:numPr>
                <w:ilvl w:val="0"/>
                <w:numId w:val="0"/>
              </w:numPr>
              <w:jc w:val="left"/>
              <w:rPr>
                <w:sz w:val="16"/>
                <w:szCs w:val="16"/>
              </w:rPr>
            </w:pPr>
            <w:proofErr w:type="spellStart"/>
            <w:r w:rsidRPr="00900902">
              <w:rPr>
                <w:sz w:val="16"/>
                <w:szCs w:val="16"/>
              </w:rPr>
              <w:t>Adwords</w:t>
            </w:r>
            <w:proofErr w:type="spellEnd"/>
            <w:r w:rsidRPr="00900902">
              <w:rPr>
                <w:sz w:val="16"/>
                <w:szCs w:val="16"/>
              </w:rPr>
              <w:t xml:space="preserve"> Strategies: How to Pick a Winning Ad</w:t>
            </w:r>
            <w:r w:rsidRPr="00900902">
              <w:rPr>
                <w:sz w:val="16"/>
                <w:szCs w:val="16"/>
              </w:rPr>
              <w:br/>
            </w:r>
            <w:hyperlink r:id="rId10" w:history="1">
              <w:r w:rsidRPr="00275A11">
                <w:rPr>
                  <w:rStyle w:val="Hyperlink"/>
                  <w:color w:val="33CCFF"/>
                  <w:sz w:val="16"/>
                  <w:szCs w:val="16"/>
                </w:rPr>
                <w:t>http://www.searchenginejournal.com/adwords-strategies-how-to-pick-a-winning-ad/35719/</w:t>
              </w:r>
            </w:hyperlink>
          </w:p>
          <w:p w:rsidR="00900902" w:rsidRPr="00900902" w:rsidRDefault="00900902" w:rsidP="00900902">
            <w:pPr>
              <w:pStyle w:val="Achievement"/>
              <w:numPr>
                <w:ilvl w:val="0"/>
                <w:numId w:val="0"/>
              </w:numPr>
              <w:jc w:val="left"/>
              <w:rPr>
                <w:sz w:val="16"/>
                <w:szCs w:val="16"/>
              </w:rPr>
            </w:pPr>
          </w:p>
          <w:p w:rsidR="00900902" w:rsidRPr="00900902" w:rsidRDefault="00900902" w:rsidP="008D1D03">
            <w:pPr>
              <w:pStyle w:val="Achievement"/>
              <w:numPr>
                <w:ilvl w:val="0"/>
                <w:numId w:val="0"/>
              </w:numPr>
              <w:tabs>
                <w:tab w:val="left" w:pos="2775"/>
              </w:tabs>
              <w:jc w:val="left"/>
              <w:rPr>
                <w:sz w:val="16"/>
                <w:szCs w:val="16"/>
              </w:rPr>
            </w:pPr>
            <w:r w:rsidRPr="00900902">
              <w:rPr>
                <w:sz w:val="16"/>
                <w:szCs w:val="16"/>
              </w:rPr>
              <w:t>Top 5 “Duh” PPC Techniques</w:t>
            </w:r>
            <w:r w:rsidR="008D1D03">
              <w:rPr>
                <w:sz w:val="16"/>
                <w:szCs w:val="16"/>
              </w:rPr>
              <w:tab/>
            </w:r>
            <w:r w:rsidRPr="00900902">
              <w:rPr>
                <w:sz w:val="16"/>
                <w:szCs w:val="16"/>
              </w:rPr>
              <w:br/>
            </w:r>
            <w:hyperlink r:id="rId11" w:history="1">
              <w:r w:rsidRPr="00275A11">
                <w:rPr>
                  <w:rStyle w:val="Hyperlink"/>
                  <w:color w:val="33CCFF"/>
                  <w:sz w:val="16"/>
                  <w:szCs w:val="16"/>
                </w:rPr>
                <w:t>http://www.searchenginejournal.com/top-5-duh-ppc-techniques/31156/</w:t>
              </w:r>
            </w:hyperlink>
          </w:p>
          <w:p w:rsidR="004B518C" w:rsidRPr="004B518C" w:rsidRDefault="004B518C" w:rsidP="00900902">
            <w:pPr>
              <w:pStyle w:val="Achievement"/>
              <w:numPr>
                <w:ilvl w:val="0"/>
                <w:numId w:val="0"/>
              </w:numPr>
              <w:tabs>
                <w:tab w:val="left" w:pos="4380"/>
              </w:tabs>
            </w:pPr>
            <w:r>
              <w:tab/>
            </w:r>
          </w:p>
        </w:tc>
      </w:tr>
    </w:tbl>
    <w:p w:rsidR="00C73B90" w:rsidRPr="00863FBE" w:rsidRDefault="00C73B90" w:rsidP="00863FBE">
      <w:pPr>
        <w:tabs>
          <w:tab w:val="left" w:pos="6560"/>
        </w:tabs>
        <w:spacing w:before="140"/>
        <w:jc w:val="center"/>
        <w:rPr>
          <w:i/>
          <w:sz w:val="16"/>
          <w:szCs w:val="16"/>
        </w:rPr>
      </w:pPr>
      <w:r w:rsidRPr="00863FBE">
        <w:rPr>
          <w:i/>
          <w:sz w:val="16"/>
          <w:szCs w:val="16"/>
        </w:rPr>
        <w:t xml:space="preserve">Thank you very much for your consideration.  </w:t>
      </w:r>
      <w:r w:rsidR="00863FBE">
        <w:rPr>
          <w:i/>
          <w:sz w:val="16"/>
          <w:szCs w:val="16"/>
        </w:rPr>
        <w:br/>
      </w:r>
      <w:r w:rsidRPr="00863FBE">
        <w:rPr>
          <w:i/>
          <w:sz w:val="16"/>
          <w:szCs w:val="16"/>
        </w:rPr>
        <w:t>I know you your time is im</w:t>
      </w:r>
      <w:bookmarkStart w:id="0" w:name="_GoBack"/>
      <w:bookmarkEnd w:id="0"/>
      <w:r w:rsidRPr="00863FBE">
        <w:rPr>
          <w:i/>
          <w:sz w:val="16"/>
          <w:szCs w:val="16"/>
        </w:rPr>
        <w:t xml:space="preserve">portant to you </w:t>
      </w:r>
      <w:r w:rsidR="00863FBE">
        <w:rPr>
          <w:i/>
          <w:sz w:val="16"/>
          <w:szCs w:val="16"/>
        </w:rPr>
        <w:t xml:space="preserve">and I really appreciate the </w:t>
      </w:r>
      <w:r w:rsidR="004B518C" w:rsidRPr="00863FBE">
        <w:rPr>
          <w:i/>
          <w:sz w:val="16"/>
          <w:szCs w:val="16"/>
        </w:rPr>
        <w:t>opportunity</w:t>
      </w:r>
      <w:r w:rsidRPr="00863FBE">
        <w:rPr>
          <w:i/>
          <w:sz w:val="16"/>
          <w:szCs w:val="16"/>
        </w:rPr>
        <w:t xml:space="preserve"> to qualify for this position.</w:t>
      </w:r>
    </w:p>
    <w:sectPr w:rsidR="00C73B90" w:rsidRPr="00863FBE" w:rsidSect="00863FBE">
      <w:headerReference w:type="first" r:id="rId12"/>
      <w:pgSz w:w="12240" w:h="15840"/>
      <w:pgMar w:top="1080" w:right="1800" w:bottom="864" w:left="1800" w:header="965" w:footer="965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178C" w:rsidRDefault="004D178C">
      <w:r>
        <w:separator/>
      </w:r>
    </w:p>
  </w:endnote>
  <w:endnote w:type="continuationSeparator" w:id="0">
    <w:p w:rsidR="004D178C" w:rsidRDefault="004D1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178C" w:rsidRDefault="004D178C">
      <w:r>
        <w:separator/>
      </w:r>
    </w:p>
  </w:footnote>
  <w:footnote w:type="continuationSeparator" w:id="0">
    <w:p w:rsidR="004D178C" w:rsidRDefault="004D17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4CD7" w:rsidRDefault="00594CD7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E4656"/>
    <w:multiLevelType w:val="hybridMultilevel"/>
    <w:tmpl w:val="53BCD0E0"/>
    <w:lvl w:ilvl="0" w:tplc="C16CD698">
      <w:start w:val="1"/>
      <w:numFmt w:val="bullet"/>
      <w:lvlText w:val=""/>
      <w:lvlJc w:val="left"/>
      <w:pPr>
        <w:tabs>
          <w:tab w:val="num" w:pos="360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E0F43"/>
    <w:multiLevelType w:val="hybridMultilevel"/>
    <w:tmpl w:val="BD607B0E"/>
    <w:lvl w:ilvl="0" w:tplc="0A6073A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372F2"/>
    <w:multiLevelType w:val="hybridMultilevel"/>
    <w:tmpl w:val="BD607B0E"/>
    <w:lvl w:ilvl="0" w:tplc="2E528E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17004"/>
    <w:multiLevelType w:val="hybridMultilevel"/>
    <w:tmpl w:val="53BCD0E0"/>
    <w:lvl w:ilvl="0" w:tplc="AEB83BB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E08E4"/>
    <w:multiLevelType w:val="hybridMultilevel"/>
    <w:tmpl w:val="53BCD0E0"/>
    <w:lvl w:ilvl="0" w:tplc="3726F4D6">
      <w:start w:val="1"/>
      <w:numFmt w:val="bullet"/>
      <w:lvlText w:val=""/>
      <w:lvlJc w:val="left"/>
      <w:pPr>
        <w:tabs>
          <w:tab w:val="num" w:pos="360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357A6"/>
    <w:multiLevelType w:val="hybridMultilevel"/>
    <w:tmpl w:val="BD607B0E"/>
    <w:lvl w:ilvl="0" w:tplc="681435AC">
      <w:start w:val="1"/>
      <w:numFmt w:val="bullet"/>
      <w:lvlText w:val=""/>
      <w:lvlJc w:val="left"/>
      <w:pPr>
        <w:tabs>
          <w:tab w:val="num" w:pos="360"/>
        </w:tabs>
        <w:ind w:left="-288" w:firstLine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86BA7"/>
    <w:multiLevelType w:val="hybridMultilevel"/>
    <w:tmpl w:val="5530ABF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E67FE3"/>
    <w:multiLevelType w:val="hybridMultilevel"/>
    <w:tmpl w:val="53BCD0E0"/>
    <w:lvl w:ilvl="0" w:tplc="7292EF00">
      <w:start w:val="1"/>
      <w:numFmt w:val="bullet"/>
      <w:lvlText w:val=""/>
      <w:lvlJc w:val="left"/>
      <w:pPr>
        <w:tabs>
          <w:tab w:val="num" w:pos="360"/>
        </w:tabs>
        <w:ind w:left="72" w:hanging="7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8796D"/>
    <w:multiLevelType w:val="hybridMultilevel"/>
    <w:tmpl w:val="BD607B0E"/>
    <w:lvl w:ilvl="0" w:tplc="9A540F86">
      <w:start w:val="1"/>
      <w:numFmt w:val="bullet"/>
      <w:lvlText w:val=""/>
      <w:lvlJc w:val="left"/>
      <w:pPr>
        <w:tabs>
          <w:tab w:val="num" w:pos="360"/>
        </w:tabs>
        <w:ind w:left="-288" w:firstLine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753602"/>
    <w:multiLevelType w:val="hybridMultilevel"/>
    <w:tmpl w:val="BD607B0E"/>
    <w:lvl w:ilvl="0" w:tplc="5C5831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6D4B59"/>
    <w:multiLevelType w:val="hybridMultilevel"/>
    <w:tmpl w:val="BD607B0E"/>
    <w:lvl w:ilvl="0" w:tplc="228817FE">
      <w:start w:val="1"/>
      <w:numFmt w:val="bullet"/>
      <w:lvlText w:val=""/>
      <w:lvlJc w:val="left"/>
      <w:pPr>
        <w:tabs>
          <w:tab w:val="num" w:pos="360"/>
        </w:tabs>
        <w:ind w:left="-144" w:firstLine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2" w15:restartNumberingAfterBreak="0">
    <w:nsid w:val="66C7364D"/>
    <w:multiLevelType w:val="hybridMultilevel"/>
    <w:tmpl w:val="BE0424AE"/>
    <w:lvl w:ilvl="0" w:tplc="FFDA0B1E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0E3BA6"/>
    <w:multiLevelType w:val="hybridMultilevel"/>
    <w:tmpl w:val="BD607B0E"/>
    <w:lvl w:ilvl="0" w:tplc="2E528E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DC4F95"/>
    <w:multiLevelType w:val="hybridMultilevel"/>
    <w:tmpl w:val="BD607B0E"/>
    <w:lvl w:ilvl="0" w:tplc="9A540F86">
      <w:start w:val="1"/>
      <w:numFmt w:val="bullet"/>
      <w:lvlText w:val=""/>
      <w:lvlJc w:val="left"/>
      <w:pPr>
        <w:tabs>
          <w:tab w:val="num" w:pos="360"/>
        </w:tabs>
        <w:ind w:left="-288" w:firstLine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7"/>
  </w:num>
  <w:num w:numId="8">
    <w:abstractNumId w:val="12"/>
  </w:num>
  <w:num w:numId="9">
    <w:abstractNumId w:val="10"/>
  </w:num>
  <w:num w:numId="10">
    <w:abstractNumId w:val="5"/>
  </w:num>
  <w:num w:numId="11">
    <w:abstractNumId w:val="14"/>
  </w:num>
  <w:num w:numId="12">
    <w:abstractNumId w:val="8"/>
  </w:num>
  <w:num w:numId="13">
    <w:abstractNumId w:val="13"/>
  </w:num>
  <w:num w:numId="14">
    <w:abstractNumId w:val="2"/>
  </w:num>
  <w:num w:numId="15">
    <w:abstractNumId w:val="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8" w:dllVersion="513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72F"/>
    <w:rsid w:val="00055989"/>
    <w:rsid w:val="00067DE3"/>
    <w:rsid w:val="0007091A"/>
    <w:rsid w:val="000C25A5"/>
    <w:rsid w:val="000F6597"/>
    <w:rsid w:val="0015211F"/>
    <w:rsid w:val="00152E52"/>
    <w:rsid w:val="00160BA2"/>
    <w:rsid w:val="00197C24"/>
    <w:rsid w:val="001B0201"/>
    <w:rsid w:val="001B0825"/>
    <w:rsid w:val="001C40CB"/>
    <w:rsid w:val="001F1D2D"/>
    <w:rsid w:val="001F6716"/>
    <w:rsid w:val="00211979"/>
    <w:rsid w:val="00217AC0"/>
    <w:rsid w:val="00231F0D"/>
    <w:rsid w:val="002615CA"/>
    <w:rsid w:val="00274987"/>
    <w:rsid w:val="00275A11"/>
    <w:rsid w:val="00275C78"/>
    <w:rsid w:val="002808A1"/>
    <w:rsid w:val="00285655"/>
    <w:rsid w:val="00291819"/>
    <w:rsid w:val="002C3EB4"/>
    <w:rsid w:val="002C69D3"/>
    <w:rsid w:val="002F372F"/>
    <w:rsid w:val="003337EB"/>
    <w:rsid w:val="003346DA"/>
    <w:rsid w:val="00335963"/>
    <w:rsid w:val="0034484D"/>
    <w:rsid w:val="003575D7"/>
    <w:rsid w:val="00366E0D"/>
    <w:rsid w:val="00371987"/>
    <w:rsid w:val="003737CD"/>
    <w:rsid w:val="00374F3B"/>
    <w:rsid w:val="00377140"/>
    <w:rsid w:val="003A1540"/>
    <w:rsid w:val="003A669E"/>
    <w:rsid w:val="003C7769"/>
    <w:rsid w:val="003E5A63"/>
    <w:rsid w:val="004064B5"/>
    <w:rsid w:val="00406C0B"/>
    <w:rsid w:val="0043057B"/>
    <w:rsid w:val="004778B1"/>
    <w:rsid w:val="004966DE"/>
    <w:rsid w:val="004B518C"/>
    <w:rsid w:val="004B74FE"/>
    <w:rsid w:val="004C5C8F"/>
    <w:rsid w:val="004D178C"/>
    <w:rsid w:val="004E1182"/>
    <w:rsid w:val="004E37A7"/>
    <w:rsid w:val="004F13BD"/>
    <w:rsid w:val="004F189A"/>
    <w:rsid w:val="005436F7"/>
    <w:rsid w:val="005627EE"/>
    <w:rsid w:val="00566324"/>
    <w:rsid w:val="005726D2"/>
    <w:rsid w:val="00577605"/>
    <w:rsid w:val="00586E57"/>
    <w:rsid w:val="00594CD7"/>
    <w:rsid w:val="005B21E8"/>
    <w:rsid w:val="005D5E04"/>
    <w:rsid w:val="005D64DE"/>
    <w:rsid w:val="005D7AFA"/>
    <w:rsid w:val="005E34C3"/>
    <w:rsid w:val="005E42F0"/>
    <w:rsid w:val="005F15B9"/>
    <w:rsid w:val="005F5FA5"/>
    <w:rsid w:val="005F6B63"/>
    <w:rsid w:val="0062380D"/>
    <w:rsid w:val="00657AA1"/>
    <w:rsid w:val="0066282D"/>
    <w:rsid w:val="006700E5"/>
    <w:rsid w:val="00682380"/>
    <w:rsid w:val="006A41B9"/>
    <w:rsid w:val="006B3DAA"/>
    <w:rsid w:val="006C2F9F"/>
    <w:rsid w:val="006F1B55"/>
    <w:rsid w:val="006F382D"/>
    <w:rsid w:val="00701AF9"/>
    <w:rsid w:val="00707B3D"/>
    <w:rsid w:val="0071064D"/>
    <w:rsid w:val="00721FC2"/>
    <w:rsid w:val="00726307"/>
    <w:rsid w:val="00753042"/>
    <w:rsid w:val="00760476"/>
    <w:rsid w:val="0077328F"/>
    <w:rsid w:val="007A33EF"/>
    <w:rsid w:val="007A3EFA"/>
    <w:rsid w:val="007A4CB1"/>
    <w:rsid w:val="007A7041"/>
    <w:rsid w:val="007C5715"/>
    <w:rsid w:val="007C5784"/>
    <w:rsid w:val="007E5AEC"/>
    <w:rsid w:val="007F6B4F"/>
    <w:rsid w:val="00801D6F"/>
    <w:rsid w:val="008162D1"/>
    <w:rsid w:val="008343EB"/>
    <w:rsid w:val="00861A23"/>
    <w:rsid w:val="00863FBE"/>
    <w:rsid w:val="00883F67"/>
    <w:rsid w:val="0088690E"/>
    <w:rsid w:val="008A2B00"/>
    <w:rsid w:val="008A2F56"/>
    <w:rsid w:val="008A3C31"/>
    <w:rsid w:val="008B7106"/>
    <w:rsid w:val="008B7AEE"/>
    <w:rsid w:val="008C4102"/>
    <w:rsid w:val="008C56FD"/>
    <w:rsid w:val="008D1D03"/>
    <w:rsid w:val="008E3D29"/>
    <w:rsid w:val="008F0620"/>
    <w:rsid w:val="00900902"/>
    <w:rsid w:val="00904228"/>
    <w:rsid w:val="00913453"/>
    <w:rsid w:val="00952993"/>
    <w:rsid w:val="009A130A"/>
    <w:rsid w:val="009A4783"/>
    <w:rsid w:val="009D1191"/>
    <w:rsid w:val="009D1C89"/>
    <w:rsid w:val="009E138A"/>
    <w:rsid w:val="009E3FFE"/>
    <w:rsid w:val="009F0F63"/>
    <w:rsid w:val="009F580A"/>
    <w:rsid w:val="00A01CAD"/>
    <w:rsid w:val="00A149A6"/>
    <w:rsid w:val="00A200CE"/>
    <w:rsid w:val="00A60EA0"/>
    <w:rsid w:val="00A65C62"/>
    <w:rsid w:val="00A70C63"/>
    <w:rsid w:val="00AA41E0"/>
    <w:rsid w:val="00AA5E61"/>
    <w:rsid w:val="00AC2D31"/>
    <w:rsid w:val="00AC5CFD"/>
    <w:rsid w:val="00AC6162"/>
    <w:rsid w:val="00AE1ADD"/>
    <w:rsid w:val="00AE3B76"/>
    <w:rsid w:val="00AF1995"/>
    <w:rsid w:val="00AF4022"/>
    <w:rsid w:val="00B26E7C"/>
    <w:rsid w:val="00B35010"/>
    <w:rsid w:val="00B45135"/>
    <w:rsid w:val="00B45CFA"/>
    <w:rsid w:val="00B84100"/>
    <w:rsid w:val="00BB0E65"/>
    <w:rsid w:val="00BB6D22"/>
    <w:rsid w:val="00BE07C7"/>
    <w:rsid w:val="00BE350D"/>
    <w:rsid w:val="00C01ACB"/>
    <w:rsid w:val="00C04E57"/>
    <w:rsid w:val="00C050D3"/>
    <w:rsid w:val="00C10F80"/>
    <w:rsid w:val="00C202ED"/>
    <w:rsid w:val="00C55387"/>
    <w:rsid w:val="00C569DA"/>
    <w:rsid w:val="00C610EE"/>
    <w:rsid w:val="00C72290"/>
    <w:rsid w:val="00C73B90"/>
    <w:rsid w:val="00C87575"/>
    <w:rsid w:val="00C96D53"/>
    <w:rsid w:val="00CA6619"/>
    <w:rsid w:val="00CB77E6"/>
    <w:rsid w:val="00CC10B6"/>
    <w:rsid w:val="00CC4567"/>
    <w:rsid w:val="00CD4F94"/>
    <w:rsid w:val="00CD773E"/>
    <w:rsid w:val="00CE30B6"/>
    <w:rsid w:val="00D032DE"/>
    <w:rsid w:val="00D1776F"/>
    <w:rsid w:val="00D32429"/>
    <w:rsid w:val="00D45264"/>
    <w:rsid w:val="00D616D0"/>
    <w:rsid w:val="00D70AFE"/>
    <w:rsid w:val="00DA579E"/>
    <w:rsid w:val="00DB6120"/>
    <w:rsid w:val="00DC4B51"/>
    <w:rsid w:val="00DE476E"/>
    <w:rsid w:val="00DF5947"/>
    <w:rsid w:val="00DF62EF"/>
    <w:rsid w:val="00DF7605"/>
    <w:rsid w:val="00DF7720"/>
    <w:rsid w:val="00E030DF"/>
    <w:rsid w:val="00E14862"/>
    <w:rsid w:val="00E26AD4"/>
    <w:rsid w:val="00E80C44"/>
    <w:rsid w:val="00E93D45"/>
    <w:rsid w:val="00EB09D8"/>
    <w:rsid w:val="00EB0BE3"/>
    <w:rsid w:val="00EB6F42"/>
    <w:rsid w:val="00ED1273"/>
    <w:rsid w:val="00ED1C58"/>
    <w:rsid w:val="00EE27A1"/>
    <w:rsid w:val="00EE2C2F"/>
    <w:rsid w:val="00EF1B7D"/>
    <w:rsid w:val="00EF507F"/>
    <w:rsid w:val="00F07634"/>
    <w:rsid w:val="00F32691"/>
    <w:rsid w:val="00F40285"/>
    <w:rsid w:val="00F52DF0"/>
    <w:rsid w:val="00F646B0"/>
    <w:rsid w:val="00F65463"/>
    <w:rsid w:val="00F73357"/>
    <w:rsid w:val="00F73CC0"/>
    <w:rsid w:val="00F75FC5"/>
    <w:rsid w:val="00F80942"/>
    <w:rsid w:val="00FA55FF"/>
    <w:rsid w:val="00FA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3078360-7203-4641-B566-CE9F1A71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HeadingBase"/>
    <w:next w:val="BodyText"/>
    <w:qFormat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pPr>
      <w:numPr>
        <w:numId w:val="1"/>
      </w:numPr>
      <w:tabs>
        <w:tab w:val="clear" w:pos="360"/>
      </w:tabs>
      <w:spacing w:after="60"/>
    </w:pPr>
  </w:style>
  <w:style w:type="paragraph" w:customStyle="1" w:styleId="Address1">
    <w:name w:val="Address 1"/>
    <w:basedOn w:val="Normal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">
    <w:name w:val="Company Name"/>
    <w:basedOn w:val="Normal"/>
    <w:next w:val="Normal"/>
    <w:link w:val="CompanyNameChar"/>
    <w:autoRedefine/>
    <w:rsid w:val="00900902"/>
    <w:pPr>
      <w:tabs>
        <w:tab w:val="left" w:pos="2160"/>
        <w:tab w:val="right" w:pos="7164"/>
      </w:tabs>
      <w:spacing w:before="240" w:line="140" w:lineRule="atLeast"/>
    </w:pPr>
  </w:style>
  <w:style w:type="paragraph" w:customStyle="1" w:styleId="CompanyNameOne">
    <w:name w:val="Company Name One"/>
    <w:basedOn w:val="CompanyName"/>
    <w:next w:val="Normal"/>
    <w:link w:val="CompanyNameOneChar"/>
    <w:autoRedefine/>
    <w:rsid w:val="00900902"/>
  </w:style>
  <w:style w:type="paragraph" w:styleId="Date">
    <w:name w:val="Date"/>
    <w:basedOn w:val="BodyText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pPr>
      <w:jc w:val="both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900902"/>
    <w:pPr>
      <w:tabs>
        <w:tab w:val="left" w:pos="2160"/>
        <w:tab w:val="right" w:pos="6480"/>
      </w:tabs>
      <w:spacing w:before="240" w:line="140" w:lineRule="atLeast"/>
    </w:pPr>
    <w:rPr>
      <w:sz w:val="16"/>
      <w:szCs w:val="16"/>
    </w:rPr>
  </w:style>
  <w:style w:type="character" w:customStyle="1" w:styleId="Job">
    <w:name w:val="Job"/>
    <w:basedOn w:val="DefaultParagraphFont"/>
  </w:style>
  <w:style w:type="paragraph" w:customStyle="1" w:styleId="JobTitle">
    <w:name w:val="Job Title"/>
    <w:next w:val="Achievement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C73B90"/>
    <w:pPr>
      <w:spacing w:before="140" w:line="220" w:lineRule="atLeast"/>
    </w:pPr>
    <w:rPr>
      <w:rFonts w:ascii="Arial Black" w:hAnsi="Arial Black"/>
      <w:spacing w:val="-10"/>
    </w:rPr>
  </w:style>
  <w:style w:type="paragraph" w:customStyle="1" w:styleId="NoTitle">
    <w:name w:val="No Title"/>
    <w:basedOn w:val="SectionTitle"/>
  </w:style>
  <w:style w:type="paragraph" w:customStyle="1" w:styleId="Objective">
    <w:name w:val="Objective"/>
    <w:basedOn w:val="Normal"/>
    <w:next w:val="BodyText"/>
    <w:pPr>
      <w:spacing w:before="240" w:after="220" w:line="220" w:lineRule="atLeast"/>
    </w:pPr>
  </w:style>
  <w:style w:type="character" w:styleId="PageNumber">
    <w:name w:val="page number"/>
    <w:rPr>
      <w:rFonts w:ascii="Arial" w:hAnsi="Arial"/>
      <w:sz w:val="18"/>
    </w:rPr>
  </w:style>
  <w:style w:type="paragraph" w:customStyle="1" w:styleId="PersonalData">
    <w:name w:val="Personal Data"/>
    <w:basedOn w:val="BodyText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Pr>
      <w:b/>
      <w:spacing w:val="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CompanyNameChar">
    <w:name w:val="Company Name Char"/>
    <w:link w:val="CompanyName"/>
    <w:rsid w:val="00900902"/>
    <w:rPr>
      <w:rFonts w:ascii="Arial" w:hAnsi="Arial"/>
    </w:rPr>
  </w:style>
  <w:style w:type="character" w:customStyle="1" w:styleId="CompanyNameOneChar">
    <w:name w:val="Company Name One Char"/>
    <w:basedOn w:val="CompanyNameChar"/>
    <w:link w:val="CompanyNameOne"/>
    <w:rsid w:val="00900902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99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529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7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earchenginejournal.com/top-5-duh-ppc-techniques/31156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searchenginejournal.com/adwords-strategies-how-to-pick-a-winning-ad/35719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earchenginejournal.com/black-hat-ppc-techniques-stealing-competitors-trademark-traffic/31055/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Profession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7BC0F-D294-4637-A7C1-A9AD0F969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Resume</Template>
  <TotalTime>0</TotalTime>
  <Pages>3</Pages>
  <Words>1338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Resume</vt:lpstr>
    </vt:vector>
  </TitlesOfParts>
  <Company/>
  <LinksUpToDate>false</LinksUpToDate>
  <CharactersWithSpaces>8951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</dc:title>
  <dc:creator>Exsol FMI</dc:creator>
  <cp:lastModifiedBy>Mike Boudet</cp:lastModifiedBy>
  <cp:revision>2</cp:revision>
  <cp:lastPrinted>2012-07-10T02:03:00Z</cp:lastPrinted>
  <dcterms:created xsi:type="dcterms:W3CDTF">2015-12-17T20:02:00Z</dcterms:created>
  <dcterms:modified xsi:type="dcterms:W3CDTF">2015-12-17T20:02:00Z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1033</vt:i4>
  </property>
</Properties>
</file>