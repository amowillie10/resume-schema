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71" w:type="dxa"/>
        <w:tblLook w:val="04A0" w:firstRow="1" w:lastRow="0" w:firstColumn="1" w:lastColumn="0" w:noHBand="0" w:noVBand="1"/>
      </w:tblPr>
      <w:tblGrid>
        <w:gridCol w:w="6561"/>
        <w:gridCol w:w="4410"/>
      </w:tblGrid>
      <w:tr w:rsidR="00F77D37" w:rsidRPr="007E612D" w14:paraId="55F4C91B" w14:textId="77777777" w:rsidTr="00581077">
        <w:trPr>
          <w:trHeight w:val="1118"/>
        </w:trPr>
        <w:tc>
          <w:tcPr>
            <w:tcW w:w="6561" w:type="dxa"/>
            <w:shd w:val="clear" w:color="auto" w:fill="D9D9D9" w:themeFill="background1" w:themeFillShade="D9"/>
            <w:vAlign w:val="center"/>
          </w:tcPr>
          <w:p w14:paraId="46A3FB87" w14:textId="77777777" w:rsidR="00F77D37" w:rsidRPr="00CB10C3" w:rsidRDefault="005C3167" w:rsidP="007E612D">
            <w:pPr>
              <w:spacing w:after="0" w:line="240" w:lineRule="auto"/>
              <w:rPr>
                <w:rFonts w:ascii="Century Gothic" w:hAnsi="Century Gothic" w:cs="Lucida Sans Unicode"/>
                <w:b/>
                <w:sz w:val="52"/>
                <w:szCs w:val="52"/>
              </w:rPr>
            </w:pPr>
            <w:proofErr w:type="spellStart"/>
            <w:r>
              <w:rPr>
                <w:rFonts w:ascii="Century Gothic" w:hAnsi="Century Gothic" w:cs="Lucida Sans Unicode"/>
                <w:b/>
                <w:smallCaps/>
                <w:sz w:val="52"/>
                <w:szCs w:val="52"/>
              </w:rPr>
              <w:t>thomas</w:t>
            </w:r>
            <w:proofErr w:type="spellEnd"/>
            <w:r>
              <w:rPr>
                <w:rFonts w:ascii="Century Gothic" w:hAnsi="Century Gothic" w:cs="Lucida Sans Unicode"/>
                <w:b/>
                <w:smallCaps/>
                <w:sz w:val="52"/>
                <w:szCs w:val="52"/>
              </w:rPr>
              <w:t xml:space="preserve"> bell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1BF54B61" w14:textId="77777777" w:rsidR="00CB10C3" w:rsidRDefault="00EF4AA8" w:rsidP="007E612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701 Camberly Rd</w:t>
            </w:r>
          </w:p>
          <w:p w14:paraId="2C5979D8" w14:textId="77777777" w:rsidR="00262EF7" w:rsidRPr="00B673D5" w:rsidRDefault="00EF4AA8" w:rsidP="007E612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Glenside</w:t>
            </w:r>
            <w:r w:rsidR="00F673C3">
              <w:rPr>
                <w:caps/>
                <w:sz w:val="20"/>
                <w:szCs w:val="20"/>
              </w:rPr>
              <w:t xml:space="preserve">, </w:t>
            </w:r>
            <w:r>
              <w:rPr>
                <w:caps/>
                <w:sz w:val="20"/>
                <w:szCs w:val="20"/>
              </w:rPr>
              <w:t>Pennsylvania</w:t>
            </w:r>
            <w:r w:rsidR="00CB10C3">
              <w:rPr>
                <w:caps/>
                <w:sz w:val="20"/>
                <w:szCs w:val="20"/>
              </w:rPr>
              <w:t xml:space="preserve"> </w:t>
            </w:r>
            <w:r>
              <w:rPr>
                <w:caps/>
                <w:sz w:val="20"/>
                <w:szCs w:val="20"/>
              </w:rPr>
              <w:t>19038</w:t>
            </w:r>
          </w:p>
          <w:p w14:paraId="7FA41062" w14:textId="77777777" w:rsidR="00262EF7" w:rsidRPr="00581077" w:rsidRDefault="005C3167" w:rsidP="007E612D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  <w:r w:rsidRPr="00581077">
              <w:rPr>
                <w:caps/>
                <w:sz w:val="20"/>
                <w:szCs w:val="20"/>
              </w:rPr>
              <w:t>tbell</w:t>
            </w:r>
            <w:r w:rsidR="00CB10C3" w:rsidRPr="00581077">
              <w:rPr>
                <w:caps/>
                <w:sz w:val="20"/>
                <w:szCs w:val="20"/>
              </w:rPr>
              <w:t>@</w:t>
            </w:r>
            <w:r w:rsidRPr="00581077">
              <w:rPr>
                <w:caps/>
                <w:sz w:val="20"/>
                <w:szCs w:val="20"/>
              </w:rPr>
              <w:t>tombellnj</w:t>
            </w:r>
            <w:r w:rsidR="00CB10C3" w:rsidRPr="00581077">
              <w:rPr>
                <w:caps/>
                <w:sz w:val="20"/>
                <w:szCs w:val="20"/>
              </w:rPr>
              <w:t>.COM</w:t>
            </w:r>
          </w:p>
          <w:p w14:paraId="5415734A" w14:textId="77777777" w:rsidR="00F77D37" w:rsidRPr="0098295D" w:rsidRDefault="00CB10C3" w:rsidP="005C3167">
            <w:pPr>
              <w:spacing w:after="0" w:line="240" w:lineRule="auto"/>
              <w:jc w:val="right"/>
              <w:rPr>
                <w:caps/>
              </w:rPr>
            </w:pPr>
            <w:r w:rsidRPr="00581077">
              <w:rPr>
                <w:caps/>
                <w:sz w:val="20"/>
                <w:szCs w:val="20"/>
              </w:rPr>
              <w:t>(</w:t>
            </w:r>
            <w:r w:rsidR="005C3167" w:rsidRPr="00581077">
              <w:rPr>
                <w:caps/>
                <w:sz w:val="20"/>
                <w:szCs w:val="20"/>
              </w:rPr>
              <w:t>973</w:t>
            </w:r>
            <w:r w:rsidR="00A10181" w:rsidRPr="00581077">
              <w:rPr>
                <w:caps/>
                <w:sz w:val="20"/>
                <w:szCs w:val="20"/>
              </w:rPr>
              <w:t xml:space="preserve">) </w:t>
            </w:r>
            <w:r w:rsidR="005C3167" w:rsidRPr="00581077">
              <w:rPr>
                <w:caps/>
                <w:sz w:val="20"/>
                <w:szCs w:val="20"/>
              </w:rPr>
              <w:t>953</w:t>
            </w:r>
            <w:r w:rsidR="00A10181" w:rsidRPr="00581077">
              <w:rPr>
                <w:caps/>
                <w:sz w:val="20"/>
                <w:szCs w:val="20"/>
              </w:rPr>
              <w:t>-</w:t>
            </w:r>
            <w:r w:rsidR="005C3167" w:rsidRPr="00581077">
              <w:rPr>
                <w:caps/>
                <w:sz w:val="20"/>
                <w:szCs w:val="20"/>
              </w:rPr>
              <w:t>6588</w:t>
            </w:r>
          </w:p>
        </w:tc>
      </w:tr>
      <w:tr w:rsidR="00CC3D37" w:rsidRPr="007E612D" w14:paraId="129BD3F7" w14:textId="77777777" w:rsidTr="00581077">
        <w:trPr>
          <w:trHeight w:val="11450"/>
        </w:trPr>
        <w:tc>
          <w:tcPr>
            <w:tcW w:w="10971" w:type="dxa"/>
            <w:gridSpan w:val="2"/>
          </w:tcPr>
          <w:p w14:paraId="2AD3E7E0" w14:textId="1BC217BA" w:rsidR="00CC3D37" w:rsidRPr="008D03AB" w:rsidRDefault="00CC3D37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p w14:paraId="1E7358C4" w14:textId="77777777" w:rsidR="00CC3D37" w:rsidRPr="007E612D" w:rsidRDefault="009E16CD" w:rsidP="00721D93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SUMMARY</w:t>
            </w:r>
          </w:p>
          <w:p w14:paraId="4A210941" w14:textId="77777777" w:rsidR="00CC3D37" w:rsidRPr="008D03AB" w:rsidRDefault="00CC3D37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p w14:paraId="706CE956" w14:textId="40E0CA6C" w:rsidR="00CC3D37" w:rsidRDefault="002C0E54" w:rsidP="00C453A1">
            <w:pPr>
              <w:spacing w:after="0" w:line="240" w:lineRule="auto"/>
            </w:pPr>
            <w:r>
              <w:t>IT Professional with 10</w:t>
            </w:r>
            <w:r w:rsidR="00A878C0">
              <w:t>+</w:t>
            </w:r>
            <w:r>
              <w:t xml:space="preserve"> </w:t>
            </w:r>
            <w:proofErr w:type="gramStart"/>
            <w:r>
              <w:t>years</w:t>
            </w:r>
            <w:proofErr w:type="gramEnd"/>
            <w:r>
              <w:t xml:space="preserve"> </w:t>
            </w:r>
            <w:r w:rsidR="007F6FB1">
              <w:t xml:space="preserve">hands-on </w:t>
            </w:r>
            <w:r>
              <w:t>experience</w:t>
            </w:r>
            <w:r w:rsidR="009E16CD">
              <w:t xml:space="preserve"> </w:t>
            </w:r>
            <w:r w:rsidR="00C453A1">
              <w:t>in</w:t>
            </w:r>
            <w:r w:rsidR="007F6FB1">
              <w:t xml:space="preserve"> a wide range of technologies</w:t>
            </w:r>
            <w:r w:rsidR="00C453A1">
              <w:t>, seeking a development or systems administrative position</w:t>
            </w:r>
            <w:r w:rsidR="007F6FB1">
              <w:t>.</w:t>
            </w:r>
            <w:r w:rsidR="009E16CD">
              <w:t xml:space="preserve">  </w:t>
            </w:r>
          </w:p>
          <w:p w14:paraId="1D408992" w14:textId="77777777" w:rsidR="009E16CD" w:rsidRPr="008D03AB" w:rsidRDefault="009E16CD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p w14:paraId="1DCCAC19" w14:textId="2F5C4CA6" w:rsidR="00657F46" w:rsidRPr="007E612D" w:rsidRDefault="001059E4" w:rsidP="00657F46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EDUCATION</w:t>
            </w:r>
          </w:p>
          <w:p w14:paraId="4FF2EFC2" w14:textId="77777777" w:rsidR="00657F46" w:rsidRPr="008D03AB" w:rsidRDefault="00657F46" w:rsidP="00657F46">
            <w:pPr>
              <w:spacing w:after="0" w:line="240" w:lineRule="auto"/>
              <w:rPr>
                <w:sz w:val="16"/>
                <w:szCs w:val="16"/>
              </w:rPr>
            </w:pPr>
          </w:p>
          <w:p w14:paraId="1999348A" w14:textId="77777777" w:rsidR="00125F71" w:rsidRDefault="00125F71" w:rsidP="0016225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TEMPLE UNIVERSITY, </w:t>
            </w:r>
            <w:r w:rsidRPr="00125F71">
              <w:rPr>
                <w:b/>
                <w:sz w:val="24"/>
                <w:szCs w:val="24"/>
              </w:rPr>
              <w:t>College of Science &amp; Technology, Philadelphia, PA</w:t>
            </w:r>
          </w:p>
          <w:p w14:paraId="1E2A182E" w14:textId="07789692" w:rsidR="0016225F" w:rsidRDefault="0016225F" w:rsidP="00125F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125F71">
              <w:rPr>
                <w:bCs/>
                <w:sz w:val="24"/>
                <w:szCs w:val="24"/>
              </w:rPr>
              <w:t>Bachelor of Science, Information Science &amp; Technology</w:t>
            </w:r>
            <w:r w:rsidR="00125F71" w:rsidRPr="00125F71">
              <w:rPr>
                <w:bCs/>
                <w:sz w:val="24"/>
                <w:szCs w:val="24"/>
              </w:rPr>
              <w:t>, Graduation: May</w:t>
            </w:r>
            <w:r w:rsidRPr="00125F71">
              <w:rPr>
                <w:bCs/>
                <w:sz w:val="24"/>
                <w:szCs w:val="24"/>
              </w:rPr>
              <w:t xml:space="preserve"> 2014</w:t>
            </w:r>
          </w:p>
          <w:p w14:paraId="383508C6" w14:textId="77777777" w:rsidR="00125F71" w:rsidRPr="008D03AB" w:rsidRDefault="00125F71" w:rsidP="00125F71">
            <w:pPr>
              <w:spacing w:after="0" w:line="240" w:lineRule="auto"/>
              <w:rPr>
                <w:bCs/>
                <w:sz w:val="16"/>
                <w:szCs w:val="16"/>
              </w:rPr>
            </w:pPr>
          </w:p>
          <w:p w14:paraId="1F0B9E3C" w14:textId="77777777" w:rsidR="00125F71" w:rsidRDefault="00125F71" w:rsidP="0016225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6"/>
                <w:szCs w:val="26"/>
              </w:rPr>
              <w:t xml:space="preserve">MONTGOMERY COUNTY COMMUNITY COLLEGE, </w:t>
            </w:r>
            <w:r>
              <w:rPr>
                <w:b/>
                <w:sz w:val="24"/>
                <w:szCs w:val="24"/>
              </w:rPr>
              <w:t>Blue Bell, PA</w:t>
            </w:r>
          </w:p>
          <w:p w14:paraId="6527A2B5" w14:textId="54119DC1" w:rsidR="00125F71" w:rsidRDefault="00657F46" w:rsidP="00125F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125F71">
              <w:rPr>
                <w:bCs/>
                <w:sz w:val="24"/>
                <w:szCs w:val="24"/>
              </w:rPr>
              <w:t>A</w:t>
            </w:r>
            <w:r w:rsidR="0016225F" w:rsidRPr="00125F71">
              <w:rPr>
                <w:bCs/>
                <w:sz w:val="24"/>
                <w:szCs w:val="24"/>
              </w:rPr>
              <w:t xml:space="preserve">ssociate of </w:t>
            </w:r>
            <w:r w:rsidRPr="00125F71">
              <w:rPr>
                <w:bCs/>
                <w:sz w:val="24"/>
                <w:szCs w:val="24"/>
              </w:rPr>
              <w:t>S</w:t>
            </w:r>
            <w:r w:rsidR="0016225F" w:rsidRPr="00125F71">
              <w:rPr>
                <w:bCs/>
                <w:sz w:val="24"/>
                <w:szCs w:val="24"/>
              </w:rPr>
              <w:t>cience,</w:t>
            </w:r>
            <w:r w:rsidRPr="00125F71">
              <w:rPr>
                <w:bCs/>
                <w:sz w:val="24"/>
                <w:szCs w:val="24"/>
              </w:rPr>
              <w:t xml:space="preserve"> Computer Science</w:t>
            </w:r>
          </w:p>
          <w:p w14:paraId="10D670BD" w14:textId="3C99F71C" w:rsidR="00657F46" w:rsidRPr="00125F71" w:rsidRDefault="00125F71" w:rsidP="00125F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125F71">
              <w:rPr>
                <w:bCs/>
                <w:sz w:val="24"/>
                <w:szCs w:val="24"/>
              </w:rPr>
              <w:t>GPA: 3.49</w:t>
            </w:r>
          </w:p>
          <w:p w14:paraId="430A01E5" w14:textId="77777777" w:rsidR="00657F46" w:rsidRPr="008D03AB" w:rsidRDefault="00657F46" w:rsidP="00721D93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16"/>
                <w:szCs w:val="16"/>
              </w:rPr>
            </w:pPr>
          </w:p>
          <w:p w14:paraId="4FEA6D4C" w14:textId="77777777" w:rsidR="00CC3D37" w:rsidRPr="007E612D" w:rsidRDefault="00CC3D37" w:rsidP="00721D93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7E612D">
              <w:rPr>
                <w:b/>
                <w:sz w:val="28"/>
                <w:szCs w:val="28"/>
              </w:rPr>
              <w:t>EXPERIENCE</w:t>
            </w:r>
          </w:p>
          <w:p w14:paraId="6F6FCC7B" w14:textId="77777777" w:rsidR="00CC3D37" w:rsidRPr="008D03AB" w:rsidRDefault="00CC3D37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p w14:paraId="09392B0D" w14:textId="4C90389D" w:rsidR="00A878C0" w:rsidRPr="007E612D" w:rsidRDefault="00A878C0" w:rsidP="00A878C0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>Junior Systems Administrator</w:t>
            </w:r>
            <w:r w:rsidRPr="007E612D">
              <w:rPr>
                <w:sz w:val="26"/>
                <w:szCs w:val="26"/>
              </w:rPr>
              <w:tab/>
            </w:r>
            <w:r w:rsidRPr="00A878C0">
              <w:t>February 2012 - Present</w:t>
            </w:r>
          </w:p>
          <w:p w14:paraId="7135571B" w14:textId="74BBD11F" w:rsidR="00A878C0" w:rsidRPr="007E612D" w:rsidRDefault="00A878C0" w:rsidP="00A878C0">
            <w:pPr>
              <w:spacing w:after="0" w:line="240" w:lineRule="auto"/>
            </w:pPr>
            <w:r w:rsidRPr="00A878C0">
              <w:rPr>
                <w:b/>
              </w:rPr>
              <w:t>Expert Computer Specialists</w:t>
            </w:r>
            <w:r>
              <w:rPr>
                <w:b/>
              </w:rPr>
              <w:t xml:space="preserve"> </w:t>
            </w:r>
            <w:r w:rsidRPr="007E612D">
              <w:t xml:space="preserve"> </w:t>
            </w:r>
            <w:r w:rsidRPr="00A878C0">
              <w:t>Oreland, Pennsylvania</w:t>
            </w:r>
          </w:p>
          <w:p w14:paraId="265B884B" w14:textId="77777777" w:rsidR="00A878C0" w:rsidRPr="008D03AB" w:rsidRDefault="00A878C0" w:rsidP="00A878C0">
            <w:pPr>
              <w:spacing w:after="0" w:line="240" w:lineRule="auto"/>
              <w:rPr>
                <w:sz w:val="16"/>
                <w:szCs w:val="16"/>
              </w:rPr>
            </w:pPr>
          </w:p>
          <w:p w14:paraId="34324B1E" w14:textId="5896BF11" w:rsidR="00A878C0" w:rsidRDefault="00125F71" w:rsidP="00125F71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Provided e</w:t>
            </w:r>
            <w:r w:rsidR="00A878C0">
              <w:t xml:space="preserve">nd </w:t>
            </w:r>
            <w:r>
              <w:t>u</w:t>
            </w:r>
            <w:r w:rsidR="00A878C0">
              <w:t>ser technical support, by phone and on-site.</w:t>
            </w:r>
          </w:p>
          <w:p w14:paraId="19544EF6" w14:textId="2955E274" w:rsidR="00A878C0" w:rsidRDefault="00125F71" w:rsidP="00125F71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Assisted in deployment and maintenance of a variety of h</w:t>
            </w:r>
            <w:r w:rsidR="00A878C0">
              <w:t>ardware and software</w:t>
            </w:r>
            <w:r>
              <w:t xml:space="preserve"> configurations.</w:t>
            </w:r>
          </w:p>
          <w:p w14:paraId="08D29C09" w14:textId="5EDD52E8" w:rsidR="00A878C0" w:rsidRDefault="00A878C0" w:rsidP="00A878C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Maintain</w:t>
            </w:r>
            <w:r w:rsidR="00125F71">
              <w:t>ed</w:t>
            </w:r>
            <w:r>
              <w:t xml:space="preserve"> backup and disaster recovery for multiple sites/organizations.</w:t>
            </w:r>
          </w:p>
          <w:p w14:paraId="5265E8DD" w14:textId="77777777" w:rsidR="00A878C0" w:rsidRPr="008A41D9" w:rsidRDefault="00A878C0" w:rsidP="007E612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2F047CA7" w14:textId="77777777" w:rsidR="00CC3D37" w:rsidRPr="007E612D" w:rsidRDefault="00CC3D37" w:rsidP="007E612D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>IT Director</w:t>
            </w:r>
            <w:r w:rsidRPr="007E612D">
              <w:rPr>
                <w:sz w:val="26"/>
                <w:szCs w:val="26"/>
              </w:rPr>
              <w:tab/>
            </w:r>
            <w:r w:rsidR="00573E3A">
              <w:t>February 2002</w:t>
            </w:r>
            <w:r w:rsidRPr="007E612D">
              <w:t xml:space="preserve"> – </w:t>
            </w:r>
            <w:r w:rsidR="00EF4AA8">
              <w:t>July 2010</w:t>
            </w:r>
          </w:p>
          <w:p w14:paraId="5A2ED0C8" w14:textId="77777777" w:rsidR="00CC3D37" w:rsidRPr="007E612D" w:rsidRDefault="00CC3D37" w:rsidP="007E612D">
            <w:pPr>
              <w:spacing w:after="0" w:line="240" w:lineRule="auto"/>
            </w:pPr>
            <w:r>
              <w:rPr>
                <w:b/>
              </w:rPr>
              <w:t>Hypotenuse, Inc</w:t>
            </w:r>
            <w:r w:rsidR="002C0E54">
              <w:rPr>
                <w:b/>
              </w:rPr>
              <w:t xml:space="preserve">. </w:t>
            </w:r>
            <w:r w:rsidRPr="007E612D">
              <w:t xml:space="preserve"> </w:t>
            </w:r>
            <w:r>
              <w:t>Clifton</w:t>
            </w:r>
            <w:r w:rsidRPr="007E612D">
              <w:t xml:space="preserve">, </w:t>
            </w:r>
            <w:r>
              <w:t>New Jersey</w:t>
            </w:r>
          </w:p>
          <w:p w14:paraId="510C78C0" w14:textId="77777777" w:rsidR="00CC3D37" w:rsidRPr="008D03AB" w:rsidRDefault="00CC3D37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p w14:paraId="66812D66" w14:textId="36542931" w:rsidR="00CC3D37" w:rsidRDefault="00CC3D37" w:rsidP="007E612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Deploy</w:t>
            </w:r>
            <w:r w:rsidR="00125F71">
              <w:t>ed</w:t>
            </w:r>
            <w:r>
              <w:t xml:space="preserve"> and maintain</w:t>
            </w:r>
            <w:r w:rsidR="00125F71">
              <w:t>ed</w:t>
            </w:r>
            <w:r>
              <w:t xml:space="preserve"> IT infrastructure for 5-15 employees in Windows 2000</w:t>
            </w:r>
            <w:r w:rsidR="00C33DE3">
              <w:t>-</w:t>
            </w:r>
            <w:r>
              <w:t>based network using integrated Exchange server for both local and remote users.</w:t>
            </w:r>
          </w:p>
          <w:p w14:paraId="04B77F1F" w14:textId="3A2BD192" w:rsidR="00CC3D37" w:rsidRDefault="00CC3D37" w:rsidP="007E612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Spec</w:t>
            </w:r>
            <w:r w:rsidR="00125F71">
              <w:t>ified</w:t>
            </w:r>
            <w:r>
              <w:t>, design</w:t>
            </w:r>
            <w:r w:rsidR="00125F71">
              <w:t>ed</w:t>
            </w:r>
            <w:r>
              <w:t xml:space="preserve"> and deploy</w:t>
            </w:r>
            <w:r w:rsidR="00125F71">
              <w:t>ed</w:t>
            </w:r>
            <w:r>
              <w:t xml:space="preserve"> IP based telephone system supporting both local and remote offices.</w:t>
            </w:r>
          </w:p>
          <w:p w14:paraId="0E946C4E" w14:textId="10D78E8A" w:rsidR="00CC3D37" w:rsidRDefault="00CC3D37" w:rsidP="007E612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Design</w:t>
            </w:r>
            <w:r w:rsidR="00125F71">
              <w:t>ed</w:t>
            </w:r>
            <w:r>
              <w:t xml:space="preserve"> and maintain</w:t>
            </w:r>
            <w:r w:rsidR="00125F71">
              <w:t>ed</w:t>
            </w:r>
            <w:r>
              <w:t xml:space="preserve"> site pages for SurveyUSA.com and VoterRollCall.com using CSS, PHP and HTML.</w:t>
            </w:r>
          </w:p>
          <w:p w14:paraId="6F0BADF8" w14:textId="37F30209" w:rsidR="00CC3D37" w:rsidRDefault="00F72A63" w:rsidP="007E612D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Coordinate</w:t>
            </w:r>
            <w:r w:rsidR="00125F71">
              <w:t>d</w:t>
            </w:r>
            <w:r w:rsidR="00CC3D37">
              <w:t xml:space="preserve"> and deploy</w:t>
            </w:r>
            <w:r w:rsidR="00125F71">
              <w:t>ed</w:t>
            </w:r>
            <w:r w:rsidR="00CC3D37">
              <w:t xml:space="preserve"> hardware side of automated call center capable of 1</w:t>
            </w:r>
            <w:r w:rsidR="004C1962">
              <w:t>,</w:t>
            </w:r>
            <w:r w:rsidR="00CC3D37">
              <w:t>995 simultaneous calls.</w:t>
            </w:r>
          </w:p>
          <w:p w14:paraId="2E1E07CB" w14:textId="00A1F3DB" w:rsidR="00CC3D37" w:rsidRDefault="00CC3D37" w:rsidP="0040770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Provide</w:t>
            </w:r>
            <w:r w:rsidR="00125F71">
              <w:t>d</w:t>
            </w:r>
            <w:r>
              <w:t xml:space="preserve"> end user technical support.</w:t>
            </w:r>
          </w:p>
          <w:p w14:paraId="511DC499" w14:textId="19AA9E06" w:rsidR="00CC3D37" w:rsidRDefault="00CC3D37" w:rsidP="00F72A6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Research</w:t>
            </w:r>
            <w:r w:rsidR="00125F71">
              <w:t>ed</w:t>
            </w:r>
            <w:r>
              <w:t xml:space="preserve"> and communicate</w:t>
            </w:r>
            <w:r w:rsidR="00125F71">
              <w:t>d</w:t>
            </w:r>
            <w:r>
              <w:t xml:space="preserve"> growth and maintenance needs to senior management.</w:t>
            </w:r>
          </w:p>
          <w:p w14:paraId="7E0BF0DA" w14:textId="72B0A9FA" w:rsidR="00CC3D37" w:rsidRDefault="00CC3D37" w:rsidP="002C0E54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Design</w:t>
            </w:r>
            <w:r w:rsidR="00125F71">
              <w:t>ed</w:t>
            </w:r>
            <w:r>
              <w:t xml:space="preserve"> and deploy</w:t>
            </w:r>
            <w:r w:rsidR="00125F71">
              <w:t>ed</w:t>
            </w:r>
            <w:r>
              <w:t xml:space="preserve"> multi-site backup scheme.</w:t>
            </w:r>
          </w:p>
          <w:p w14:paraId="2B23E225" w14:textId="09BD6CFC" w:rsidR="00856F16" w:rsidRDefault="00856F16" w:rsidP="00F72A63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Coordinate</w:t>
            </w:r>
            <w:r w:rsidR="00125F71">
              <w:t>d</w:t>
            </w:r>
            <w:r>
              <w:t xml:space="preserve"> and execute</w:t>
            </w:r>
            <w:r w:rsidR="00125F71">
              <w:t>d</w:t>
            </w:r>
            <w:r>
              <w:t xml:space="preserve"> migration of all data and telephon</w:t>
            </w:r>
            <w:r w:rsidR="0016225F">
              <w:t>e</w:t>
            </w:r>
            <w:r>
              <w:t xml:space="preserve"> infrastructure to new facilities.</w:t>
            </w:r>
          </w:p>
          <w:p w14:paraId="21D437FE" w14:textId="77777777" w:rsidR="00CC3D37" w:rsidRPr="008A41D9" w:rsidRDefault="00CC3D37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p w14:paraId="6574D0BB" w14:textId="7F40C981" w:rsidR="00CC3D37" w:rsidRPr="007E612D" w:rsidRDefault="00913580" w:rsidP="00721D93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SKILLS</w:t>
            </w:r>
          </w:p>
          <w:p w14:paraId="4D787E62" w14:textId="77777777" w:rsidR="00CC3D37" w:rsidRPr="008D03AB" w:rsidRDefault="00CC3D37" w:rsidP="007E612D">
            <w:pPr>
              <w:spacing w:after="0" w:line="240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70"/>
              <w:gridCol w:w="5371"/>
            </w:tblGrid>
            <w:tr w:rsidR="00EB38BE" w:rsidRPr="008A41D9" w14:paraId="3E3B1A7F" w14:textId="77777777" w:rsidTr="00581077">
              <w:trPr>
                <w:trHeight w:val="2334"/>
              </w:trPr>
              <w:tc>
                <w:tcPr>
                  <w:tcW w:w="53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955763" w14:textId="77777777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Adobe</w:t>
                  </w:r>
                  <w:r>
                    <w:t xml:space="preserve"> </w:t>
                  </w:r>
                  <w:r w:rsidRPr="00D74280">
                    <w:t>Dreamweaver</w:t>
                  </w:r>
                </w:p>
                <w:p w14:paraId="56462603" w14:textId="77777777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Adobe Photoshop</w:t>
                  </w:r>
                </w:p>
                <w:p w14:paraId="5C2D3201" w14:textId="77777777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Adobe Flash</w:t>
                  </w:r>
                </w:p>
                <w:p w14:paraId="4CE4464D" w14:textId="77777777" w:rsidR="00EB38BE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M</w:t>
                  </w:r>
                  <w:r w:rsidR="00D70CBA">
                    <w:t>icrosoft</w:t>
                  </w:r>
                  <w:r w:rsidRPr="00D74280">
                    <w:t xml:space="preserve"> Office Suite</w:t>
                  </w:r>
                </w:p>
                <w:p w14:paraId="6C69CE10" w14:textId="77777777" w:rsidR="00EB38BE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</w:pPr>
                  <w:r w:rsidRPr="00D74280">
                    <w:t>Microsoft IIS</w:t>
                  </w:r>
                </w:p>
                <w:p w14:paraId="321330B4" w14:textId="77777777" w:rsidR="00EB38BE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</w:pPr>
                  <w:r>
                    <w:t>Fluent German</w:t>
                  </w:r>
                  <w:r w:rsidR="00EE051A">
                    <w:t>, written/spoken</w:t>
                  </w:r>
                </w:p>
                <w:p w14:paraId="0C59BEDA" w14:textId="0ABC934A" w:rsidR="00503F55" w:rsidRDefault="007F6FB1" w:rsidP="00125F7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</w:pPr>
                  <w:r>
                    <w:t xml:space="preserve">Dual citizen, US and </w:t>
                  </w:r>
                  <w:r w:rsidR="00EB38BE">
                    <w:t>German National, eligible to work in</w:t>
                  </w:r>
                  <w:r w:rsidR="00125F71">
                    <w:t xml:space="preserve"> US and </w:t>
                  </w:r>
                  <w:r w:rsidR="00EB38BE">
                    <w:t>all EU countrie</w:t>
                  </w:r>
                  <w:r w:rsidR="005E2AE4">
                    <w:t>s</w:t>
                  </w:r>
                </w:p>
                <w:p w14:paraId="25402AA8" w14:textId="69FB5D53" w:rsidR="00657F46" w:rsidRDefault="00657F46" w:rsidP="000264CE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</w:pPr>
                  <w:r>
                    <w:t>Mac OS</w:t>
                  </w:r>
                </w:p>
              </w:tc>
              <w:tc>
                <w:tcPr>
                  <w:tcW w:w="537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B12A87" w14:textId="77777777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CSS</w:t>
                  </w:r>
                </w:p>
                <w:p w14:paraId="0CB93910" w14:textId="77777777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HTML/XHTML</w:t>
                  </w:r>
                </w:p>
                <w:p w14:paraId="38CEE13F" w14:textId="77777777" w:rsidR="00EB38BE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>PHP</w:t>
                  </w:r>
                </w:p>
                <w:p w14:paraId="73A3FDD5" w14:textId="77777777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t>Linux/UNIX</w:t>
                  </w:r>
                </w:p>
                <w:p w14:paraId="754DCD4F" w14:textId="6B3838D4" w:rsidR="00EB38BE" w:rsidRPr="00D74280" w:rsidRDefault="00EB38BE" w:rsidP="00EB38BE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D74280">
                    <w:t xml:space="preserve">Windows </w:t>
                  </w:r>
                  <w:r w:rsidR="00657F46">
                    <w:t>8/</w:t>
                  </w:r>
                  <w:r w:rsidRPr="00D74280">
                    <w:t>7/Vista/XP/2000</w:t>
                  </w:r>
                  <w:r w:rsidR="00A878C0">
                    <w:t>/2003/2008</w:t>
                  </w:r>
                </w:p>
                <w:p w14:paraId="44CA567F" w14:textId="77777777" w:rsidR="00EB38BE" w:rsidRDefault="000A1DCA" w:rsidP="005E2AE4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t>Apache</w:t>
                  </w:r>
                </w:p>
                <w:p w14:paraId="75C7AF3F" w14:textId="77777777" w:rsidR="00503F55" w:rsidRDefault="00EE051A" w:rsidP="000264CE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t>Asterisk-based PBX</w:t>
                  </w:r>
                </w:p>
                <w:p w14:paraId="21651749" w14:textId="3FD93F2F" w:rsidR="00657F46" w:rsidRDefault="00657F46" w:rsidP="00657F46">
                  <w:pPr>
                    <w:pStyle w:val="ListParagraph"/>
                    <w:numPr>
                      <w:ilvl w:val="0"/>
                      <w:numId w:val="2"/>
                    </w:numPr>
                  </w:pPr>
                  <w:r>
                    <w:t>Java</w:t>
                  </w:r>
                </w:p>
              </w:tc>
              <w:bookmarkStart w:id="0" w:name="_GoBack"/>
              <w:bookmarkEnd w:id="0"/>
            </w:tr>
          </w:tbl>
          <w:p w14:paraId="7C743ED8" w14:textId="3BAB72B1" w:rsidR="00CC3D37" w:rsidRPr="007E612D" w:rsidRDefault="00CC3D37" w:rsidP="00581077">
            <w:pPr>
              <w:spacing w:after="0" w:line="240" w:lineRule="auto"/>
            </w:pPr>
          </w:p>
        </w:tc>
      </w:tr>
    </w:tbl>
    <w:p w14:paraId="7F1F68FE" w14:textId="77777777" w:rsidR="007E612D" w:rsidRDefault="007E612D" w:rsidP="00581077"/>
    <w:sectPr w:rsidR="007E612D" w:rsidSect="00ED70BA">
      <w:pgSz w:w="12240" w:h="15840"/>
      <w:pgMar w:top="630" w:right="720" w:bottom="720" w:left="720" w:header="720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3F4D88" w14:textId="77777777" w:rsidR="000A20A7" w:rsidRDefault="000A20A7" w:rsidP="00163F79">
      <w:pPr>
        <w:spacing w:after="0" w:line="240" w:lineRule="auto"/>
      </w:pPr>
      <w:r>
        <w:separator/>
      </w:r>
    </w:p>
  </w:endnote>
  <w:endnote w:type="continuationSeparator" w:id="0">
    <w:p w14:paraId="07FC912F" w14:textId="77777777" w:rsidR="000A20A7" w:rsidRDefault="000A20A7" w:rsidP="00163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2AB0AC" w14:textId="77777777" w:rsidR="000A20A7" w:rsidRDefault="000A20A7" w:rsidP="00163F79">
      <w:pPr>
        <w:spacing w:after="0" w:line="240" w:lineRule="auto"/>
      </w:pPr>
      <w:r>
        <w:separator/>
      </w:r>
    </w:p>
  </w:footnote>
  <w:footnote w:type="continuationSeparator" w:id="0">
    <w:p w14:paraId="6404BE80" w14:textId="77777777" w:rsidR="000A20A7" w:rsidRDefault="000A20A7" w:rsidP="00163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0C721E"/>
    <w:multiLevelType w:val="hybridMultilevel"/>
    <w:tmpl w:val="8716E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D9162C"/>
    <w:multiLevelType w:val="hybridMultilevel"/>
    <w:tmpl w:val="91B2C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167"/>
    <w:rsid w:val="000105EF"/>
    <w:rsid w:val="00011388"/>
    <w:rsid w:val="00011740"/>
    <w:rsid w:val="0001195A"/>
    <w:rsid w:val="0002460F"/>
    <w:rsid w:val="000264CE"/>
    <w:rsid w:val="00031A1F"/>
    <w:rsid w:val="00072DA7"/>
    <w:rsid w:val="00075946"/>
    <w:rsid w:val="000926CA"/>
    <w:rsid w:val="000975DF"/>
    <w:rsid w:val="000A1DCA"/>
    <w:rsid w:val="000A20A7"/>
    <w:rsid w:val="000B03B1"/>
    <w:rsid w:val="000B0C8C"/>
    <w:rsid w:val="000B510E"/>
    <w:rsid w:val="000C31A4"/>
    <w:rsid w:val="000C38E3"/>
    <w:rsid w:val="000C66EC"/>
    <w:rsid w:val="000C72C1"/>
    <w:rsid w:val="000D3183"/>
    <w:rsid w:val="000F2A53"/>
    <w:rsid w:val="000F7845"/>
    <w:rsid w:val="00103606"/>
    <w:rsid w:val="001059E4"/>
    <w:rsid w:val="00112A76"/>
    <w:rsid w:val="00113092"/>
    <w:rsid w:val="00113452"/>
    <w:rsid w:val="00113596"/>
    <w:rsid w:val="00116244"/>
    <w:rsid w:val="00121668"/>
    <w:rsid w:val="00125F71"/>
    <w:rsid w:val="00131D65"/>
    <w:rsid w:val="00131D97"/>
    <w:rsid w:val="00133811"/>
    <w:rsid w:val="0016225F"/>
    <w:rsid w:val="00163F79"/>
    <w:rsid w:val="00174D87"/>
    <w:rsid w:val="00175D88"/>
    <w:rsid w:val="00180966"/>
    <w:rsid w:val="00181AE8"/>
    <w:rsid w:val="00185580"/>
    <w:rsid w:val="00190A64"/>
    <w:rsid w:val="0019344A"/>
    <w:rsid w:val="001B071F"/>
    <w:rsid w:val="001B4885"/>
    <w:rsid w:val="001D7702"/>
    <w:rsid w:val="001D7DF3"/>
    <w:rsid w:val="001E66D0"/>
    <w:rsid w:val="001F02CE"/>
    <w:rsid w:val="001F5A5A"/>
    <w:rsid w:val="001F6C17"/>
    <w:rsid w:val="0021209F"/>
    <w:rsid w:val="00223AC3"/>
    <w:rsid w:val="00225427"/>
    <w:rsid w:val="002332D1"/>
    <w:rsid w:val="0023618A"/>
    <w:rsid w:val="002522A9"/>
    <w:rsid w:val="00255318"/>
    <w:rsid w:val="002604EC"/>
    <w:rsid w:val="00262EF7"/>
    <w:rsid w:val="00270041"/>
    <w:rsid w:val="00273F94"/>
    <w:rsid w:val="00276B25"/>
    <w:rsid w:val="00281105"/>
    <w:rsid w:val="00287A74"/>
    <w:rsid w:val="00292CB9"/>
    <w:rsid w:val="002C0E54"/>
    <w:rsid w:val="002C437E"/>
    <w:rsid w:val="002C4910"/>
    <w:rsid w:val="002D5948"/>
    <w:rsid w:val="002E1FCB"/>
    <w:rsid w:val="002E20E6"/>
    <w:rsid w:val="002F37CD"/>
    <w:rsid w:val="003005C1"/>
    <w:rsid w:val="00301A6A"/>
    <w:rsid w:val="003033B5"/>
    <w:rsid w:val="00314742"/>
    <w:rsid w:val="0031568C"/>
    <w:rsid w:val="0032031C"/>
    <w:rsid w:val="003308BD"/>
    <w:rsid w:val="00332DD3"/>
    <w:rsid w:val="00340C1B"/>
    <w:rsid w:val="0035301F"/>
    <w:rsid w:val="003549C2"/>
    <w:rsid w:val="00360216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E349C"/>
    <w:rsid w:val="003E6602"/>
    <w:rsid w:val="003F23D7"/>
    <w:rsid w:val="003F2B37"/>
    <w:rsid w:val="0040574E"/>
    <w:rsid w:val="00405F3C"/>
    <w:rsid w:val="00407707"/>
    <w:rsid w:val="00411A15"/>
    <w:rsid w:val="00414456"/>
    <w:rsid w:val="00414483"/>
    <w:rsid w:val="00417A68"/>
    <w:rsid w:val="00422F6C"/>
    <w:rsid w:val="00423505"/>
    <w:rsid w:val="00424145"/>
    <w:rsid w:val="004254EC"/>
    <w:rsid w:val="004272D5"/>
    <w:rsid w:val="0044231E"/>
    <w:rsid w:val="00457CE5"/>
    <w:rsid w:val="004606B7"/>
    <w:rsid w:val="00465212"/>
    <w:rsid w:val="00465E80"/>
    <w:rsid w:val="00466AB6"/>
    <w:rsid w:val="0047078B"/>
    <w:rsid w:val="00470EB9"/>
    <w:rsid w:val="00471306"/>
    <w:rsid w:val="00471D5C"/>
    <w:rsid w:val="0047437F"/>
    <w:rsid w:val="004803EF"/>
    <w:rsid w:val="0049036B"/>
    <w:rsid w:val="00491F6D"/>
    <w:rsid w:val="00494B43"/>
    <w:rsid w:val="004A3978"/>
    <w:rsid w:val="004A5A7A"/>
    <w:rsid w:val="004A5BC9"/>
    <w:rsid w:val="004A6D72"/>
    <w:rsid w:val="004A7459"/>
    <w:rsid w:val="004B3405"/>
    <w:rsid w:val="004B4BB4"/>
    <w:rsid w:val="004C1962"/>
    <w:rsid w:val="004C29B2"/>
    <w:rsid w:val="004C6A24"/>
    <w:rsid w:val="004C7C0F"/>
    <w:rsid w:val="004D2C8F"/>
    <w:rsid w:val="004D39D4"/>
    <w:rsid w:val="004E324A"/>
    <w:rsid w:val="004E5383"/>
    <w:rsid w:val="004E53D0"/>
    <w:rsid w:val="004E6676"/>
    <w:rsid w:val="004E7C93"/>
    <w:rsid w:val="0050061D"/>
    <w:rsid w:val="00503F55"/>
    <w:rsid w:val="005108FA"/>
    <w:rsid w:val="00516BDA"/>
    <w:rsid w:val="00530929"/>
    <w:rsid w:val="00536701"/>
    <w:rsid w:val="005430E7"/>
    <w:rsid w:val="00543158"/>
    <w:rsid w:val="00551278"/>
    <w:rsid w:val="0055133E"/>
    <w:rsid w:val="00556AE4"/>
    <w:rsid w:val="00557CD0"/>
    <w:rsid w:val="00566BF0"/>
    <w:rsid w:val="00567E5B"/>
    <w:rsid w:val="00572CDB"/>
    <w:rsid w:val="00573E3A"/>
    <w:rsid w:val="00581077"/>
    <w:rsid w:val="005810A8"/>
    <w:rsid w:val="0058238A"/>
    <w:rsid w:val="00587BDC"/>
    <w:rsid w:val="00592359"/>
    <w:rsid w:val="005A44B0"/>
    <w:rsid w:val="005A7155"/>
    <w:rsid w:val="005C3167"/>
    <w:rsid w:val="005C5402"/>
    <w:rsid w:val="005C5BF2"/>
    <w:rsid w:val="005C7660"/>
    <w:rsid w:val="005D0FD9"/>
    <w:rsid w:val="005D3ABD"/>
    <w:rsid w:val="005E0976"/>
    <w:rsid w:val="005E2AE4"/>
    <w:rsid w:val="005E2B35"/>
    <w:rsid w:val="005F1824"/>
    <w:rsid w:val="005F226E"/>
    <w:rsid w:val="005F7366"/>
    <w:rsid w:val="005F776E"/>
    <w:rsid w:val="00606082"/>
    <w:rsid w:val="006125E0"/>
    <w:rsid w:val="0061272A"/>
    <w:rsid w:val="0062159A"/>
    <w:rsid w:val="00623063"/>
    <w:rsid w:val="00627799"/>
    <w:rsid w:val="00631AAA"/>
    <w:rsid w:val="006432DD"/>
    <w:rsid w:val="006547F8"/>
    <w:rsid w:val="0065534C"/>
    <w:rsid w:val="00657F46"/>
    <w:rsid w:val="0066633A"/>
    <w:rsid w:val="006706A6"/>
    <w:rsid w:val="00674457"/>
    <w:rsid w:val="00684B12"/>
    <w:rsid w:val="00685E1C"/>
    <w:rsid w:val="006909F8"/>
    <w:rsid w:val="006943EA"/>
    <w:rsid w:val="00694EE4"/>
    <w:rsid w:val="00696716"/>
    <w:rsid w:val="006A128E"/>
    <w:rsid w:val="006A7913"/>
    <w:rsid w:val="006B5790"/>
    <w:rsid w:val="006B7A17"/>
    <w:rsid w:val="006B7CDC"/>
    <w:rsid w:val="006C2F79"/>
    <w:rsid w:val="006C3AD5"/>
    <w:rsid w:val="006C3F3C"/>
    <w:rsid w:val="006C63ED"/>
    <w:rsid w:val="006C7589"/>
    <w:rsid w:val="006D0A15"/>
    <w:rsid w:val="006D29BE"/>
    <w:rsid w:val="006D4923"/>
    <w:rsid w:val="006D7FB3"/>
    <w:rsid w:val="006E096F"/>
    <w:rsid w:val="006F0D01"/>
    <w:rsid w:val="006F0F11"/>
    <w:rsid w:val="006F4DBC"/>
    <w:rsid w:val="007027A2"/>
    <w:rsid w:val="007030EC"/>
    <w:rsid w:val="007039B9"/>
    <w:rsid w:val="00705313"/>
    <w:rsid w:val="00715E36"/>
    <w:rsid w:val="007169AD"/>
    <w:rsid w:val="007174A3"/>
    <w:rsid w:val="007179EE"/>
    <w:rsid w:val="00721D93"/>
    <w:rsid w:val="00732290"/>
    <w:rsid w:val="007339C9"/>
    <w:rsid w:val="00733FD9"/>
    <w:rsid w:val="00737F9F"/>
    <w:rsid w:val="00741569"/>
    <w:rsid w:val="00741F5E"/>
    <w:rsid w:val="007427E6"/>
    <w:rsid w:val="007435E8"/>
    <w:rsid w:val="00746A63"/>
    <w:rsid w:val="0075024E"/>
    <w:rsid w:val="0075719A"/>
    <w:rsid w:val="007665FB"/>
    <w:rsid w:val="007841CE"/>
    <w:rsid w:val="00785CB1"/>
    <w:rsid w:val="007860F8"/>
    <w:rsid w:val="007A0F3F"/>
    <w:rsid w:val="007B168D"/>
    <w:rsid w:val="007B4431"/>
    <w:rsid w:val="007C25BA"/>
    <w:rsid w:val="007D21D4"/>
    <w:rsid w:val="007D2AC0"/>
    <w:rsid w:val="007E15C0"/>
    <w:rsid w:val="007E612D"/>
    <w:rsid w:val="007E7CE4"/>
    <w:rsid w:val="007F0FD5"/>
    <w:rsid w:val="007F6FB1"/>
    <w:rsid w:val="00805C2E"/>
    <w:rsid w:val="00807216"/>
    <w:rsid w:val="008106F9"/>
    <w:rsid w:val="008159E0"/>
    <w:rsid w:val="008227E6"/>
    <w:rsid w:val="00823287"/>
    <w:rsid w:val="0083016E"/>
    <w:rsid w:val="0083070B"/>
    <w:rsid w:val="00830CF6"/>
    <w:rsid w:val="00833014"/>
    <w:rsid w:val="00835743"/>
    <w:rsid w:val="008359B0"/>
    <w:rsid w:val="00844602"/>
    <w:rsid w:val="00844D7C"/>
    <w:rsid w:val="00856F16"/>
    <w:rsid w:val="00865CEF"/>
    <w:rsid w:val="008739AC"/>
    <w:rsid w:val="00874004"/>
    <w:rsid w:val="00877A80"/>
    <w:rsid w:val="00882C77"/>
    <w:rsid w:val="00887228"/>
    <w:rsid w:val="008A41D9"/>
    <w:rsid w:val="008B0B2D"/>
    <w:rsid w:val="008B24D2"/>
    <w:rsid w:val="008B4884"/>
    <w:rsid w:val="008C08E8"/>
    <w:rsid w:val="008C3538"/>
    <w:rsid w:val="008C394C"/>
    <w:rsid w:val="008C5BAB"/>
    <w:rsid w:val="008C7E29"/>
    <w:rsid w:val="008D03AB"/>
    <w:rsid w:val="008D0906"/>
    <w:rsid w:val="008D4F87"/>
    <w:rsid w:val="008E08C0"/>
    <w:rsid w:val="008E2465"/>
    <w:rsid w:val="008F19CC"/>
    <w:rsid w:val="008F506B"/>
    <w:rsid w:val="00904BED"/>
    <w:rsid w:val="00910913"/>
    <w:rsid w:val="00910C4D"/>
    <w:rsid w:val="00913580"/>
    <w:rsid w:val="00931831"/>
    <w:rsid w:val="00931A5A"/>
    <w:rsid w:val="009348A4"/>
    <w:rsid w:val="0094075E"/>
    <w:rsid w:val="009429C9"/>
    <w:rsid w:val="00966A06"/>
    <w:rsid w:val="00976775"/>
    <w:rsid w:val="0098254F"/>
    <w:rsid w:val="0098295D"/>
    <w:rsid w:val="00982AE8"/>
    <w:rsid w:val="0098495C"/>
    <w:rsid w:val="009862D2"/>
    <w:rsid w:val="00990358"/>
    <w:rsid w:val="009A1EA2"/>
    <w:rsid w:val="009B1127"/>
    <w:rsid w:val="009B3978"/>
    <w:rsid w:val="009D1DD2"/>
    <w:rsid w:val="009D73D1"/>
    <w:rsid w:val="009E16CD"/>
    <w:rsid w:val="009F21B3"/>
    <w:rsid w:val="00A03C21"/>
    <w:rsid w:val="00A03CAC"/>
    <w:rsid w:val="00A06202"/>
    <w:rsid w:val="00A07634"/>
    <w:rsid w:val="00A10181"/>
    <w:rsid w:val="00A14F4D"/>
    <w:rsid w:val="00A16341"/>
    <w:rsid w:val="00A172F2"/>
    <w:rsid w:val="00A17C51"/>
    <w:rsid w:val="00A20992"/>
    <w:rsid w:val="00A312D3"/>
    <w:rsid w:val="00A36358"/>
    <w:rsid w:val="00A36828"/>
    <w:rsid w:val="00A45731"/>
    <w:rsid w:val="00A50569"/>
    <w:rsid w:val="00A5148C"/>
    <w:rsid w:val="00A57641"/>
    <w:rsid w:val="00A630E9"/>
    <w:rsid w:val="00A878C0"/>
    <w:rsid w:val="00AA2062"/>
    <w:rsid w:val="00AA3122"/>
    <w:rsid w:val="00AB00B6"/>
    <w:rsid w:val="00AB2B7B"/>
    <w:rsid w:val="00AC4970"/>
    <w:rsid w:val="00AF78A0"/>
    <w:rsid w:val="00B04A69"/>
    <w:rsid w:val="00B177E7"/>
    <w:rsid w:val="00B22A50"/>
    <w:rsid w:val="00B35809"/>
    <w:rsid w:val="00B36021"/>
    <w:rsid w:val="00B371CD"/>
    <w:rsid w:val="00B42385"/>
    <w:rsid w:val="00B44F75"/>
    <w:rsid w:val="00B46EB4"/>
    <w:rsid w:val="00B54DFB"/>
    <w:rsid w:val="00B55E7C"/>
    <w:rsid w:val="00B6111F"/>
    <w:rsid w:val="00B6486C"/>
    <w:rsid w:val="00B673D5"/>
    <w:rsid w:val="00B72BEA"/>
    <w:rsid w:val="00B75AA8"/>
    <w:rsid w:val="00B7721F"/>
    <w:rsid w:val="00B82C24"/>
    <w:rsid w:val="00B9189E"/>
    <w:rsid w:val="00B9769E"/>
    <w:rsid w:val="00BA7D3E"/>
    <w:rsid w:val="00BB0062"/>
    <w:rsid w:val="00BB4BE4"/>
    <w:rsid w:val="00BC5654"/>
    <w:rsid w:val="00BC5755"/>
    <w:rsid w:val="00BC75E1"/>
    <w:rsid w:val="00BD2647"/>
    <w:rsid w:val="00BE4031"/>
    <w:rsid w:val="00BF2AC1"/>
    <w:rsid w:val="00BF38D3"/>
    <w:rsid w:val="00BF627B"/>
    <w:rsid w:val="00C0754D"/>
    <w:rsid w:val="00C13570"/>
    <w:rsid w:val="00C25F5F"/>
    <w:rsid w:val="00C26372"/>
    <w:rsid w:val="00C26DD0"/>
    <w:rsid w:val="00C27082"/>
    <w:rsid w:val="00C33DE3"/>
    <w:rsid w:val="00C34FCF"/>
    <w:rsid w:val="00C37800"/>
    <w:rsid w:val="00C37FAE"/>
    <w:rsid w:val="00C4290C"/>
    <w:rsid w:val="00C44E1A"/>
    <w:rsid w:val="00C453A1"/>
    <w:rsid w:val="00C45CAE"/>
    <w:rsid w:val="00C527AA"/>
    <w:rsid w:val="00C62A07"/>
    <w:rsid w:val="00C70C8C"/>
    <w:rsid w:val="00C72C81"/>
    <w:rsid w:val="00C83F71"/>
    <w:rsid w:val="00C84541"/>
    <w:rsid w:val="00C90D17"/>
    <w:rsid w:val="00C94E2D"/>
    <w:rsid w:val="00C95A5A"/>
    <w:rsid w:val="00CA10EB"/>
    <w:rsid w:val="00CA191D"/>
    <w:rsid w:val="00CB10C3"/>
    <w:rsid w:val="00CB27FC"/>
    <w:rsid w:val="00CB6117"/>
    <w:rsid w:val="00CC0BF7"/>
    <w:rsid w:val="00CC3543"/>
    <w:rsid w:val="00CC3D37"/>
    <w:rsid w:val="00CC64F8"/>
    <w:rsid w:val="00CD3AC8"/>
    <w:rsid w:val="00CE04FC"/>
    <w:rsid w:val="00CE2088"/>
    <w:rsid w:val="00CE2A38"/>
    <w:rsid w:val="00CF78C9"/>
    <w:rsid w:val="00D03A73"/>
    <w:rsid w:val="00D0450E"/>
    <w:rsid w:val="00D07C11"/>
    <w:rsid w:val="00D115E3"/>
    <w:rsid w:val="00D136EB"/>
    <w:rsid w:val="00D16B7E"/>
    <w:rsid w:val="00D206A8"/>
    <w:rsid w:val="00D2341E"/>
    <w:rsid w:val="00D26E68"/>
    <w:rsid w:val="00D32D2B"/>
    <w:rsid w:val="00D34755"/>
    <w:rsid w:val="00D4035D"/>
    <w:rsid w:val="00D417EA"/>
    <w:rsid w:val="00D41CF1"/>
    <w:rsid w:val="00D43D65"/>
    <w:rsid w:val="00D53D3C"/>
    <w:rsid w:val="00D575DA"/>
    <w:rsid w:val="00D64BAC"/>
    <w:rsid w:val="00D665B7"/>
    <w:rsid w:val="00D70CBA"/>
    <w:rsid w:val="00D73ABB"/>
    <w:rsid w:val="00D74280"/>
    <w:rsid w:val="00D80096"/>
    <w:rsid w:val="00D8222C"/>
    <w:rsid w:val="00D84059"/>
    <w:rsid w:val="00D90973"/>
    <w:rsid w:val="00D918AA"/>
    <w:rsid w:val="00DA3A2C"/>
    <w:rsid w:val="00DA4B35"/>
    <w:rsid w:val="00DA538D"/>
    <w:rsid w:val="00DA72AA"/>
    <w:rsid w:val="00DB113B"/>
    <w:rsid w:val="00DB2BE4"/>
    <w:rsid w:val="00DB5794"/>
    <w:rsid w:val="00DC07C8"/>
    <w:rsid w:val="00DC09F7"/>
    <w:rsid w:val="00DC0D59"/>
    <w:rsid w:val="00DC272F"/>
    <w:rsid w:val="00DC5D37"/>
    <w:rsid w:val="00DD3A2B"/>
    <w:rsid w:val="00DE0F38"/>
    <w:rsid w:val="00DE1320"/>
    <w:rsid w:val="00DE5923"/>
    <w:rsid w:val="00DE5A59"/>
    <w:rsid w:val="00DE713E"/>
    <w:rsid w:val="00E01444"/>
    <w:rsid w:val="00E0206B"/>
    <w:rsid w:val="00E0220F"/>
    <w:rsid w:val="00E03386"/>
    <w:rsid w:val="00E048DE"/>
    <w:rsid w:val="00E433DC"/>
    <w:rsid w:val="00E457D7"/>
    <w:rsid w:val="00E61DDC"/>
    <w:rsid w:val="00E63F49"/>
    <w:rsid w:val="00E74B21"/>
    <w:rsid w:val="00E827D7"/>
    <w:rsid w:val="00E82D4E"/>
    <w:rsid w:val="00E9193E"/>
    <w:rsid w:val="00E93858"/>
    <w:rsid w:val="00EA295A"/>
    <w:rsid w:val="00EA48DD"/>
    <w:rsid w:val="00EA56ED"/>
    <w:rsid w:val="00EB0D8E"/>
    <w:rsid w:val="00EB38BE"/>
    <w:rsid w:val="00EB6382"/>
    <w:rsid w:val="00EC151D"/>
    <w:rsid w:val="00EC32E6"/>
    <w:rsid w:val="00EC6748"/>
    <w:rsid w:val="00ED70BA"/>
    <w:rsid w:val="00EE051A"/>
    <w:rsid w:val="00EE0DCC"/>
    <w:rsid w:val="00EE1D2C"/>
    <w:rsid w:val="00EE2A73"/>
    <w:rsid w:val="00EE3B1E"/>
    <w:rsid w:val="00EE5A9F"/>
    <w:rsid w:val="00EF39B0"/>
    <w:rsid w:val="00EF3AEA"/>
    <w:rsid w:val="00EF4103"/>
    <w:rsid w:val="00EF4AA8"/>
    <w:rsid w:val="00EF7695"/>
    <w:rsid w:val="00EF7AE2"/>
    <w:rsid w:val="00F17F63"/>
    <w:rsid w:val="00F20D27"/>
    <w:rsid w:val="00F26169"/>
    <w:rsid w:val="00F27E99"/>
    <w:rsid w:val="00F3167A"/>
    <w:rsid w:val="00F45E60"/>
    <w:rsid w:val="00F46375"/>
    <w:rsid w:val="00F50F11"/>
    <w:rsid w:val="00F52B74"/>
    <w:rsid w:val="00F56180"/>
    <w:rsid w:val="00F563A7"/>
    <w:rsid w:val="00F62FE4"/>
    <w:rsid w:val="00F673C3"/>
    <w:rsid w:val="00F723EC"/>
    <w:rsid w:val="00F72A63"/>
    <w:rsid w:val="00F76EF4"/>
    <w:rsid w:val="00F77D37"/>
    <w:rsid w:val="00F9561C"/>
    <w:rsid w:val="00FA3ABA"/>
    <w:rsid w:val="00FA5DDD"/>
    <w:rsid w:val="00FB0648"/>
    <w:rsid w:val="00FB1F0D"/>
    <w:rsid w:val="00FC7C76"/>
    <w:rsid w:val="00FE1099"/>
    <w:rsid w:val="00FE25C9"/>
    <w:rsid w:val="00FE3173"/>
    <w:rsid w:val="00F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0A08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3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B443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77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3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F7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3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F7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F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3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B443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77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3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F7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3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F7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F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bell\AppData\Roaming\Microsoft\Templates\Sample%20Resume%20for%20IT%20Professio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6B27B-6184-44BC-B51E-F3159A482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Resume for IT Professional.dotx</Template>
  <TotalTime>26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Bell - Resume</vt:lpstr>
    </vt:vector>
  </TitlesOfParts>
  <Company>Temple University</Company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Bell - Resume</dc:title>
  <dc:subject>Resume</dc:subject>
  <dc:creator>Thomas Bell</dc:creator>
  <cp:lastModifiedBy>Computer Services</cp:lastModifiedBy>
  <cp:revision>4</cp:revision>
  <cp:lastPrinted>2013-02-12T12:32:00Z</cp:lastPrinted>
  <dcterms:created xsi:type="dcterms:W3CDTF">2013-02-14T20:11:00Z</dcterms:created>
  <dcterms:modified xsi:type="dcterms:W3CDTF">2013-03-07T19:33:00Z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TC300031001033</vt:lpwstr>
  </property>
</Properties>
</file>