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8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5787"/>
        <w:gridCol w:w="2468"/>
      </w:tblGrid>
      <w:tr w:rsidR="009E0FBB" w14:paraId="18CF44F7" w14:textId="77777777">
        <w:trPr>
          <w:trHeight w:val="51"/>
        </w:trPr>
        <w:sdt>
          <w:sdtPr>
            <w:rPr>
              <w:b/>
              <w:color w:val="40618B" w:themeColor="accent1" w:themeShade="BF"/>
            </w:rPr>
            <w:alias w:val="Author"/>
            <w:id w:val="91148862"/>
            <w:placeholder>
              <w:docPart w:val="C781A59817EE4F6EAEF168A4259D35E5"/>
            </w:placeholder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Content>
            <w:tc>
              <w:tcPr>
                <w:tcW w:w="8255" w:type="dxa"/>
                <w:gridSpan w:val="2"/>
                <w:vAlign w:val="bottom"/>
              </w:tcPr>
              <w:p w14:paraId="3A7AEC7D" w14:textId="77777777" w:rsidR="009E0FBB" w:rsidRPr="00982709" w:rsidRDefault="00207157" w:rsidP="00207157">
                <w:pPr>
                  <w:pStyle w:val="YourName"/>
                  <w:rPr>
                    <w:color w:val="808080" w:themeColor="background1" w:themeShade="80"/>
                  </w:rPr>
                </w:pPr>
                <w:r w:rsidRPr="007E0421">
                  <w:rPr>
                    <w:b/>
                    <w:color w:val="40618B" w:themeColor="accent1" w:themeShade="BF"/>
                    <w:lang w:val="en-GB"/>
                  </w:rPr>
                  <w:t>Rob Sutcliffe</w:t>
                </w:r>
              </w:p>
            </w:tc>
          </w:sdtContent>
        </w:sdt>
      </w:tr>
      <w:tr w:rsidR="009E3692" w14:paraId="193BC20F" w14:textId="77777777">
        <w:trPr>
          <w:trHeight w:val="646"/>
        </w:trPr>
        <w:tc>
          <w:tcPr>
            <w:tcW w:w="8255" w:type="dxa"/>
            <w:gridSpan w:val="2"/>
          </w:tcPr>
          <w:p w14:paraId="62956B21" w14:textId="707CED09" w:rsidR="009E3692" w:rsidRDefault="004D4B99" w:rsidP="004D4B99">
            <w:pPr>
              <w:pStyle w:val="PersonalInformation"/>
            </w:pPr>
            <w:r>
              <w:t>8 Sherman Road</w:t>
            </w:r>
            <w:r w:rsidR="009E3692">
              <w:t xml:space="preserve">  |  Reading RG1 </w:t>
            </w:r>
            <w:r>
              <w:t>2PJ</w:t>
            </w:r>
            <w:r w:rsidR="009E3692">
              <w:t xml:space="preserve">  |  07952 436 118  |  rob@firefields.com</w:t>
            </w:r>
          </w:p>
        </w:tc>
      </w:tr>
      <w:tr w:rsidR="00982709" w:rsidRPr="00982709" w14:paraId="543C6B6E" w14:textId="77777777">
        <w:tc>
          <w:tcPr>
            <w:tcW w:w="8255" w:type="dxa"/>
            <w:gridSpan w:val="2"/>
            <w:vAlign w:val="center"/>
          </w:tcPr>
          <w:p w14:paraId="24907099" w14:textId="77777777" w:rsidR="009E0FBB" w:rsidRPr="007E0421" w:rsidRDefault="00207157" w:rsidP="009E3692">
            <w:pPr>
              <w:pStyle w:val="SectionHeading"/>
              <w:spacing w:line="360" w:lineRule="auto"/>
              <w:rPr>
                <w:b/>
                <w:color w:val="40618B" w:themeColor="accent1" w:themeShade="BF"/>
                <w:sz w:val="20"/>
                <w:szCs w:val="20"/>
              </w:rPr>
            </w:pPr>
            <w:r w:rsidRPr="007E0421">
              <w:rPr>
                <w:b/>
                <w:color w:val="40618B" w:themeColor="accent1" w:themeShade="BF"/>
                <w:sz w:val="20"/>
                <w:szCs w:val="20"/>
              </w:rPr>
              <w:t>Summary</w:t>
            </w:r>
          </w:p>
        </w:tc>
      </w:tr>
      <w:tr w:rsidR="00D071F8" w14:paraId="670ADE2A" w14:textId="77777777">
        <w:tc>
          <w:tcPr>
            <w:tcW w:w="8255" w:type="dxa"/>
            <w:gridSpan w:val="2"/>
            <w:tcMar>
              <w:bottom w:w="115" w:type="dxa"/>
            </w:tcMar>
          </w:tcPr>
          <w:p w14:paraId="2CF2509A" w14:textId="77777777" w:rsidR="00D071F8" w:rsidRDefault="00E9177B" w:rsidP="007163D4">
            <w:r>
              <w:t xml:space="preserve">User interface designer and </w:t>
            </w:r>
            <w:r w:rsidRPr="00E9177B">
              <w:t xml:space="preserve">developer. With a strong understanding of </w:t>
            </w:r>
            <w:r>
              <w:t>server side technologies</w:t>
            </w:r>
            <w:r w:rsidRPr="00E9177B">
              <w:t xml:space="preserve"> and user experience research practices. Driven by making the world an easier and more enjoyable place to navigate. </w:t>
            </w:r>
          </w:p>
        </w:tc>
      </w:tr>
      <w:tr w:rsidR="009E0FBB" w14:paraId="58B7A6D4" w14:textId="77777777">
        <w:tc>
          <w:tcPr>
            <w:tcW w:w="8255" w:type="dxa"/>
            <w:gridSpan w:val="2"/>
          </w:tcPr>
          <w:p w14:paraId="26F9D045" w14:textId="77777777" w:rsidR="009E0FBB" w:rsidRPr="007E0421" w:rsidRDefault="00207157" w:rsidP="009E3692">
            <w:pPr>
              <w:pStyle w:val="SectionHeading"/>
              <w:spacing w:line="360" w:lineRule="auto"/>
              <w:rPr>
                <w:b/>
                <w:color w:val="40618B" w:themeColor="accent1" w:themeShade="BF"/>
                <w:sz w:val="20"/>
                <w:szCs w:val="20"/>
              </w:rPr>
            </w:pPr>
            <w:r w:rsidRPr="007E0421">
              <w:rPr>
                <w:b/>
                <w:color w:val="40618B" w:themeColor="accent1" w:themeShade="BF"/>
                <w:sz w:val="20"/>
                <w:szCs w:val="20"/>
              </w:rPr>
              <w:t>Key Skills</w:t>
            </w:r>
          </w:p>
        </w:tc>
      </w:tr>
      <w:tr w:rsidR="00D071F8" w14:paraId="0BD0F859" w14:textId="77777777">
        <w:tc>
          <w:tcPr>
            <w:tcW w:w="8255" w:type="dxa"/>
            <w:gridSpan w:val="2"/>
            <w:tcMar>
              <w:bottom w:w="115" w:type="dxa"/>
            </w:tcMar>
          </w:tcPr>
          <w:p w14:paraId="188802F6" w14:textId="77777777" w:rsidR="00E9177B" w:rsidRPr="00E9177B" w:rsidRDefault="00E9177B" w:rsidP="00E9177B">
            <w:pPr>
              <w:pStyle w:val="ListParagraph"/>
              <w:spacing w:line="240" w:lineRule="auto"/>
              <w:rPr>
                <w:shd w:val="clear" w:color="auto" w:fill="FAFAFA"/>
              </w:rPr>
            </w:pPr>
            <w:r w:rsidRPr="00E9177B">
              <w:rPr>
                <w:shd w:val="clear" w:color="auto" w:fill="FAFAFA"/>
              </w:rPr>
              <w:t>Interaction design.</w:t>
            </w:r>
          </w:p>
          <w:p w14:paraId="34E65915" w14:textId="77777777" w:rsidR="00E9177B" w:rsidRPr="00E9177B" w:rsidRDefault="00E9177B" w:rsidP="00E9177B">
            <w:pPr>
              <w:pStyle w:val="ListParagraph"/>
              <w:spacing w:line="240" w:lineRule="auto"/>
              <w:rPr>
                <w:shd w:val="clear" w:color="auto" w:fill="FAFAFA"/>
              </w:rPr>
            </w:pPr>
            <w:r w:rsidRPr="00E9177B">
              <w:rPr>
                <w:shd w:val="clear" w:color="auto" w:fill="FAFAFA"/>
              </w:rPr>
              <w:t>Low and high fidelity mockups.</w:t>
            </w:r>
          </w:p>
          <w:p w14:paraId="03F43993" w14:textId="77777777" w:rsidR="00E9177B" w:rsidRPr="00E9177B" w:rsidRDefault="00E9177B" w:rsidP="00E9177B">
            <w:pPr>
              <w:pStyle w:val="ListParagraph"/>
              <w:spacing w:line="240" w:lineRule="auto"/>
              <w:rPr>
                <w:shd w:val="clear" w:color="auto" w:fill="FAFAFA"/>
              </w:rPr>
            </w:pPr>
            <w:r w:rsidRPr="00E9177B">
              <w:rPr>
                <w:shd w:val="clear" w:color="auto" w:fill="FAFAFA"/>
              </w:rPr>
              <w:t>Crafting brand and usage guidelines.</w:t>
            </w:r>
          </w:p>
          <w:p w14:paraId="4B515FB1" w14:textId="77777777" w:rsidR="00D071F8" w:rsidRDefault="00E9177B" w:rsidP="00E9177B">
            <w:pPr>
              <w:pStyle w:val="ListParagraph"/>
              <w:spacing w:line="240" w:lineRule="auto"/>
            </w:pPr>
            <w:r w:rsidRPr="00E9177B">
              <w:rPr>
                <w:shd w:val="clear" w:color="auto" w:fill="FAFAFA"/>
              </w:rPr>
              <w:t>Working directly with clients and development teams.</w:t>
            </w:r>
          </w:p>
        </w:tc>
      </w:tr>
      <w:tr w:rsidR="0056768A" w14:paraId="683B8732" w14:textId="77777777">
        <w:tc>
          <w:tcPr>
            <w:tcW w:w="8255" w:type="dxa"/>
            <w:gridSpan w:val="2"/>
          </w:tcPr>
          <w:p w14:paraId="6AD42926" w14:textId="77777777" w:rsidR="0056768A" w:rsidRPr="007E0421" w:rsidRDefault="0056768A" w:rsidP="00864E77">
            <w:pPr>
              <w:pStyle w:val="SectionHeading"/>
              <w:spacing w:line="360" w:lineRule="auto"/>
              <w:rPr>
                <w:b/>
                <w:color w:val="40618B" w:themeColor="accent1" w:themeShade="BF"/>
                <w:sz w:val="20"/>
                <w:szCs w:val="20"/>
              </w:rPr>
            </w:pPr>
            <w:r w:rsidRPr="007E0421">
              <w:rPr>
                <w:b/>
                <w:color w:val="40618B" w:themeColor="accent1" w:themeShade="BF"/>
                <w:sz w:val="20"/>
                <w:szCs w:val="20"/>
              </w:rPr>
              <w:t>TECHNICAL</w:t>
            </w:r>
          </w:p>
        </w:tc>
      </w:tr>
      <w:tr w:rsidR="00D071F8" w14:paraId="4D6AE28C" w14:textId="77777777">
        <w:tc>
          <w:tcPr>
            <w:tcW w:w="8255" w:type="dxa"/>
            <w:gridSpan w:val="2"/>
            <w:tcMar>
              <w:bottom w:w="115" w:type="dxa"/>
            </w:tcMar>
          </w:tcPr>
          <w:p w14:paraId="4EBE74B0" w14:textId="77777777" w:rsidR="00D071F8" w:rsidRDefault="00B57C65" w:rsidP="00D071F8">
            <w:pPr>
              <w:pStyle w:val="ListParagraph"/>
              <w:spacing w:line="240" w:lineRule="auto"/>
            </w:pPr>
            <w:r>
              <w:t>12</w:t>
            </w:r>
            <w:r w:rsidR="00D071F8">
              <w:t>yrs Illustrator &amp; Photoshop</w:t>
            </w:r>
          </w:p>
          <w:p w14:paraId="7B8F5083" w14:textId="77777777" w:rsidR="00D071F8" w:rsidRDefault="00B57C65" w:rsidP="00D071F8">
            <w:pPr>
              <w:pStyle w:val="ListParagraph"/>
              <w:spacing w:line="240" w:lineRule="auto"/>
            </w:pPr>
            <w:r>
              <w:t>8</w:t>
            </w:r>
            <w:r w:rsidR="00D071F8">
              <w:t xml:space="preserve">yrs  </w:t>
            </w:r>
            <w:r w:rsidR="00864E77">
              <w:t>HTML &amp; CSS</w:t>
            </w:r>
          </w:p>
          <w:p w14:paraId="4410A3DB" w14:textId="77777777" w:rsidR="00D071F8" w:rsidRDefault="00B57C65" w:rsidP="00383CFC">
            <w:pPr>
              <w:pStyle w:val="ListParagraph"/>
            </w:pPr>
            <w:r>
              <w:t>5</w:t>
            </w:r>
            <w:r w:rsidR="006C74EA">
              <w:t>yrs JavaScipt</w:t>
            </w:r>
            <w:r w:rsidR="00D071F8">
              <w:t xml:space="preserve"> &amp; PHP</w:t>
            </w:r>
          </w:p>
        </w:tc>
      </w:tr>
      <w:tr w:rsidR="0056768A" w14:paraId="4C8C70BE" w14:textId="77777777">
        <w:tc>
          <w:tcPr>
            <w:tcW w:w="8255" w:type="dxa"/>
            <w:gridSpan w:val="2"/>
          </w:tcPr>
          <w:p w14:paraId="1881F478" w14:textId="77777777" w:rsidR="0056768A" w:rsidRPr="007E0421" w:rsidRDefault="0056768A" w:rsidP="00864E77">
            <w:pPr>
              <w:pStyle w:val="SectionHeading"/>
              <w:spacing w:line="360" w:lineRule="auto"/>
              <w:rPr>
                <w:b/>
                <w:color w:val="40618B" w:themeColor="accent1" w:themeShade="BF"/>
                <w:sz w:val="20"/>
                <w:szCs w:val="20"/>
              </w:rPr>
            </w:pPr>
            <w:r w:rsidRPr="007E0421">
              <w:rPr>
                <w:b/>
                <w:color w:val="40618B" w:themeColor="accent1" w:themeShade="BF"/>
                <w:sz w:val="20"/>
                <w:szCs w:val="20"/>
              </w:rPr>
              <w:t>Employment History</w:t>
            </w:r>
          </w:p>
        </w:tc>
      </w:tr>
      <w:tr w:rsidR="00B57C65" w14:paraId="5FB2FB3F" w14:textId="77777777">
        <w:tc>
          <w:tcPr>
            <w:tcW w:w="5787" w:type="dxa"/>
          </w:tcPr>
          <w:p w14:paraId="42CDF7FF" w14:textId="77777777" w:rsidR="00B57C65" w:rsidRPr="005835C2" w:rsidRDefault="00B57C65" w:rsidP="00B57C65">
            <w:pPr>
              <w:pStyle w:val="Bold"/>
              <w:rPr>
                <w:sz w:val="20"/>
                <w:szCs w:val="20"/>
              </w:rPr>
            </w:pPr>
            <w:r w:rsidRPr="005835C2">
              <w:rPr>
                <w:sz w:val="20"/>
                <w:szCs w:val="20"/>
              </w:rPr>
              <w:t>User Interface Designer</w:t>
            </w:r>
          </w:p>
        </w:tc>
        <w:tc>
          <w:tcPr>
            <w:tcW w:w="2468" w:type="dxa"/>
          </w:tcPr>
          <w:p w14:paraId="72AFDCB5" w14:textId="14657CCA" w:rsidR="00B57C65" w:rsidRDefault="005835C2" w:rsidP="00B57C65">
            <w:pPr>
              <w:pStyle w:val="Dates"/>
            </w:pPr>
            <w:r>
              <w:t>May</w:t>
            </w:r>
            <w:r w:rsidR="00B57C65">
              <w:t xml:space="preserve"> 15 – Present</w:t>
            </w:r>
          </w:p>
        </w:tc>
      </w:tr>
      <w:tr w:rsidR="00B57C65" w14:paraId="0D790252" w14:textId="77777777" w:rsidTr="00B57C65">
        <w:tc>
          <w:tcPr>
            <w:tcW w:w="8255" w:type="dxa"/>
            <w:gridSpan w:val="2"/>
          </w:tcPr>
          <w:sdt>
            <w:sdtPr>
              <w:id w:val="370036929"/>
              <w:placeholder>
                <w:docPart w:val="746E8F9395D8D34F9F75B8B697A40992"/>
              </w:placeholder>
            </w:sdtPr>
            <w:sdtEndPr>
              <w:rPr>
                <w:sz w:val="20"/>
                <w:szCs w:val="20"/>
              </w:rPr>
            </w:sdtEndPr>
            <w:sdtContent>
              <w:p w14:paraId="3006F8FD" w14:textId="14B04748" w:rsidR="005F3D1D" w:rsidRPr="005F3D1D" w:rsidRDefault="001E082A" w:rsidP="005F3D1D">
                <w:pPr>
                  <w:pStyle w:val="Italics"/>
                  <w:rPr>
                    <w:i w:val="0"/>
                    <w:sz w:val="20"/>
                    <w:szCs w:val="20"/>
                  </w:rPr>
                </w:pPr>
                <w:r w:rsidRPr="005835C2">
                  <w:rPr>
                    <w:sz w:val="20"/>
                    <w:szCs w:val="20"/>
                  </w:rPr>
                  <w:t>Jive Software</w:t>
                </w:r>
              </w:p>
            </w:sdtContent>
          </w:sdt>
          <w:p w14:paraId="0FD316B6" w14:textId="6D1812ED" w:rsidR="005F3D1D" w:rsidRDefault="005F3D1D" w:rsidP="005F3D1D">
            <w:pPr>
              <w:pStyle w:val="ListParagraph"/>
            </w:pPr>
            <w:r>
              <w:t>Worked in the profeshinal services team to consult clients about UI customisations.</w:t>
            </w:r>
          </w:p>
          <w:p w14:paraId="6C255429" w14:textId="6F1AAAD1" w:rsidR="004D4B99" w:rsidRDefault="004D4B99" w:rsidP="005F3D1D">
            <w:pPr>
              <w:pStyle w:val="ListParagraph"/>
            </w:pPr>
            <w:r>
              <w:t>Build and delivery documentation.</w:t>
            </w:r>
          </w:p>
          <w:p w14:paraId="4EB1939E" w14:textId="46C9A4C6" w:rsidR="00B57C65" w:rsidRDefault="00670BCC" w:rsidP="00670BCC">
            <w:pPr>
              <w:pStyle w:val="ListParagraph"/>
            </w:pPr>
            <w:r>
              <w:t>Scoping and excecuting the design changes.</w:t>
            </w:r>
          </w:p>
        </w:tc>
      </w:tr>
      <w:tr w:rsidR="005835C2" w14:paraId="2C921940" w14:textId="77777777">
        <w:tc>
          <w:tcPr>
            <w:tcW w:w="5787" w:type="dxa"/>
          </w:tcPr>
          <w:p w14:paraId="60B20A2D" w14:textId="34ECB30A" w:rsidR="005835C2" w:rsidRDefault="005835C2" w:rsidP="00B57C65">
            <w:pPr>
              <w:pStyle w:val="Bold"/>
            </w:pPr>
            <w:r w:rsidRPr="005835C2">
              <w:rPr>
                <w:sz w:val="20"/>
                <w:szCs w:val="20"/>
              </w:rPr>
              <w:t>User Interface Designer</w:t>
            </w:r>
          </w:p>
        </w:tc>
        <w:tc>
          <w:tcPr>
            <w:tcW w:w="2468" w:type="dxa"/>
          </w:tcPr>
          <w:p w14:paraId="293D37CA" w14:textId="0AAA702C" w:rsidR="005835C2" w:rsidRDefault="005835C2" w:rsidP="00B57C65">
            <w:pPr>
              <w:pStyle w:val="Dates"/>
            </w:pPr>
            <w:r>
              <w:t>March 14 – April 14</w:t>
            </w:r>
          </w:p>
        </w:tc>
      </w:tr>
      <w:tr w:rsidR="005835C2" w14:paraId="7BC710BD" w14:textId="77777777" w:rsidTr="005835C2">
        <w:tc>
          <w:tcPr>
            <w:tcW w:w="8255" w:type="dxa"/>
            <w:gridSpan w:val="2"/>
          </w:tcPr>
          <w:sdt>
            <w:sdtPr>
              <w:id w:val="1369176357"/>
              <w:placeholder>
                <w:docPart w:val="33E545CFDF1FF54DACC8D2242F28B690"/>
              </w:placeholder>
            </w:sdtPr>
            <w:sdtEndPr>
              <w:rPr>
                <w:i w:val="0"/>
              </w:rPr>
            </w:sdtEndPr>
            <w:sdtContent>
              <w:p w14:paraId="37C1E160" w14:textId="3CD01DD2" w:rsidR="00844038" w:rsidRDefault="005835C2" w:rsidP="00844038">
                <w:pPr>
                  <w:pStyle w:val="Italics"/>
                  <w:rPr>
                    <w:i w:val="0"/>
                  </w:rPr>
                </w:pPr>
                <w:r>
                  <w:rPr>
                    <w:sz w:val="20"/>
                    <w:szCs w:val="20"/>
                  </w:rPr>
                  <w:t>Raremark</w:t>
                </w:r>
                <w:r w:rsidR="00844038">
                  <w:rPr>
                    <w:i w:val="0"/>
                  </w:rPr>
                  <w:t xml:space="preserve"> </w:t>
                </w:r>
              </w:p>
              <w:p w14:paraId="23EFF200" w14:textId="6C172418" w:rsidR="00844038" w:rsidRDefault="00670BCC" w:rsidP="00844038">
                <w:pPr>
                  <w:pStyle w:val="ListParagraph"/>
                </w:pPr>
                <w:r>
                  <w:t>Interaction design, concepts, wireframes and prototypes</w:t>
                </w:r>
                <w:r w:rsidR="005F3D1D">
                  <w:t>.</w:t>
                </w:r>
              </w:p>
              <w:p w14:paraId="671A6CA6" w14:textId="3CC4FC7D" w:rsidR="005835C2" w:rsidRDefault="00670BCC" w:rsidP="00670BCC">
                <w:pPr>
                  <w:pStyle w:val="ListParagraph"/>
                </w:pPr>
                <w:r>
                  <w:t>Organised and ran user research testing sessions</w:t>
                </w:r>
                <w:r w:rsidR="005F3D1D">
                  <w:t>.</w:t>
                </w:r>
              </w:p>
            </w:sdtContent>
          </w:sdt>
        </w:tc>
      </w:tr>
      <w:tr w:rsidR="005835C2" w14:paraId="67501E24" w14:textId="77777777">
        <w:tc>
          <w:tcPr>
            <w:tcW w:w="5787" w:type="dxa"/>
          </w:tcPr>
          <w:p w14:paraId="5372111D" w14:textId="639E1FCF" w:rsidR="005835C2" w:rsidRDefault="005835C2" w:rsidP="00B57C65">
            <w:pPr>
              <w:pStyle w:val="Bold"/>
            </w:pPr>
            <w:r w:rsidRPr="005835C2">
              <w:rPr>
                <w:sz w:val="20"/>
                <w:szCs w:val="20"/>
              </w:rPr>
              <w:t>User Interface Designer</w:t>
            </w:r>
          </w:p>
        </w:tc>
        <w:tc>
          <w:tcPr>
            <w:tcW w:w="2468" w:type="dxa"/>
          </w:tcPr>
          <w:p w14:paraId="5A075B8D" w14:textId="3ED0D4F4" w:rsidR="005835C2" w:rsidRDefault="005835C2" w:rsidP="00B57C65">
            <w:pPr>
              <w:pStyle w:val="Dates"/>
            </w:pPr>
            <w:r>
              <w:t>Dec 14 – Feb 15</w:t>
            </w:r>
          </w:p>
        </w:tc>
      </w:tr>
      <w:tr w:rsidR="005835C2" w14:paraId="3249DF10" w14:textId="77777777" w:rsidTr="005835C2">
        <w:tc>
          <w:tcPr>
            <w:tcW w:w="8255" w:type="dxa"/>
            <w:gridSpan w:val="2"/>
          </w:tcPr>
          <w:sdt>
            <w:sdtPr>
              <w:id w:val="1642305901"/>
              <w:placeholder>
                <w:docPart w:val="5F3E47D5E8287A4581E0D834282FCACE"/>
              </w:placeholder>
            </w:sdtPr>
            <w:sdtEndPr>
              <w:rPr>
                <w:i w:val="0"/>
                <w:sz w:val="20"/>
                <w:szCs w:val="20"/>
              </w:rPr>
            </w:sdtEndPr>
            <w:sdtContent>
              <w:p w14:paraId="16F085B2" w14:textId="77777777" w:rsidR="00844038" w:rsidRDefault="005835C2" w:rsidP="00844038">
                <w:pPr>
                  <w:pStyle w:val="Italics"/>
                  <w:rPr>
                    <w:i w:val="0"/>
                  </w:rPr>
                </w:pPr>
                <w:r>
                  <w:rPr>
                    <w:sz w:val="20"/>
                    <w:szCs w:val="20"/>
                  </w:rPr>
                  <w:t>FilmDoo</w:t>
                </w:r>
              </w:p>
              <w:p w14:paraId="1E0F74D0" w14:textId="12892359" w:rsidR="00844038" w:rsidRDefault="00844038" w:rsidP="00844038">
                <w:pPr>
                  <w:pStyle w:val="ListParagraph"/>
                </w:pPr>
                <w:r>
                  <w:t>Worked closely with the development team</w:t>
                </w:r>
                <w:r w:rsidR="005F3D1D">
                  <w:t>.</w:t>
                </w:r>
              </w:p>
              <w:p w14:paraId="2FB79E8A" w14:textId="321DD018" w:rsidR="005835C2" w:rsidRDefault="00844038" w:rsidP="00670BCC">
                <w:pPr>
                  <w:pStyle w:val="ListParagraph"/>
                </w:pPr>
                <w:r>
                  <w:t>Crated</w:t>
                </w:r>
                <w:r w:rsidR="00670BCC">
                  <w:t xml:space="preserve"> hi-</w:t>
                </w:r>
                <w:r>
                  <w:t>fidelity design mockups</w:t>
                </w:r>
                <w:r w:rsidR="00670BCC">
                  <w:t xml:space="preserve"> and ran design reviews</w:t>
                </w:r>
                <w:r w:rsidR="005F3D1D">
                  <w:t>.</w:t>
                </w:r>
              </w:p>
            </w:sdtContent>
          </w:sdt>
        </w:tc>
      </w:tr>
      <w:tr w:rsidR="00B57C65" w14:paraId="3FD48135" w14:textId="77777777">
        <w:tc>
          <w:tcPr>
            <w:tcW w:w="5787" w:type="dxa"/>
          </w:tcPr>
          <w:p w14:paraId="765AC92B" w14:textId="77777777" w:rsidR="00B57C65" w:rsidRPr="005835C2" w:rsidRDefault="00B57C65" w:rsidP="00B57C65">
            <w:pPr>
              <w:pStyle w:val="Bold"/>
              <w:rPr>
                <w:sz w:val="20"/>
                <w:szCs w:val="20"/>
              </w:rPr>
            </w:pPr>
            <w:r w:rsidRPr="005835C2">
              <w:rPr>
                <w:sz w:val="20"/>
                <w:szCs w:val="20"/>
              </w:rPr>
              <w:t>Senior Designer</w:t>
            </w:r>
          </w:p>
        </w:tc>
        <w:tc>
          <w:tcPr>
            <w:tcW w:w="2468" w:type="dxa"/>
          </w:tcPr>
          <w:p w14:paraId="13E47E78" w14:textId="77777777" w:rsidR="00B57C65" w:rsidRDefault="00B57C65" w:rsidP="00B57C65">
            <w:pPr>
              <w:pStyle w:val="Dates"/>
            </w:pPr>
            <w:r>
              <w:t>Feb 14 – Dec 14</w:t>
            </w:r>
          </w:p>
        </w:tc>
      </w:tr>
      <w:tr w:rsidR="00B57C65" w14:paraId="24C75033" w14:textId="77777777">
        <w:tc>
          <w:tcPr>
            <w:tcW w:w="8255" w:type="dxa"/>
            <w:gridSpan w:val="2"/>
            <w:tcMar>
              <w:bottom w:w="115" w:type="dxa"/>
            </w:tcMar>
          </w:tcPr>
          <w:sdt>
            <w:sdtPr>
              <w:id w:val="27120434"/>
              <w:placeholder>
                <w:docPart w:val="227494A521B5BB40AFBA4A7A5B797E41"/>
              </w:placeholder>
            </w:sdtPr>
            <w:sdtEndPr>
              <w:rPr>
                <w:sz w:val="20"/>
                <w:szCs w:val="20"/>
              </w:rPr>
            </w:sdtEndPr>
            <w:sdtContent>
              <w:p w14:paraId="566DB042" w14:textId="77777777" w:rsidR="00B57C65" w:rsidRPr="005835C2" w:rsidRDefault="00B57C65" w:rsidP="00B57C65">
                <w:pPr>
                  <w:pStyle w:val="Italics"/>
                  <w:rPr>
                    <w:sz w:val="20"/>
                    <w:szCs w:val="20"/>
                  </w:rPr>
                </w:pPr>
                <w:r w:rsidRPr="005835C2">
                  <w:rPr>
                    <w:sz w:val="20"/>
                    <w:szCs w:val="20"/>
                  </w:rPr>
                  <w:t>The Chartered Institute of Marketing</w:t>
                </w:r>
              </w:p>
            </w:sdtContent>
          </w:sdt>
          <w:p w14:paraId="44EA6A2C" w14:textId="77777777" w:rsidR="00B57C65" w:rsidRDefault="00B57C65" w:rsidP="00B57C65">
            <w:pPr>
              <w:pStyle w:val="ListParagraph"/>
            </w:pPr>
            <w:r>
              <w:t>Created sitemap and wireframes.</w:t>
            </w:r>
          </w:p>
          <w:p w14:paraId="6FF7E596" w14:textId="77777777" w:rsidR="00B57C65" w:rsidRDefault="00B57C65" w:rsidP="00B57C65">
            <w:pPr>
              <w:pStyle w:val="ListParagraph"/>
            </w:pPr>
            <w:r>
              <w:t>Design full UI kit of interface elements.</w:t>
            </w:r>
          </w:p>
          <w:p w14:paraId="142F8FE6" w14:textId="29186C1C" w:rsidR="00B57C65" w:rsidRDefault="005F3D1D" w:rsidP="00B57C65">
            <w:pPr>
              <w:pStyle w:val="ListParagraph"/>
            </w:pPr>
            <w:r>
              <w:t>Managed the internal creative team and external contractors through an international rebrand</w:t>
            </w:r>
            <w:r w:rsidR="00B57C65">
              <w:t>.</w:t>
            </w:r>
          </w:p>
          <w:p w14:paraId="7FB02D50" w14:textId="6DE558B6" w:rsidR="00844038" w:rsidRDefault="005F3D1D" w:rsidP="00844038">
            <w:pPr>
              <w:pStyle w:val="ListParagraph"/>
            </w:pPr>
            <w:r>
              <w:t>Quantitive and qualitive user research and testing.</w:t>
            </w:r>
          </w:p>
        </w:tc>
      </w:tr>
    </w:tbl>
    <w:p w14:paraId="79F18C62" w14:textId="77777777" w:rsidR="00383CFC" w:rsidRDefault="00383CFC"/>
    <w:p w14:paraId="2FC400E1" w14:textId="0D628392" w:rsidR="004D4B99" w:rsidRDefault="004D4B99">
      <w:pPr>
        <w:spacing w:after="200" w:line="276" w:lineRule="auto"/>
      </w:pPr>
      <w:r>
        <w:br w:type="page"/>
      </w:r>
    </w:p>
    <w:p w14:paraId="175E24A0" w14:textId="77777777" w:rsidR="004D4B99" w:rsidRDefault="004D4B99"/>
    <w:tbl>
      <w:tblPr>
        <w:tblStyle w:val="TableGrid"/>
        <w:tblW w:w="8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4127"/>
        <w:gridCol w:w="1660"/>
        <w:gridCol w:w="2468"/>
      </w:tblGrid>
      <w:tr w:rsidR="004D4B99" w14:paraId="260F9CE7" w14:textId="77777777">
        <w:tc>
          <w:tcPr>
            <w:tcW w:w="5787" w:type="dxa"/>
            <w:gridSpan w:val="2"/>
          </w:tcPr>
          <w:p w14:paraId="7875C4B4" w14:textId="51EF622C" w:rsidR="004D4B99" w:rsidRPr="005835C2" w:rsidRDefault="004D4B99" w:rsidP="004973E4">
            <w:pPr>
              <w:pStyle w:val="Bold"/>
              <w:rPr>
                <w:sz w:val="20"/>
                <w:szCs w:val="20"/>
              </w:rPr>
            </w:pPr>
            <w:r w:rsidRPr="005835C2">
              <w:rPr>
                <w:sz w:val="20"/>
                <w:szCs w:val="20"/>
              </w:rPr>
              <w:t>User Interface Developer</w:t>
            </w:r>
          </w:p>
        </w:tc>
        <w:tc>
          <w:tcPr>
            <w:tcW w:w="2468" w:type="dxa"/>
          </w:tcPr>
          <w:p w14:paraId="590814B7" w14:textId="374AA57D" w:rsidR="004D4B99" w:rsidRDefault="004D4B99" w:rsidP="004352CE">
            <w:pPr>
              <w:pStyle w:val="Dates"/>
            </w:pPr>
            <w:r>
              <w:t>May 2013 – Feb 14</w:t>
            </w:r>
          </w:p>
        </w:tc>
      </w:tr>
      <w:tr w:rsidR="004D4B99" w14:paraId="2AF6F746" w14:textId="77777777" w:rsidTr="000E02BB">
        <w:tc>
          <w:tcPr>
            <w:tcW w:w="8255" w:type="dxa"/>
            <w:gridSpan w:val="3"/>
          </w:tcPr>
          <w:sdt>
            <w:sdtPr>
              <w:id w:val="737166375"/>
              <w:placeholder>
                <w:docPart w:val="1611A1EAB20595488F7211A49B4CD639"/>
              </w:placeholder>
            </w:sdtPr>
            <w:sdtEndPr>
              <w:rPr>
                <w:i w:val="0"/>
                <w:sz w:val="20"/>
                <w:szCs w:val="20"/>
              </w:rPr>
            </w:sdtEndPr>
            <w:sdtContent>
              <w:p w14:paraId="79D83F04" w14:textId="77777777" w:rsidR="004D4B99" w:rsidRPr="00B94077" w:rsidRDefault="004D4B99" w:rsidP="004D4B99">
                <w:pPr>
                  <w:pStyle w:val="Italics"/>
                  <w:rPr>
                    <w:sz w:val="20"/>
                    <w:szCs w:val="20"/>
                  </w:rPr>
                </w:pPr>
                <w:r w:rsidRPr="005835C2">
                  <w:rPr>
                    <w:sz w:val="20"/>
                    <w:szCs w:val="20"/>
                  </w:rPr>
                  <w:t>Growth Engineering</w:t>
                </w:r>
                <w:r w:rsidRPr="00B94077">
                  <w:rPr>
                    <w:sz w:val="20"/>
                    <w:szCs w:val="20"/>
                  </w:rPr>
                  <w:t xml:space="preserve"> </w:t>
                </w:r>
              </w:p>
              <w:p w14:paraId="175178D8" w14:textId="77777777" w:rsidR="004D4B99" w:rsidRDefault="004D4B99" w:rsidP="004D4B99">
                <w:pPr>
                  <w:pStyle w:val="ListParagraph"/>
                  <w:rPr>
                    <w:sz w:val="20"/>
                    <w:szCs w:val="20"/>
                  </w:rPr>
                </w:pPr>
                <w:r>
                  <w:t>Identified the MVP for an elearning authoring tool.</w:t>
                </w:r>
              </w:p>
            </w:sdtContent>
          </w:sdt>
          <w:p w14:paraId="0AF9C493" w14:textId="54C7FD69" w:rsidR="004D4B99" w:rsidRPr="004D4B99" w:rsidRDefault="004D4B99" w:rsidP="004D4B99">
            <w:pPr>
              <w:pStyle w:val="ListParagraph"/>
              <w:rPr>
                <w:sz w:val="20"/>
                <w:szCs w:val="20"/>
              </w:rPr>
            </w:pPr>
            <w:r>
              <w:t>Creating mockups to keep clarity across the international elearning development team.</w:t>
            </w:r>
          </w:p>
        </w:tc>
      </w:tr>
      <w:tr w:rsidR="004D4B99" w14:paraId="4A3A018C" w14:textId="77777777">
        <w:tc>
          <w:tcPr>
            <w:tcW w:w="5787" w:type="dxa"/>
            <w:gridSpan w:val="2"/>
          </w:tcPr>
          <w:p w14:paraId="19FA557E" w14:textId="5DA691AF" w:rsidR="004D4B99" w:rsidRPr="00B94077" w:rsidRDefault="004D4B99" w:rsidP="004973E4">
            <w:pPr>
              <w:pStyle w:val="Bold"/>
              <w:rPr>
                <w:sz w:val="20"/>
                <w:szCs w:val="20"/>
              </w:rPr>
            </w:pPr>
            <w:r w:rsidRPr="005835C2">
              <w:rPr>
                <w:sz w:val="20"/>
                <w:szCs w:val="20"/>
              </w:rPr>
              <w:t>User Interface Developer</w:t>
            </w:r>
          </w:p>
        </w:tc>
        <w:tc>
          <w:tcPr>
            <w:tcW w:w="2468" w:type="dxa"/>
          </w:tcPr>
          <w:p w14:paraId="33AE8BE8" w14:textId="386CA07A" w:rsidR="004D4B99" w:rsidRDefault="004D4B99" w:rsidP="004352CE">
            <w:pPr>
              <w:pStyle w:val="Dates"/>
            </w:pPr>
            <w:r>
              <w:t>Feb 2012 - May 2013</w:t>
            </w:r>
          </w:p>
        </w:tc>
      </w:tr>
      <w:tr w:rsidR="004D4B99" w14:paraId="1E65CCA0" w14:textId="77777777" w:rsidTr="00E82FA7">
        <w:tc>
          <w:tcPr>
            <w:tcW w:w="8255" w:type="dxa"/>
            <w:gridSpan w:val="3"/>
          </w:tcPr>
          <w:p w14:paraId="718BF95A" w14:textId="77777777" w:rsidR="004D4B99" w:rsidRPr="005835C2" w:rsidRDefault="004D4B99" w:rsidP="004D4B99">
            <w:pPr>
              <w:pStyle w:val="Italics"/>
              <w:rPr>
                <w:sz w:val="20"/>
                <w:szCs w:val="20"/>
              </w:rPr>
            </w:pPr>
            <w:r w:rsidRPr="005835C2">
              <w:rPr>
                <w:sz w:val="20"/>
                <w:szCs w:val="20"/>
              </w:rPr>
              <w:t>Hitachi Data Systems</w:t>
            </w:r>
          </w:p>
          <w:p w14:paraId="21E9DC65" w14:textId="77777777" w:rsidR="004D4B99" w:rsidRDefault="004D4B99" w:rsidP="004D4B99">
            <w:pPr>
              <w:pStyle w:val="ListParagraph"/>
            </w:pPr>
            <w:r>
              <w:t>User requirement identification and testing.</w:t>
            </w:r>
          </w:p>
          <w:p w14:paraId="23B8DB58" w14:textId="77777777" w:rsidR="004D4B99" w:rsidRDefault="004D4B99" w:rsidP="004D4B99">
            <w:pPr>
              <w:pStyle w:val="ListParagraph"/>
            </w:pPr>
            <w:r>
              <w:t>Simplified the design and recreated the interface.</w:t>
            </w:r>
          </w:p>
          <w:p w14:paraId="08711B62" w14:textId="77777777" w:rsidR="004D4B99" w:rsidRDefault="004D4B99" w:rsidP="004D4B99">
            <w:pPr>
              <w:pStyle w:val="ListParagraph"/>
            </w:pPr>
            <w:r>
              <w:t>Utilised multiple JQuery plug to include more functionality with minimum clutter.</w:t>
            </w:r>
          </w:p>
          <w:p w14:paraId="153B48D5" w14:textId="76342257" w:rsidR="004D4B99" w:rsidRDefault="004D4B99" w:rsidP="004D4B99">
            <w:pPr>
              <w:pStyle w:val="ListParagraph"/>
            </w:pPr>
            <w:r>
              <w:t xml:space="preserve"> </w:t>
            </w:r>
            <w:r>
              <w:t>Ensured qualitity through lean release cycles.</w:t>
            </w:r>
          </w:p>
        </w:tc>
      </w:tr>
      <w:tr w:rsidR="00383CFC" w14:paraId="529A69A8" w14:textId="77777777">
        <w:tc>
          <w:tcPr>
            <w:tcW w:w="5787" w:type="dxa"/>
            <w:gridSpan w:val="2"/>
          </w:tcPr>
          <w:p w14:paraId="42A393D2" w14:textId="77777777" w:rsidR="00383CFC" w:rsidRPr="00B94077" w:rsidRDefault="00383CFC" w:rsidP="004973E4">
            <w:pPr>
              <w:pStyle w:val="Bold"/>
              <w:rPr>
                <w:sz w:val="20"/>
                <w:szCs w:val="20"/>
              </w:rPr>
            </w:pPr>
            <w:r w:rsidRPr="00B94077">
              <w:rPr>
                <w:sz w:val="20"/>
                <w:szCs w:val="20"/>
              </w:rPr>
              <w:t>Web Design &amp; Developer</w:t>
            </w:r>
          </w:p>
        </w:tc>
        <w:tc>
          <w:tcPr>
            <w:tcW w:w="2468" w:type="dxa"/>
          </w:tcPr>
          <w:p w14:paraId="186AC1D3" w14:textId="77777777" w:rsidR="00383CFC" w:rsidRDefault="00383CFC" w:rsidP="004352CE">
            <w:pPr>
              <w:pStyle w:val="Dates"/>
            </w:pPr>
            <w:r>
              <w:t>April 2010 – Feb 2012</w:t>
            </w:r>
          </w:p>
        </w:tc>
      </w:tr>
      <w:tr w:rsidR="00383CFC" w14:paraId="0435FE64" w14:textId="77777777">
        <w:tc>
          <w:tcPr>
            <w:tcW w:w="8255" w:type="dxa"/>
            <w:gridSpan w:val="3"/>
            <w:tcMar>
              <w:bottom w:w="115" w:type="dxa"/>
            </w:tcMar>
          </w:tcPr>
          <w:p w14:paraId="08D4401B" w14:textId="77777777" w:rsidR="00383CFC" w:rsidRDefault="00383CFC">
            <w:pPr>
              <w:pStyle w:val="Italics"/>
              <w:rPr>
                <w:sz w:val="20"/>
                <w:szCs w:val="20"/>
              </w:rPr>
            </w:pPr>
            <w:r w:rsidRPr="00B94077">
              <w:rPr>
                <w:sz w:val="20"/>
                <w:szCs w:val="20"/>
              </w:rPr>
              <w:t>Growth Engineering</w:t>
            </w:r>
          </w:p>
          <w:p w14:paraId="51ABF8C4" w14:textId="77777777" w:rsidR="00B94077" w:rsidRDefault="00383CFC" w:rsidP="00B94077">
            <w:pPr>
              <w:pStyle w:val="ListParagraph"/>
            </w:pPr>
            <w:r>
              <w:t xml:space="preserve">Worked in a very small, but fast growing, team. </w:t>
            </w:r>
          </w:p>
          <w:p w14:paraId="4D735071" w14:textId="77777777" w:rsidR="00B94077" w:rsidRDefault="00383CFC" w:rsidP="00B94077">
            <w:pPr>
              <w:pStyle w:val="ListParagraph"/>
            </w:pPr>
            <w:r>
              <w:t>Created designs for marketing collateral, corporate</w:t>
            </w:r>
            <w:r w:rsidR="00B94077">
              <w:t xml:space="preserve"> website, white label sites.</w:t>
            </w:r>
          </w:p>
          <w:p w14:paraId="5BE1E5B3" w14:textId="77777777" w:rsidR="00383CFC" w:rsidRDefault="00B94077" w:rsidP="00B94077">
            <w:pPr>
              <w:pStyle w:val="ListParagraph"/>
            </w:pPr>
            <w:r>
              <w:t>W</w:t>
            </w:r>
            <w:r w:rsidR="00383CFC">
              <w:t>orked on the backend development of the LMS</w:t>
            </w:r>
            <w:r>
              <w:t xml:space="preserve"> in PHP and MySQL</w:t>
            </w:r>
            <w:r w:rsidR="00383CFC">
              <w:t>.</w:t>
            </w:r>
          </w:p>
        </w:tc>
      </w:tr>
      <w:tr w:rsidR="00383CFC" w14:paraId="5DE9F8EF" w14:textId="77777777">
        <w:tc>
          <w:tcPr>
            <w:tcW w:w="5787" w:type="dxa"/>
            <w:gridSpan w:val="2"/>
          </w:tcPr>
          <w:p w14:paraId="266CE732" w14:textId="77777777" w:rsidR="00383CFC" w:rsidRPr="00B94077" w:rsidRDefault="00383CFC" w:rsidP="00864E77">
            <w:pPr>
              <w:pStyle w:val="Bold"/>
              <w:rPr>
                <w:sz w:val="20"/>
                <w:szCs w:val="20"/>
              </w:rPr>
            </w:pPr>
            <w:r w:rsidRPr="00B94077">
              <w:rPr>
                <w:sz w:val="20"/>
                <w:szCs w:val="20"/>
              </w:rPr>
              <w:t>Web Designer</w:t>
            </w:r>
          </w:p>
        </w:tc>
        <w:tc>
          <w:tcPr>
            <w:tcW w:w="2468" w:type="dxa"/>
          </w:tcPr>
          <w:p w14:paraId="3AEE2ABA" w14:textId="77777777" w:rsidR="00383CFC" w:rsidRDefault="00383CFC" w:rsidP="00864E77">
            <w:pPr>
              <w:pStyle w:val="Dates"/>
            </w:pPr>
            <w:r>
              <w:t>Jan 2006 – April 2010</w:t>
            </w:r>
          </w:p>
        </w:tc>
      </w:tr>
      <w:tr w:rsidR="00383CFC" w14:paraId="0F660B3F" w14:textId="77777777">
        <w:tc>
          <w:tcPr>
            <w:tcW w:w="8255" w:type="dxa"/>
            <w:gridSpan w:val="3"/>
            <w:tcMar>
              <w:bottom w:w="115" w:type="dxa"/>
            </w:tcMar>
          </w:tcPr>
          <w:p w14:paraId="73FFE115" w14:textId="77777777" w:rsidR="00383CFC" w:rsidRPr="00B94077" w:rsidRDefault="00383CFC" w:rsidP="00B94077">
            <w:pPr>
              <w:pStyle w:val="Italics"/>
              <w:rPr>
                <w:sz w:val="20"/>
                <w:szCs w:val="20"/>
              </w:rPr>
            </w:pPr>
            <w:r w:rsidRPr="00B94077">
              <w:rPr>
                <w:sz w:val="20"/>
                <w:szCs w:val="20"/>
              </w:rPr>
              <w:t>Firefields Design (self-employed)</w:t>
            </w:r>
            <w:r>
              <w:t xml:space="preserve"> </w:t>
            </w:r>
          </w:p>
          <w:p w14:paraId="3A6AD0ED" w14:textId="77777777" w:rsidR="00383CFC" w:rsidRDefault="00383CFC" w:rsidP="00383CFC">
            <w:pPr>
              <w:pStyle w:val="ListParagraph"/>
            </w:pPr>
            <w:r>
              <w:t>Initiated and maintained all client relationships.</w:t>
            </w:r>
          </w:p>
          <w:p w14:paraId="2EDDD5F6" w14:textId="77777777" w:rsidR="00383CFC" w:rsidRDefault="00383CFC" w:rsidP="00383CFC">
            <w:pPr>
              <w:pStyle w:val="ListParagraph"/>
            </w:pPr>
            <w:r>
              <w:t>Handled multiple deadlines consecutively.</w:t>
            </w:r>
          </w:p>
        </w:tc>
      </w:tr>
      <w:tr w:rsidR="00383CFC" w14:paraId="1B31E98F" w14:textId="77777777">
        <w:tc>
          <w:tcPr>
            <w:tcW w:w="5787" w:type="dxa"/>
            <w:gridSpan w:val="2"/>
          </w:tcPr>
          <w:p w14:paraId="58CA314C" w14:textId="77777777" w:rsidR="00383CFC" w:rsidRPr="00B94077" w:rsidRDefault="00383CFC" w:rsidP="00864E77">
            <w:pPr>
              <w:pStyle w:val="Bold"/>
              <w:rPr>
                <w:sz w:val="20"/>
                <w:szCs w:val="20"/>
              </w:rPr>
            </w:pPr>
            <w:r w:rsidRPr="00B94077">
              <w:rPr>
                <w:sz w:val="20"/>
                <w:szCs w:val="20"/>
              </w:rPr>
              <w:t>Web Designer</w:t>
            </w:r>
          </w:p>
        </w:tc>
        <w:tc>
          <w:tcPr>
            <w:tcW w:w="2468" w:type="dxa"/>
          </w:tcPr>
          <w:p w14:paraId="5FD22067" w14:textId="77777777" w:rsidR="00383CFC" w:rsidRDefault="00383CFC" w:rsidP="004352CE">
            <w:pPr>
              <w:pStyle w:val="Dates"/>
            </w:pPr>
            <w:r>
              <w:t>March 2009 - April 2010</w:t>
            </w:r>
          </w:p>
        </w:tc>
      </w:tr>
      <w:tr w:rsidR="00383CFC" w14:paraId="42F99AB3" w14:textId="77777777">
        <w:tc>
          <w:tcPr>
            <w:tcW w:w="8255" w:type="dxa"/>
            <w:gridSpan w:val="3"/>
            <w:tcMar>
              <w:bottom w:w="115" w:type="dxa"/>
            </w:tcMar>
          </w:tcPr>
          <w:p w14:paraId="7B5983AF" w14:textId="3EA8693D" w:rsidR="00410FBE" w:rsidRPr="00B94077" w:rsidRDefault="00383CFC" w:rsidP="00410FBE">
            <w:pPr>
              <w:pStyle w:val="Italics"/>
              <w:rPr>
                <w:sz w:val="20"/>
                <w:szCs w:val="20"/>
              </w:rPr>
            </w:pPr>
            <w:r w:rsidRPr="00B94077">
              <w:rPr>
                <w:sz w:val="20"/>
                <w:szCs w:val="20"/>
              </w:rPr>
              <w:t>Schoolwebsite.co.uk</w:t>
            </w:r>
            <w:r w:rsidR="00410FBE" w:rsidRPr="00B94077">
              <w:rPr>
                <w:sz w:val="20"/>
                <w:szCs w:val="20"/>
              </w:rPr>
              <w:t xml:space="preserve"> </w:t>
            </w:r>
          </w:p>
          <w:p w14:paraId="55931604" w14:textId="77777777" w:rsidR="00410FBE" w:rsidRDefault="008513B4" w:rsidP="00410FBE">
            <w:pPr>
              <w:pStyle w:val="ListParagraph"/>
            </w:pPr>
            <w:r>
              <w:t xml:space="preserve">Created multiple schools websites per month. </w:t>
            </w:r>
          </w:p>
          <w:p w14:paraId="14921343" w14:textId="06C07D22" w:rsidR="00383CFC" w:rsidRDefault="008513B4" w:rsidP="00410FBE">
            <w:pPr>
              <w:pStyle w:val="ListParagraph"/>
            </w:pPr>
            <w:r>
              <w:t xml:space="preserve">Working to short deadlines while continuously up skills in all front-end technology. </w:t>
            </w:r>
          </w:p>
        </w:tc>
      </w:tr>
      <w:tr w:rsidR="00383CFC" w14:paraId="14D57076" w14:textId="77777777">
        <w:tc>
          <w:tcPr>
            <w:tcW w:w="5787" w:type="dxa"/>
            <w:gridSpan w:val="2"/>
          </w:tcPr>
          <w:p w14:paraId="7CB0A90E" w14:textId="77777777" w:rsidR="00383CFC" w:rsidRPr="001E082A" w:rsidRDefault="00383CFC" w:rsidP="00864E77">
            <w:pPr>
              <w:pStyle w:val="Bold"/>
              <w:rPr>
                <w:sz w:val="20"/>
                <w:szCs w:val="20"/>
              </w:rPr>
            </w:pPr>
            <w:r w:rsidRPr="001E082A">
              <w:rPr>
                <w:sz w:val="20"/>
                <w:szCs w:val="20"/>
              </w:rPr>
              <w:t>Charity Event Organizer</w:t>
            </w:r>
          </w:p>
        </w:tc>
        <w:tc>
          <w:tcPr>
            <w:tcW w:w="2468" w:type="dxa"/>
          </w:tcPr>
          <w:p w14:paraId="20526ABC" w14:textId="77777777" w:rsidR="00383CFC" w:rsidRDefault="00383CFC" w:rsidP="004352CE">
            <w:pPr>
              <w:pStyle w:val="Dates"/>
            </w:pPr>
            <w:r>
              <w:t xml:space="preserve">Sep 2008 - March 2009 </w:t>
            </w:r>
          </w:p>
        </w:tc>
      </w:tr>
      <w:tr w:rsidR="00383CFC" w14:paraId="575A3C35" w14:textId="77777777">
        <w:tc>
          <w:tcPr>
            <w:tcW w:w="8255" w:type="dxa"/>
            <w:gridSpan w:val="3"/>
            <w:tcMar>
              <w:bottom w:w="115" w:type="dxa"/>
            </w:tcMar>
          </w:tcPr>
          <w:p w14:paraId="2BCF36A8" w14:textId="0D32B4D8" w:rsidR="00410FBE" w:rsidRPr="00B94077" w:rsidRDefault="00383CFC" w:rsidP="00410FBE">
            <w:pPr>
              <w:pStyle w:val="Italics"/>
              <w:rPr>
                <w:sz w:val="20"/>
                <w:szCs w:val="20"/>
              </w:rPr>
            </w:pPr>
            <w:r w:rsidRPr="00B94077">
              <w:rPr>
                <w:sz w:val="20"/>
                <w:szCs w:val="20"/>
              </w:rPr>
              <w:t>Seoul2B</w:t>
            </w:r>
            <w:r w:rsidR="00410FBE" w:rsidRPr="00B94077">
              <w:rPr>
                <w:sz w:val="20"/>
                <w:szCs w:val="20"/>
              </w:rPr>
              <w:t xml:space="preserve"> </w:t>
            </w:r>
          </w:p>
          <w:p w14:paraId="3384C452" w14:textId="77777777" w:rsidR="00410FBE" w:rsidRDefault="00AA0859" w:rsidP="00410FBE">
            <w:pPr>
              <w:pStyle w:val="ListParagraph"/>
            </w:pPr>
            <w:r>
              <w:t xml:space="preserve">Spent 10 months driving a 4x4 around (most of) the world. </w:t>
            </w:r>
          </w:p>
          <w:p w14:paraId="46A6EF2F" w14:textId="69AEC98E" w:rsidR="00410FBE" w:rsidRDefault="00AA0859" w:rsidP="00410FBE">
            <w:pPr>
              <w:pStyle w:val="ListParagraph"/>
            </w:pPr>
            <w:r>
              <w:t xml:space="preserve">Working in a team of </w:t>
            </w:r>
            <w:r w:rsidR="00410FBE">
              <w:t>two we planned our finances</w:t>
            </w:r>
            <w:r w:rsidR="005F3D1D">
              <w:t>.</w:t>
            </w:r>
          </w:p>
          <w:p w14:paraId="793091E7" w14:textId="44BDC015" w:rsidR="00383CFC" w:rsidRDefault="00410FBE" w:rsidP="00410FBE">
            <w:pPr>
              <w:pStyle w:val="ListParagraph"/>
            </w:pPr>
            <w:r>
              <w:t>M</w:t>
            </w:r>
            <w:r w:rsidR="00AA0859">
              <w:t>ade decisions ranging from cultural and social through to mechanical and safety issues.</w:t>
            </w:r>
          </w:p>
        </w:tc>
      </w:tr>
      <w:tr w:rsidR="00383CFC" w14:paraId="63DB92DA" w14:textId="77777777">
        <w:tc>
          <w:tcPr>
            <w:tcW w:w="5787" w:type="dxa"/>
            <w:gridSpan w:val="2"/>
          </w:tcPr>
          <w:p w14:paraId="3BC4AFAC" w14:textId="77777777" w:rsidR="00383CFC" w:rsidRPr="001E082A" w:rsidRDefault="00383CFC" w:rsidP="00864E77">
            <w:pPr>
              <w:pStyle w:val="Bold"/>
              <w:rPr>
                <w:sz w:val="20"/>
                <w:szCs w:val="20"/>
              </w:rPr>
            </w:pPr>
            <w:r w:rsidRPr="001E082A">
              <w:rPr>
                <w:sz w:val="20"/>
                <w:szCs w:val="20"/>
              </w:rPr>
              <w:t>English Teacher</w:t>
            </w:r>
          </w:p>
        </w:tc>
        <w:tc>
          <w:tcPr>
            <w:tcW w:w="2468" w:type="dxa"/>
          </w:tcPr>
          <w:p w14:paraId="03941AFA" w14:textId="77777777" w:rsidR="00383CFC" w:rsidRDefault="00383CFC" w:rsidP="004352CE">
            <w:pPr>
              <w:pStyle w:val="Dates"/>
            </w:pPr>
            <w:r>
              <w:t>Oct 2005 - Sep 2008</w:t>
            </w:r>
          </w:p>
        </w:tc>
      </w:tr>
      <w:tr w:rsidR="00383CFC" w14:paraId="0EDA5C20" w14:textId="77777777">
        <w:tc>
          <w:tcPr>
            <w:tcW w:w="8255" w:type="dxa"/>
            <w:gridSpan w:val="3"/>
            <w:tcMar>
              <w:bottom w:w="115" w:type="dxa"/>
            </w:tcMar>
          </w:tcPr>
          <w:p w14:paraId="799DB193" w14:textId="77777777" w:rsidR="00383CFC" w:rsidRPr="00B94077" w:rsidRDefault="00B94077" w:rsidP="00864E77">
            <w:pPr>
              <w:pStyle w:val="Italic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Various Position</w:t>
            </w:r>
          </w:p>
          <w:p w14:paraId="31B24253" w14:textId="77777777" w:rsidR="008513B4" w:rsidRDefault="008513B4" w:rsidP="008513B4">
            <w:pPr>
              <w:pStyle w:val="ListParagraph"/>
            </w:pPr>
            <w:r>
              <w:t>Managed classes of 20 elementary school students</w:t>
            </w:r>
            <w:r w:rsidR="00B94077">
              <w:t xml:space="preserve"> with limited English abilities</w:t>
            </w:r>
            <w:r>
              <w:t xml:space="preserve">. </w:t>
            </w:r>
          </w:p>
          <w:p w14:paraId="1EA72F9D" w14:textId="77777777" w:rsidR="00383CFC" w:rsidRDefault="008513B4" w:rsidP="008513B4">
            <w:pPr>
              <w:pStyle w:val="ListParagraph"/>
            </w:pPr>
            <w:r>
              <w:t>Created lesson plans and adapted in response to learners style and mood.</w:t>
            </w:r>
          </w:p>
        </w:tc>
      </w:tr>
      <w:tr w:rsidR="00383CFC" w:rsidRPr="007E0421" w14:paraId="0DD4C869" w14:textId="77777777">
        <w:trPr>
          <w:trHeight w:val="51"/>
        </w:trPr>
        <w:tc>
          <w:tcPr>
            <w:tcW w:w="8255" w:type="dxa"/>
            <w:gridSpan w:val="3"/>
            <w:vAlign w:val="center"/>
          </w:tcPr>
          <w:p w14:paraId="6A0CF30A" w14:textId="77777777" w:rsidR="00383CFC" w:rsidRPr="00B94077" w:rsidRDefault="00383CFC" w:rsidP="009E3692">
            <w:pPr>
              <w:pStyle w:val="SectionHeading"/>
              <w:spacing w:line="360" w:lineRule="auto"/>
              <w:rPr>
                <w:b/>
                <w:color w:val="40618B" w:themeColor="accent1" w:themeShade="BF"/>
                <w:sz w:val="24"/>
                <w:szCs w:val="24"/>
              </w:rPr>
            </w:pPr>
            <w:r w:rsidRPr="00B94077">
              <w:rPr>
                <w:b/>
                <w:color w:val="40618B" w:themeColor="accent1" w:themeShade="BF"/>
                <w:sz w:val="24"/>
                <w:szCs w:val="24"/>
              </w:rPr>
              <w:t>Education</w:t>
            </w:r>
          </w:p>
        </w:tc>
      </w:tr>
      <w:tr w:rsidR="00383CFC" w14:paraId="0650E20B" w14:textId="77777777">
        <w:trPr>
          <w:trHeight w:val="51"/>
        </w:trPr>
        <w:tc>
          <w:tcPr>
            <w:tcW w:w="4127" w:type="dxa"/>
            <w:vAlign w:val="center"/>
          </w:tcPr>
          <w:p w14:paraId="37192EB3" w14:textId="77777777" w:rsidR="00383CFC" w:rsidRPr="00B94077" w:rsidRDefault="00383CFC" w:rsidP="00BD5441">
            <w:pPr>
              <w:pStyle w:val="Bold"/>
              <w:rPr>
                <w:color w:val="C6892B" w:themeColor="background2" w:themeShade="80"/>
                <w:sz w:val="20"/>
                <w:szCs w:val="20"/>
                <w:u w:val="single"/>
              </w:rPr>
            </w:pPr>
            <w:r w:rsidRPr="00B94077">
              <w:rPr>
                <w:sz w:val="20"/>
                <w:szCs w:val="20"/>
              </w:rPr>
              <w:t>BA (Hons) Graphic Communication [2:1]</w:t>
            </w:r>
          </w:p>
        </w:tc>
        <w:tc>
          <w:tcPr>
            <w:tcW w:w="4128" w:type="dxa"/>
            <w:gridSpan w:val="2"/>
            <w:vAlign w:val="center"/>
          </w:tcPr>
          <w:p w14:paraId="5C21589A" w14:textId="77777777" w:rsidR="00383CFC" w:rsidRDefault="00383CFC" w:rsidP="004352CE">
            <w:pPr>
              <w:pStyle w:val="Dates"/>
              <w:rPr>
                <w:b/>
                <w:color w:val="C6892B" w:themeColor="background2" w:themeShade="80"/>
                <w:u w:val="single"/>
              </w:rPr>
            </w:pPr>
            <w:r>
              <w:t>Sep 2001 - Aug 2004</w:t>
            </w:r>
          </w:p>
        </w:tc>
      </w:tr>
      <w:tr w:rsidR="004D4B99" w14:paraId="47C07740" w14:textId="77777777" w:rsidTr="001476DF">
        <w:trPr>
          <w:trHeight w:val="51"/>
        </w:trPr>
        <w:tc>
          <w:tcPr>
            <w:tcW w:w="8255" w:type="dxa"/>
            <w:gridSpan w:val="3"/>
            <w:vAlign w:val="center"/>
          </w:tcPr>
          <w:sdt>
            <w:sdtPr>
              <w:rPr>
                <w:sz w:val="20"/>
                <w:szCs w:val="20"/>
              </w:rPr>
              <w:id w:val="-566114728"/>
              <w:placeholder>
                <w:docPart w:val="F44BC5EE7581BD42A45C46D6DBEFAF4E"/>
              </w:placeholder>
            </w:sdtPr>
            <w:sdtEndPr>
              <w:rPr>
                <w:i w:val="0"/>
                <w:sz w:val="16"/>
                <w:szCs w:val="22"/>
              </w:rPr>
            </w:sdtEndPr>
            <w:sdtContent>
              <w:p w14:paraId="7EFA21F2" w14:textId="45AAE646" w:rsidR="004D4B99" w:rsidRPr="00B94077" w:rsidRDefault="004D4B99" w:rsidP="004D4B99">
                <w:pPr>
                  <w:pStyle w:val="Italics"/>
                  <w:rPr>
                    <w:sz w:val="20"/>
                    <w:szCs w:val="20"/>
                  </w:rPr>
                </w:pPr>
                <w:r w:rsidRPr="00B94077">
                  <w:rPr>
                    <w:sz w:val="20"/>
                    <w:szCs w:val="20"/>
                  </w:rPr>
                  <w:t>University Collage of Creative Arts</w:t>
                </w:r>
                <w:r w:rsidRPr="00B94077">
                  <w:rPr>
                    <w:sz w:val="20"/>
                    <w:szCs w:val="20"/>
                  </w:rPr>
                  <w:t xml:space="preserve"> </w:t>
                </w:r>
              </w:p>
              <w:p w14:paraId="52D81C3F" w14:textId="6B231296" w:rsidR="004D4B99" w:rsidRDefault="004D4B99" w:rsidP="004D4B99">
                <w:pPr>
                  <w:pStyle w:val="ListParagraph"/>
                </w:pPr>
                <w:r>
                  <w:t>Studied the practices and theories of graphic design.</w:t>
                </w:r>
              </w:p>
            </w:sdtContent>
          </w:sdt>
        </w:tc>
      </w:tr>
    </w:tbl>
    <w:p w14:paraId="4A9F48DB" w14:textId="77777777" w:rsidR="004D4B99" w:rsidRDefault="004D4B99">
      <w:pPr>
        <w:rPr>
          <w:sz w:val="22"/>
        </w:rPr>
      </w:pPr>
      <w:bookmarkStart w:id="0" w:name="_GoBack"/>
      <w:bookmarkEnd w:id="0"/>
    </w:p>
    <w:sectPr w:rsidR="004D4B99" w:rsidSect="00AF6C5D">
      <w:pgSz w:w="12240" w:h="15840"/>
      <w:pgMar w:top="1440" w:right="180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rbel">
    <w:panose1 w:val="020B0503020204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HGｺﾞｼｯｸM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F"/>
    <w:multiLevelType w:val="singleLevel"/>
    <w:tmpl w:val="1C7E5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>
    <w:nsid w:val="FFFFFF83"/>
    <w:multiLevelType w:val="singleLevel"/>
    <w:tmpl w:val="520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>
    <w:nsid w:val="FFFFFF88"/>
    <w:multiLevelType w:val="singleLevel"/>
    <w:tmpl w:val="96ACC8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FFFFFF89"/>
    <w:multiLevelType w:val="singleLevel"/>
    <w:tmpl w:val="0C08EAC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12CF36B9"/>
    <w:multiLevelType w:val="hybridMultilevel"/>
    <w:tmpl w:val="3D703B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6E67AD"/>
    <w:multiLevelType w:val="hybridMultilevel"/>
    <w:tmpl w:val="2CB8F2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C622236"/>
    <w:multiLevelType w:val="hybridMultilevel"/>
    <w:tmpl w:val="737A7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6E97123"/>
    <w:multiLevelType w:val="hybridMultilevel"/>
    <w:tmpl w:val="2F1462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1A6A94"/>
    <w:multiLevelType w:val="hybridMultilevel"/>
    <w:tmpl w:val="175EED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D9F5DB7"/>
    <w:multiLevelType w:val="hybridMultilevel"/>
    <w:tmpl w:val="FE2C696E"/>
    <w:lvl w:ilvl="0" w:tplc="8BAA88BE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abstractNum w:abstractNumId="10">
    <w:nsid w:val="30804842"/>
    <w:multiLevelType w:val="hybridMultilevel"/>
    <w:tmpl w:val="7ECA72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6AF1F9F"/>
    <w:multiLevelType w:val="hybridMultilevel"/>
    <w:tmpl w:val="A76098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191A37"/>
    <w:multiLevelType w:val="hybridMultilevel"/>
    <w:tmpl w:val="A628F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5174540"/>
    <w:multiLevelType w:val="hybridMultilevel"/>
    <w:tmpl w:val="DE02B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3AF1609"/>
    <w:multiLevelType w:val="hybridMultilevel"/>
    <w:tmpl w:val="3E64D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963688A"/>
    <w:multiLevelType w:val="hybridMultilevel"/>
    <w:tmpl w:val="988CA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A193D60"/>
    <w:multiLevelType w:val="hybridMultilevel"/>
    <w:tmpl w:val="941ED220"/>
    <w:lvl w:ilvl="0" w:tplc="928C7D54">
      <w:start w:val="5"/>
      <w:numFmt w:val="bullet"/>
      <w:pStyle w:val="ListParagraph"/>
      <w:lvlText w:val="-"/>
      <w:lvlJc w:val="left"/>
      <w:pPr>
        <w:ind w:left="720" w:hanging="360"/>
      </w:pPr>
      <w:rPr>
        <w:rFonts w:ascii="Corbel" w:eastAsiaTheme="minorHAnsi" w:hAnsi="Corbe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E470D11"/>
    <w:multiLevelType w:val="hybridMultilevel"/>
    <w:tmpl w:val="D132F0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7D8D4D3D"/>
    <w:multiLevelType w:val="hybridMultilevel"/>
    <w:tmpl w:val="9F227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E54296C"/>
    <w:multiLevelType w:val="hybridMultilevel"/>
    <w:tmpl w:val="B5D67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EB25133"/>
    <w:multiLevelType w:val="hybridMultilevel"/>
    <w:tmpl w:val="AD34477E"/>
    <w:lvl w:ilvl="0" w:tplc="8BAA88BE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Times New Roman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Times New Roman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Times New Roman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Times New Roman" w:hint="default"/>
      </w:rPr>
    </w:lvl>
  </w:abstractNum>
  <w:num w:numId="1">
    <w:abstractNumId w:val="13"/>
  </w:num>
  <w:num w:numId="2">
    <w:abstractNumId w:val="17"/>
  </w:num>
  <w:num w:numId="3">
    <w:abstractNumId w:val="6"/>
  </w:num>
  <w:num w:numId="4">
    <w:abstractNumId w:val="5"/>
  </w:num>
  <w:num w:numId="5">
    <w:abstractNumId w:val="18"/>
  </w:num>
  <w:num w:numId="6">
    <w:abstractNumId w:val="14"/>
  </w:num>
  <w:num w:numId="7">
    <w:abstractNumId w:val="19"/>
  </w:num>
  <w:num w:numId="8">
    <w:abstractNumId w:val="11"/>
  </w:num>
  <w:num w:numId="9">
    <w:abstractNumId w:val="15"/>
  </w:num>
  <w:num w:numId="10">
    <w:abstractNumId w:val="7"/>
  </w:num>
  <w:num w:numId="11">
    <w:abstractNumId w:val="20"/>
  </w:num>
  <w:num w:numId="12">
    <w:abstractNumId w:val="9"/>
  </w:num>
  <w:num w:numId="13">
    <w:abstractNumId w:val="12"/>
  </w:num>
  <w:num w:numId="14">
    <w:abstractNumId w:val="10"/>
  </w:num>
  <w:num w:numId="15">
    <w:abstractNumId w:val="8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6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2"/>
  </w:compat>
  <w:rsids>
    <w:rsidRoot w:val="005D1199"/>
    <w:rsid w:val="00021BD5"/>
    <w:rsid w:val="00043068"/>
    <w:rsid w:val="000B7AD2"/>
    <w:rsid w:val="000F26D0"/>
    <w:rsid w:val="000F5276"/>
    <w:rsid w:val="001361A0"/>
    <w:rsid w:val="00161467"/>
    <w:rsid w:val="001A43A0"/>
    <w:rsid w:val="001E082A"/>
    <w:rsid w:val="00207157"/>
    <w:rsid w:val="00210121"/>
    <w:rsid w:val="002E04E1"/>
    <w:rsid w:val="0032072E"/>
    <w:rsid w:val="00383CFC"/>
    <w:rsid w:val="003A78B2"/>
    <w:rsid w:val="003D789D"/>
    <w:rsid w:val="00410FBE"/>
    <w:rsid w:val="004352CE"/>
    <w:rsid w:val="004973E4"/>
    <w:rsid w:val="004D4B99"/>
    <w:rsid w:val="0052294A"/>
    <w:rsid w:val="0056768A"/>
    <w:rsid w:val="005835C2"/>
    <w:rsid w:val="00593F21"/>
    <w:rsid w:val="005D1199"/>
    <w:rsid w:val="005F3D1D"/>
    <w:rsid w:val="00643745"/>
    <w:rsid w:val="00644546"/>
    <w:rsid w:val="00670BCC"/>
    <w:rsid w:val="00697783"/>
    <w:rsid w:val="006C74EA"/>
    <w:rsid w:val="007163D4"/>
    <w:rsid w:val="00742B92"/>
    <w:rsid w:val="00777119"/>
    <w:rsid w:val="00780BA9"/>
    <w:rsid w:val="007E0421"/>
    <w:rsid w:val="00844038"/>
    <w:rsid w:val="008513B4"/>
    <w:rsid w:val="00864E77"/>
    <w:rsid w:val="00871C14"/>
    <w:rsid w:val="00890826"/>
    <w:rsid w:val="008D74CD"/>
    <w:rsid w:val="00982709"/>
    <w:rsid w:val="009B4546"/>
    <w:rsid w:val="009E0FBB"/>
    <w:rsid w:val="009E3692"/>
    <w:rsid w:val="009F70BF"/>
    <w:rsid w:val="00AA0859"/>
    <w:rsid w:val="00AF6C5D"/>
    <w:rsid w:val="00B57C65"/>
    <w:rsid w:val="00B94077"/>
    <w:rsid w:val="00BD5441"/>
    <w:rsid w:val="00C06AA8"/>
    <w:rsid w:val="00C42E43"/>
    <w:rsid w:val="00D071F8"/>
    <w:rsid w:val="00D55FF7"/>
    <w:rsid w:val="00E12F84"/>
    <w:rsid w:val="00E343E4"/>
    <w:rsid w:val="00E9177B"/>
    <w:rsid w:val="00F05A6C"/>
    <w:rsid w:val="00F11463"/>
    <w:rsid w:val="00F37FCF"/>
    <w:rsid w:val="00F74FFF"/>
    <w:rsid w:val="00FB2410"/>
    <w:rsid w:val="00FD02C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oNotEmbedSmartTags/>
  <w:decimalSymbol w:val="."/>
  <w:listSeparator w:val=","/>
  <w14:docId w14:val="07CC41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276">
    <w:lsdException w:name="Table Grid" w:uiPriority="1"/>
    <w:lsdException w:name="List Paragraph" w:uiPriority="34" w:qFormat="1"/>
  </w:latentStyles>
  <w:style w:type="paragraph" w:default="1" w:styleId="Normal">
    <w:name w:val="Normal"/>
    <w:semiHidden/>
    <w:qFormat/>
    <w:rsid w:val="00AF6C5D"/>
    <w:pPr>
      <w:spacing w:after="0" w:line="264" w:lineRule="auto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1"/>
    <w:semiHidden/>
    <w:qFormat/>
    <w:rsid w:val="00AF6C5D"/>
    <w:pPr>
      <w:outlineLvl w:val="0"/>
    </w:pPr>
    <w:rPr>
      <w:caps/>
      <w:color w:val="A6A6A6" w:themeColor="background1" w:themeShade="A6"/>
      <w:spacing w:val="40"/>
      <w:sz w:val="40"/>
    </w:rPr>
  </w:style>
  <w:style w:type="paragraph" w:styleId="Heading2">
    <w:name w:val="heading 2"/>
    <w:basedOn w:val="Normal"/>
    <w:next w:val="Normal"/>
    <w:link w:val="Heading2Char"/>
    <w:uiPriority w:val="1"/>
    <w:semiHidden/>
    <w:qFormat/>
    <w:rsid w:val="00AF6C5D"/>
    <w:pPr>
      <w:outlineLvl w:val="1"/>
    </w:pPr>
    <w:rPr>
      <w:caps/>
      <w:color w:val="595959" w:themeColor="text1" w:themeTint="A6"/>
      <w:spacing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rsid w:val="00AF6C5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AF6C5D"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rsid w:val="00AF6C5D"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F6C5D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semiHidden/>
    <w:rsid w:val="00AF6C5D"/>
    <w:rPr>
      <w:caps/>
      <w:color w:val="A6A6A6" w:themeColor="background1" w:themeShade="A6"/>
      <w:spacing w:val="40"/>
      <w:sz w:val="40"/>
    </w:rPr>
  </w:style>
  <w:style w:type="paragraph" w:customStyle="1" w:styleId="PersonalInformation">
    <w:name w:val="Personal Information"/>
    <w:basedOn w:val="Normal"/>
    <w:qFormat/>
    <w:rsid w:val="00AF6C5D"/>
    <w:rPr>
      <w:color w:val="595959" w:themeColor="text1" w:themeTint="A6"/>
      <w:spacing w:val="10"/>
    </w:rPr>
  </w:style>
  <w:style w:type="character" w:customStyle="1" w:styleId="Heading2Char">
    <w:name w:val="Heading 2 Char"/>
    <w:basedOn w:val="DefaultParagraphFont"/>
    <w:link w:val="Heading2"/>
    <w:uiPriority w:val="1"/>
    <w:semiHidden/>
    <w:rsid w:val="00AF6C5D"/>
    <w:rPr>
      <w:caps/>
      <w:color w:val="595959" w:themeColor="text1" w:themeTint="A6"/>
      <w:spacing w:val="20"/>
      <w:sz w:val="16"/>
    </w:rPr>
  </w:style>
  <w:style w:type="paragraph" w:customStyle="1" w:styleId="Bold">
    <w:name w:val="Bold"/>
    <w:basedOn w:val="Normal"/>
    <w:qFormat/>
    <w:rsid w:val="00AF6C5D"/>
    <w:rPr>
      <w:b/>
      <w:spacing w:val="10"/>
    </w:rPr>
  </w:style>
  <w:style w:type="paragraph" w:customStyle="1" w:styleId="Dates">
    <w:name w:val="Dates"/>
    <w:basedOn w:val="Normal"/>
    <w:next w:val="Normal"/>
    <w:qFormat/>
    <w:rsid w:val="00AF6C5D"/>
    <w:pPr>
      <w:jc w:val="right"/>
    </w:pPr>
    <w:rPr>
      <w:color w:val="595959" w:themeColor="text1" w:themeTint="A6"/>
    </w:rPr>
  </w:style>
  <w:style w:type="paragraph" w:customStyle="1" w:styleId="Italics">
    <w:name w:val="Italics"/>
    <w:basedOn w:val="Normal"/>
    <w:qFormat/>
    <w:rsid w:val="00AF6C5D"/>
    <w:pPr>
      <w:spacing w:after="80"/>
    </w:pPr>
    <w:rPr>
      <w:i/>
    </w:rPr>
  </w:style>
  <w:style w:type="paragraph" w:styleId="ListParagraph">
    <w:name w:val="List Paragraph"/>
    <w:basedOn w:val="Normal"/>
    <w:uiPriority w:val="34"/>
    <w:qFormat/>
    <w:rsid w:val="00AF6C5D"/>
    <w:pPr>
      <w:numPr>
        <w:numId w:val="20"/>
      </w:numPr>
      <w:spacing w:after="80"/>
      <w:ind w:left="360" w:hanging="216"/>
    </w:pPr>
  </w:style>
  <w:style w:type="paragraph" w:customStyle="1" w:styleId="Copy">
    <w:name w:val="Copy"/>
    <w:basedOn w:val="Normal"/>
    <w:qFormat/>
    <w:rsid w:val="00AF6C5D"/>
    <w:pPr>
      <w:spacing w:after="80"/>
    </w:pPr>
  </w:style>
  <w:style w:type="paragraph" w:customStyle="1" w:styleId="PlaceholderAutotext10">
    <w:name w:val="PlaceholderAutotext_10"/>
    <w:rsid w:val="00AF6C5D"/>
    <w:rPr>
      <w:rFonts w:eastAsiaTheme="minorEastAsia"/>
    </w:rPr>
  </w:style>
  <w:style w:type="paragraph" w:customStyle="1" w:styleId="YourName">
    <w:name w:val="Your Name"/>
    <w:basedOn w:val="Normal"/>
    <w:qFormat/>
    <w:rsid w:val="00AF6C5D"/>
    <w:rPr>
      <w:caps/>
      <w:color w:val="A6A6A6" w:themeColor="background1" w:themeShade="A6"/>
      <w:spacing w:val="40"/>
      <w:sz w:val="40"/>
    </w:rPr>
  </w:style>
  <w:style w:type="paragraph" w:customStyle="1" w:styleId="SectionHeading">
    <w:name w:val="Section Heading"/>
    <w:basedOn w:val="Normal"/>
    <w:qFormat/>
    <w:rsid w:val="00AF6C5D"/>
    <w:rPr>
      <w:caps/>
      <w:color w:val="595959" w:themeColor="text1" w:themeTint="A6"/>
      <w:spacing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12F84"/>
  </w:style>
  <w:style w:type="character" w:customStyle="1" w:styleId="DateChar">
    <w:name w:val="Date Char"/>
    <w:basedOn w:val="DefaultParagraphFont"/>
    <w:link w:val="Date"/>
    <w:uiPriority w:val="99"/>
    <w:semiHidden/>
    <w:rsid w:val="00E12F84"/>
    <w:rPr>
      <w:sz w:val="16"/>
    </w:rPr>
  </w:style>
  <w:style w:type="character" w:styleId="Hyperlink">
    <w:name w:val="Hyperlink"/>
    <w:basedOn w:val="DefaultParagraphFont"/>
    <w:uiPriority w:val="99"/>
    <w:unhideWhenUsed/>
    <w:rsid w:val="009E3692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1" w:unhideWhenUsed="0" w:qFormat="1"/>
    <w:lsdException w:name="heading 2" w:semiHidden="0" w:uiPriority="1" w:unhideWhenUsed="0" w:qFormat="1"/>
    <w:lsdException w:name="heading 3" w:uiPriority="1" w:unhideWhenUsed="0" w:qFormat="1"/>
    <w:lsdException w:name="heading 4" w:uiPriority="1" w:qFormat="1"/>
    <w:lsdException w:name="heading 5" w:uiPriority="1" w:qFormat="1"/>
    <w:lsdException w:name="heading 6" w:uiPriority="1" w:qFormat="1"/>
    <w:lsdException w:name="heading 7" w:uiPriority="1" w:qFormat="1"/>
    <w:lsdException w:name="heading 8" w:uiPriority="1" w:qFormat="1"/>
    <w:lsdException w:name="heading 9" w:uiPriority="1" w:qFormat="1"/>
    <w:lsdException w:name="Normal Indent" w:qFormat="1"/>
    <w:lsdException w:name="List Bullet" w:semiHidden="0" w:uiPriority="9" w:unhideWhenUsed="0" w:qFormat="1"/>
    <w:lsdException w:name="List Number" w:semiHidden="0" w:uiPriority="9" w:unhideWhenUsed="0" w:qFormat="1"/>
    <w:lsdException w:name="List Bullet 2" w:semiHidden="0" w:uiPriority="10" w:unhideWhenUsed="0" w:qFormat="1"/>
    <w:lsdException w:name="List Number 2" w:semiHidden="0" w:uiPriority="10" w:unhideWhenUsed="0" w:qFormat="1"/>
    <w:lsdException w:name="Title" w:semiHidden="0" w:uiPriority="4" w:unhideWhenUsed="0" w:qFormat="1"/>
    <w:lsdException w:name="List Continue" w:semiHidden="0" w:uiPriority="9" w:unhideWhenUsed="0" w:qFormat="1"/>
    <w:lsdException w:name="List Continue 2" w:semiHidden="0" w:uiPriority="10" w:unhideWhenUsed="0" w:qFormat="1"/>
    <w:lsdException w:name="Subtitle" w:semiHidden="0" w:uiPriority="5" w:unhideWhenUsed="0" w:qFormat="1"/>
    <w:lsdException w:name="Block Text" w:semiHidden="0" w:uiPriority="3" w:unhideWhenUsed="0" w:qFormat="1"/>
    <w:lsdException w:name="Strong" w:semiHidden="0" w:uiPriority="2" w:unhideWhenUsed="0" w:qFormat="1"/>
    <w:lsdException w:name="Emphasis" w:semiHidden="0" w:uiPriority="2" w:unhideWhenUsed="0" w:qFormat="1"/>
    <w:lsdException w:name="Balloon Text" w:uiPriority="0"/>
    <w:lsdException w:name="Table Grid" w:semiHidden="0" w:uiPriority="1" w:unhideWhenUsed="0"/>
    <w:lsdException w:name="Placeholder Text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spacing w:after="0" w:line="264" w:lineRule="auto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1"/>
    <w:semiHidden/>
    <w:qFormat/>
    <w:pPr>
      <w:outlineLvl w:val="0"/>
    </w:pPr>
    <w:rPr>
      <w:caps/>
      <w:color w:val="A6A6A6" w:themeColor="background1" w:themeShade="A6"/>
      <w:spacing w:val="40"/>
      <w:sz w:val="40"/>
    </w:rPr>
  </w:style>
  <w:style w:type="paragraph" w:styleId="Heading2">
    <w:name w:val="heading 2"/>
    <w:basedOn w:val="Normal"/>
    <w:next w:val="Normal"/>
    <w:link w:val="Heading2Char"/>
    <w:uiPriority w:val="1"/>
    <w:semiHidden/>
    <w:qFormat/>
    <w:pPr>
      <w:outlineLvl w:val="1"/>
    </w:pPr>
    <w:rPr>
      <w:caps/>
      <w:color w:val="595959" w:themeColor="text1" w:themeTint="A6"/>
      <w:spacing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alloonText">
    <w:name w:val="Balloon Text"/>
    <w:basedOn w:val="Normal"/>
    <w:link w:val="BalloonTextChar"/>
    <w:semiHidden/>
    <w:unhideWhenUsed/>
    <w:pPr>
      <w:spacing w:line="240" w:lineRule="auto"/>
    </w:pPr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1"/>
    <w:semiHidden/>
    <w:rPr>
      <w:caps/>
      <w:color w:val="A6A6A6" w:themeColor="background1" w:themeShade="A6"/>
      <w:spacing w:val="40"/>
      <w:sz w:val="40"/>
    </w:rPr>
  </w:style>
  <w:style w:type="paragraph" w:customStyle="1" w:styleId="PersonalInformation">
    <w:name w:val="Personal Information"/>
    <w:basedOn w:val="Normal"/>
    <w:qFormat/>
    <w:rPr>
      <w:color w:val="595959" w:themeColor="text1" w:themeTint="A6"/>
      <w:spacing w:val="10"/>
    </w:rPr>
  </w:style>
  <w:style w:type="character" w:customStyle="1" w:styleId="Heading2Char">
    <w:name w:val="Heading 2 Char"/>
    <w:basedOn w:val="DefaultParagraphFont"/>
    <w:link w:val="Heading2"/>
    <w:uiPriority w:val="1"/>
    <w:semiHidden/>
    <w:rPr>
      <w:caps/>
      <w:color w:val="595959" w:themeColor="text1" w:themeTint="A6"/>
      <w:spacing w:val="20"/>
      <w:sz w:val="16"/>
    </w:rPr>
  </w:style>
  <w:style w:type="paragraph" w:customStyle="1" w:styleId="Bold">
    <w:name w:val="Bold"/>
    <w:basedOn w:val="Normal"/>
    <w:qFormat/>
    <w:rPr>
      <w:b/>
      <w:spacing w:val="10"/>
    </w:rPr>
  </w:style>
  <w:style w:type="paragraph" w:customStyle="1" w:styleId="Dates">
    <w:name w:val="Dates"/>
    <w:basedOn w:val="Normal"/>
    <w:next w:val="Normal"/>
    <w:qFormat/>
    <w:pPr>
      <w:jc w:val="right"/>
    </w:pPr>
    <w:rPr>
      <w:color w:val="595959" w:themeColor="text1" w:themeTint="A6"/>
    </w:rPr>
  </w:style>
  <w:style w:type="paragraph" w:customStyle="1" w:styleId="Italics">
    <w:name w:val="Italics"/>
    <w:basedOn w:val="Normal"/>
    <w:qFormat/>
    <w:pPr>
      <w:spacing w:after="80"/>
    </w:pPr>
    <w:rPr>
      <w:i/>
    </w:rPr>
  </w:style>
  <w:style w:type="paragraph" w:styleId="ListParagraph">
    <w:name w:val="List Paragraph"/>
    <w:basedOn w:val="Normal"/>
    <w:uiPriority w:val="34"/>
    <w:qFormat/>
    <w:pPr>
      <w:numPr>
        <w:numId w:val="20"/>
      </w:numPr>
      <w:spacing w:after="80"/>
      <w:ind w:left="360" w:hanging="216"/>
    </w:pPr>
  </w:style>
  <w:style w:type="paragraph" w:customStyle="1" w:styleId="Copy">
    <w:name w:val="Copy"/>
    <w:basedOn w:val="Normal"/>
    <w:qFormat/>
    <w:pPr>
      <w:spacing w:after="80"/>
    </w:pPr>
  </w:style>
  <w:style w:type="paragraph" w:customStyle="1" w:styleId="PlaceholderAutotext10">
    <w:name w:val="PlaceholderAutotext_10"/>
    <w:rPr>
      <w:rFonts w:eastAsiaTheme="minorEastAsia"/>
    </w:rPr>
  </w:style>
  <w:style w:type="paragraph" w:customStyle="1" w:styleId="YourName">
    <w:name w:val="Your Name"/>
    <w:basedOn w:val="Normal"/>
    <w:qFormat/>
    <w:rPr>
      <w:caps/>
      <w:color w:val="A6A6A6" w:themeColor="background1" w:themeShade="A6"/>
      <w:spacing w:val="40"/>
      <w:sz w:val="40"/>
    </w:rPr>
  </w:style>
  <w:style w:type="paragraph" w:customStyle="1" w:styleId="SectionHeading">
    <w:name w:val="Section Heading"/>
    <w:basedOn w:val="Normal"/>
    <w:qFormat/>
    <w:rPr>
      <w:caps/>
      <w:color w:val="595959" w:themeColor="text1" w:themeTint="A6"/>
      <w:spacing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E12F84"/>
  </w:style>
  <w:style w:type="character" w:customStyle="1" w:styleId="DateChar">
    <w:name w:val="Date Char"/>
    <w:basedOn w:val="DefaultParagraphFont"/>
    <w:link w:val="Date"/>
    <w:uiPriority w:val="99"/>
    <w:semiHidden/>
    <w:rsid w:val="00E12F84"/>
    <w:rPr>
      <w:sz w:val="16"/>
    </w:rPr>
  </w:style>
  <w:style w:type="character" w:styleId="Hyperlink">
    <w:name w:val="Hyperlink"/>
    <w:basedOn w:val="DefaultParagraphFont"/>
    <w:uiPriority w:val="99"/>
    <w:unhideWhenUsed/>
    <w:rsid w:val="009E36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36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13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numbering" Target="numbering.xml"/><Relationship Id="rId4" Type="http://schemas.openxmlformats.org/officeDocument/2006/relationships/styles" Target="styles.xml"/><Relationship Id="rId5" Type="http://schemas.microsoft.com/office/2007/relationships/stylesWithEffects" Target="stylesWithEffects.xml"/><Relationship Id="rId6" Type="http://schemas.openxmlformats.org/officeDocument/2006/relationships/settings" Target="settings.xml"/><Relationship Id="rId7" Type="http://schemas.openxmlformats.org/officeDocument/2006/relationships/webSettings" Target="webSettings.xml"/><Relationship Id="rId8" Type="http://schemas.openxmlformats.org/officeDocument/2006/relationships/fontTable" Target="fontTable.xml"/><Relationship Id="rId9" Type="http://schemas.openxmlformats.org/officeDocument/2006/relationships/glossaryDocument" Target="glossary/document.xml"/><Relationship Id="rId10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customXml" Target="../customXml/item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m%20Brown\AppData\Roaming\Microsoft\Templates\Chronological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C781A59817EE4F6EAEF168A4259D3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C5D19E-26E3-474A-9BDA-0CBC7302A842}"/>
      </w:docPartPr>
      <w:docPartBody>
        <w:p w:rsidR="00606BB3" w:rsidRDefault="009E0099">
          <w:pPr>
            <w:pStyle w:val="C781A59817EE4F6EAEF168A4259D35E5"/>
          </w:pPr>
          <w:r>
            <w:t>[your name]</w:t>
          </w:r>
        </w:p>
      </w:docPartBody>
    </w:docPart>
    <w:docPart>
      <w:docPartPr>
        <w:name w:val="227494A521B5BB40AFBA4A7A5B797E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7B20-85E8-9545-98BD-344269414E4E}"/>
      </w:docPartPr>
      <w:docPartBody>
        <w:p w:rsidR="008D0B89" w:rsidRDefault="008D0B89" w:rsidP="008D0B89">
          <w:pPr>
            <w:pStyle w:val="227494A521B5BB40AFBA4A7A5B797E41"/>
          </w:pPr>
          <w:r>
            <w:t>[Rochester, NY]</w:t>
          </w:r>
        </w:p>
      </w:docPartBody>
    </w:docPart>
    <w:docPart>
      <w:docPartPr>
        <w:name w:val="746E8F9395D8D34F9F75B8B697A409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26CA8-ABF6-F34B-B925-D37091B43738}"/>
      </w:docPartPr>
      <w:docPartBody>
        <w:p w:rsidR="008D0B89" w:rsidRDefault="008D0B89" w:rsidP="008D0B89">
          <w:pPr>
            <w:pStyle w:val="746E8F9395D8D34F9F75B8B697A40992"/>
          </w:pPr>
          <w:r>
            <w:t>[Rochester, NY]</w:t>
          </w:r>
        </w:p>
      </w:docPartBody>
    </w:docPart>
    <w:docPart>
      <w:docPartPr>
        <w:name w:val="33E545CFDF1FF54DACC8D2242F28B6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C01FC1-0B38-3C4B-9F81-D69412E2197C}"/>
      </w:docPartPr>
      <w:docPartBody>
        <w:p w:rsidR="008D0B89" w:rsidRDefault="008D0B89" w:rsidP="008D0B89">
          <w:pPr>
            <w:pStyle w:val="33E545CFDF1FF54DACC8D2242F28B690"/>
          </w:pPr>
          <w:r>
            <w:t>[Rochester, NY]</w:t>
          </w:r>
        </w:p>
      </w:docPartBody>
    </w:docPart>
    <w:docPart>
      <w:docPartPr>
        <w:name w:val="5F3E47D5E8287A4581E0D834282FCA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A23901-B936-9044-A2B7-CE1EAAE50F9B}"/>
      </w:docPartPr>
      <w:docPartBody>
        <w:p w:rsidR="008D0B89" w:rsidRDefault="008D0B89" w:rsidP="008D0B89">
          <w:pPr>
            <w:pStyle w:val="5F3E47D5E8287A4581E0D834282FCACE"/>
          </w:pPr>
          <w:r>
            <w:t>[Rochester, NY]</w:t>
          </w:r>
        </w:p>
      </w:docPartBody>
    </w:docPart>
    <w:docPart>
      <w:docPartPr>
        <w:name w:val="F44BC5EE7581BD42A45C46D6DBEFAF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5147D3-270E-8E47-9050-11AB3335E847}"/>
      </w:docPartPr>
      <w:docPartBody>
        <w:p w:rsidR="00000000" w:rsidRDefault="008D0B89" w:rsidP="008D0B89">
          <w:pPr>
            <w:pStyle w:val="F44BC5EE7581BD42A45C46D6DBEFAF4E"/>
          </w:pPr>
          <w:r>
            <w:t>[Buffalo,NY]</w:t>
          </w:r>
        </w:p>
      </w:docPartBody>
    </w:docPart>
    <w:docPart>
      <w:docPartPr>
        <w:name w:val="1611A1EAB20595488F7211A49B4CD6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5C35D-57AF-4C4A-A409-2D339ADBD8B0}"/>
      </w:docPartPr>
      <w:docPartBody>
        <w:p w:rsidR="00000000" w:rsidRDefault="008D0B89" w:rsidP="008D0B89">
          <w:pPr>
            <w:pStyle w:val="1611A1EAB20595488F7211A49B4CD639"/>
          </w:pPr>
          <w:r>
            <w:t>[Rochester, NY]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rbel">
    <w:panose1 w:val="020B05030202040202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HGｺﾞｼｯｸM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glossary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193D60"/>
    <w:multiLevelType w:val="hybridMultilevel"/>
    <w:tmpl w:val="941ED220"/>
    <w:lvl w:ilvl="0" w:tplc="928C7D54">
      <w:start w:val="5"/>
      <w:numFmt w:val="bullet"/>
      <w:pStyle w:val="ListParagraph"/>
      <w:lvlText w:val="-"/>
      <w:lvlJc w:val="left"/>
      <w:pPr>
        <w:ind w:left="720" w:hanging="360"/>
      </w:pPr>
      <w:rPr>
        <w:rFonts w:ascii="Corbel" w:eastAsiaTheme="minorHAnsi" w:hAnsi="Corbe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oNotTrackMoves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FF581A"/>
    <w:rsid w:val="000408F4"/>
    <w:rsid w:val="00324530"/>
    <w:rsid w:val="003301FC"/>
    <w:rsid w:val="004D7AFD"/>
    <w:rsid w:val="00606BB3"/>
    <w:rsid w:val="008D0B89"/>
    <w:rsid w:val="009E0099"/>
    <w:rsid w:val="00D64780"/>
    <w:rsid w:val="00FF581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301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781A59817EE4F6EAEF168A4259D35E5">
    <w:name w:val="C781A59817EE4F6EAEF168A4259D35E5"/>
    <w:rsid w:val="003301FC"/>
  </w:style>
  <w:style w:type="paragraph" w:customStyle="1" w:styleId="56FFBAB9717F4E37A4FF860B856EA3CE">
    <w:name w:val="56FFBAB9717F4E37A4FF860B856EA3CE"/>
    <w:rsid w:val="003301FC"/>
  </w:style>
  <w:style w:type="paragraph" w:customStyle="1" w:styleId="6DB8D74307064FD099367C3F4DB4F866">
    <w:name w:val="6DB8D74307064FD099367C3F4DB4F866"/>
    <w:rsid w:val="003301FC"/>
  </w:style>
  <w:style w:type="paragraph" w:customStyle="1" w:styleId="23DC001CCD184780AB069D917AF8565E">
    <w:name w:val="23DC001CCD184780AB069D917AF8565E"/>
    <w:rsid w:val="003301FC"/>
  </w:style>
  <w:style w:type="paragraph" w:customStyle="1" w:styleId="13547BF9BFF847F7AD44739463CAC6B9">
    <w:name w:val="13547BF9BFF847F7AD44739463CAC6B9"/>
    <w:rsid w:val="003301FC"/>
  </w:style>
  <w:style w:type="paragraph" w:customStyle="1" w:styleId="B8EBBFA4B69B4AA681330DD285D22B0E">
    <w:name w:val="B8EBBFA4B69B4AA681330DD285D22B0E"/>
    <w:rsid w:val="003301FC"/>
  </w:style>
  <w:style w:type="paragraph" w:styleId="ListParagraph">
    <w:name w:val="List Paragraph"/>
    <w:basedOn w:val="Normal"/>
    <w:uiPriority w:val="34"/>
    <w:qFormat/>
    <w:rsid w:val="00FF581A"/>
    <w:pPr>
      <w:numPr>
        <w:numId w:val="1"/>
      </w:numPr>
      <w:spacing w:after="80" w:line="264" w:lineRule="auto"/>
      <w:ind w:left="360" w:hanging="216"/>
    </w:pPr>
    <w:rPr>
      <w:rFonts w:eastAsiaTheme="minorHAnsi"/>
      <w:sz w:val="16"/>
      <w:lang w:val="en-US" w:eastAsia="en-US"/>
    </w:rPr>
  </w:style>
  <w:style w:type="paragraph" w:customStyle="1" w:styleId="090781A71B8B48CCA2E91EF85820F0F6">
    <w:name w:val="090781A71B8B48CCA2E91EF85820F0F6"/>
    <w:rsid w:val="003301FC"/>
  </w:style>
  <w:style w:type="paragraph" w:customStyle="1" w:styleId="8D8BE215E5E54E4A8B6A98101C00321D">
    <w:name w:val="8D8BE215E5E54E4A8B6A98101C00321D"/>
    <w:rsid w:val="003301FC"/>
  </w:style>
  <w:style w:type="paragraph" w:customStyle="1" w:styleId="B582D8E0BC65488D843047BBDD12869F">
    <w:name w:val="B582D8E0BC65488D843047BBDD12869F"/>
    <w:rsid w:val="003301FC"/>
  </w:style>
  <w:style w:type="character" w:styleId="PlaceholderText">
    <w:name w:val="Placeholder Text"/>
    <w:basedOn w:val="DefaultParagraphFont"/>
    <w:uiPriority w:val="99"/>
    <w:semiHidden/>
    <w:rsid w:val="003301FC"/>
    <w:rPr>
      <w:color w:val="808080"/>
    </w:rPr>
  </w:style>
  <w:style w:type="paragraph" w:customStyle="1" w:styleId="5BFB889F34484B2E8CAADF4A4BFA6412">
    <w:name w:val="5BFB889F34484B2E8CAADF4A4BFA6412"/>
    <w:rsid w:val="003301FC"/>
  </w:style>
  <w:style w:type="paragraph" w:customStyle="1" w:styleId="811C8518F2394EFB8E3C6933A6433E08">
    <w:name w:val="811C8518F2394EFB8E3C6933A6433E08"/>
    <w:rsid w:val="003301FC"/>
  </w:style>
  <w:style w:type="paragraph" w:customStyle="1" w:styleId="D5D399E841CC4804ADEA43E44C7457FC">
    <w:name w:val="D5D399E841CC4804ADEA43E44C7457FC"/>
    <w:rsid w:val="003301FC"/>
  </w:style>
  <w:style w:type="paragraph" w:customStyle="1" w:styleId="AC6D2C335ED94620B2E8F2CB9A67F4F5">
    <w:name w:val="AC6D2C335ED94620B2E8F2CB9A67F4F5"/>
    <w:rsid w:val="003301FC"/>
  </w:style>
  <w:style w:type="paragraph" w:customStyle="1" w:styleId="632B11E403884F9BB825ACB815C12791">
    <w:name w:val="632B11E403884F9BB825ACB815C12791"/>
    <w:rsid w:val="003301FC"/>
  </w:style>
  <w:style w:type="paragraph" w:customStyle="1" w:styleId="F3AA50F1B533412FB68F28594511B6EB">
    <w:name w:val="F3AA50F1B533412FB68F28594511B6EB"/>
    <w:rsid w:val="003301FC"/>
  </w:style>
  <w:style w:type="paragraph" w:customStyle="1" w:styleId="FB2A00994C1C4109B9E964C59BFBBB62">
    <w:name w:val="FB2A00994C1C4109B9E964C59BFBBB62"/>
    <w:rsid w:val="003301FC"/>
  </w:style>
  <w:style w:type="paragraph" w:customStyle="1" w:styleId="AFFDA0CA63154E939FCC6374BCC58CA5">
    <w:name w:val="AFFDA0CA63154E939FCC6374BCC58CA5"/>
    <w:rsid w:val="003301FC"/>
  </w:style>
  <w:style w:type="paragraph" w:customStyle="1" w:styleId="F61C0AE9A3794F09A6A9FAFEAB4B47A7">
    <w:name w:val="F61C0AE9A3794F09A6A9FAFEAB4B47A7"/>
    <w:rsid w:val="003301FC"/>
  </w:style>
  <w:style w:type="paragraph" w:customStyle="1" w:styleId="99779D2023CC4C5CB6DBDFF883A30AF5">
    <w:name w:val="99779D2023CC4C5CB6DBDFF883A30AF5"/>
    <w:rsid w:val="003301FC"/>
  </w:style>
  <w:style w:type="paragraph" w:customStyle="1" w:styleId="268DAE04688D4BCD90ABA0A23302D885">
    <w:name w:val="268DAE04688D4BCD90ABA0A23302D885"/>
    <w:rsid w:val="003301FC"/>
  </w:style>
  <w:style w:type="paragraph" w:customStyle="1" w:styleId="B705E9916AB7451EAFE755D4FC0A886B">
    <w:name w:val="B705E9916AB7451EAFE755D4FC0A886B"/>
    <w:rsid w:val="003301FC"/>
  </w:style>
  <w:style w:type="paragraph" w:customStyle="1" w:styleId="FB975F1C0F3A48B1A08C44ED23E7B1EA">
    <w:name w:val="FB975F1C0F3A48B1A08C44ED23E7B1EA"/>
    <w:rsid w:val="003301FC"/>
  </w:style>
  <w:style w:type="paragraph" w:customStyle="1" w:styleId="9606DE4AED78425D948A0A0EC6F71CCE">
    <w:name w:val="9606DE4AED78425D948A0A0EC6F71CCE"/>
    <w:rsid w:val="003301FC"/>
  </w:style>
  <w:style w:type="paragraph" w:customStyle="1" w:styleId="7490DB879EFC4A229C46E00C0FDEBBC2">
    <w:name w:val="7490DB879EFC4A229C46E00C0FDEBBC2"/>
    <w:rsid w:val="003301FC"/>
  </w:style>
  <w:style w:type="paragraph" w:customStyle="1" w:styleId="A39A0871824C421C8F7E1851674337AF">
    <w:name w:val="A39A0871824C421C8F7E1851674337AF"/>
    <w:rsid w:val="003301FC"/>
  </w:style>
  <w:style w:type="paragraph" w:customStyle="1" w:styleId="2D3A725EE81C41269EF8AE8A38E15386">
    <w:name w:val="2D3A725EE81C41269EF8AE8A38E15386"/>
    <w:rsid w:val="003301FC"/>
  </w:style>
  <w:style w:type="paragraph" w:customStyle="1" w:styleId="037C50D81DBD40B4AA0C9CBE4C34D02B">
    <w:name w:val="037C50D81DBD40B4AA0C9CBE4C34D02B"/>
    <w:rsid w:val="003301FC"/>
  </w:style>
  <w:style w:type="paragraph" w:customStyle="1" w:styleId="8B2BC7494A3C45839EA50DC7F2C9DAFF">
    <w:name w:val="8B2BC7494A3C45839EA50DC7F2C9DAFF"/>
    <w:rsid w:val="003301FC"/>
  </w:style>
  <w:style w:type="paragraph" w:customStyle="1" w:styleId="B22FFD9321764591AABB7F3EB2021844">
    <w:name w:val="B22FFD9321764591AABB7F3EB2021844"/>
    <w:rsid w:val="003301FC"/>
  </w:style>
  <w:style w:type="paragraph" w:customStyle="1" w:styleId="EF22CD38BF5644F7B5248DA08151CF9B">
    <w:name w:val="EF22CD38BF5644F7B5248DA08151CF9B"/>
    <w:rsid w:val="003301FC"/>
  </w:style>
  <w:style w:type="paragraph" w:customStyle="1" w:styleId="DC3CCF35B83D467A8294F2278DA7BF80">
    <w:name w:val="DC3CCF35B83D467A8294F2278DA7BF80"/>
    <w:rsid w:val="003301FC"/>
  </w:style>
  <w:style w:type="paragraph" w:customStyle="1" w:styleId="39458335D0C243689AC10FAB37355521">
    <w:name w:val="39458335D0C243689AC10FAB37355521"/>
    <w:rsid w:val="003301FC"/>
  </w:style>
  <w:style w:type="paragraph" w:customStyle="1" w:styleId="014A42646B8E4162B3D8DE597C7B6E56">
    <w:name w:val="014A42646B8E4162B3D8DE597C7B6E56"/>
    <w:rsid w:val="003301FC"/>
  </w:style>
  <w:style w:type="paragraph" w:customStyle="1" w:styleId="92981803E2174362AAAABE466F8ECA1F">
    <w:name w:val="92981803E2174362AAAABE466F8ECA1F"/>
    <w:rsid w:val="00FF581A"/>
  </w:style>
  <w:style w:type="paragraph" w:customStyle="1" w:styleId="21370F374EAD464ABFF259C599B148C9">
    <w:name w:val="21370F374EAD464ABFF259C599B148C9"/>
    <w:rsid w:val="00FF581A"/>
  </w:style>
  <w:style w:type="paragraph" w:customStyle="1" w:styleId="34B26BA11EE74FB2AEC12A11279041D9">
    <w:name w:val="34B26BA11EE74FB2AEC12A11279041D9"/>
    <w:rsid w:val="00FF581A"/>
  </w:style>
  <w:style w:type="paragraph" w:customStyle="1" w:styleId="D04C61C344304976B5977B595A6F3A56">
    <w:name w:val="D04C61C344304976B5977B595A6F3A56"/>
    <w:rsid w:val="00FF581A"/>
  </w:style>
  <w:style w:type="paragraph" w:customStyle="1" w:styleId="E304EC1F2F9C47028652BBFD44A75EED">
    <w:name w:val="E304EC1F2F9C47028652BBFD44A75EED"/>
    <w:rsid w:val="00FF581A"/>
  </w:style>
  <w:style w:type="paragraph" w:customStyle="1" w:styleId="45AFE0F356E74C988F02C1AFFF5917FA">
    <w:name w:val="45AFE0F356E74C988F02C1AFFF5917FA"/>
    <w:rsid w:val="00FF581A"/>
  </w:style>
  <w:style w:type="paragraph" w:customStyle="1" w:styleId="DA5C47C8093E4B718607B06A31899D3E">
    <w:name w:val="DA5C47C8093E4B718607B06A31899D3E"/>
    <w:rsid w:val="00FF581A"/>
  </w:style>
  <w:style w:type="paragraph" w:customStyle="1" w:styleId="71F6B84E09E54BCF9AB59D78925EF225">
    <w:name w:val="71F6B84E09E54BCF9AB59D78925EF225"/>
    <w:rsid w:val="00FF581A"/>
  </w:style>
  <w:style w:type="paragraph" w:customStyle="1" w:styleId="7DCC843BE9964CCB8A3CFCF66D1E180F">
    <w:name w:val="7DCC843BE9964CCB8A3CFCF66D1E180F"/>
    <w:rsid w:val="00FF581A"/>
  </w:style>
  <w:style w:type="paragraph" w:customStyle="1" w:styleId="333422A1CB4040EB9F26A6E16BB00191">
    <w:name w:val="333422A1CB4040EB9F26A6E16BB00191"/>
    <w:rsid w:val="00FF581A"/>
  </w:style>
  <w:style w:type="paragraph" w:customStyle="1" w:styleId="EEAD739BC00B4A0E9700FD3F014547AA">
    <w:name w:val="EEAD739BC00B4A0E9700FD3F014547AA"/>
    <w:rsid w:val="00FF581A"/>
  </w:style>
  <w:style w:type="paragraph" w:customStyle="1" w:styleId="16C71B87391F4739B0C3762F0902ACDA">
    <w:name w:val="16C71B87391F4739B0C3762F0902ACDA"/>
    <w:rsid w:val="00FF581A"/>
  </w:style>
  <w:style w:type="paragraph" w:customStyle="1" w:styleId="BC7810D20204467C8B53B146E13E88CA">
    <w:name w:val="BC7810D20204467C8B53B146E13E88CA"/>
    <w:rsid w:val="00FF581A"/>
  </w:style>
  <w:style w:type="paragraph" w:customStyle="1" w:styleId="1842267C229D448C8DFC886954233228">
    <w:name w:val="1842267C229D448C8DFC886954233228"/>
    <w:rsid w:val="00FF581A"/>
  </w:style>
  <w:style w:type="paragraph" w:customStyle="1" w:styleId="09D4E1657A2C4FC4AF148FEB9A8821BE">
    <w:name w:val="09D4E1657A2C4FC4AF148FEB9A8821BE"/>
    <w:rsid w:val="00FF581A"/>
  </w:style>
  <w:style w:type="paragraph" w:customStyle="1" w:styleId="BC1E4C04AA804988A65187157D6085F6">
    <w:name w:val="BC1E4C04AA804988A65187157D6085F6"/>
    <w:rsid w:val="00FF581A"/>
  </w:style>
  <w:style w:type="paragraph" w:customStyle="1" w:styleId="A9D989140DA24BF78292F6632D922FEE">
    <w:name w:val="A9D989140DA24BF78292F6632D922FEE"/>
    <w:rsid w:val="00FF581A"/>
  </w:style>
  <w:style w:type="paragraph" w:customStyle="1" w:styleId="9CF3879891FA41DC871BD37AA1A1376C">
    <w:name w:val="9CF3879891FA41DC871BD37AA1A1376C"/>
    <w:rsid w:val="00FF581A"/>
  </w:style>
  <w:style w:type="paragraph" w:customStyle="1" w:styleId="60B302090BB749EDB328B6C26EA3D4CF">
    <w:name w:val="60B302090BB749EDB328B6C26EA3D4CF"/>
    <w:rsid w:val="00FF581A"/>
  </w:style>
  <w:style w:type="paragraph" w:customStyle="1" w:styleId="578B1FD11B7A4489A56A38E15DBDFC2A">
    <w:name w:val="578B1FD11B7A4489A56A38E15DBDFC2A"/>
    <w:rsid w:val="00FF581A"/>
  </w:style>
  <w:style w:type="paragraph" w:customStyle="1" w:styleId="E32ECFB274614006B064C8C9928D8C62">
    <w:name w:val="E32ECFB274614006B064C8C9928D8C62"/>
    <w:rsid w:val="00FF581A"/>
  </w:style>
  <w:style w:type="paragraph" w:customStyle="1" w:styleId="FB711CD2273C4A43A09D90DB44DF5CAB">
    <w:name w:val="FB711CD2273C4A43A09D90DB44DF5CAB"/>
    <w:rsid w:val="00FF581A"/>
  </w:style>
  <w:style w:type="paragraph" w:customStyle="1" w:styleId="C5CBB39381EB4824823FBE91E6ED6D3D">
    <w:name w:val="C5CBB39381EB4824823FBE91E6ED6D3D"/>
    <w:rsid w:val="00FF581A"/>
  </w:style>
  <w:style w:type="paragraph" w:customStyle="1" w:styleId="CB377CF6BF624FE2AB7AB1E8CA1B76A1">
    <w:name w:val="CB377CF6BF624FE2AB7AB1E8CA1B76A1"/>
    <w:rsid w:val="00FF581A"/>
  </w:style>
  <w:style w:type="paragraph" w:customStyle="1" w:styleId="4217E950E1864D0D8BF5A03A41185803">
    <w:name w:val="4217E950E1864D0D8BF5A03A41185803"/>
    <w:rsid w:val="00FF581A"/>
  </w:style>
  <w:style w:type="paragraph" w:customStyle="1" w:styleId="86E1A29D220F4DE69F37F91F3AEB1047">
    <w:name w:val="86E1A29D220F4DE69F37F91F3AEB1047"/>
    <w:rsid w:val="00FF581A"/>
  </w:style>
  <w:style w:type="paragraph" w:customStyle="1" w:styleId="4A43CD5BEA2345B5A8D882415C3F3014">
    <w:name w:val="4A43CD5BEA2345B5A8D882415C3F3014"/>
    <w:rsid w:val="00FF581A"/>
  </w:style>
  <w:style w:type="paragraph" w:customStyle="1" w:styleId="457E578B01FA4369B7183D6F11AAC77F">
    <w:name w:val="457E578B01FA4369B7183D6F11AAC77F"/>
    <w:rsid w:val="00FF581A"/>
  </w:style>
  <w:style w:type="paragraph" w:customStyle="1" w:styleId="88268B409BF84E97A165083066C65484">
    <w:name w:val="88268B409BF84E97A165083066C65484"/>
    <w:rsid w:val="00FF581A"/>
  </w:style>
  <w:style w:type="paragraph" w:customStyle="1" w:styleId="134DB8AC090C4C5E94CFBE2DB47A4DCC">
    <w:name w:val="134DB8AC090C4C5E94CFBE2DB47A4DCC"/>
    <w:rsid w:val="00FF581A"/>
  </w:style>
  <w:style w:type="paragraph" w:customStyle="1" w:styleId="1F810BB272B446E08400BEC61499ACBA">
    <w:name w:val="1F810BB272B446E08400BEC61499ACBA"/>
    <w:rsid w:val="00FF581A"/>
  </w:style>
  <w:style w:type="paragraph" w:customStyle="1" w:styleId="267EE892864D4D1AA44CFABFA6479A59">
    <w:name w:val="267EE892864D4D1AA44CFABFA6479A59"/>
    <w:rsid w:val="00FF581A"/>
  </w:style>
  <w:style w:type="paragraph" w:customStyle="1" w:styleId="9FFC695A69EA4A89A569B3CBC178D3D1">
    <w:name w:val="9FFC695A69EA4A89A569B3CBC178D3D1"/>
    <w:rsid w:val="00FF581A"/>
  </w:style>
  <w:style w:type="paragraph" w:customStyle="1" w:styleId="E717E0C58A324A63A8159C25A6FF7551">
    <w:name w:val="E717E0C58A324A63A8159C25A6FF7551"/>
    <w:rsid w:val="00FF581A"/>
  </w:style>
  <w:style w:type="paragraph" w:customStyle="1" w:styleId="5574560A0D334AF489DBC7731FB30B20">
    <w:name w:val="5574560A0D334AF489DBC7731FB30B20"/>
    <w:rsid w:val="00FF581A"/>
  </w:style>
  <w:style w:type="paragraph" w:customStyle="1" w:styleId="E382A16E87D540A099DCA8A2ED897821">
    <w:name w:val="E382A16E87D540A099DCA8A2ED897821"/>
    <w:rsid w:val="00FF581A"/>
  </w:style>
  <w:style w:type="paragraph" w:customStyle="1" w:styleId="8FBA960E5E6E46E49BADE43FCB408C0A">
    <w:name w:val="8FBA960E5E6E46E49BADE43FCB408C0A"/>
    <w:rsid w:val="00FF581A"/>
  </w:style>
  <w:style w:type="paragraph" w:customStyle="1" w:styleId="A78588CD5C414336897265285D7D631B">
    <w:name w:val="A78588CD5C414336897265285D7D631B"/>
    <w:rsid w:val="00FF581A"/>
  </w:style>
  <w:style w:type="paragraph" w:customStyle="1" w:styleId="AC138B25679E400F8F2F9A874F9A3E71">
    <w:name w:val="AC138B25679E400F8F2F9A874F9A3E71"/>
    <w:rsid w:val="00FF581A"/>
  </w:style>
  <w:style w:type="paragraph" w:customStyle="1" w:styleId="57CA751529AA427D9D1A7458B7522B27">
    <w:name w:val="57CA751529AA427D9D1A7458B7522B27"/>
    <w:rsid w:val="00FF581A"/>
  </w:style>
  <w:style w:type="paragraph" w:customStyle="1" w:styleId="E26CA5C05D7C48CCBB91019A69CE2278">
    <w:name w:val="E26CA5C05D7C48CCBB91019A69CE2278"/>
    <w:rsid w:val="00FF581A"/>
  </w:style>
  <w:style w:type="paragraph" w:customStyle="1" w:styleId="29D93071546A42C7BC215DB4590C9EF4">
    <w:name w:val="29D93071546A42C7BC215DB4590C9EF4"/>
    <w:rsid w:val="00FF581A"/>
  </w:style>
  <w:style w:type="paragraph" w:customStyle="1" w:styleId="B18F75F55ED14458B45C8853F9936897">
    <w:name w:val="B18F75F55ED14458B45C8853F9936897"/>
    <w:rsid w:val="00FF581A"/>
  </w:style>
  <w:style w:type="paragraph" w:customStyle="1" w:styleId="B67E7F079B8B4045A08BB672418FB7B1">
    <w:name w:val="B67E7F079B8B4045A08BB672418FB7B1"/>
    <w:rsid w:val="00FF581A"/>
  </w:style>
  <w:style w:type="paragraph" w:customStyle="1" w:styleId="C97D21B91DC248AC8A7B656914022FE2">
    <w:name w:val="C97D21B91DC248AC8A7B656914022FE2"/>
    <w:rsid w:val="00FF581A"/>
  </w:style>
  <w:style w:type="paragraph" w:customStyle="1" w:styleId="FFDC5B9138BA4E7AB17F8B66DA7E56B6">
    <w:name w:val="FFDC5B9138BA4E7AB17F8B66DA7E56B6"/>
    <w:rsid w:val="00FF581A"/>
  </w:style>
  <w:style w:type="paragraph" w:customStyle="1" w:styleId="CE4FC42D08F641A59E708143137B876F">
    <w:name w:val="CE4FC42D08F641A59E708143137B876F"/>
    <w:rsid w:val="00FF581A"/>
  </w:style>
  <w:style w:type="paragraph" w:customStyle="1" w:styleId="0AAEEF1C3EF64047A282AF35079C6A43">
    <w:name w:val="0AAEEF1C3EF64047A282AF35079C6A43"/>
    <w:rsid w:val="00FF581A"/>
  </w:style>
  <w:style w:type="paragraph" w:customStyle="1" w:styleId="6B0DC29BAFBE442887D3510BEB864900">
    <w:name w:val="6B0DC29BAFBE442887D3510BEB864900"/>
    <w:rsid w:val="00FF581A"/>
  </w:style>
  <w:style w:type="paragraph" w:customStyle="1" w:styleId="0612D47DED354A42AD222BCF813629A2">
    <w:name w:val="0612D47DED354A42AD222BCF813629A2"/>
    <w:rsid w:val="00FF581A"/>
  </w:style>
  <w:style w:type="paragraph" w:customStyle="1" w:styleId="47B819D30629483CB8A4B787FE174C74">
    <w:name w:val="47B819D30629483CB8A4B787FE174C74"/>
    <w:rsid w:val="00FF581A"/>
  </w:style>
  <w:style w:type="paragraph" w:customStyle="1" w:styleId="5D7DE403A5A94181958B3D65477C3F9E">
    <w:name w:val="5D7DE403A5A94181958B3D65477C3F9E"/>
    <w:rsid w:val="00FF581A"/>
  </w:style>
  <w:style w:type="paragraph" w:customStyle="1" w:styleId="97191C5111714F5B864D9CC3DBEB8C00">
    <w:name w:val="97191C5111714F5B864D9CC3DBEB8C00"/>
    <w:rsid w:val="00FF581A"/>
  </w:style>
  <w:style w:type="paragraph" w:customStyle="1" w:styleId="B78EC0F966EF43B1AE22096B8D67850F">
    <w:name w:val="B78EC0F966EF43B1AE22096B8D67850F"/>
    <w:rsid w:val="00FF581A"/>
  </w:style>
  <w:style w:type="paragraph" w:customStyle="1" w:styleId="A7CB954A58E44E5F9CCADAAC1386A348">
    <w:name w:val="A7CB954A58E44E5F9CCADAAC1386A348"/>
    <w:rsid w:val="00FF581A"/>
  </w:style>
  <w:style w:type="paragraph" w:customStyle="1" w:styleId="92E6D3536B6345DAAB460B2B1FD64396">
    <w:name w:val="92E6D3536B6345DAAB460B2B1FD64396"/>
    <w:rsid w:val="00FF581A"/>
  </w:style>
  <w:style w:type="paragraph" w:customStyle="1" w:styleId="54A8178E30634BAE91B42873C9D689BE">
    <w:name w:val="54A8178E30634BAE91B42873C9D689BE"/>
    <w:rsid w:val="00FF581A"/>
  </w:style>
  <w:style w:type="paragraph" w:customStyle="1" w:styleId="B74DAC9FFDA24E14A3BBBDEDB0286455">
    <w:name w:val="B74DAC9FFDA24E14A3BBBDEDB0286455"/>
    <w:rsid w:val="00FF581A"/>
  </w:style>
  <w:style w:type="paragraph" w:customStyle="1" w:styleId="33DB6CF741C0402A92873FBB55072188">
    <w:name w:val="33DB6CF741C0402A92873FBB55072188"/>
    <w:rsid w:val="00FF581A"/>
  </w:style>
  <w:style w:type="paragraph" w:customStyle="1" w:styleId="F1E3B25AF627482EA12F1FB66E10E9CC">
    <w:name w:val="F1E3B25AF627482EA12F1FB66E10E9CC"/>
    <w:rsid w:val="00FF581A"/>
  </w:style>
  <w:style w:type="paragraph" w:customStyle="1" w:styleId="6923961D50614638A974E3A3E49D9239">
    <w:name w:val="6923961D50614638A974E3A3E49D9239"/>
    <w:rsid w:val="00FF581A"/>
  </w:style>
  <w:style w:type="paragraph" w:customStyle="1" w:styleId="EB951C7CF62047DC988E6597CD4DD8C9">
    <w:name w:val="EB951C7CF62047DC988E6597CD4DD8C9"/>
    <w:rsid w:val="00FF581A"/>
  </w:style>
  <w:style w:type="paragraph" w:customStyle="1" w:styleId="DC783B350A4D4AC289CDBFA6CFA9FF4B">
    <w:name w:val="DC783B350A4D4AC289CDBFA6CFA9FF4B"/>
    <w:rsid w:val="00FF581A"/>
  </w:style>
  <w:style w:type="paragraph" w:customStyle="1" w:styleId="DF1D1056DF3449ECB3B55D88B14734EE">
    <w:name w:val="DF1D1056DF3449ECB3B55D88B14734EE"/>
    <w:rsid w:val="00FF581A"/>
  </w:style>
  <w:style w:type="paragraph" w:customStyle="1" w:styleId="93AA3F1A13954099A0C024CFEFDF9AB2">
    <w:name w:val="93AA3F1A13954099A0C024CFEFDF9AB2"/>
    <w:rsid w:val="00FF581A"/>
  </w:style>
  <w:style w:type="paragraph" w:customStyle="1" w:styleId="0DD3D36784AA4F7FB27AC0EA2CC2C39E">
    <w:name w:val="0DD3D36784AA4F7FB27AC0EA2CC2C39E"/>
    <w:rsid w:val="00FF581A"/>
  </w:style>
  <w:style w:type="paragraph" w:customStyle="1" w:styleId="6FE850568C06415AB0BB3AFBBEDDDE75">
    <w:name w:val="6FE850568C06415AB0BB3AFBBEDDDE75"/>
    <w:rsid w:val="00FF581A"/>
  </w:style>
  <w:style w:type="paragraph" w:customStyle="1" w:styleId="3E2D788940C14A978D801F07899610FA">
    <w:name w:val="3E2D788940C14A978D801F07899610FA"/>
    <w:rsid w:val="00FF581A"/>
  </w:style>
  <w:style w:type="paragraph" w:customStyle="1" w:styleId="7CD1DA564D1E4BEAAE8D98F59A7D9C3D">
    <w:name w:val="7CD1DA564D1E4BEAAE8D98F59A7D9C3D"/>
    <w:rsid w:val="00FF581A"/>
  </w:style>
  <w:style w:type="paragraph" w:customStyle="1" w:styleId="8EA5191D000D45BEB0682EA4ACCD94C1">
    <w:name w:val="8EA5191D000D45BEB0682EA4ACCD94C1"/>
    <w:rsid w:val="00FF581A"/>
  </w:style>
  <w:style w:type="paragraph" w:customStyle="1" w:styleId="5ED0CB98621E487BA25A1CD6209142FC">
    <w:name w:val="5ED0CB98621E487BA25A1CD6209142FC"/>
    <w:rsid w:val="00FF581A"/>
  </w:style>
  <w:style w:type="paragraph" w:customStyle="1" w:styleId="25A08A20C5614DE4B8D611163CFC5867">
    <w:name w:val="25A08A20C5614DE4B8D611163CFC5867"/>
    <w:rsid w:val="00FF581A"/>
  </w:style>
  <w:style w:type="paragraph" w:customStyle="1" w:styleId="85A0469A4D48488D939E869E063460BA">
    <w:name w:val="85A0469A4D48488D939E869E063460BA"/>
    <w:rsid w:val="00FF581A"/>
  </w:style>
  <w:style w:type="paragraph" w:customStyle="1" w:styleId="7BE380B7755F42058CBFC84788063031">
    <w:name w:val="7BE380B7755F42058CBFC84788063031"/>
    <w:rsid w:val="00FF581A"/>
  </w:style>
  <w:style w:type="paragraph" w:customStyle="1" w:styleId="9B528EB543084F109BD27A82A4B4249F">
    <w:name w:val="9B528EB543084F109BD27A82A4B4249F"/>
    <w:rsid w:val="00FF581A"/>
  </w:style>
  <w:style w:type="paragraph" w:customStyle="1" w:styleId="9DF79DA000D24AA09E4B53557E08C3F1">
    <w:name w:val="9DF79DA000D24AA09E4B53557E08C3F1"/>
    <w:rsid w:val="00FF581A"/>
  </w:style>
  <w:style w:type="paragraph" w:customStyle="1" w:styleId="95CD3F60D4164DDAA7DBDCD2B1E16777">
    <w:name w:val="95CD3F60D4164DDAA7DBDCD2B1E16777"/>
    <w:rsid w:val="00FF581A"/>
  </w:style>
  <w:style w:type="paragraph" w:customStyle="1" w:styleId="7A592CB1FCD442D084C24575DF229D66">
    <w:name w:val="7A592CB1FCD442D084C24575DF229D66"/>
    <w:rsid w:val="00FF581A"/>
  </w:style>
  <w:style w:type="paragraph" w:customStyle="1" w:styleId="E82C5283AA1944F9AB8DF8257FE0E52D">
    <w:name w:val="E82C5283AA1944F9AB8DF8257FE0E52D"/>
    <w:rsid w:val="00FF581A"/>
  </w:style>
  <w:style w:type="paragraph" w:customStyle="1" w:styleId="BABB5392C52747EF8BC9B82539DE0D19">
    <w:name w:val="BABB5392C52747EF8BC9B82539DE0D19"/>
    <w:rsid w:val="00FF581A"/>
  </w:style>
  <w:style w:type="paragraph" w:customStyle="1" w:styleId="AEC0DDF0EF0440069646AFD36F37CE9A">
    <w:name w:val="AEC0DDF0EF0440069646AFD36F37CE9A"/>
    <w:rsid w:val="00FF581A"/>
  </w:style>
  <w:style w:type="paragraph" w:customStyle="1" w:styleId="E787FF3DCE414D8BB60B96C8E27FD3C0">
    <w:name w:val="E787FF3DCE414D8BB60B96C8E27FD3C0"/>
    <w:rsid w:val="00FF581A"/>
  </w:style>
  <w:style w:type="paragraph" w:customStyle="1" w:styleId="7497E4C8970F4A0F9970A59B4C23917F">
    <w:name w:val="7497E4C8970F4A0F9970A59B4C23917F"/>
    <w:rsid w:val="00FF581A"/>
  </w:style>
  <w:style w:type="paragraph" w:customStyle="1" w:styleId="E7208C71964448229A56884C719AA160">
    <w:name w:val="E7208C71964448229A56884C719AA160"/>
    <w:rsid w:val="00FF581A"/>
  </w:style>
  <w:style w:type="paragraph" w:customStyle="1" w:styleId="9F16BB4BB57F420EBEB7294106676FD9">
    <w:name w:val="9F16BB4BB57F420EBEB7294106676FD9"/>
    <w:rsid w:val="00FF581A"/>
  </w:style>
  <w:style w:type="paragraph" w:customStyle="1" w:styleId="2A9295C78F2941C4873AA2FD951F2582">
    <w:name w:val="2A9295C78F2941C4873AA2FD951F2582"/>
    <w:rsid w:val="00FF581A"/>
  </w:style>
  <w:style w:type="paragraph" w:customStyle="1" w:styleId="F5C4A18874D54A07A4B56731B9FFAEB5">
    <w:name w:val="F5C4A18874D54A07A4B56731B9FFAEB5"/>
    <w:rsid w:val="00FF581A"/>
  </w:style>
  <w:style w:type="paragraph" w:customStyle="1" w:styleId="0241920F7A8D405C987A8D7BE192D889">
    <w:name w:val="0241920F7A8D405C987A8D7BE192D889"/>
    <w:rsid w:val="00FF581A"/>
  </w:style>
  <w:style w:type="paragraph" w:customStyle="1" w:styleId="F54947457D574A089F253E81CC79488B">
    <w:name w:val="F54947457D574A089F253E81CC79488B"/>
    <w:rsid w:val="00FF581A"/>
  </w:style>
  <w:style w:type="paragraph" w:customStyle="1" w:styleId="FF45B1B1888340FEBEE2A1E389B4D24C">
    <w:name w:val="FF45B1B1888340FEBEE2A1E389B4D24C"/>
    <w:rsid w:val="00FF581A"/>
  </w:style>
  <w:style w:type="paragraph" w:customStyle="1" w:styleId="7C6F24CD63154EC7B38BCD1263E3DE3D">
    <w:name w:val="7C6F24CD63154EC7B38BCD1263E3DE3D"/>
    <w:rsid w:val="00FF581A"/>
  </w:style>
  <w:style w:type="paragraph" w:customStyle="1" w:styleId="25DFDC57092B4FDCAFD1CF154D3365A7">
    <w:name w:val="25DFDC57092B4FDCAFD1CF154D3365A7"/>
    <w:rsid w:val="00FF581A"/>
  </w:style>
  <w:style w:type="paragraph" w:customStyle="1" w:styleId="369AF261D2E24B9BA9BBF8B129585BB9">
    <w:name w:val="369AF261D2E24B9BA9BBF8B129585BB9"/>
    <w:rsid w:val="00FF581A"/>
  </w:style>
  <w:style w:type="paragraph" w:customStyle="1" w:styleId="5D22509E3CAE43F6A76A22688820B0B8">
    <w:name w:val="5D22509E3CAE43F6A76A22688820B0B8"/>
    <w:rsid w:val="00FF581A"/>
  </w:style>
  <w:style w:type="paragraph" w:customStyle="1" w:styleId="F5377021D011443A9396C84C43E30477">
    <w:name w:val="F5377021D011443A9396C84C43E30477"/>
    <w:rsid w:val="00FF581A"/>
  </w:style>
  <w:style w:type="paragraph" w:customStyle="1" w:styleId="D45A90A94F7745C3A673A0698FB69BEE">
    <w:name w:val="D45A90A94F7745C3A673A0698FB69BEE"/>
    <w:rsid w:val="00FF581A"/>
  </w:style>
  <w:style w:type="paragraph" w:customStyle="1" w:styleId="2332CFDEF5E54393A3530C0B82800A5F">
    <w:name w:val="2332CFDEF5E54393A3530C0B82800A5F"/>
    <w:rsid w:val="00FF581A"/>
  </w:style>
  <w:style w:type="paragraph" w:customStyle="1" w:styleId="D1E954A5CCC94BAAAD4AA55240CDB0A0">
    <w:name w:val="D1E954A5CCC94BAAAD4AA55240CDB0A0"/>
    <w:rsid w:val="00FF581A"/>
  </w:style>
  <w:style w:type="paragraph" w:customStyle="1" w:styleId="3AB1A0D0FE504266A6E2FB44B6B96154">
    <w:name w:val="3AB1A0D0FE504266A6E2FB44B6B96154"/>
    <w:rsid w:val="00FF581A"/>
  </w:style>
  <w:style w:type="paragraph" w:customStyle="1" w:styleId="47DF715B6D594374BAE11F3A0A6AB3DB">
    <w:name w:val="47DF715B6D594374BAE11F3A0A6AB3DB"/>
    <w:rsid w:val="00FF581A"/>
  </w:style>
  <w:style w:type="paragraph" w:customStyle="1" w:styleId="BCF81AAB35E5434F9F9CFAE0B2ABC6B9">
    <w:name w:val="BCF81AAB35E5434F9F9CFAE0B2ABC6B9"/>
    <w:rsid w:val="00FF581A"/>
  </w:style>
  <w:style w:type="paragraph" w:customStyle="1" w:styleId="CCF54697F09F4F709E25CCB2E65872F4">
    <w:name w:val="CCF54697F09F4F709E25CCB2E65872F4"/>
    <w:rsid w:val="00FF581A"/>
  </w:style>
  <w:style w:type="paragraph" w:customStyle="1" w:styleId="25C5C602BF47475B9013FD6287172903">
    <w:name w:val="25C5C602BF47475B9013FD6287172903"/>
    <w:rsid w:val="00FF581A"/>
  </w:style>
  <w:style w:type="paragraph" w:customStyle="1" w:styleId="390F7BE7DF1746DEB230571610FE7D1B">
    <w:name w:val="390F7BE7DF1746DEB230571610FE7D1B"/>
    <w:rsid w:val="00FF581A"/>
  </w:style>
  <w:style w:type="paragraph" w:customStyle="1" w:styleId="476EA3D9DDF34A8E96C7E8A7AE34C77C">
    <w:name w:val="476EA3D9DDF34A8E96C7E8A7AE34C77C"/>
    <w:rsid w:val="00FF581A"/>
  </w:style>
  <w:style w:type="paragraph" w:customStyle="1" w:styleId="FB8705FCF5CE452AA9EFE0A1A64E6E01">
    <w:name w:val="FB8705FCF5CE452AA9EFE0A1A64E6E01"/>
    <w:rsid w:val="00FF581A"/>
  </w:style>
  <w:style w:type="paragraph" w:customStyle="1" w:styleId="4205BB286ECA4BB1A2B2ABDA97A4DA79">
    <w:name w:val="4205BB286ECA4BB1A2B2ABDA97A4DA79"/>
    <w:rsid w:val="00FF581A"/>
  </w:style>
  <w:style w:type="paragraph" w:customStyle="1" w:styleId="CFF1E9F0EC5E40D5904A331FE8D74AD8">
    <w:name w:val="CFF1E9F0EC5E40D5904A331FE8D74AD8"/>
    <w:rsid w:val="00FF581A"/>
  </w:style>
  <w:style w:type="paragraph" w:customStyle="1" w:styleId="24208A2E86DC4664A9C8428E2F11D0B7">
    <w:name w:val="24208A2E86DC4664A9C8428E2F11D0B7"/>
    <w:rsid w:val="00FF581A"/>
  </w:style>
  <w:style w:type="paragraph" w:customStyle="1" w:styleId="587E7B4ED0024B929F181BF95E746B20">
    <w:name w:val="587E7B4ED0024B929F181BF95E746B20"/>
    <w:rsid w:val="00FF581A"/>
  </w:style>
  <w:style w:type="paragraph" w:customStyle="1" w:styleId="1C0405BC9B56413C9C9817C8D753589E">
    <w:name w:val="1C0405BC9B56413C9C9817C8D753589E"/>
    <w:rsid w:val="00FF581A"/>
  </w:style>
  <w:style w:type="paragraph" w:customStyle="1" w:styleId="C18EF01CFB4B420D9BB16A05C53953E0">
    <w:name w:val="C18EF01CFB4B420D9BB16A05C53953E0"/>
    <w:rsid w:val="00FF581A"/>
  </w:style>
  <w:style w:type="paragraph" w:customStyle="1" w:styleId="B9F587FF30144A8CA892516549193F8B">
    <w:name w:val="B9F587FF30144A8CA892516549193F8B"/>
    <w:rsid w:val="00FF581A"/>
  </w:style>
  <w:style w:type="paragraph" w:customStyle="1" w:styleId="3080DD0524F14CBD8B83CF515E78B99C">
    <w:name w:val="3080DD0524F14CBD8B83CF515E78B99C"/>
    <w:rsid w:val="00FF581A"/>
  </w:style>
  <w:style w:type="paragraph" w:customStyle="1" w:styleId="3642BFB17FFC41E09086F334F5EB9414">
    <w:name w:val="3642BFB17FFC41E09086F334F5EB9414"/>
    <w:rsid w:val="00FF581A"/>
  </w:style>
  <w:style w:type="paragraph" w:customStyle="1" w:styleId="ABA8BFF194C84A1A8536D0DC3D658479">
    <w:name w:val="ABA8BFF194C84A1A8536D0DC3D658479"/>
    <w:rsid w:val="00FF581A"/>
  </w:style>
  <w:style w:type="paragraph" w:customStyle="1" w:styleId="88646BAE20B546DF848F50658D74A929">
    <w:name w:val="88646BAE20B546DF848F50658D74A929"/>
    <w:rsid w:val="00FF581A"/>
  </w:style>
  <w:style w:type="paragraph" w:customStyle="1" w:styleId="85DE7A1BFE25403BB30E4FB61CC2100A">
    <w:name w:val="85DE7A1BFE25403BB30E4FB61CC2100A"/>
    <w:rsid w:val="00FF581A"/>
  </w:style>
  <w:style w:type="paragraph" w:customStyle="1" w:styleId="F898AAD9CA834CF88F8B59D4A25246E7">
    <w:name w:val="F898AAD9CA834CF88F8B59D4A25246E7"/>
    <w:rsid w:val="00FF581A"/>
  </w:style>
  <w:style w:type="paragraph" w:customStyle="1" w:styleId="A23995A1D470478E8A82F351E101DE9C">
    <w:name w:val="A23995A1D470478E8A82F351E101DE9C"/>
    <w:rsid w:val="00FF581A"/>
  </w:style>
  <w:style w:type="paragraph" w:customStyle="1" w:styleId="18E35DB9AC3447308E83DF85B53E1706">
    <w:name w:val="18E35DB9AC3447308E83DF85B53E1706"/>
    <w:rsid w:val="00FF581A"/>
  </w:style>
  <w:style w:type="paragraph" w:customStyle="1" w:styleId="B89F8FDC33B6449AB48ACE94DF6D67AB">
    <w:name w:val="B89F8FDC33B6449AB48ACE94DF6D67AB"/>
    <w:rsid w:val="00FF581A"/>
  </w:style>
  <w:style w:type="paragraph" w:customStyle="1" w:styleId="8AA56227DF2441B88B854FDF7878FABB">
    <w:name w:val="8AA56227DF2441B88B854FDF7878FABB"/>
    <w:rsid w:val="00FF581A"/>
  </w:style>
  <w:style w:type="paragraph" w:customStyle="1" w:styleId="E62408F543C84C748C646E6746E9ABB0">
    <w:name w:val="E62408F543C84C748C646E6746E9ABB0"/>
    <w:rsid w:val="00FF581A"/>
  </w:style>
  <w:style w:type="paragraph" w:customStyle="1" w:styleId="792B3E8EBB2E472EB0A2E0EFFDCE81A4">
    <w:name w:val="792B3E8EBB2E472EB0A2E0EFFDCE81A4"/>
    <w:rsid w:val="00FF581A"/>
  </w:style>
  <w:style w:type="paragraph" w:customStyle="1" w:styleId="17A4A153AFD846C3863CEC070EFB6F00">
    <w:name w:val="17A4A153AFD846C3863CEC070EFB6F00"/>
    <w:rsid w:val="00FF581A"/>
  </w:style>
  <w:style w:type="paragraph" w:customStyle="1" w:styleId="D5FFAA9A6E7540F7AE1C4CC958BB7082">
    <w:name w:val="D5FFAA9A6E7540F7AE1C4CC958BB7082"/>
    <w:rsid w:val="00FF581A"/>
  </w:style>
  <w:style w:type="paragraph" w:customStyle="1" w:styleId="8419AACCA00D4E4581D0D537AE6A1DA2">
    <w:name w:val="8419AACCA00D4E4581D0D537AE6A1DA2"/>
    <w:rsid w:val="00FF581A"/>
  </w:style>
  <w:style w:type="paragraph" w:customStyle="1" w:styleId="6487EE71DEF347EBA63F116F15DE8C2B">
    <w:name w:val="6487EE71DEF347EBA63F116F15DE8C2B"/>
    <w:rsid w:val="00FF581A"/>
  </w:style>
  <w:style w:type="paragraph" w:customStyle="1" w:styleId="80E244215591446689F1F7BA34FAEB6E">
    <w:name w:val="80E244215591446689F1F7BA34FAEB6E"/>
    <w:rsid w:val="00FF581A"/>
  </w:style>
  <w:style w:type="paragraph" w:customStyle="1" w:styleId="E4D432D9EF3744A5A890934BA0A5E2E2">
    <w:name w:val="E4D432D9EF3744A5A890934BA0A5E2E2"/>
    <w:rsid w:val="00FF581A"/>
  </w:style>
  <w:style w:type="paragraph" w:customStyle="1" w:styleId="38352DC667CC4BEA8BE8D1D08ECC6683">
    <w:name w:val="38352DC667CC4BEA8BE8D1D08ECC6683"/>
    <w:rsid w:val="00FF581A"/>
  </w:style>
  <w:style w:type="paragraph" w:customStyle="1" w:styleId="EBEBC539C3AC400BB6FAEFB780A5B568">
    <w:name w:val="EBEBC539C3AC400BB6FAEFB780A5B568"/>
    <w:rsid w:val="00FF581A"/>
  </w:style>
  <w:style w:type="paragraph" w:customStyle="1" w:styleId="B270BB2300F146C684C8F650C7FC64B5">
    <w:name w:val="B270BB2300F146C684C8F650C7FC64B5"/>
    <w:rsid w:val="00FF581A"/>
  </w:style>
  <w:style w:type="paragraph" w:customStyle="1" w:styleId="92ABD92D1CC8464387D0C40A3C316E4C">
    <w:name w:val="92ABD92D1CC8464387D0C40A3C316E4C"/>
    <w:rsid w:val="00FF581A"/>
  </w:style>
  <w:style w:type="paragraph" w:customStyle="1" w:styleId="0F6D11C48E754A2CADE390DDC7BBE2E7">
    <w:name w:val="0F6D11C48E754A2CADE390DDC7BBE2E7"/>
    <w:rsid w:val="00FF581A"/>
  </w:style>
  <w:style w:type="paragraph" w:customStyle="1" w:styleId="7E46DDF6002942CFA31ECFD163776D0C">
    <w:name w:val="7E46DDF6002942CFA31ECFD163776D0C"/>
    <w:rsid w:val="00FF581A"/>
  </w:style>
  <w:style w:type="paragraph" w:customStyle="1" w:styleId="1D7C0617116E4770A2F722D248532395">
    <w:name w:val="1D7C0617116E4770A2F722D248532395"/>
    <w:rsid w:val="00FF581A"/>
  </w:style>
  <w:style w:type="paragraph" w:customStyle="1" w:styleId="3C282BA5BCB548BDBD9DCE26C679E9C8">
    <w:name w:val="3C282BA5BCB548BDBD9DCE26C679E9C8"/>
    <w:rsid w:val="00FF581A"/>
  </w:style>
  <w:style w:type="paragraph" w:customStyle="1" w:styleId="334CD5E5F9B340CB8AA3F9F130BB42F2">
    <w:name w:val="334CD5E5F9B340CB8AA3F9F130BB42F2"/>
    <w:rsid w:val="00FF581A"/>
  </w:style>
  <w:style w:type="paragraph" w:customStyle="1" w:styleId="CF43596EA8EE4FC58A5BD7E0C2679280">
    <w:name w:val="CF43596EA8EE4FC58A5BD7E0C2679280"/>
    <w:rsid w:val="00FF581A"/>
  </w:style>
  <w:style w:type="paragraph" w:customStyle="1" w:styleId="075166291A8B489EAFD687821D96BD68">
    <w:name w:val="075166291A8B489EAFD687821D96BD68"/>
    <w:rsid w:val="00FF581A"/>
  </w:style>
  <w:style w:type="paragraph" w:customStyle="1" w:styleId="5932D32412DF40D0B8C32C464DDC44C0">
    <w:name w:val="5932D32412DF40D0B8C32C464DDC44C0"/>
    <w:rsid w:val="00FF581A"/>
  </w:style>
  <w:style w:type="paragraph" w:customStyle="1" w:styleId="6FC77E144AF2414F831418B1029338A3">
    <w:name w:val="6FC77E144AF2414F831418B1029338A3"/>
    <w:rsid w:val="00FF581A"/>
  </w:style>
  <w:style w:type="paragraph" w:customStyle="1" w:styleId="4C56E5EF22214F939EF378070D27337B">
    <w:name w:val="4C56E5EF22214F939EF378070D27337B"/>
    <w:rsid w:val="00FF581A"/>
  </w:style>
  <w:style w:type="paragraph" w:customStyle="1" w:styleId="A95C07337F1A4D92A27065D60509F8FA">
    <w:name w:val="A95C07337F1A4D92A27065D60509F8FA"/>
    <w:rsid w:val="00FF581A"/>
  </w:style>
  <w:style w:type="paragraph" w:customStyle="1" w:styleId="B1275692003045D4889E24450AA39CB5">
    <w:name w:val="B1275692003045D4889E24450AA39CB5"/>
    <w:rsid w:val="00FF581A"/>
  </w:style>
  <w:style w:type="paragraph" w:customStyle="1" w:styleId="CE307B1C9A91452384A1ECFA94CC5476">
    <w:name w:val="CE307B1C9A91452384A1ECFA94CC5476"/>
    <w:rsid w:val="00FF581A"/>
  </w:style>
  <w:style w:type="paragraph" w:customStyle="1" w:styleId="7F8E4CAF5BC947588318D152B450A7D6">
    <w:name w:val="7F8E4CAF5BC947588318D152B450A7D6"/>
    <w:rsid w:val="00FF581A"/>
  </w:style>
  <w:style w:type="paragraph" w:customStyle="1" w:styleId="E47F03E4D2FA4F76B400DE9FE9E04982">
    <w:name w:val="E47F03E4D2FA4F76B400DE9FE9E04982"/>
    <w:rsid w:val="00FF581A"/>
  </w:style>
  <w:style w:type="paragraph" w:customStyle="1" w:styleId="BA987951972C40049BC8D54CF74131D4">
    <w:name w:val="BA987951972C40049BC8D54CF74131D4"/>
    <w:rsid w:val="00FF581A"/>
  </w:style>
  <w:style w:type="paragraph" w:customStyle="1" w:styleId="4079EA6B0BA54D428DBAB91246371740">
    <w:name w:val="4079EA6B0BA54D428DBAB91246371740"/>
    <w:rsid w:val="00FF581A"/>
  </w:style>
  <w:style w:type="paragraph" w:customStyle="1" w:styleId="7B6E7F40FB204202AE4C88BD3F4925B3">
    <w:name w:val="7B6E7F40FB204202AE4C88BD3F4925B3"/>
    <w:rsid w:val="00FF581A"/>
  </w:style>
  <w:style w:type="paragraph" w:customStyle="1" w:styleId="75056FEF5C554645BF1D4D9064C84AB0">
    <w:name w:val="75056FEF5C554645BF1D4D9064C84AB0"/>
    <w:rsid w:val="00FF581A"/>
  </w:style>
  <w:style w:type="paragraph" w:customStyle="1" w:styleId="B07B42D2C81B41F8B1C13D3078773DDA">
    <w:name w:val="B07B42D2C81B41F8B1C13D3078773DDA"/>
    <w:rsid w:val="00FF581A"/>
  </w:style>
  <w:style w:type="paragraph" w:customStyle="1" w:styleId="9DAA1ADCE0CF45C68F37F86C7D5C509A">
    <w:name w:val="9DAA1ADCE0CF45C68F37F86C7D5C509A"/>
    <w:rsid w:val="00FF581A"/>
  </w:style>
  <w:style w:type="paragraph" w:customStyle="1" w:styleId="C6C2F3F2E7684C8B837B9770A886FD4F">
    <w:name w:val="C6C2F3F2E7684C8B837B9770A886FD4F"/>
    <w:rsid w:val="00FF581A"/>
  </w:style>
  <w:style w:type="paragraph" w:customStyle="1" w:styleId="07ADCDD2B36449E99C35FFBFBC97F68F">
    <w:name w:val="07ADCDD2B36449E99C35FFBFBC97F68F"/>
    <w:rsid w:val="00FF581A"/>
  </w:style>
  <w:style w:type="paragraph" w:customStyle="1" w:styleId="102F0663C19B4C0AA0DB3406D772018A">
    <w:name w:val="102F0663C19B4C0AA0DB3406D772018A"/>
    <w:rsid w:val="00FF581A"/>
  </w:style>
  <w:style w:type="paragraph" w:customStyle="1" w:styleId="0611CF8097244FA486BD868E7E8B19F3">
    <w:name w:val="0611CF8097244FA486BD868E7E8B19F3"/>
    <w:rsid w:val="00FF581A"/>
  </w:style>
  <w:style w:type="paragraph" w:customStyle="1" w:styleId="299A48BF9C974518872665EFC3C41E30">
    <w:name w:val="299A48BF9C974518872665EFC3C41E30"/>
    <w:rsid w:val="00FF581A"/>
  </w:style>
  <w:style w:type="paragraph" w:customStyle="1" w:styleId="5918F46D5D49470CAFF0F214FEEA7F13">
    <w:name w:val="5918F46D5D49470CAFF0F214FEEA7F13"/>
    <w:rsid w:val="00FF581A"/>
  </w:style>
  <w:style w:type="paragraph" w:customStyle="1" w:styleId="081ADDAED07B4865915EDDB933175A52">
    <w:name w:val="081ADDAED07B4865915EDDB933175A52"/>
    <w:rsid w:val="00FF581A"/>
  </w:style>
  <w:style w:type="paragraph" w:customStyle="1" w:styleId="3287642EEFE84C69ADF12ED0AD85F158">
    <w:name w:val="3287642EEFE84C69ADF12ED0AD85F158"/>
    <w:rsid w:val="00FF581A"/>
  </w:style>
  <w:style w:type="paragraph" w:customStyle="1" w:styleId="2B37C07EA0C84A3FB4AF585214CF9B13">
    <w:name w:val="2B37C07EA0C84A3FB4AF585214CF9B13"/>
    <w:rsid w:val="00FF581A"/>
  </w:style>
  <w:style w:type="paragraph" w:customStyle="1" w:styleId="A15FCC42FAD442F992D9EC9913B1196D">
    <w:name w:val="A15FCC42FAD442F992D9EC9913B1196D"/>
    <w:rsid w:val="00FF581A"/>
  </w:style>
  <w:style w:type="paragraph" w:customStyle="1" w:styleId="E942B680134A4DA7BE77F7E480D99B3A">
    <w:name w:val="E942B680134A4DA7BE77F7E480D99B3A"/>
    <w:rsid w:val="00FF581A"/>
  </w:style>
  <w:style w:type="paragraph" w:customStyle="1" w:styleId="713AAD251D2345DB835598FE89134CDB">
    <w:name w:val="713AAD251D2345DB835598FE89134CDB"/>
    <w:rsid w:val="00FF581A"/>
  </w:style>
  <w:style w:type="paragraph" w:customStyle="1" w:styleId="DAED1E5E922F480E9F0C6709D799AB63">
    <w:name w:val="DAED1E5E922F480E9F0C6709D799AB63"/>
    <w:rsid w:val="00FF581A"/>
  </w:style>
  <w:style w:type="paragraph" w:customStyle="1" w:styleId="19EC599B105A4F81A63D27E68A8D8AE2">
    <w:name w:val="19EC599B105A4F81A63D27E68A8D8AE2"/>
    <w:rsid w:val="00FF581A"/>
  </w:style>
  <w:style w:type="paragraph" w:customStyle="1" w:styleId="0D1B97D0AF0C4C6FAA8092951977B037">
    <w:name w:val="0D1B97D0AF0C4C6FAA8092951977B037"/>
    <w:rsid w:val="00FF581A"/>
  </w:style>
  <w:style w:type="paragraph" w:customStyle="1" w:styleId="F93B6E33001E440F926B772A59B3DDCF">
    <w:name w:val="F93B6E33001E440F926B772A59B3DDCF"/>
    <w:rsid w:val="00FF581A"/>
  </w:style>
  <w:style w:type="paragraph" w:customStyle="1" w:styleId="A1A6E91E275E4054AD9F601017EECFE1">
    <w:name w:val="A1A6E91E275E4054AD9F601017EECFE1"/>
    <w:rsid w:val="00FF581A"/>
  </w:style>
  <w:style w:type="paragraph" w:customStyle="1" w:styleId="CBA31D64BC144CAE8AF33CC6493BA2A1">
    <w:name w:val="CBA31D64BC144CAE8AF33CC6493BA2A1"/>
    <w:rsid w:val="00FF581A"/>
  </w:style>
  <w:style w:type="paragraph" w:customStyle="1" w:styleId="3FEC7EB56BF54B7E91ACD1B3AFF88700">
    <w:name w:val="3FEC7EB56BF54B7E91ACD1B3AFF88700"/>
    <w:rsid w:val="00FF581A"/>
  </w:style>
  <w:style w:type="paragraph" w:customStyle="1" w:styleId="750B9BD788AC4A449E088ABD0C75A309">
    <w:name w:val="750B9BD788AC4A449E088ABD0C75A309"/>
    <w:rsid w:val="00FF581A"/>
  </w:style>
  <w:style w:type="paragraph" w:customStyle="1" w:styleId="C22652E4B5DD4FF2981D8A264C1F1494">
    <w:name w:val="C22652E4B5DD4FF2981D8A264C1F1494"/>
    <w:rsid w:val="00FF581A"/>
  </w:style>
  <w:style w:type="paragraph" w:customStyle="1" w:styleId="52C38E001715453CBD0B58920F128FDD">
    <w:name w:val="52C38E001715453CBD0B58920F128FDD"/>
    <w:rsid w:val="00FF581A"/>
  </w:style>
  <w:style w:type="paragraph" w:customStyle="1" w:styleId="EF8208D038924C259CE0073A7FAAD79E">
    <w:name w:val="EF8208D038924C259CE0073A7FAAD79E"/>
    <w:rsid w:val="00FF581A"/>
  </w:style>
  <w:style w:type="paragraph" w:customStyle="1" w:styleId="BE13AE95E6E647B9AF26441AC5BDE258">
    <w:name w:val="BE13AE95E6E647B9AF26441AC5BDE258"/>
    <w:rsid w:val="00FF581A"/>
  </w:style>
  <w:style w:type="paragraph" w:customStyle="1" w:styleId="51FB6AF0B2E94EE38CFC500A4BD2572F">
    <w:name w:val="51FB6AF0B2E94EE38CFC500A4BD2572F"/>
    <w:rsid w:val="00FF581A"/>
  </w:style>
  <w:style w:type="paragraph" w:customStyle="1" w:styleId="27DE522B42B6423BBBA6C9B944F3677B">
    <w:name w:val="27DE522B42B6423BBBA6C9B944F3677B"/>
    <w:rsid w:val="00FF581A"/>
  </w:style>
  <w:style w:type="paragraph" w:customStyle="1" w:styleId="10CDEC9C4C024889B21F652C2211855A">
    <w:name w:val="10CDEC9C4C024889B21F652C2211855A"/>
    <w:rsid w:val="00FF581A"/>
  </w:style>
  <w:style w:type="paragraph" w:customStyle="1" w:styleId="9DB8E24C0DC8462BBCE6B0A4573D327B">
    <w:name w:val="9DB8E24C0DC8462BBCE6B0A4573D327B"/>
    <w:rsid w:val="00FF581A"/>
  </w:style>
  <w:style w:type="paragraph" w:customStyle="1" w:styleId="69A39FC7171940439CBFEC8005A3A57C">
    <w:name w:val="69A39FC7171940439CBFEC8005A3A57C"/>
    <w:rsid w:val="00FF581A"/>
  </w:style>
  <w:style w:type="paragraph" w:customStyle="1" w:styleId="CE6A073D7DDC483AA7A7BB2C25525796">
    <w:name w:val="CE6A073D7DDC483AA7A7BB2C25525796"/>
    <w:rsid w:val="00FF581A"/>
  </w:style>
  <w:style w:type="paragraph" w:customStyle="1" w:styleId="F5215A0438DE4D6E9936896F91A01234">
    <w:name w:val="F5215A0438DE4D6E9936896F91A01234"/>
    <w:rsid w:val="00FF581A"/>
  </w:style>
  <w:style w:type="paragraph" w:customStyle="1" w:styleId="8226BB3892D14FF7A2EF1DD64A8859A3">
    <w:name w:val="8226BB3892D14FF7A2EF1DD64A8859A3"/>
    <w:rsid w:val="00FF581A"/>
  </w:style>
  <w:style w:type="paragraph" w:customStyle="1" w:styleId="254FF91BC4D743148B7DC566E8D7E673">
    <w:name w:val="254FF91BC4D743148B7DC566E8D7E673"/>
    <w:rsid w:val="00FF581A"/>
  </w:style>
  <w:style w:type="paragraph" w:customStyle="1" w:styleId="A7030A4D91874B588F2FB86A4A4C7D23">
    <w:name w:val="A7030A4D91874B588F2FB86A4A4C7D23"/>
    <w:rsid w:val="00FF581A"/>
  </w:style>
  <w:style w:type="paragraph" w:customStyle="1" w:styleId="55D814A68EB6403BBAE46657DDAFA981">
    <w:name w:val="55D814A68EB6403BBAE46657DDAFA981"/>
    <w:rsid w:val="00FF581A"/>
  </w:style>
  <w:style w:type="paragraph" w:customStyle="1" w:styleId="7AAA474BD90E42489B3FBFDAF60C31DC">
    <w:name w:val="7AAA474BD90E42489B3FBFDAF60C31DC"/>
    <w:rsid w:val="00FF581A"/>
  </w:style>
  <w:style w:type="paragraph" w:customStyle="1" w:styleId="3C889719AC7A4B479E2970BE27E80FDD">
    <w:name w:val="3C889719AC7A4B479E2970BE27E80FDD"/>
    <w:rsid w:val="00FF581A"/>
  </w:style>
  <w:style w:type="paragraph" w:customStyle="1" w:styleId="B68A6FD1D44749999921AF31C6303B12">
    <w:name w:val="B68A6FD1D44749999921AF31C6303B12"/>
    <w:rsid w:val="00FF581A"/>
  </w:style>
  <w:style w:type="paragraph" w:customStyle="1" w:styleId="0152436DA5D8483488377144038E1AA0">
    <w:name w:val="0152436DA5D8483488377144038E1AA0"/>
    <w:rsid w:val="00FF581A"/>
  </w:style>
  <w:style w:type="paragraph" w:customStyle="1" w:styleId="B43C5FBFFC8947A5B00ECCA02FD1C3A3">
    <w:name w:val="B43C5FBFFC8947A5B00ECCA02FD1C3A3"/>
    <w:rsid w:val="00FF581A"/>
  </w:style>
  <w:style w:type="paragraph" w:customStyle="1" w:styleId="18272AD175F84E1AA92774FCE5B9DC32">
    <w:name w:val="18272AD175F84E1AA92774FCE5B9DC32"/>
    <w:rsid w:val="00FF581A"/>
  </w:style>
  <w:style w:type="paragraph" w:customStyle="1" w:styleId="2E6778D1B7424E7AAD9ADF4AAB3D9013">
    <w:name w:val="2E6778D1B7424E7AAD9ADF4AAB3D9013"/>
    <w:rsid w:val="00FF581A"/>
  </w:style>
  <w:style w:type="paragraph" w:customStyle="1" w:styleId="436AE580A4244DF1A058C284A6D2D310">
    <w:name w:val="436AE580A4244DF1A058C284A6D2D310"/>
    <w:rsid w:val="00FF581A"/>
  </w:style>
  <w:style w:type="paragraph" w:customStyle="1" w:styleId="A9F154A62CD74F50BBDDC4F6729001B4">
    <w:name w:val="A9F154A62CD74F50BBDDC4F6729001B4"/>
    <w:rsid w:val="00FF581A"/>
  </w:style>
  <w:style w:type="paragraph" w:customStyle="1" w:styleId="1265DEE0790B4702A792693DEEF727B3">
    <w:name w:val="1265DEE0790B4702A792693DEEF727B3"/>
    <w:rsid w:val="00FF581A"/>
  </w:style>
  <w:style w:type="paragraph" w:customStyle="1" w:styleId="923F1A9DE752426DB63A475F21E8EEB1">
    <w:name w:val="923F1A9DE752426DB63A475F21E8EEB1"/>
    <w:rsid w:val="00FF581A"/>
  </w:style>
  <w:style w:type="paragraph" w:customStyle="1" w:styleId="39940C046A32493D9BA8871C08403557">
    <w:name w:val="39940C046A32493D9BA8871C08403557"/>
    <w:rsid w:val="00FF581A"/>
  </w:style>
  <w:style w:type="paragraph" w:customStyle="1" w:styleId="889F75B697F44DB59BD225C24484E5CD">
    <w:name w:val="889F75B697F44DB59BD225C24484E5CD"/>
    <w:rsid w:val="00FF581A"/>
  </w:style>
  <w:style w:type="paragraph" w:customStyle="1" w:styleId="C2C1DD523351499AAB4DA6D360FBEF71">
    <w:name w:val="C2C1DD523351499AAB4DA6D360FBEF71"/>
    <w:rsid w:val="00FF581A"/>
  </w:style>
  <w:style w:type="paragraph" w:customStyle="1" w:styleId="01004FCFE2A544DFBFC01E62BF6B7D10">
    <w:name w:val="01004FCFE2A544DFBFC01E62BF6B7D10"/>
    <w:rsid w:val="00FF581A"/>
  </w:style>
  <w:style w:type="paragraph" w:customStyle="1" w:styleId="CA0E17B3B3A849939D53E5131ECF3C93">
    <w:name w:val="CA0E17B3B3A849939D53E5131ECF3C93"/>
    <w:rsid w:val="00FF581A"/>
  </w:style>
  <w:style w:type="paragraph" w:customStyle="1" w:styleId="FBDC17B7D5FC4B8EB4C9CBD308ECF8F1">
    <w:name w:val="FBDC17B7D5FC4B8EB4C9CBD308ECF8F1"/>
    <w:rsid w:val="00FF581A"/>
  </w:style>
  <w:style w:type="paragraph" w:customStyle="1" w:styleId="67A256637A9547B087958D07FC995AD7">
    <w:name w:val="67A256637A9547B087958D07FC995AD7"/>
    <w:rsid w:val="00FF581A"/>
  </w:style>
  <w:style w:type="paragraph" w:customStyle="1" w:styleId="71545DFF89E540DE9FFF7B0A6AD571F4">
    <w:name w:val="71545DFF89E540DE9FFF7B0A6AD571F4"/>
    <w:rsid w:val="00FF581A"/>
  </w:style>
  <w:style w:type="paragraph" w:customStyle="1" w:styleId="F83DAC77E6C441EBB392FBD0AFE770AA">
    <w:name w:val="F83DAC77E6C441EBB392FBD0AFE770AA"/>
    <w:rsid w:val="00FF581A"/>
  </w:style>
  <w:style w:type="paragraph" w:customStyle="1" w:styleId="FE846B44F28D4E25B47DA8336F619B18">
    <w:name w:val="FE846B44F28D4E25B47DA8336F619B18"/>
    <w:rsid w:val="00FF581A"/>
  </w:style>
  <w:style w:type="paragraph" w:customStyle="1" w:styleId="563FC46317F6449A94D406CD8E713361">
    <w:name w:val="563FC46317F6449A94D406CD8E713361"/>
    <w:rsid w:val="00FF581A"/>
  </w:style>
  <w:style w:type="paragraph" w:customStyle="1" w:styleId="8D6BC3B6F5F942BB8C8F44AC0B6F7857">
    <w:name w:val="8D6BC3B6F5F942BB8C8F44AC0B6F7857"/>
    <w:rsid w:val="00FF581A"/>
  </w:style>
  <w:style w:type="paragraph" w:customStyle="1" w:styleId="8144352ACA3F49D1B30DC3C0E2C2767D">
    <w:name w:val="8144352ACA3F49D1B30DC3C0E2C2767D"/>
    <w:rsid w:val="00FF581A"/>
  </w:style>
  <w:style w:type="paragraph" w:customStyle="1" w:styleId="E8FFE006B06F400A97F5E482B2840A12">
    <w:name w:val="E8FFE006B06F400A97F5E482B2840A12"/>
    <w:rsid w:val="00FF581A"/>
  </w:style>
  <w:style w:type="paragraph" w:customStyle="1" w:styleId="BE504B068DCD4720BCBBB6C7D29D8D92">
    <w:name w:val="BE504B068DCD4720BCBBB6C7D29D8D92"/>
    <w:rsid w:val="00FF581A"/>
  </w:style>
  <w:style w:type="paragraph" w:customStyle="1" w:styleId="D24A68E3F3234E59963D67D3F0F618C7">
    <w:name w:val="D24A68E3F3234E59963D67D3F0F618C7"/>
    <w:rsid w:val="00FF581A"/>
  </w:style>
  <w:style w:type="paragraph" w:customStyle="1" w:styleId="B3B9608D291F40FA87581ADEC8ADBC97">
    <w:name w:val="B3B9608D291F40FA87581ADEC8ADBC97"/>
    <w:rsid w:val="00FF581A"/>
  </w:style>
  <w:style w:type="paragraph" w:customStyle="1" w:styleId="4A9D77D7F76A4524906FE9AE276F7975">
    <w:name w:val="4A9D77D7F76A4524906FE9AE276F7975"/>
    <w:rsid w:val="00FF581A"/>
  </w:style>
  <w:style w:type="paragraph" w:customStyle="1" w:styleId="49CEAA1B07A149779B52EA9A9E857A48">
    <w:name w:val="49CEAA1B07A149779B52EA9A9E857A48"/>
    <w:rsid w:val="00FF581A"/>
  </w:style>
  <w:style w:type="paragraph" w:customStyle="1" w:styleId="E0F06338722048D081009848BDC1D997">
    <w:name w:val="E0F06338722048D081009848BDC1D997"/>
    <w:rsid w:val="00FF581A"/>
  </w:style>
  <w:style w:type="paragraph" w:customStyle="1" w:styleId="344A04F49B594DACB1DA7934FF35AB50">
    <w:name w:val="344A04F49B594DACB1DA7934FF35AB50"/>
    <w:rsid w:val="00FF581A"/>
  </w:style>
  <w:style w:type="paragraph" w:customStyle="1" w:styleId="2F21CC0ABB51414FB788EE1DC7325CBD">
    <w:name w:val="2F21CC0ABB51414FB788EE1DC7325CBD"/>
    <w:rsid w:val="00FF581A"/>
  </w:style>
  <w:style w:type="paragraph" w:customStyle="1" w:styleId="169535614C094667933C5848697084CA">
    <w:name w:val="169535614C094667933C5848697084CA"/>
    <w:rsid w:val="00FF581A"/>
  </w:style>
  <w:style w:type="paragraph" w:customStyle="1" w:styleId="0C6FBAF2A09040ECAF9FE73A101CFB6E">
    <w:name w:val="0C6FBAF2A09040ECAF9FE73A101CFB6E"/>
    <w:rsid w:val="00FF581A"/>
  </w:style>
  <w:style w:type="paragraph" w:customStyle="1" w:styleId="198115C3CE09423186FB0CB46C2C2CFE">
    <w:name w:val="198115C3CE09423186FB0CB46C2C2CFE"/>
    <w:rsid w:val="00FF581A"/>
  </w:style>
  <w:style w:type="paragraph" w:customStyle="1" w:styleId="4D95DD239CFF4F36AB132ADB2EED2134">
    <w:name w:val="4D95DD239CFF4F36AB132ADB2EED2134"/>
    <w:rsid w:val="00FF581A"/>
  </w:style>
  <w:style w:type="paragraph" w:customStyle="1" w:styleId="2CD64B2D857A4F649B2C87EAB8926F42">
    <w:name w:val="2CD64B2D857A4F649B2C87EAB8926F42"/>
    <w:rsid w:val="00FF581A"/>
  </w:style>
  <w:style w:type="paragraph" w:customStyle="1" w:styleId="E5B13EE1A13840BF9D820AC819DCC9B5">
    <w:name w:val="E5B13EE1A13840BF9D820AC819DCC9B5"/>
    <w:rsid w:val="00FF581A"/>
  </w:style>
  <w:style w:type="paragraph" w:customStyle="1" w:styleId="B7B163A59B90451A90CF47248F09AA6C">
    <w:name w:val="B7B163A59B90451A90CF47248F09AA6C"/>
    <w:rsid w:val="00FF581A"/>
  </w:style>
  <w:style w:type="paragraph" w:customStyle="1" w:styleId="B37D939E84D74D588898C9AF20562674">
    <w:name w:val="B37D939E84D74D588898C9AF20562674"/>
    <w:rsid w:val="00FF581A"/>
  </w:style>
  <w:style w:type="paragraph" w:customStyle="1" w:styleId="016E2A1C72B54D4BB9CB9332A51A51E9">
    <w:name w:val="016E2A1C72B54D4BB9CB9332A51A51E9"/>
    <w:rsid w:val="00FF581A"/>
  </w:style>
  <w:style w:type="paragraph" w:customStyle="1" w:styleId="876105563C8B4689A654919CA8A4EEFD">
    <w:name w:val="876105563C8B4689A654919CA8A4EEFD"/>
    <w:rsid w:val="00FF581A"/>
  </w:style>
  <w:style w:type="paragraph" w:customStyle="1" w:styleId="215531C05B714F0D8F4B0847005B1F87">
    <w:name w:val="215531C05B714F0D8F4B0847005B1F87"/>
    <w:rsid w:val="00FF581A"/>
  </w:style>
  <w:style w:type="paragraph" w:customStyle="1" w:styleId="F1D1101A858742F1ACBEB25600C3A720">
    <w:name w:val="F1D1101A858742F1ACBEB25600C3A720"/>
    <w:rsid w:val="00FF581A"/>
  </w:style>
  <w:style w:type="paragraph" w:customStyle="1" w:styleId="5313D392AF0548DD882AFACBFCE27735">
    <w:name w:val="5313D392AF0548DD882AFACBFCE27735"/>
    <w:rsid w:val="00FF581A"/>
  </w:style>
  <w:style w:type="paragraph" w:customStyle="1" w:styleId="61B44D1EE506470B8EA084BA9E8F696D">
    <w:name w:val="61B44D1EE506470B8EA084BA9E8F696D"/>
    <w:rsid w:val="00FF581A"/>
  </w:style>
  <w:style w:type="paragraph" w:customStyle="1" w:styleId="992527262A9F4B56955656BA1C6EFA3E">
    <w:name w:val="992527262A9F4B56955656BA1C6EFA3E"/>
    <w:rsid w:val="00FF581A"/>
  </w:style>
  <w:style w:type="paragraph" w:customStyle="1" w:styleId="9272E09DAE5C4E41B5635325C582DC9B">
    <w:name w:val="9272E09DAE5C4E41B5635325C582DC9B"/>
    <w:rsid w:val="00FF581A"/>
  </w:style>
  <w:style w:type="paragraph" w:customStyle="1" w:styleId="4845454B805F47CDB0EBCDFB46DF9D5A">
    <w:name w:val="4845454B805F47CDB0EBCDFB46DF9D5A"/>
    <w:rsid w:val="00FF581A"/>
  </w:style>
  <w:style w:type="paragraph" w:customStyle="1" w:styleId="BDFBFC305D9B4417976326A583D45E3D">
    <w:name w:val="BDFBFC305D9B4417976326A583D45E3D"/>
    <w:rsid w:val="00FF581A"/>
  </w:style>
  <w:style w:type="paragraph" w:customStyle="1" w:styleId="6A154748BEC84DECADF0109CAE2B6C9C">
    <w:name w:val="6A154748BEC84DECADF0109CAE2B6C9C"/>
    <w:rsid w:val="00FF581A"/>
  </w:style>
  <w:style w:type="paragraph" w:customStyle="1" w:styleId="4CC576610D09493A9E6A9B3A50519DA7">
    <w:name w:val="4CC576610D09493A9E6A9B3A50519DA7"/>
    <w:rsid w:val="00FF581A"/>
  </w:style>
  <w:style w:type="paragraph" w:customStyle="1" w:styleId="DE8FBCA8883547AEA23A71650EEE8AD8">
    <w:name w:val="DE8FBCA8883547AEA23A71650EEE8AD8"/>
    <w:rsid w:val="00FF581A"/>
  </w:style>
  <w:style w:type="paragraph" w:customStyle="1" w:styleId="857792B9B6D546D489A611D740499864">
    <w:name w:val="857792B9B6D546D489A611D740499864"/>
    <w:rsid w:val="00FF581A"/>
  </w:style>
  <w:style w:type="paragraph" w:customStyle="1" w:styleId="72C5119A726D433185B7F0134A27B933">
    <w:name w:val="72C5119A726D433185B7F0134A27B933"/>
    <w:rsid w:val="00FF581A"/>
  </w:style>
  <w:style w:type="paragraph" w:customStyle="1" w:styleId="2E0053F929F54938BF461425C3D326E4">
    <w:name w:val="2E0053F929F54938BF461425C3D326E4"/>
    <w:rsid w:val="00FF581A"/>
  </w:style>
  <w:style w:type="paragraph" w:customStyle="1" w:styleId="A28AE6D7DA0E437E8848F6D04D6BC41B">
    <w:name w:val="A28AE6D7DA0E437E8848F6D04D6BC41B"/>
    <w:rsid w:val="00FF581A"/>
  </w:style>
  <w:style w:type="paragraph" w:customStyle="1" w:styleId="D93D3F4A77D34793A250080C3CFA4306">
    <w:name w:val="D93D3F4A77D34793A250080C3CFA4306"/>
    <w:rsid w:val="00FF581A"/>
  </w:style>
  <w:style w:type="paragraph" w:customStyle="1" w:styleId="2D08F04FCE5B4481A87BE6CBF4A22C09">
    <w:name w:val="2D08F04FCE5B4481A87BE6CBF4A22C09"/>
    <w:rsid w:val="00FF581A"/>
  </w:style>
  <w:style w:type="paragraph" w:customStyle="1" w:styleId="9655F2138828433D8D6A46E8984C8B98">
    <w:name w:val="9655F2138828433D8D6A46E8984C8B98"/>
    <w:rsid w:val="00FF581A"/>
  </w:style>
  <w:style w:type="paragraph" w:customStyle="1" w:styleId="C21BE55D11954A5F8876A800CD1BDB2F">
    <w:name w:val="C21BE55D11954A5F8876A800CD1BDB2F"/>
    <w:rsid w:val="00FF581A"/>
  </w:style>
  <w:style w:type="paragraph" w:customStyle="1" w:styleId="A24E155034BF4945AE9B06851289E015">
    <w:name w:val="A24E155034BF4945AE9B06851289E015"/>
    <w:rsid w:val="00FF581A"/>
  </w:style>
  <w:style w:type="paragraph" w:customStyle="1" w:styleId="0966D4E9106E44F6B0664E9B3F923CA6">
    <w:name w:val="0966D4E9106E44F6B0664E9B3F923CA6"/>
    <w:rsid w:val="00FF581A"/>
  </w:style>
  <w:style w:type="paragraph" w:customStyle="1" w:styleId="197BB58B78274C2CA75D476A6B2AB199">
    <w:name w:val="197BB58B78274C2CA75D476A6B2AB199"/>
    <w:rsid w:val="00FF581A"/>
  </w:style>
  <w:style w:type="paragraph" w:customStyle="1" w:styleId="B5B06E38515647C4BFB61F55C3C98881">
    <w:name w:val="B5B06E38515647C4BFB61F55C3C98881"/>
    <w:rsid w:val="00FF581A"/>
  </w:style>
  <w:style w:type="paragraph" w:customStyle="1" w:styleId="AA28923CE2654F5B95941CE4119BCD1E">
    <w:name w:val="AA28923CE2654F5B95941CE4119BCD1E"/>
    <w:rsid w:val="00FF581A"/>
  </w:style>
  <w:style w:type="paragraph" w:customStyle="1" w:styleId="D427AE161DC8470BA8F598A27020AC6E">
    <w:name w:val="D427AE161DC8470BA8F598A27020AC6E"/>
    <w:rsid w:val="00FF581A"/>
  </w:style>
  <w:style w:type="paragraph" w:customStyle="1" w:styleId="3B8DAB3407544A50B029E9C54DBE1010">
    <w:name w:val="3B8DAB3407544A50B029E9C54DBE1010"/>
    <w:rsid w:val="00FF581A"/>
  </w:style>
  <w:style w:type="paragraph" w:customStyle="1" w:styleId="B3DAA701D76041589B21AA06E9E4B6FA">
    <w:name w:val="B3DAA701D76041589B21AA06E9E4B6FA"/>
    <w:rsid w:val="00FF581A"/>
  </w:style>
  <w:style w:type="paragraph" w:customStyle="1" w:styleId="FCDA3D2AF8A24FF1A61838A6254051D9">
    <w:name w:val="FCDA3D2AF8A24FF1A61838A6254051D9"/>
    <w:rsid w:val="00FF581A"/>
  </w:style>
  <w:style w:type="paragraph" w:customStyle="1" w:styleId="B906EC2D69004372BCFE8C934A73F42C">
    <w:name w:val="B906EC2D69004372BCFE8C934A73F42C"/>
    <w:rsid w:val="00FF581A"/>
  </w:style>
  <w:style w:type="paragraph" w:customStyle="1" w:styleId="C2FE2D192B0148F5B5F0C6994B979F99">
    <w:name w:val="C2FE2D192B0148F5B5F0C6994B979F99"/>
    <w:rsid w:val="00FF581A"/>
  </w:style>
  <w:style w:type="paragraph" w:customStyle="1" w:styleId="728593A3A7754FF7A506340ABA5D72E3">
    <w:name w:val="728593A3A7754FF7A506340ABA5D72E3"/>
    <w:rsid w:val="00FF581A"/>
  </w:style>
  <w:style w:type="paragraph" w:customStyle="1" w:styleId="9B712395D4784CACB93B1EB941B836B6">
    <w:name w:val="9B712395D4784CACB93B1EB941B836B6"/>
    <w:rsid w:val="00FF581A"/>
  </w:style>
  <w:style w:type="paragraph" w:customStyle="1" w:styleId="BBD8E2E975D24B3996BCE1C3E520EA6A">
    <w:name w:val="BBD8E2E975D24B3996BCE1C3E520EA6A"/>
    <w:rsid w:val="00FF581A"/>
  </w:style>
  <w:style w:type="paragraph" w:customStyle="1" w:styleId="E40FFA0388774EE2AF696FD97B401917">
    <w:name w:val="E40FFA0388774EE2AF696FD97B401917"/>
    <w:rsid w:val="00FF581A"/>
  </w:style>
  <w:style w:type="paragraph" w:customStyle="1" w:styleId="E1711885A85F4F6AB3B43CF5DF018AFC">
    <w:name w:val="E1711885A85F4F6AB3B43CF5DF018AFC"/>
    <w:rsid w:val="00FF581A"/>
  </w:style>
  <w:style w:type="paragraph" w:customStyle="1" w:styleId="10FC92A3B17D4C68A3CFF5D3F2E174A7">
    <w:name w:val="10FC92A3B17D4C68A3CFF5D3F2E174A7"/>
    <w:rsid w:val="00FF581A"/>
  </w:style>
  <w:style w:type="paragraph" w:customStyle="1" w:styleId="BCFCD818C77244EABC48D2D053D44141">
    <w:name w:val="BCFCD818C77244EABC48D2D053D44141"/>
    <w:rsid w:val="00FF581A"/>
  </w:style>
  <w:style w:type="paragraph" w:customStyle="1" w:styleId="E06F8466B850431D864028B11E6240C3">
    <w:name w:val="E06F8466B850431D864028B11E6240C3"/>
    <w:rsid w:val="00FF581A"/>
  </w:style>
  <w:style w:type="paragraph" w:customStyle="1" w:styleId="003030249A0B4A64A55F6FDF943D30CA">
    <w:name w:val="003030249A0B4A64A55F6FDF943D30CA"/>
    <w:rsid w:val="00FF581A"/>
  </w:style>
  <w:style w:type="paragraph" w:customStyle="1" w:styleId="421D5DE33C5F46C5A58796243835D5D4">
    <w:name w:val="421D5DE33C5F46C5A58796243835D5D4"/>
    <w:rsid w:val="00FF581A"/>
  </w:style>
  <w:style w:type="paragraph" w:customStyle="1" w:styleId="C3E99D0523C843A5AE884DB9BA1BE2F3">
    <w:name w:val="C3E99D0523C843A5AE884DB9BA1BE2F3"/>
    <w:rsid w:val="00FF581A"/>
  </w:style>
  <w:style w:type="paragraph" w:customStyle="1" w:styleId="059118C3FAA84F98893A592E6E9734FF">
    <w:name w:val="059118C3FAA84F98893A592E6E9734FF"/>
    <w:rsid w:val="00FF581A"/>
  </w:style>
  <w:style w:type="paragraph" w:customStyle="1" w:styleId="71DE457613D3404F9BCD112332BB6858">
    <w:name w:val="71DE457613D3404F9BCD112332BB6858"/>
    <w:rsid w:val="00FF581A"/>
  </w:style>
  <w:style w:type="paragraph" w:customStyle="1" w:styleId="F2D9F862B13D4CB98E06C5636BA32873">
    <w:name w:val="F2D9F862B13D4CB98E06C5636BA32873"/>
    <w:rsid w:val="00FF581A"/>
  </w:style>
  <w:style w:type="paragraph" w:customStyle="1" w:styleId="57C5332C0F5143A4B67D6D228D3876F5">
    <w:name w:val="57C5332C0F5143A4B67D6D228D3876F5"/>
    <w:rsid w:val="00FF581A"/>
  </w:style>
  <w:style w:type="paragraph" w:customStyle="1" w:styleId="C3D3F0C8FD7C4AB3A05453C8E143CEEA">
    <w:name w:val="C3D3F0C8FD7C4AB3A05453C8E143CEEA"/>
    <w:rsid w:val="00FF581A"/>
  </w:style>
  <w:style w:type="paragraph" w:customStyle="1" w:styleId="5A7054CEFB9C425F857646332BC0FB12">
    <w:name w:val="5A7054CEFB9C425F857646332BC0FB12"/>
    <w:rsid w:val="00FF581A"/>
  </w:style>
  <w:style w:type="paragraph" w:customStyle="1" w:styleId="480B8B6610F44E43B4D9466045695965">
    <w:name w:val="480B8B6610F44E43B4D9466045695965"/>
    <w:rsid w:val="00FF581A"/>
  </w:style>
  <w:style w:type="paragraph" w:customStyle="1" w:styleId="12FBC3D775BC4F4099160CA4A4575272">
    <w:name w:val="12FBC3D775BC4F4099160CA4A4575272"/>
    <w:rsid w:val="00FF581A"/>
  </w:style>
  <w:style w:type="paragraph" w:customStyle="1" w:styleId="0765C68C791A431A81904EE89FD6C6D2">
    <w:name w:val="0765C68C791A431A81904EE89FD6C6D2"/>
    <w:rsid w:val="00FF581A"/>
  </w:style>
  <w:style w:type="paragraph" w:customStyle="1" w:styleId="E92D7C9F24334E929AA05E75377F06D9">
    <w:name w:val="E92D7C9F24334E929AA05E75377F06D9"/>
    <w:rsid w:val="00FF581A"/>
  </w:style>
  <w:style w:type="paragraph" w:customStyle="1" w:styleId="8D07278DB35344F983425BD43B5D0DDD">
    <w:name w:val="8D07278DB35344F983425BD43B5D0DDD"/>
    <w:rsid w:val="00FF581A"/>
  </w:style>
  <w:style w:type="paragraph" w:customStyle="1" w:styleId="56CAF6E8833F42FD8DD8B616DB5CA82C">
    <w:name w:val="56CAF6E8833F42FD8DD8B616DB5CA82C"/>
    <w:rsid w:val="00606BB3"/>
  </w:style>
  <w:style w:type="paragraph" w:customStyle="1" w:styleId="92EB66ACBCF34E63A2B0067A0A990629">
    <w:name w:val="92EB66ACBCF34E63A2B0067A0A990629"/>
    <w:rsid w:val="00606BB3"/>
  </w:style>
  <w:style w:type="paragraph" w:customStyle="1" w:styleId="2B201E52C19B483EAB5496CEEB8219BF">
    <w:name w:val="2B201E52C19B483EAB5496CEEB8219BF"/>
    <w:rsid w:val="00606BB3"/>
  </w:style>
  <w:style w:type="paragraph" w:customStyle="1" w:styleId="BD121EA729A249C98F0EAFF550C997D4">
    <w:name w:val="BD121EA729A249C98F0EAFF550C997D4"/>
    <w:rsid w:val="00606BB3"/>
  </w:style>
  <w:style w:type="paragraph" w:customStyle="1" w:styleId="BE2F58B4059D4067879064D73885A060">
    <w:name w:val="BE2F58B4059D4067879064D73885A060"/>
    <w:rsid w:val="00606BB3"/>
  </w:style>
  <w:style w:type="paragraph" w:customStyle="1" w:styleId="C42F870E745E48ED9ACC0CF53E657E66">
    <w:name w:val="C42F870E745E48ED9ACC0CF53E657E66"/>
    <w:rsid w:val="00606BB3"/>
  </w:style>
  <w:style w:type="paragraph" w:customStyle="1" w:styleId="029A06D2C0554507B81B1BF2E956FE45">
    <w:name w:val="029A06D2C0554507B81B1BF2E956FE45"/>
    <w:rsid w:val="00606BB3"/>
  </w:style>
  <w:style w:type="paragraph" w:customStyle="1" w:styleId="19B0EA043CFC40678D2FF1457EC3513B">
    <w:name w:val="19B0EA043CFC40678D2FF1457EC3513B"/>
    <w:rsid w:val="00606BB3"/>
  </w:style>
  <w:style w:type="paragraph" w:customStyle="1" w:styleId="5A42F327C46643629942792B20B4C645">
    <w:name w:val="5A42F327C46643629942792B20B4C645"/>
    <w:rsid w:val="00606BB3"/>
  </w:style>
  <w:style w:type="paragraph" w:customStyle="1" w:styleId="74F6ECFF194D460783E6DEEAAB194905">
    <w:name w:val="74F6ECFF194D460783E6DEEAAB194905"/>
    <w:rsid w:val="00606BB3"/>
  </w:style>
  <w:style w:type="paragraph" w:customStyle="1" w:styleId="044A6E7829B74B5E8A57C54B653F5FF5">
    <w:name w:val="044A6E7829B74B5E8A57C54B653F5FF5"/>
    <w:rsid w:val="00606BB3"/>
  </w:style>
  <w:style w:type="paragraph" w:customStyle="1" w:styleId="6970DAE7476841F192AFD47A79EDDA6C">
    <w:name w:val="6970DAE7476841F192AFD47A79EDDA6C"/>
    <w:rsid w:val="00606BB3"/>
  </w:style>
  <w:style w:type="paragraph" w:customStyle="1" w:styleId="A4A66CBE68D542B295AF64EF0F419D59">
    <w:name w:val="A4A66CBE68D542B295AF64EF0F419D59"/>
    <w:rsid w:val="00606BB3"/>
  </w:style>
  <w:style w:type="paragraph" w:customStyle="1" w:styleId="5FC3FF432C634E17A5A7344EFC04DAD4">
    <w:name w:val="5FC3FF432C634E17A5A7344EFC04DAD4"/>
    <w:rsid w:val="00606BB3"/>
  </w:style>
  <w:style w:type="paragraph" w:customStyle="1" w:styleId="ADBC58EA949741A29C3EA07109C84725">
    <w:name w:val="ADBC58EA949741A29C3EA07109C84725"/>
    <w:rsid w:val="00606BB3"/>
  </w:style>
  <w:style w:type="paragraph" w:customStyle="1" w:styleId="67A95B20E8124D03B576CDC37F245623">
    <w:name w:val="67A95B20E8124D03B576CDC37F245623"/>
    <w:rsid w:val="00606BB3"/>
  </w:style>
  <w:style w:type="paragraph" w:customStyle="1" w:styleId="DB2BEA58287B4584A2CFE2CE1C75C154">
    <w:name w:val="DB2BEA58287B4584A2CFE2CE1C75C154"/>
    <w:rsid w:val="00606BB3"/>
  </w:style>
  <w:style w:type="paragraph" w:customStyle="1" w:styleId="AFE9BA0584224748A12D8D02C2B14BB8">
    <w:name w:val="AFE9BA0584224748A12D8D02C2B14BB8"/>
    <w:rsid w:val="00606BB3"/>
  </w:style>
  <w:style w:type="paragraph" w:customStyle="1" w:styleId="12CFEEEDF84F4C1C92FC226B9449B7E9">
    <w:name w:val="12CFEEEDF84F4C1C92FC226B9449B7E9"/>
    <w:rsid w:val="00606BB3"/>
  </w:style>
  <w:style w:type="paragraph" w:customStyle="1" w:styleId="659C858167AC4AE295ED112FB106645A">
    <w:name w:val="659C858167AC4AE295ED112FB106645A"/>
    <w:rsid w:val="00606BB3"/>
  </w:style>
  <w:style w:type="paragraph" w:customStyle="1" w:styleId="88EB962446864B5BBE1A35EC0FD0FBB9">
    <w:name w:val="88EB962446864B5BBE1A35EC0FD0FBB9"/>
    <w:rsid w:val="00606BB3"/>
  </w:style>
  <w:style w:type="paragraph" w:customStyle="1" w:styleId="C123025F6D034333ACC38F8D31625C2F">
    <w:name w:val="C123025F6D034333ACC38F8D31625C2F"/>
    <w:rsid w:val="00606BB3"/>
  </w:style>
  <w:style w:type="paragraph" w:customStyle="1" w:styleId="64B17C186E0D47E2A885A21E9D19D7DB">
    <w:name w:val="64B17C186E0D47E2A885A21E9D19D7DB"/>
    <w:rsid w:val="00606BB3"/>
  </w:style>
  <w:style w:type="paragraph" w:customStyle="1" w:styleId="83602A021D6C46C7AD97DFDAD253A270">
    <w:name w:val="83602A021D6C46C7AD97DFDAD253A270"/>
    <w:rsid w:val="00606BB3"/>
  </w:style>
  <w:style w:type="paragraph" w:customStyle="1" w:styleId="1C93F374A20E4A5A9B66837EE5E54F5D">
    <w:name w:val="1C93F374A20E4A5A9B66837EE5E54F5D"/>
    <w:rsid w:val="00606BB3"/>
  </w:style>
  <w:style w:type="paragraph" w:customStyle="1" w:styleId="DD2E04E5708A44629DD7A38B82329960">
    <w:name w:val="DD2E04E5708A44629DD7A38B82329960"/>
    <w:rsid w:val="00606BB3"/>
  </w:style>
  <w:style w:type="paragraph" w:customStyle="1" w:styleId="94A2BA328CEC4AA1919A4DEA67739461">
    <w:name w:val="94A2BA328CEC4AA1919A4DEA67739461"/>
    <w:rsid w:val="00606BB3"/>
  </w:style>
  <w:style w:type="paragraph" w:customStyle="1" w:styleId="8A6F31DF11D64B169B1EFE81852AF396">
    <w:name w:val="8A6F31DF11D64B169B1EFE81852AF396"/>
    <w:rsid w:val="00606BB3"/>
  </w:style>
  <w:style w:type="paragraph" w:customStyle="1" w:styleId="D370C3264D1849D4BE497012A031ED4F">
    <w:name w:val="D370C3264D1849D4BE497012A031ED4F"/>
    <w:rsid w:val="00606BB3"/>
  </w:style>
  <w:style w:type="paragraph" w:customStyle="1" w:styleId="91C67DF32587431B9662C967BD34F74D">
    <w:name w:val="91C67DF32587431B9662C967BD34F74D"/>
    <w:rsid w:val="00606BB3"/>
  </w:style>
  <w:style w:type="paragraph" w:customStyle="1" w:styleId="28A3201F7E08404E88BC689472E2433C">
    <w:name w:val="28A3201F7E08404E88BC689472E2433C"/>
    <w:rsid w:val="00606BB3"/>
  </w:style>
  <w:style w:type="paragraph" w:customStyle="1" w:styleId="346DA46105054B1B9E1A8DCFC8DF4427">
    <w:name w:val="346DA46105054B1B9E1A8DCFC8DF4427"/>
    <w:rsid w:val="00606BB3"/>
  </w:style>
  <w:style w:type="paragraph" w:customStyle="1" w:styleId="145D9E4E24274D43830D6362050A6EC9">
    <w:name w:val="145D9E4E24274D43830D6362050A6EC9"/>
    <w:rsid w:val="00606BB3"/>
  </w:style>
  <w:style w:type="paragraph" w:customStyle="1" w:styleId="369302C01FB9451C96A107FED9D434D0">
    <w:name w:val="369302C01FB9451C96A107FED9D434D0"/>
    <w:rsid w:val="00606BB3"/>
  </w:style>
  <w:style w:type="paragraph" w:customStyle="1" w:styleId="679C0A7AE63F44808F05C34698775D5E">
    <w:name w:val="679C0A7AE63F44808F05C34698775D5E"/>
    <w:rsid w:val="00606BB3"/>
  </w:style>
  <w:style w:type="paragraph" w:customStyle="1" w:styleId="8DD77EE3519243D39D31EC9009796823">
    <w:name w:val="8DD77EE3519243D39D31EC9009796823"/>
    <w:rsid w:val="00606BB3"/>
  </w:style>
  <w:style w:type="paragraph" w:customStyle="1" w:styleId="8657BF53B73D44098AF04B6EF3810C98">
    <w:name w:val="8657BF53B73D44098AF04B6EF3810C98"/>
    <w:rsid w:val="00606BB3"/>
  </w:style>
  <w:style w:type="paragraph" w:customStyle="1" w:styleId="5A3B2BD1F2E247E0A4580BF1352A753E">
    <w:name w:val="5A3B2BD1F2E247E0A4580BF1352A753E"/>
    <w:rsid w:val="00606BB3"/>
  </w:style>
  <w:style w:type="paragraph" w:customStyle="1" w:styleId="85F3660F0E424B9ABD1D39189F365510">
    <w:name w:val="85F3660F0E424B9ABD1D39189F365510"/>
    <w:rsid w:val="00606BB3"/>
  </w:style>
  <w:style w:type="paragraph" w:customStyle="1" w:styleId="105F96B5AFE1476C8142D87EC63F2F03">
    <w:name w:val="105F96B5AFE1476C8142D87EC63F2F03"/>
    <w:rsid w:val="00606BB3"/>
  </w:style>
  <w:style w:type="paragraph" w:customStyle="1" w:styleId="059E16E901B549F1BA659C3BB4D29CDF">
    <w:name w:val="059E16E901B549F1BA659C3BB4D29CDF"/>
    <w:rsid w:val="00606BB3"/>
  </w:style>
  <w:style w:type="paragraph" w:customStyle="1" w:styleId="14D0237C2A8445CCB9559556FBF070DB">
    <w:name w:val="14D0237C2A8445CCB9559556FBF070DB"/>
    <w:rsid w:val="00606BB3"/>
  </w:style>
  <w:style w:type="paragraph" w:customStyle="1" w:styleId="BE6A66051552408F93ECA31F5C28DBF8">
    <w:name w:val="BE6A66051552408F93ECA31F5C28DBF8"/>
    <w:rsid w:val="00606BB3"/>
  </w:style>
  <w:style w:type="paragraph" w:customStyle="1" w:styleId="9BCAD5A167A14C17BBDE2594687DAAAC">
    <w:name w:val="9BCAD5A167A14C17BBDE2594687DAAAC"/>
    <w:rsid w:val="00606BB3"/>
  </w:style>
  <w:style w:type="paragraph" w:customStyle="1" w:styleId="6571125EDFD04930AEA77AA161EE7ABC">
    <w:name w:val="6571125EDFD04930AEA77AA161EE7ABC"/>
    <w:rsid w:val="00606BB3"/>
  </w:style>
  <w:style w:type="paragraph" w:customStyle="1" w:styleId="DEF35A5553194B15BDC4E3233006B9A7">
    <w:name w:val="DEF35A5553194B15BDC4E3233006B9A7"/>
    <w:rsid w:val="00606BB3"/>
  </w:style>
  <w:style w:type="paragraph" w:customStyle="1" w:styleId="EBD2C1309C3245C28DFB8FC8BE84447F">
    <w:name w:val="EBD2C1309C3245C28DFB8FC8BE84447F"/>
    <w:rsid w:val="00606BB3"/>
  </w:style>
  <w:style w:type="paragraph" w:customStyle="1" w:styleId="91C9D03423994ABEB34B126D22212AB8">
    <w:name w:val="91C9D03423994ABEB34B126D22212AB8"/>
    <w:rsid w:val="00606BB3"/>
  </w:style>
  <w:style w:type="paragraph" w:customStyle="1" w:styleId="08602892692A443B909DA0E30EA30010">
    <w:name w:val="08602892692A443B909DA0E30EA30010"/>
    <w:rsid w:val="00606BB3"/>
  </w:style>
  <w:style w:type="paragraph" w:customStyle="1" w:styleId="5F44EA1BC44A4DD4B204169B74720894">
    <w:name w:val="5F44EA1BC44A4DD4B204169B74720894"/>
    <w:rsid w:val="00606BB3"/>
  </w:style>
  <w:style w:type="paragraph" w:customStyle="1" w:styleId="66A3AEB0F3F04FDA9714F57E7EAE7CB9">
    <w:name w:val="66A3AEB0F3F04FDA9714F57E7EAE7CB9"/>
    <w:rsid w:val="00606BB3"/>
  </w:style>
  <w:style w:type="paragraph" w:customStyle="1" w:styleId="D6075EC300E243C1A9FBAEB0C4A8098C">
    <w:name w:val="D6075EC300E243C1A9FBAEB0C4A8098C"/>
    <w:rsid w:val="00606BB3"/>
  </w:style>
  <w:style w:type="paragraph" w:customStyle="1" w:styleId="C45B4521DC15466C9E1FC8FAE4C6A053">
    <w:name w:val="C45B4521DC15466C9E1FC8FAE4C6A053"/>
    <w:rsid w:val="00606BB3"/>
  </w:style>
  <w:style w:type="paragraph" w:customStyle="1" w:styleId="CEE4126639B0914F913F72296701A433">
    <w:name w:val="CEE4126639B0914F913F72296701A433"/>
    <w:rsid w:val="003301FC"/>
    <w:pPr>
      <w:spacing w:line="240" w:lineRule="auto"/>
    </w:pPr>
    <w:rPr>
      <w:sz w:val="24"/>
      <w:szCs w:val="24"/>
      <w:lang w:val="en-US" w:eastAsia="en-US"/>
    </w:rPr>
  </w:style>
  <w:style w:type="paragraph" w:customStyle="1" w:styleId="A53CA7FF06666242A492F504AFE042C4">
    <w:name w:val="A53CA7FF06666242A492F504AFE042C4"/>
    <w:rsid w:val="003301FC"/>
    <w:pPr>
      <w:spacing w:line="240" w:lineRule="auto"/>
    </w:pPr>
    <w:rPr>
      <w:sz w:val="24"/>
      <w:szCs w:val="24"/>
      <w:lang w:val="en-US" w:eastAsia="en-US"/>
    </w:rPr>
  </w:style>
  <w:style w:type="paragraph" w:customStyle="1" w:styleId="EB0947FBFEF7524C9B433ACD470790B9">
    <w:name w:val="EB0947FBFEF7524C9B433ACD470790B9"/>
    <w:rsid w:val="003301FC"/>
    <w:pPr>
      <w:spacing w:line="240" w:lineRule="auto"/>
    </w:pPr>
    <w:rPr>
      <w:sz w:val="24"/>
      <w:szCs w:val="24"/>
      <w:lang w:val="en-US" w:eastAsia="en-US"/>
    </w:rPr>
  </w:style>
  <w:style w:type="paragraph" w:customStyle="1" w:styleId="50DBBAB64266A34EAB056DC2BC503ADE">
    <w:name w:val="50DBBAB64266A34EAB056DC2BC503ADE"/>
    <w:rsid w:val="003301FC"/>
    <w:pPr>
      <w:spacing w:line="240" w:lineRule="auto"/>
    </w:pPr>
    <w:rPr>
      <w:sz w:val="24"/>
      <w:szCs w:val="24"/>
      <w:lang w:val="en-US" w:eastAsia="en-US"/>
    </w:rPr>
  </w:style>
  <w:style w:type="paragraph" w:customStyle="1" w:styleId="7D0335013B06F44E8781B4596AC0EBAD">
    <w:name w:val="7D0335013B06F44E8781B4596AC0EBAD"/>
    <w:rsid w:val="004D7AFD"/>
    <w:pPr>
      <w:spacing w:line="240" w:lineRule="auto"/>
    </w:pPr>
    <w:rPr>
      <w:sz w:val="24"/>
      <w:szCs w:val="24"/>
      <w:lang w:val="en-US" w:eastAsia="en-US"/>
    </w:rPr>
  </w:style>
  <w:style w:type="paragraph" w:customStyle="1" w:styleId="0387AA010576B14FA0BD17CAA734E509">
    <w:name w:val="0387AA010576B14FA0BD17CAA734E509"/>
    <w:rsid w:val="004D7AFD"/>
    <w:pPr>
      <w:spacing w:line="240" w:lineRule="auto"/>
    </w:pPr>
    <w:rPr>
      <w:sz w:val="24"/>
      <w:szCs w:val="24"/>
      <w:lang w:val="en-US" w:eastAsia="en-US"/>
    </w:rPr>
  </w:style>
  <w:style w:type="paragraph" w:customStyle="1" w:styleId="8ED9DB4D4D82084AA2AF48252643B22C">
    <w:name w:val="8ED9DB4D4D82084AA2AF48252643B22C"/>
    <w:rsid w:val="004D7AFD"/>
    <w:pPr>
      <w:spacing w:line="240" w:lineRule="auto"/>
    </w:pPr>
    <w:rPr>
      <w:sz w:val="24"/>
      <w:szCs w:val="24"/>
      <w:lang w:val="en-US" w:eastAsia="en-US"/>
    </w:rPr>
  </w:style>
  <w:style w:type="paragraph" w:customStyle="1" w:styleId="9426AF1F6D43FF478B743F94CD7BA945">
    <w:name w:val="9426AF1F6D43FF478B743F94CD7BA945"/>
    <w:rsid w:val="004D7AFD"/>
    <w:pPr>
      <w:spacing w:line="240" w:lineRule="auto"/>
    </w:pPr>
    <w:rPr>
      <w:sz w:val="24"/>
      <w:szCs w:val="24"/>
      <w:lang w:val="en-US" w:eastAsia="en-US"/>
    </w:rPr>
  </w:style>
  <w:style w:type="paragraph" w:customStyle="1" w:styleId="2E81509F20D2404EB9FCC44ABDF17D22">
    <w:name w:val="2E81509F20D2404EB9FCC44ABDF17D22"/>
    <w:rsid w:val="004D7AFD"/>
    <w:pPr>
      <w:spacing w:line="240" w:lineRule="auto"/>
    </w:pPr>
    <w:rPr>
      <w:sz w:val="24"/>
      <w:szCs w:val="24"/>
      <w:lang w:val="en-US" w:eastAsia="en-US"/>
    </w:rPr>
  </w:style>
  <w:style w:type="paragraph" w:customStyle="1" w:styleId="C479E4ABFDABD24C9642AEB8ACC61AD3">
    <w:name w:val="C479E4ABFDABD24C9642AEB8ACC61AD3"/>
    <w:rsid w:val="004D7AFD"/>
    <w:pPr>
      <w:spacing w:line="240" w:lineRule="auto"/>
    </w:pPr>
    <w:rPr>
      <w:sz w:val="24"/>
      <w:szCs w:val="24"/>
      <w:lang w:val="en-US" w:eastAsia="en-US"/>
    </w:rPr>
  </w:style>
  <w:style w:type="paragraph" w:customStyle="1" w:styleId="37E479BA179C4443AC22CCA82510C4BB">
    <w:name w:val="37E479BA179C4443AC22CCA82510C4BB"/>
    <w:rsid w:val="004D7AFD"/>
    <w:pPr>
      <w:spacing w:line="240" w:lineRule="auto"/>
    </w:pPr>
    <w:rPr>
      <w:sz w:val="24"/>
      <w:szCs w:val="24"/>
      <w:lang w:val="en-US" w:eastAsia="en-US"/>
    </w:rPr>
  </w:style>
  <w:style w:type="paragraph" w:customStyle="1" w:styleId="756276F039796646A1D1FA4E788C96D2">
    <w:name w:val="756276F039796646A1D1FA4E788C96D2"/>
    <w:rsid w:val="004D7AFD"/>
    <w:pPr>
      <w:spacing w:line="240" w:lineRule="auto"/>
    </w:pPr>
    <w:rPr>
      <w:sz w:val="24"/>
      <w:szCs w:val="24"/>
      <w:lang w:val="en-US" w:eastAsia="en-US"/>
    </w:rPr>
  </w:style>
  <w:style w:type="paragraph" w:customStyle="1" w:styleId="059379E7B7325040A48A8FE033D56AC6">
    <w:name w:val="059379E7B7325040A48A8FE033D56AC6"/>
    <w:rsid w:val="004D7AFD"/>
    <w:pPr>
      <w:spacing w:line="240" w:lineRule="auto"/>
    </w:pPr>
    <w:rPr>
      <w:sz w:val="24"/>
      <w:szCs w:val="24"/>
      <w:lang w:val="en-US" w:eastAsia="en-US"/>
    </w:rPr>
  </w:style>
  <w:style w:type="paragraph" w:customStyle="1" w:styleId="B6A5111A8761F64BBC41CD3842440B3B">
    <w:name w:val="B6A5111A8761F64BBC41CD3842440B3B"/>
    <w:rsid w:val="008D0B89"/>
    <w:pPr>
      <w:spacing w:after="0" w:line="240" w:lineRule="auto"/>
    </w:pPr>
    <w:rPr>
      <w:sz w:val="24"/>
      <w:szCs w:val="24"/>
      <w:lang w:eastAsia="ja-JP"/>
    </w:rPr>
  </w:style>
  <w:style w:type="paragraph" w:customStyle="1" w:styleId="23E879E3550D4047A5593680CFF1713B">
    <w:name w:val="23E879E3550D4047A5593680CFF1713B"/>
    <w:rsid w:val="008D0B89"/>
    <w:pPr>
      <w:spacing w:after="0" w:line="240" w:lineRule="auto"/>
    </w:pPr>
    <w:rPr>
      <w:sz w:val="24"/>
      <w:szCs w:val="24"/>
      <w:lang w:eastAsia="ja-JP"/>
    </w:rPr>
  </w:style>
  <w:style w:type="paragraph" w:customStyle="1" w:styleId="93ADF8E0FCD3CE4EB7460E1022DD4A19">
    <w:name w:val="93ADF8E0FCD3CE4EB7460E1022DD4A19"/>
    <w:rsid w:val="008D0B89"/>
    <w:pPr>
      <w:spacing w:after="0" w:line="240" w:lineRule="auto"/>
    </w:pPr>
    <w:rPr>
      <w:sz w:val="24"/>
      <w:szCs w:val="24"/>
      <w:lang w:eastAsia="ja-JP"/>
    </w:rPr>
  </w:style>
  <w:style w:type="paragraph" w:customStyle="1" w:styleId="30BAFF2B1E414D4D8AE9C61E43D745A1">
    <w:name w:val="30BAFF2B1E414D4D8AE9C61E43D745A1"/>
    <w:rsid w:val="008D0B89"/>
    <w:pPr>
      <w:spacing w:after="0" w:line="240" w:lineRule="auto"/>
    </w:pPr>
    <w:rPr>
      <w:sz w:val="24"/>
      <w:szCs w:val="24"/>
      <w:lang w:eastAsia="ja-JP"/>
    </w:rPr>
  </w:style>
  <w:style w:type="paragraph" w:customStyle="1" w:styleId="BA1160B82F23D84699B711FA4A40590B">
    <w:name w:val="BA1160B82F23D84699B711FA4A40590B"/>
    <w:rsid w:val="008D0B89"/>
    <w:pPr>
      <w:spacing w:after="0" w:line="240" w:lineRule="auto"/>
    </w:pPr>
    <w:rPr>
      <w:sz w:val="24"/>
      <w:szCs w:val="24"/>
      <w:lang w:eastAsia="ja-JP"/>
    </w:rPr>
  </w:style>
  <w:style w:type="paragraph" w:customStyle="1" w:styleId="930934E256A9544ABC0191F25B65EAEF">
    <w:name w:val="930934E256A9544ABC0191F25B65EAEF"/>
    <w:rsid w:val="008D0B89"/>
    <w:pPr>
      <w:spacing w:after="0" w:line="240" w:lineRule="auto"/>
    </w:pPr>
    <w:rPr>
      <w:sz w:val="24"/>
      <w:szCs w:val="24"/>
      <w:lang w:eastAsia="ja-JP"/>
    </w:rPr>
  </w:style>
  <w:style w:type="paragraph" w:customStyle="1" w:styleId="039DCEACB2A0C04B89E6266615E14163">
    <w:name w:val="039DCEACB2A0C04B89E6266615E14163"/>
    <w:rsid w:val="008D0B89"/>
    <w:pPr>
      <w:spacing w:after="0" w:line="240" w:lineRule="auto"/>
    </w:pPr>
    <w:rPr>
      <w:sz w:val="24"/>
      <w:szCs w:val="24"/>
      <w:lang w:eastAsia="ja-JP"/>
    </w:rPr>
  </w:style>
  <w:style w:type="paragraph" w:customStyle="1" w:styleId="B5B687DB8C76054CB103AB273AE0F67E">
    <w:name w:val="B5B687DB8C76054CB103AB273AE0F67E"/>
    <w:rsid w:val="008D0B89"/>
    <w:pPr>
      <w:spacing w:after="0" w:line="240" w:lineRule="auto"/>
    </w:pPr>
    <w:rPr>
      <w:sz w:val="24"/>
      <w:szCs w:val="24"/>
      <w:lang w:eastAsia="ja-JP"/>
    </w:rPr>
  </w:style>
  <w:style w:type="paragraph" w:customStyle="1" w:styleId="BB7B51268261AC46A08A8E4DB2154E4C">
    <w:name w:val="BB7B51268261AC46A08A8E4DB2154E4C"/>
    <w:rsid w:val="008D0B89"/>
    <w:pPr>
      <w:spacing w:after="0" w:line="240" w:lineRule="auto"/>
    </w:pPr>
    <w:rPr>
      <w:sz w:val="24"/>
      <w:szCs w:val="24"/>
      <w:lang w:eastAsia="ja-JP"/>
    </w:rPr>
  </w:style>
  <w:style w:type="paragraph" w:customStyle="1" w:styleId="14FB68A829EA4D4CB4E64049172A69A5">
    <w:name w:val="14FB68A829EA4D4CB4E64049172A69A5"/>
    <w:rsid w:val="008D0B89"/>
    <w:pPr>
      <w:spacing w:after="0" w:line="240" w:lineRule="auto"/>
    </w:pPr>
    <w:rPr>
      <w:sz w:val="24"/>
      <w:szCs w:val="24"/>
      <w:lang w:eastAsia="ja-JP"/>
    </w:rPr>
  </w:style>
  <w:style w:type="paragraph" w:customStyle="1" w:styleId="3FD6D61AD1DE4B459EEBAC99A64223CC">
    <w:name w:val="3FD6D61AD1DE4B459EEBAC99A64223CC"/>
    <w:rsid w:val="008D0B89"/>
    <w:pPr>
      <w:spacing w:after="0" w:line="240" w:lineRule="auto"/>
    </w:pPr>
    <w:rPr>
      <w:sz w:val="24"/>
      <w:szCs w:val="24"/>
      <w:lang w:eastAsia="ja-JP"/>
    </w:rPr>
  </w:style>
  <w:style w:type="paragraph" w:customStyle="1" w:styleId="227494A521B5BB40AFBA4A7A5B797E41">
    <w:name w:val="227494A521B5BB40AFBA4A7A5B797E41"/>
    <w:rsid w:val="008D0B89"/>
    <w:pPr>
      <w:spacing w:after="0" w:line="240" w:lineRule="auto"/>
    </w:pPr>
    <w:rPr>
      <w:sz w:val="24"/>
      <w:szCs w:val="24"/>
      <w:lang w:eastAsia="ja-JP"/>
    </w:rPr>
  </w:style>
  <w:style w:type="paragraph" w:customStyle="1" w:styleId="D8C2951825DBD54A89EB8FB7F4D83F14">
    <w:name w:val="D8C2951825DBD54A89EB8FB7F4D83F14"/>
    <w:rsid w:val="008D0B89"/>
    <w:pPr>
      <w:spacing w:after="0" w:line="240" w:lineRule="auto"/>
    </w:pPr>
    <w:rPr>
      <w:sz w:val="24"/>
      <w:szCs w:val="24"/>
      <w:lang w:eastAsia="ja-JP"/>
    </w:rPr>
  </w:style>
  <w:style w:type="paragraph" w:customStyle="1" w:styleId="746E8F9395D8D34F9F75B8B697A40992">
    <w:name w:val="746E8F9395D8D34F9F75B8B697A40992"/>
    <w:rsid w:val="008D0B89"/>
    <w:pPr>
      <w:spacing w:after="0" w:line="240" w:lineRule="auto"/>
    </w:pPr>
    <w:rPr>
      <w:sz w:val="24"/>
      <w:szCs w:val="24"/>
      <w:lang w:eastAsia="ja-JP"/>
    </w:rPr>
  </w:style>
  <w:style w:type="paragraph" w:customStyle="1" w:styleId="33E545CFDF1FF54DACC8D2242F28B690">
    <w:name w:val="33E545CFDF1FF54DACC8D2242F28B690"/>
    <w:rsid w:val="008D0B89"/>
    <w:pPr>
      <w:spacing w:after="0" w:line="240" w:lineRule="auto"/>
    </w:pPr>
    <w:rPr>
      <w:sz w:val="24"/>
      <w:szCs w:val="24"/>
      <w:lang w:eastAsia="ja-JP"/>
    </w:rPr>
  </w:style>
  <w:style w:type="paragraph" w:customStyle="1" w:styleId="5F3E47D5E8287A4581E0D834282FCACE">
    <w:name w:val="5F3E47D5E8287A4581E0D834282FCACE"/>
    <w:rsid w:val="008D0B89"/>
    <w:pPr>
      <w:spacing w:after="0" w:line="240" w:lineRule="auto"/>
    </w:pPr>
    <w:rPr>
      <w:sz w:val="24"/>
      <w:szCs w:val="24"/>
      <w:lang w:eastAsia="ja-JP"/>
    </w:rPr>
  </w:style>
  <w:style w:type="paragraph" w:customStyle="1" w:styleId="F44BC5EE7581BD42A45C46D6DBEFAF4E">
    <w:name w:val="F44BC5EE7581BD42A45C46D6DBEFAF4E"/>
    <w:rsid w:val="008D0B89"/>
    <w:pPr>
      <w:spacing w:after="0" w:line="240" w:lineRule="auto"/>
    </w:pPr>
    <w:rPr>
      <w:sz w:val="24"/>
      <w:szCs w:val="24"/>
      <w:lang w:eastAsia="ja-JP"/>
    </w:rPr>
  </w:style>
  <w:style w:type="paragraph" w:customStyle="1" w:styleId="1611A1EAB20595488F7211A49B4CD639">
    <w:name w:val="1611A1EAB20595488F7211A49B4CD639"/>
    <w:rsid w:val="008D0B89"/>
    <w:pPr>
      <w:spacing w:after="0" w:line="240" w:lineRule="auto"/>
    </w:pPr>
    <w:rPr>
      <w:sz w:val="24"/>
      <w:szCs w:val="24"/>
      <w:lang w:eastAsia="ja-JP"/>
    </w:rPr>
  </w:style>
</w:styles>
</file>

<file path=word/glossary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  <w:doNotSaveAsSingleFile/>
</w:webSettings>
</file>

<file path=word/theme/theme1.xml><?xml version="1.0" encoding="utf-8"?>
<a:theme xmlns:a="http://schemas.openxmlformats.org/drawingml/2006/main" name="Custom Theme">
  <a:themeElements>
    <a:clrScheme name="Office Colors">
      <a:dk1>
        <a:sysClr val="windowText" lastClr="000000"/>
      </a:dk1>
      <a:lt1>
        <a:sysClr val="window" lastClr="FFFFFF"/>
      </a:lt1>
      <a:dk2>
        <a:srgbClr val="1F497D"/>
      </a:dk2>
      <a:lt2>
        <a:srgbClr val="FAF3E8"/>
      </a:lt2>
      <a:accent1>
        <a:srgbClr val="5C83B4"/>
      </a:accent1>
      <a:accent2>
        <a:srgbClr val="C0504D"/>
      </a:accent2>
      <a:accent3>
        <a:srgbClr val="9DBB61"/>
      </a:accent3>
      <a:accent4>
        <a:srgbClr val="8066A0"/>
      </a:accent4>
      <a:accent5>
        <a:srgbClr val="4BACC6"/>
      </a:accent5>
      <a:accent6>
        <a:srgbClr val="F59D56"/>
      </a:accent6>
      <a:hlink>
        <a:srgbClr val="0000FF"/>
      </a:hlink>
      <a:folHlink>
        <a:srgbClr val="800080"/>
      </a:folHlink>
    </a:clrScheme>
    <a:fontScheme name="Deluxe">
      <a:majorFont>
        <a:latin typeface="Corbel"/>
        <a:ea typeface=""/>
        <a:cs typeface=""/>
        <a:font script="Jpan" typeface="HGｺﾞｼｯｸM"/>
        <a:font script="Hang" typeface="HY엽서L"/>
        <a:font script="Hans" typeface="楷体_GB2312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rbel"/>
        <a:ea typeface=""/>
        <a:cs typeface=""/>
        <a:font script="Jpan" typeface="HGｺﾞｼｯｸM"/>
        <a:font script="Hang" typeface="HY엽서L"/>
        <a:font script="Hans" typeface="楷体_GB2312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 rotWithShape="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7F26A1B-11AC-4436-9823-0F93C6E088F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90B9F1C-8B5C-A942-8139-9B93A8B79E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\Users\Sam Brown\AppData\Roaming\Microsoft\Templates\ChronologicalResume.dotx</Template>
  <TotalTime>98</TotalTime>
  <Pages>2</Pages>
  <Words>469</Words>
  <Characters>2679</Characters>
  <Application>Microsoft Macintosh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Chronological resume (Minimalist design)</vt:lpstr>
    </vt:vector>
  </TitlesOfParts>
  <Company/>
  <LinksUpToDate>false</LinksUpToDate>
  <CharactersWithSpaces>3142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Chronological resume (Minimalist design)</dc:title>
  <dc:creator>Rob Sutcliffe</dc:creator>
  <cp:lastModifiedBy>Rob Sutcliffe</cp:lastModifiedBy>
  <cp:revision>8</cp:revision>
  <cp:lastPrinted>2006-08-01T17:47:00Z</cp:lastPrinted>
  <dcterms:created xsi:type="dcterms:W3CDTF">2015-02-26T12:29:00Z</dcterms:created>
  <dcterms:modified xsi:type="dcterms:W3CDTF">2016-02-10T21:02:00Z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TC101686509990</vt:lpwstr>
  </property>
</Properties>
</file>