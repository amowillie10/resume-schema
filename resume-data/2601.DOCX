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650A" w:rsidRPr="0078650A" w:rsidRDefault="0078650A" w:rsidP="0078650A">
      <w:pPr>
        <w:rPr>
          <w:rFonts w:ascii="Batang" w:eastAsia="Batang" w:hAnsi="Batang"/>
          <w:b/>
          <w:sz w:val="32"/>
          <w:szCs w:val="32"/>
        </w:rPr>
      </w:pPr>
      <w:r>
        <w:rPr>
          <w:rFonts w:ascii="Batang" w:eastAsia="Batang" w:hAnsi="Batang"/>
          <w:b/>
          <w:sz w:val="32"/>
          <w:szCs w:val="32"/>
        </w:rPr>
        <w:t xml:space="preserve">                            RESUME    </w:t>
      </w:r>
    </w:p>
    <w:p w:rsidR="00354DD4" w:rsidRPr="002B1B1A" w:rsidRDefault="00686CAE" w:rsidP="00686CAE">
      <w:pPr>
        <w:rPr>
          <w:rFonts w:ascii="Batang" w:eastAsia="Batang" w:hAnsi="Batang"/>
          <w:b/>
          <w:sz w:val="40"/>
          <w:szCs w:val="40"/>
        </w:rPr>
      </w:pPr>
      <w:r w:rsidRPr="002B1B1A">
        <w:rPr>
          <w:rFonts w:ascii="Batang" w:eastAsia="Batang" w:hAnsi="Batang"/>
          <w:b/>
          <w:sz w:val="40"/>
          <w:szCs w:val="40"/>
        </w:rPr>
        <w:t>ONYENEKE, CHRISTOPHER N</w:t>
      </w:r>
      <w:r w:rsidR="0078650A">
        <w:rPr>
          <w:rFonts w:ascii="Batang" w:eastAsia="Batang" w:hAnsi="Batang"/>
          <w:b/>
          <w:sz w:val="40"/>
          <w:szCs w:val="40"/>
        </w:rPr>
        <w:t>WORA</w:t>
      </w:r>
    </w:p>
    <w:p w:rsidR="00686CAE" w:rsidRPr="002B1B1A" w:rsidRDefault="00686CAE" w:rsidP="002B1B1A">
      <w:pPr>
        <w:jc w:val="left"/>
        <w:rPr>
          <w:sz w:val="20"/>
        </w:rPr>
      </w:pPr>
      <w:proofErr w:type="gramStart"/>
      <w:r w:rsidRPr="002B1B1A">
        <w:rPr>
          <w:sz w:val="20"/>
        </w:rPr>
        <w:t xml:space="preserve">No. 22 Lambe </w:t>
      </w:r>
      <w:proofErr w:type="spellStart"/>
      <w:r w:rsidRPr="002B1B1A">
        <w:rPr>
          <w:sz w:val="20"/>
        </w:rPr>
        <w:t>Iluyom</w:t>
      </w:r>
      <w:r w:rsidR="00E01177">
        <w:rPr>
          <w:sz w:val="20"/>
        </w:rPr>
        <w:t>ade</w:t>
      </w:r>
      <w:proofErr w:type="spellEnd"/>
      <w:r w:rsidR="00E01177">
        <w:rPr>
          <w:sz w:val="20"/>
        </w:rPr>
        <w:t xml:space="preserve"> Street, Off Ago Palace Way</w:t>
      </w:r>
      <w:r w:rsidR="008F6DE8" w:rsidRPr="002B1B1A">
        <w:rPr>
          <w:sz w:val="20"/>
        </w:rPr>
        <w:t>,</w:t>
      </w:r>
      <w:r w:rsidR="008F6DE8">
        <w:rPr>
          <w:sz w:val="20"/>
        </w:rPr>
        <w:t xml:space="preserve"> </w:t>
      </w:r>
      <w:r w:rsidRPr="002B1B1A">
        <w:rPr>
          <w:sz w:val="20"/>
        </w:rPr>
        <w:t>Okota</w:t>
      </w:r>
      <w:r w:rsidR="00C92CA8">
        <w:rPr>
          <w:sz w:val="20"/>
        </w:rPr>
        <w:t>-Isolo,</w:t>
      </w:r>
      <w:r w:rsidRPr="002B1B1A">
        <w:rPr>
          <w:sz w:val="20"/>
        </w:rPr>
        <w:t xml:space="preserve"> Lagos</w:t>
      </w:r>
      <w:r w:rsidR="00E01177">
        <w:rPr>
          <w:sz w:val="20"/>
        </w:rPr>
        <w:t xml:space="preserve"> - Nigeria</w:t>
      </w:r>
      <w:r w:rsidRPr="002B1B1A">
        <w:rPr>
          <w:sz w:val="20"/>
        </w:rPr>
        <w:t>.</w:t>
      </w:r>
      <w:proofErr w:type="gramEnd"/>
    </w:p>
    <w:p w:rsidR="00686CAE" w:rsidRPr="002B1B1A" w:rsidRDefault="002B1B1A" w:rsidP="002B1B1A">
      <w:pPr>
        <w:rPr>
          <w:sz w:val="20"/>
        </w:rPr>
      </w:pPr>
      <w:r w:rsidRPr="002B1B1A">
        <w:rPr>
          <w:sz w:val="20"/>
        </w:rPr>
        <w:t>E</w:t>
      </w:r>
      <w:r w:rsidR="00F943E9">
        <w:rPr>
          <w:sz w:val="20"/>
        </w:rPr>
        <w:t>-</w:t>
      </w:r>
      <w:r w:rsidRPr="002B1B1A">
        <w:rPr>
          <w:sz w:val="20"/>
        </w:rPr>
        <w:t xml:space="preserve">mail: </w:t>
      </w:r>
      <w:smartTag w:uri="urn:schemas-microsoft-com:office:smarttags" w:element="PersonName">
        <w:r w:rsidR="00E01177">
          <w:rPr>
            <w:sz w:val="20"/>
          </w:rPr>
          <w:t>chris.onyeneke@gmail</w:t>
        </w:r>
        <w:r w:rsidRPr="00ED2050">
          <w:rPr>
            <w:sz w:val="20"/>
          </w:rPr>
          <w:t>.com</w:t>
        </w:r>
      </w:smartTag>
      <w:r w:rsidRPr="002B1B1A">
        <w:rPr>
          <w:sz w:val="20"/>
        </w:rPr>
        <w:t xml:space="preserve"> </w:t>
      </w:r>
      <w:r w:rsidRPr="002B1B1A">
        <w:rPr>
          <w:sz w:val="20"/>
        </w:rPr>
        <w:tab/>
      </w:r>
      <w:r w:rsidR="00F943E9">
        <w:rPr>
          <w:sz w:val="20"/>
        </w:rPr>
        <w:t xml:space="preserve">                              </w:t>
      </w:r>
      <w:smartTag w:uri="urn:schemas-microsoft-com:office:smarttags" w:element="City">
        <w:smartTag w:uri="urn:schemas-microsoft-com:office:smarttags" w:element="place">
          <w:r w:rsidRPr="002B1B1A">
            <w:rPr>
              <w:sz w:val="20"/>
            </w:rPr>
            <w:t>Mobile</w:t>
          </w:r>
        </w:smartTag>
      </w:smartTag>
      <w:r w:rsidR="00F37CD7">
        <w:rPr>
          <w:sz w:val="20"/>
        </w:rPr>
        <w:t xml:space="preserve"> Phone No: +234-</w:t>
      </w:r>
      <w:r w:rsidR="00D05AF9">
        <w:rPr>
          <w:sz w:val="20"/>
        </w:rPr>
        <w:t>803</w:t>
      </w:r>
      <w:r w:rsidRPr="002B1B1A">
        <w:rPr>
          <w:sz w:val="20"/>
        </w:rPr>
        <w:t>3331324</w:t>
      </w:r>
    </w:p>
    <w:p w:rsidR="00354DD4" w:rsidRDefault="00354DD4" w:rsidP="00A341A1">
      <w:pPr>
        <w:pStyle w:val="Address2"/>
        <w:framePr w:h="981" w:hRule="exact" w:wrap="notBeside" w:x="1361" w:y="14421"/>
        <w:jc w:val="both"/>
      </w:pPr>
    </w:p>
    <w:p w:rsidR="00E84826" w:rsidRDefault="00E84826" w:rsidP="00A341A1">
      <w:pPr>
        <w:pStyle w:val="Address2"/>
        <w:framePr w:h="981" w:hRule="exact" w:wrap="notBeside" w:x="1361" w:y="14421"/>
        <w:jc w:val="both"/>
      </w:pPr>
    </w:p>
    <w:p w:rsidR="00E84826" w:rsidRDefault="00E84826" w:rsidP="00A341A1">
      <w:pPr>
        <w:pStyle w:val="Address2"/>
        <w:framePr w:h="981" w:hRule="exact" w:wrap="notBeside" w:x="1361" w:y="14421"/>
        <w:jc w:val="both"/>
      </w:pPr>
    </w:p>
    <w:p w:rsidR="00E84826" w:rsidRDefault="00E84826" w:rsidP="00A341A1">
      <w:pPr>
        <w:pStyle w:val="Address2"/>
        <w:framePr w:h="981" w:hRule="exact" w:wrap="notBeside" w:x="1361" w:y="14421"/>
        <w:jc w:val="both"/>
      </w:pPr>
    </w:p>
    <w:p w:rsidR="00E84826" w:rsidRDefault="00E84826" w:rsidP="00A341A1">
      <w:pPr>
        <w:pStyle w:val="Address2"/>
        <w:framePr w:h="981" w:hRule="exact" w:wrap="notBeside" w:x="1361" w:y="14421"/>
        <w:jc w:val="both"/>
      </w:pPr>
    </w:p>
    <w:p w:rsidR="00E84826" w:rsidRDefault="00E84826" w:rsidP="00A341A1">
      <w:pPr>
        <w:pStyle w:val="Address2"/>
        <w:framePr w:h="981" w:hRule="exact" w:wrap="notBeside" w:x="1361" w:y="14421"/>
        <w:jc w:val="both"/>
      </w:pPr>
      <w:r>
        <w:t xml:space="preserve">                                                                  </w:t>
      </w:r>
    </w:p>
    <w:p w:rsidR="00354DD4" w:rsidRDefault="00ED2050" w:rsidP="00D468E8">
      <w:pPr>
        <w:pStyle w:val="SectionTitle"/>
        <w:pBdr>
          <w:bottom w:val="single" w:sz="6" w:space="2" w:color="808080"/>
        </w:pBdr>
        <w:rPr>
          <w:b/>
        </w:rPr>
      </w:pPr>
      <w:r>
        <w:rPr>
          <w:b/>
        </w:rPr>
        <w:t>Objective</w:t>
      </w:r>
    </w:p>
    <w:p w:rsidR="00ED2050" w:rsidRDefault="00ED2050" w:rsidP="00ED2050">
      <w:pPr>
        <w:pStyle w:val="Objective"/>
      </w:pPr>
      <w:r>
        <w:t>I seek to exploit my skills and expertise as an Informati</w:t>
      </w:r>
      <w:r w:rsidR="00577316">
        <w:t>on Technolog</w:t>
      </w:r>
      <w:r w:rsidR="00443861">
        <w:t>y specialist</w:t>
      </w:r>
      <w:r>
        <w:t xml:space="preserve"> to </w:t>
      </w:r>
      <w:r w:rsidRPr="006F43B5">
        <w:t>render quality service in a goal oriented and challenging environment</w:t>
      </w:r>
      <w:r>
        <w:t>.</w:t>
      </w:r>
    </w:p>
    <w:p w:rsidR="00354DD4" w:rsidRPr="00443861" w:rsidRDefault="00354DD4">
      <w:pPr>
        <w:rPr>
          <w:sz w:val="24"/>
        </w:rPr>
      </w:pPr>
    </w:p>
    <w:p w:rsidR="00ED2050" w:rsidRDefault="00ED2050" w:rsidP="00ED2050">
      <w:pPr>
        <w:ind w:left="-2160"/>
        <w:rPr>
          <w:b/>
          <w:sz w:val="20"/>
        </w:rPr>
      </w:pPr>
      <w:r>
        <w:rPr>
          <w:b/>
          <w:sz w:val="20"/>
        </w:rPr>
        <w:t xml:space="preserve"> </w:t>
      </w:r>
      <w:r w:rsidR="00695F20">
        <w:rPr>
          <w:b/>
          <w:sz w:val="20"/>
        </w:rPr>
        <w:t xml:space="preserve">PROFESSIONAL </w:t>
      </w:r>
      <w:r>
        <w:rPr>
          <w:b/>
          <w:sz w:val="20"/>
        </w:rPr>
        <w:t>SKILLS/QUALITIES</w:t>
      </w:r>
    </w:p>
    <w:p w:rsidR="00354DD4" w:rsidRDefault="004B794E">
      <w:pPr>
        <w:pStyle w:val="HeadingBase"/>
        <w:keepNext w:val="0"/>
        <w:keepLines w:val="0"/>
        <w:spacing w:before="0" w:after="0" w:line="120" w:lineRule="auto"/>
        <w:rPr>
          <w:caps w:val="0"/>
          <w:u w:val="single"/>
        </w:rPr>
      </w:pPr>
      <w:r w:rsidRPr="004B794E">
        <w:rPr>
          <w:b/>
          <w:noProof/>
          <w:sz w:val="20"/>
        </w:rPr>
        <w:pict>
          <v:line id="_x0000_s1027" style="position:absolute;left:0;text-align:left;z-index:251657728" from="-108pt,3pt" to="417.6pt,3pt" o:allowincell="f" strokecolor="#969696"/>
        </w:pict>
      </w:r>
    </w:p>
    <w:p w:rsidR="009E3D59" w:rsidRDefault="009E3D59" w:rsidP="000701AE">
      <w:pPr>
        <w:pStyle w:val="BodyText"/>
        <w:numPr>
          <w:ilvl w:val="0"/>
          <w:numId w:val="8"/>
        </w:numPr>
        <w:tabs>
          <w:tab w:val="clear" w:pos="720"/>
          <w:tab w:val="num" w:pos="360"/>
        </w:tabs>
        <w:spacing w:after="0" w:line="240" w:lineRule="auto"/>
        <w:ind w:left="360"/>
        <w:jc w:val="left"/>
      </w:pPr>
      <w:r>
        <w:t xml:space="preserve">Very good </w:t>
      </w:r>
      <w:r w:rsidR="00897884">
        <w:t xml:space="preserve">technical and functional </w:t>
      </w:r>
      <w:r>
        <w:t>knowledge of Finacle core banking application.</w:t>
      </w:r>
    </w:p>
    <w:p w:rsidR="00865A30" w:rsidRDefault="00865A30" w:rsidP="00865A30">
      <w:pPr>
        <w:pStyle w:val="BodyText"/>
        <w:numPr>
          <w:ilvl w:val="0"/>
          <w:numId w:val="8"/>
        </w:numPr>
        <w:tabs>
          <w:tab w:val="clear" w:pos="720"/>
          <w:tab w:val="num" w:pos="360"/>
        </w:tabs>
        <w:spacing w:after="0" w:line="240" w:lineRule="auto"/>
        <w:ind w:left="360"/>
        <w:jc w:val="left"/>
      </w:pPr>
      <w:r>
        <w:t>Very good knowledge of C++ programming language and Java.</w:t>
      </w:r>
    </w:p>
    <w:p w:rsidR="0099797D" w:rsidRPr="00A341A1" w:rsidRDefault="004F59EA" w:rsidP="000701AE">
      <w:pPr>
        <w:pStyle w:val="BodyText"/>
        <w:numPr>
          <w:ilvl w:val="0"/>
          <w:numId w:val="8"/>
        </w:numPr>
        <w:tabs>
          <w:tab w:val="clear" w:pos="720"/>
          <w:tab w:val="num" w:pos="360"/>
        </w:tabs>
        <w:spacing w:after="0" w:line="240" w:lineRule="auto"/>
        <w:ind w:left="360"/>
        <w:jc w:val="left"/>
      </w:pPr>
      <w:r>
        <w:t xml:space="preserve">Very good knowledge of </w:t>
      </w:r>
      <w:r w:rsidR="009E3D59">
        <w:t>PL/</w:t>
      </w:r>
      <w:proofErr w:type="spellStart"/>
      <w:r w:rsidR="009E3D59">
        <w:t>Sql</w:t>
      </w:r>
      <w:proofErr w:type="spellEnd"/>
      <w:r w:rsidR="009E3D59">
        <w:t xml:space="preserve"> and </w:t>
      </w:r>
      <w:r>
        <w:t xml:space="preserve">Oracle Database Administration and </w:t>
      </w:r>
      <w:proofErr w:type="spellStart"/>
      <w:r>
        <w:t>tunning</w:t>
      </w:r>
      <w:proofErr w:type="spellEnd"/>
      <w:r>
        <w:t>.</w:t>
      </w:r>
    </w:p>
    <w:p w:rsidR="0099797D" w:rsidRDefault="0099797D" w:rsidP="000701AE">
      <w:pPr>
        <w:pStyle w:val="BodyText"/>
        <w:numPr>
          <w:ilvl w:val="0"/>
          <w:numId w:val="8"/>
        </w:numPr>
        <w:tabs>
          <w:tab w:val="clear" w:pos="720"/>
          <w:tab w:val="num" w:pos="360"/>
        </w:tabs>
        <w:spacing w:after="0" w:line="240" w:lineRule="auto"/>
        <w:ind w:left="360"/>
        <w:jc w:val="left"/>
      </w:pPr>
      <w:r>
        <w:t xml:space="preserve">Working knowledge of </w:t>
      </w:r>
      <w:r w:rsidR="00C720A3">
        <w:t>UNIX</w:t>
      </w:r>
      <w:r>
        <w:t xml:space="preserve"> </w:t>
      </w:r>
      <w:r w:rsidR="00E77807">
        <w:t xml:space="preserve">(AIX and Solaris) </w:t>
      </w:r>
      <w:r>
        <w:t>and Windows Operating Systems environment.</w:t>
      </w:r>
    </w:p>
    <w:p w:rsidR="00782FE2" w:rsidRDefault="00782FE2" w:rsidP="000701AE">
      <w:pPr>
        <w:pStyle w:val="Objective"/>
        <w:numPr>
          <w:ilvl w:val="0"/>
          <w:numId w:val="8"/>
        </w:numPr>
        <w:tabs>
          <w:tab w:val="clear" w:pos="720"/>
          <w:tab w:val="num" w:pos="360"/>
        </w:tabs>
        <w:spacing w:after="20" w:line="240" w:lineRule="auto"/>
        <w:ind w:left="360"/>
        <w:jc w:val="left"/>
      </w:pPr>
      <w:r w:rsidRPr="00782FE2">
        <w:t>Commitment, Discipline, Integrity, Tact with a Strong drive to succeed.</w:t>
      </w:r>
    </w:p>
    <w:p w:rsidR="00586AF5" w:rsidRDefault="00586AF5" w:rsidP="000701AE">
      <w:pPr>
        <w:pStyle w:val="Objective"/>
        <w:numPr>
          <w:ilvl w:val="0"/>
          <w:numId w:val="8"/>
        </w:numPr>
        <w:tabs>
          <w:tab w:val="clear" w:pos="720"/>
          <w:tab w:val="num" w:pos="360"/>
        </w:tabs>
        <w:spacing w:after="20" w:line="240" w:lineRule="auto"/>
        <w:ind w:left="360"/>
        <w:jc w:val="left"/>
      </w:pPr>
      <w:r>
        <w:t>Ability to acquire new skills and knowledge within a short period.</w:t>
      </w:r>
    </w:p>
    <w:p w:rsidR="00586AF5" w:rsidRDefault="00E77807" w:rsidP="000701AE">
      <w:pPr>
        <w:pStyle w:val="Objective"/>
        <w:numPr>
          <w:ilvl w:val="0"/>
          <w:numId w:val="8"/>
        </w:numPr>
        <w:tabs>
          <w:tab w:val="clear" w:pos="720"/>
          <w:tab w:val="num" w:pos="360"/>
        </w:tabs>
        <w:spacing w:after="20" w:line="240" w:lineRule="auto"/>
        <w:ind w:left="360"/>
        <w:jc w:val="left"/>
      </w:pPr>
      <w:r>
        <w:t xml:space="preserve">Very good communication, </w:t>
      </w:r>
      <w:r w:rsidR="00C720A3">
        <w:t>planning</w:t>
      </w:r>
      <w:r>
        <w:t xml:space="preserve">, </w:t>
      </w:r>
      <w:r w:rsidRPr="00E77807">
        <w:t>conceptual</w:t>
      </w:r>
      <w:r w:rsidR="00C8709C">
        <w:t>,</w:t>
      </w:r>
      <w:r>
        <w:t xml:space="preserve"> </w:t>
      </w:r>
      <w:r w:rsidR="00586AF5">
        <w:t>Organizational</w:t>
      </w:r>
      <w:r w:rsidR="00C8709C">
        <w:t xml:space="preserve"> and good technical documentation skills</w:t>
      </w:r>
      <w:r w:rsidR="00586AF5">
        <w:t>.</w:t>
      </w:r>
    </w:p>
    <w:p w:rsidR="00ED2050" w:rsidRDefault="00ED2050" w:rsidP="000701AE">
      <w:pPr>
        <w:pStyle w:val="BodyText"/>
        <w:numPr>
          <w:ilvl w:val="0"/>
          <w:numId w:val="8"/>
        </w:numPr>
        <w:tabs>
          <w:tab w:val="clear" w:pos="720"/>
          <w:tab w:val="num" w:pos="360"/>
        </w:tabs>
        <w:spacing w:after="0" w:line="240" w:lineRule="auto"/>
        <w:ind w:left="360"/>
        <w:jc w:val="left"/>
      </w:pPr>
      <w:r>
        <w:t>A positive attitude to team work and ability to adapt quickly in a new environment.</w:t>
      </w:r>
    </w:p>
    <w:p w:rsidR="00F0314D" w:rsidRDefault="00F0314D" w:rsidP="00F0314D">
      <w:pPr>
        <w:pStyle w:val="BodyText"/>
        <w:spacing w:after="0" w:line="240" w:lineRule="auto"/>
        <w:jc w:val="left"/>
      </w:pPr>
    </w:p>
    <w:p w:rsidR="00F0314D" w:rsidRDefault="00F0314D" w:rsidP="00F0314D">
      <w:pPr>
        <w:pStyle w:val="BodyText"/>
        <w:spacing w:after="0" w:line="240" w:lineRule="auto"/>
        <w:jc w:val="left"/>
      </w:pPr>
    </w:p>
    <w:p w:rsidR="00354DD4" w:rsidRDefault="00354DD4">
      <w:pPr>
        <w:pStyle w:val="SectionTitle"/>
      </w:pPr>
      <w:r>
        <w:rPr>
          <w:b/>
        </w:rPr>
        <w:t>working experience</w:t>
      </w:r>
    </w:p>
    <w:p w:rsidR="009746D4" w:rsidRDefault="009746D4" w:rsidP="009746D4">
      <w:pPr>
        <w:jc w:val="left"/>
      </w:pPr>
      <w:r>
        <w:rPr>
          <w:sz w:val="24"/>
        </w:rPr>
        <w:tab/>
      </w:r>
    </w:p>
    <w:p w:rsidR="00862543" w:rsidRPr="00C15F6A" w:rsidRDefault="00351F83" w:rsidP="00862543">
      <w:pPr>
        <w:jc w:val="left"/>
        <w:rPr>
          <w:sz w:val="24"/>
        </w:rPr>
      </w:pPr>
      <w:r>
        <w:rPr>
          <w:b/>
        </w:rPr>
        <w:t>Fidelity Bank PLC, Lagos - Nigeria</w:t>
      </w:r>
      <w:r w:rsidR="00862543">
        <w:t xml:space="preserve">       </w:t>
      </w:r>
      <w:r>
        <w:tab/>
      </w:r>
      <w:r>
        <w:tab/>
      </w:r>
      <w:r>
        <w:tab/>
        <w:t>September 2007</w:t>
      </w:r>
      <w:r w:rsidR="00862543">
        <w:t xml:space="preserve"> – Date</w:t>
      </w:r>
    </w:p>
    <w:p w:rsidR="00862543" w:rsidRPr="003E7EEE" w:rsidRDefault="00862543" w:rsidP="00862543">
      <w:pPr>
        <w:jc w:val="left"/>
      </w:pPr>
      <w:r>
        <w:rPr>
          <w:sz w:val="24"/>
        </w:rPr>
        <w:t xml:space="preserve">Position: </w:t>
      </w:r>
      <w:r>
        <w:t xml:space="preserve"> Manager</w:t>
      </w:r>
      <w:r w:rsidR="00E32595">
        <w:t>, Business</w:t>
      </w:r>
      <w:r w:rsidR="00682D6C">
        <w:t xml:space="preserve"> </w:t>
      </w:r>
      <w:r>
        <w:t>Application</w:t>
      </w:r>
      <w:r w:rsidR="00682D6C">
        <w:t>s</w:t>
      </w:r>
      <w:r>
        <w:t xml:space="preserve"> Support </w:t>
      </w:r>
    </w:p>
    <w:p w:rsidR="00862543" w:rsidRDefault="00862543" w:rsidP="00862543"/>
    <w:p w:rsidR="00862543" w:rsidRPr="008C51EB" w:rsidRDefault="00862543" w:rsidP="00862543">
      <w:r>
        <w:t>Responsibilities</w:t>
      </w:r>
    </w:p>
    <w:p w:rsidR="00351A1D" w:rsidRDefault="00E32595" w:rsidP="00862543">
      <w:pPr>
        <w:pStyle w:val="Achievement"/>
        <w:numPr>
          <w:ilvl w:val="1"/>
          <w:numId w:val="1"/>
        </w:numPr>
        <w:spacing w:line="220" w:lineRule="atLeast"/>
        <w:ind w:right="245"/>
        <w:jc w:val="left"/>
      </w:pPr>
      <w:r>
        <w:t>T</w:t>
      </w:r>
      <w:r w:rsidRPr="00E32595">
        <w:t>echnical a</w:t>
      </w:r>
      <w:r w:rsidR="00351A1D">
        <w:t>nd administrative leadership of the</w:t>
      </w:r>
      <w:r w:rsidRPr="00E32595">
        <w:t xml:space="preserve"> Business Application</w:t>
      </w:r>
      <w:r w:rsidR="00351A1D">
        <w:t xml:space="preserve">s Support Group made up of </w:t>
      </w:r>
      <w:r w:rsidRPr="00E32595">
        <w:t>Finacle Application Support, Database Administration and Management Information Systems</w:t>
      </w:r>
      <w:r w:rsidR="00351A1D">
        <w:t xml:space="preserve"> teams</w:t>
      </w:r>
      <w:r w:rsidRPr="00E32595">
        <w:t>.</w:t>
      </w:r>
    </w:p>
    <w:p w:rsidR="00351A1D" w:rsidRDefault="00351A1D" w:rsidP="00862543">
      <w:pPr>
        <w:pStyle w:val="Achievement"/>
        <w:numPr>
          <w:ilvl w:val="1"/>
          <w:numId w:val="1"/>
        </w:numPr>
        <w:spacing w:line="220" w:lineRule="atLeast"/>
        <w:ind w:right="245"/>
        <w:jc w:val="left"/>
      </w:pPr>
      <w:r>
        <w:t xml:space="preserve">Oversight </w:t>
      </w:r>
      <w:r w:rsidRPr="00351A1D">
        <w:t>function to check and authorize customized scripts before they are moved to production.</w:t>
      </w:r>
    </w:p>
    <w:p w:rsidR="00351A1D" w:rsidRDefault="00351A1D" w:rsidP="00862543">
      <w:pPr>
        <w:pStyle w:val="Achievement"/>
        <w:numPr>
          <w:ilvl w:val="1"/>
          <w:numId w:val="1"/>
        </w:numPr>
        <w:spacing w:line="220" w:lineRule="atLeast"/>
        <w:ind w:right="245"/>
        <w:jc w:val="left"/>
      </w:pPr>
      <w:r w:rsidRPr="00351A1D">
        <w:t>Evaluate and recommend appropriate software solutions required by different business units to automate their processes.</w:t>
      </w:r>
    </w:p>
    <w:p w:rsidR="00862543" w:rsidRDefault="00351A1D" w:rsidP="000B47CC">
      <w:pPr>
        <w:pStyle w:val="Achievement"/>
        <w:numPr>
          <w:ilvl w:val="1"/>
          <w:numId w:val="1"/>
        </w:numPr>
        <w:spacing w:line="220" w:lineRule="atLeast"/>
        <w:ind w:right="245"/>
        <w:jc w:val="left"/>
      </w:pPr>
      <w:r>
        <w:t>Supervision of software implementation projects to ensure compliance to standards and quality assurance.</w:t>
      </w:r>
    </w:p>
    <w:p w:rsidR="00183258" w:rsidRDefault="00C24F7D" w:rsidP="00862543">
      <w:pPr>
        <w:pStyle w:val="Achievement"/>
        <w:numPr>
          <w:ilvl w:val="1"/>
          <w:numId w:val="1"/>
        </w:numPr>
        <w:spacing w:line="220" w:lineRule="atLeast"/>
        <w:ind w:right="245"/>
        <w:jc w:val="left"/>
      </w:pPr>
      <w:r>
        <w:t>Provides</w:t>
      </w:r>
      <w:r w:rsidR="00183258">
        <w:t xml:space="preserve"> second level support to the Technology Helpdesk.</w:t>
      </w:r>
    </w:p>
    <w:p w:rsidR="00862543" w:rsidRDefault="00862543" w:rsidP="00224E31">
      <w:pPr>
        <w:jc w:val="left"/>
        <w:rPr>
          <w:b/>
        </w:rPr>
      </w:pPr>
    </w:p>
    <w:p w:rsidR="009746D4" w:rsidRPr="00C15F6A" w:rsidRDefault="00224E31" w:rsidP="00224E31">
      <w:pPr>
        <w:jc w:val="left"/>
        <w:rPr>
          <w:sz w:val="24"/>
        </w:rPr>
      </w:pPr>
      <w:r w:rsidRPr="00777639">
        <w:rPr>
          <w:b/>
        </w:rPr>
        <w:t>Experte</w:t>
      </w:r>
      <w:r w:rsidR="009746D4" w:rsidRPr="00777639">
        <w:rPr>
          <w:b/>
        </w:rPr>
        <w:t>dge Software and Systems Ltd</w:t>
      </w:r>
      <w:r w:rsidR="00351F83">
        <w:rPr>
          <w:b/>
        </w:rPr>
        <w:t xml:space="preserve">, </w:t>
      </w:r>
      <w:smartTag w:uri="urn:schemas-microsoft-com:office:smarttags" w:element="City">
        <w:r w:rsidR="00351F83">
          <w:rPr>
            <w:b/>
          </w:rPr>
          <w:t>Lagos</w:t>
        </w:r>
      </w:smartTag>
      <w:r w:rsidR="00351F83">
        <w:rPr>
          <w:b/>
        </w:rPr>
        <w:t xml:space="preserve"> - </w:t>
      </w:r>
      <w:smartTag w:uri="urn:schemas-microsoft-com:office:smarttags" w:element="country-region">
        <w:smartTag w:uri="urn:schemas-microsoft-com:office:smarttags" w:element="place">
          <w:r w:rsidR="00351F83">
            <w:rPr>
              <w:b/>
            </w:rPr>
            <w:t>Nigeria</w:t>
          </w:r>
        </w:smartTag>
      </w:smartTag>
      <w:r w:rsidR="00351F83">
        <w:t xml:space="preserve"> - March 2002 – August 2007</w:t>
      </w:r>
    </w:p>
    <w:p w:rsidR="009746D4" w:rsidRPr="003E7EEE" w:rsidRDefault="00480A79" w:rsidP="009746D4">
      <w:pPr>
        <w:jc w:val="left"/>
      </w:pPr>
      <w:r>
        <w:rPr>
          <w:sz w:val="24"/>
        </w:rPr>
        <w:t xml:space="preserve">Position: </w:t>
      </w:r>
      <w:r w:rsidRPr="003E7EEE">
        <w:t>Assi</w:t>
      </w:r>
      <w:r w:rsidR="00351F83">
        <w:t>stant Manager, Project Delivery</w:t>
      </w:r>
    </w:p>
    <w:p w:rsidR="008C51EB" w:rsidRDefault="008C51EB" w:rsidP="008C51EB"/>
    <w:p w:rsidR="008C51EB" w:rsidRPr="008C51EB" w:rsidRDefault="008C51EB" w:rsidP="008C51EB">
      <w:r>
        <w:t>Responsibilities</w:t>
      </w:r>
    </w:p>
    <w:p w:rsidR="009746D4" w:rsidRDefault="00AD0D3A" w:rsidP="009746D4">
      <w:pPr>
        <w:pStyle w:val="Achievement"/>
        <w:numPr>
          <w:ilvl w:val="1"/>
          <w:numId w:val="1"/>
        </w:numPr>
        <w:spacing w:line="220" w:lineRule="atLeast"/>
        <w:ind w:right="245"/>
        <w:jc w:val="left"/>
      </w:pPr>
      <w:r>
        <w:t xml:space="preserve">Planning for resources and </w:t>
      </w:r>
      <w:r w:rsidR="003E7EEE">
        <w:t>managing assigned p</w:t>
      </w:r>
      <w:r>
        <w:t>roject</w:t>
      </w:r>
      <w:r w:rsidR="003E7EEE">
        <w:t xml:space="preserve"> implementations</w:t>
      </w:r>
      <w:r>
        <w:t>.</w:t>
      </w:r>
    </w:p>
    <w:p w:rsidR="00075962" w:rsidRDefault="003E7EEE" w:rsidP="00075962">
      <w:pPr>
        <w:pStyle w:val="Achievement"/>
        <w:numPr>
          <w:ilvl w:val="1"/>
          <w:numId w:val="1"/>
        </w:numPr>
        <w:spacing w:line="220" w:lineRule="atLeast"/>
        <w:ind w:right="245"/>
        <w:jc w:val="left"/>
      </w:pPr>
      <w:r>
        <w:t>Monitoring and ensuring</w:t>
      </w:r>
      <w:r w:rsidR="00075962">
        <w:t xml:space="preserve"> compliance of our implementation team to the standard </w:t>
      </w:r>
      <w:r w:rsidR="00075962">
        <w:lastRenderedPageBreak/>
        <w:t>implementation guidelines.</w:t>
      </w:r>
    </w:p>
    <w:p w:rsidR="009746D4" w:rsidRDefault="003E7EEE" w:rsidP="00075962">
      <w:pPr>
        <w:pStyle w:val="Achievement"/>
        <w:numPr>
          <w:ilvl w:val="1"/>
          <w:numId w:val="1"/>
        </w:numPr>
        <w:spacing w:line="220" w:lineRule="atLeast"/>
        <w:ind w:right="245"/>
        <w:jc w:val="left"/>
      </w:pPr>
      <w:proofErr w:type="spellStart"/>
      <w:r>
        <w:t>Liasing</w:t>
      </w:r>
      <w:proofErr w:type="spellEnd"/>
      <w:r>
        <w:t xml:space="preserve"> with our</w:t>
      </w:r>
      <w:r w:rsidR="00075962">
        <w:t xml:space="preserve"> </w:t>
      </w:r>
      <w:r>
        <w:t>Customers</w:t>
      </w:r>
      <w:r w:rsidR="00075962">
        <w:t xml:space="preserve"> to ensure that risk factors that will affect the project delivery are mitigated.</w:t>
      </w:r>
    </w:p>
    <w:p w:rsidR="009746D4" w:rsidRPr="00DE0EE2" w:rsidRDefault="009746D4" w:rsidP="009746D4">
      <w:pPr>
        <w:jc w:val="left"/>
        <w:rPr>
          <w:sz w:val="24"/>
        </w:rPr>
      </w:pPr>
    </w:p>
    <w:p w:rsidR="00C15F6A" w:rsidRPr="001D189E" w:rsidRDefault="001D189E" w:rsidP="00C15F6A">
      <w:pPr>
        <w:jc w:val="left"/>
      </w:pPr>
      <w:r w:rsidRPr="001D189E">
        <w:t xml:space="preserve">Position: </w:t>
      </w:r>
      <w:r w:rsidR="007E452E">
        <w:t xml:space="preserve">Senior </w:t>
      </w:r>
      <w:r w:rsidR="00354DD4" w:rsidRPr="001D189E">
        <w:t>Software Engineer</w:t>
      </w:r>
      <w:r w:rsidR="00C15F6A" w:rsidRPr="001D189E">
        <w:rPr>
          <w:sz w:val="24"/>
        </w:rPr>
        <w:t xml:space="preserve"> </w:t>
      </w:r>
      <w:r w:rsidR="009746D4" w:rsidRPr="001D189E">
        <w:rPr>
          <w:sz w:val="24"/>
        </w:rPr>
        <w:tab/>
      </w:r>
      <w:r w:rsidR="00C15F6A" w:rsidRPr="001D189E">
        <w:rPr>
          <w:sz w:val="24"/>
        </w:rPr>
        <w:tab/>
      </w:r>
    </w:p>
    <w:p w:rsidR="00354DD4" w:rsidRDefault="00354DD4" w:rsidP="00C15F6A">
      <w:pPr>
        <w:jc w:val="left"/>
        <w:rPr>
          <w:sz w:val="24"/>
        </w:rPr>
      </w:pPr>
    </w:p>
    <w:p w:rsidR="001D189E" w:rsidRPr="008C51EB" w:rsidRDefault="001D189E" w:rsidP="001D189E">
      <w:r>
        <w:t>Responsibilities</w:t>
      </w:r>
    </w:p>
    <w:p w:rsidR="001D189E" w:rsidRDefault="001D189E" w:rsidP="001D189E">
      <w:pPr>
        <w:pStyle w:val="Achievement"/>
        <w:numPr>
          <w:ilvl w:val="1"/>
          <w:numId w:val="1"/>
        </w:numPr>
        <w:spacing w:line="220" w:lineRule="atLeast"/>
        <w:ind w:right="245"/>
        <w:jc w:val="left"/>
      </w:pPr>
      <w:r>
        <w:t xml:space="preserve">Providing professional advice and support to our clients on Oracle database management and tuning. </w:t>
      </w:r>
    </w:p>
    <w:p w:rsidR="00961A23" w:rsidRDefault="00961A23" w:rsidP="00C15F6A">
      <w:pPr>
        <w:pStyle w:val="Achievement"/>
        <w:numPr>
          <w:ilvl w:val="1"/>
          <w:numId w:val="1"/>
        </w:numPr>
        <w:spacing w:line="220" w:lineRule="atLeast"/>
        <w:ind w:right="245"/>
        <w:jc w:val="left"/>
      </w:pPr>
      <w:r>
        <w:t>Implementation and customization of Finacle banking application software to suit each Client bank’s specific business needs.</w:t>
      </w:r>
    </w:p>
    <w:p w:rsidR="00961A23" w:rsidRDefault="00961A23" w:rsidP="00C15F6A">
      <w:pPr>
        <w:pStyle w:val="Achievement"/>
        <w:numPr>
          <w:ilvl w:val="1"/>
          <w:numId w:val="1"/>
        </w:numPr>
        <w:spacing w:line="220" w:lineRule="atLeast"/>
        <w:ind w:right="245"/>
        <w:jc w:val="left"/>
      </w:pPr>
      <w:r>
        <w:t>Installation of Oracle on Windows</w:t>
      </w:r>
      <w:r w:rsidR="001D189E">
        <w:t xml:space="preserve"> and Unix OS</w:t>
      </w:r>
      <w:r>
        <w:t xml:space="preserve"> environments.</w:t>
      </w:r>
    </w:p>
    <w:p w:rsidR="00961A23" w:rsidRDefault="00C4720E" w:rsidP="00C15F6A">
      <w:pPr>
        <w:pStyle w:val="Achievement"/>
        <w:numPr>
          <w:ilvl w:val="1"/>
          <w:numId w:val="1"/>
        </w:numPr>
        <w:spacing w:line="220" w:lineRule="atLeast"/>
        <w:ind w:right="245"/>
        <w:jc w:val="left"/>
      </w:pPr>
      <w:r>
        <w:t xml:space="preserve">Providing post-implementation Helpdesk </w:t>
      </w:r>
      <w:r w:rsidR="00961A23">
        <w:t>support to client</w:t>
      </w:r>
      <w:r>
        <w:t>s and Application   fault dia</w:t>
      </w:r>
      <w:r w:rsidR="00961A23">
        <w:t>gnosi</w:t>
      </w:r>
      <w:r>
        <w:t>s,</w:t>
      </w:r>
      <w:r w:rsidR="00961A23">
        <w:t xml:space="preserve"> analysis</w:t>
      </w:r>
      <w:r>
        <w:t xml:space="preserve"> and resolution</w:t>
      </w:r>
      <w:r w:rsidR="00961A23">
        <w:t>.</w:t>
      </w:r>
    </w:p>
    <w:p w:rsidR="00961A23" w:rsidRDefault="00961A23" w:rsidP="00C15F6A">
      <w:pPr>
        <w:pStyle w:val="Achievement"/>
        <w:numPr>
          <w:ilvl w:val="1"/>
          <w:numId w:val="1"/>
        </w:numPr>
        <w:spacing w:line="220" w:lineRule="atLeast"/>
        <w:ind w:right="245"/>
        <w:jc w:val="left"/>
      </w:pPr>
      <w:r>
        <w:t xml:space="preserve">Training of end users on the Finacle banking application and </w:t>
      </w:r>
      <w:r w:rsidR="00777639">
        <w:t xml:space="preserve">Oracle </w:t>
      </w:r>
      <w:r>
        <w:t>database administration.</w:t>
      </w:r>
    </w:p>
    <w:p w:rsidR="00C925DF" w:rsidRPr="00DE0EE2" w:rsidRDefault="00C925DF" w:rsidP="0050033D">
      <w:pPr>
        <w:jc w:val="left"/>
        <w:rPr>
          <w:sz w:val="24"/>
        </w:rPr>
      </w:pPr>
    </w:p>
    <w:p w:rsidR="00354DD4" w:rsidRPr="00660656" w:rsidRDefault="00354DD4" w:rsidP="0050033D">
      <w:pPr>
        <w:jc w:val="left"/>
      </w:pPr>
    </w:p>
    <w:p w:rsidR="0050033D" w:rsidRPr="00DE0EE2" w:rsidRDefault="0050033D" w:rsidP="003005B7">
      <w:r w:rsidRPr="006C1ADB">
        <w:rPr>
          <w:b/>
        </w:rPr>
        <w:t>Standard Trust Bank Plc.</w:t>
      </w:r>
      <w:r w:rsidRPr="00DE0EE2">
        <w:t xml:space="preserve"> </w:t>
      </w:r>
      <w:r w:rsidR="006C1ADB">
        <w:t>(Now UBA Plc)</w:t>
      </w:r>
      <w:r w:rsidR="006C1ADB">
        <w:tab/>
      </w:r>
      <w:r w:rsidR="006C1ADB">
        <w:tab/>
        <w:t xml:space="preserve">- </w:t>
      </w:r>
      <w:r w:rsidR="006C1ADB" w:rsidRPr="00660656">
        <w:t>July 2000 – March 2002</w:t>
      </w:r>
    </w:p>
    <w:p w:rsidR="006C1ADB" w:rsidRPr="003E7EEE" w:rsidRDefault="006C1ADB" w:rsidP="006C1ADB">
      <w:pPr>
        <w:jc w:val="left"/>
      </w:pPr>
      <w:r>
        <w:rPr>
          <w:sz w:val="24"/>
        </w:rPr>
        <w:t xml:space="preserve">Position: </w:t>
      </w:r>
      <w:r>
        <w:t>Systems Assistant</w:t>
      </w:r>
    </w:p>
    <w:p w:rsidR="006C1ADB" w:rsidRDefault="006C1ADB" w:rsidP="006C1ADB"/>
    <w:p w:rsidR="00F62D1C" w:rsidRDefault="006C1ADB" w:rsidP="006C1ADB">
      <w:r>
        <w:t>Responsibilities</w:t>
      </w:r>
    </w:p>
    <w:p w:rsidR="00F62D1C" w:rsidRDefault="00F62D1C" w:rsidP="00F62D1C">
      <w:pPr>
        <w:pStyle w:val="Achievement"/>
        <w:numPr>
          <w:ilvl w:val="1"/>
          <w:numId w:val="3"/>
        </w:numPr>
        <w:spacing w:line="220" w:lineRule="atLeast"/>
        <w:ind w:right="245"/>
        <w:jc w:val="left"/>
      </w:pPr>
      <w:r>
        <w:t>Help desk</w:t>
      </w:r>
      <w:r w:rsidR="00AC6841">
        <w:t xml:space="preserve"> Activity/banking</w:t>
      </w:r>
      <w:r>
        <w:t xml:space="preserve"> application support, identifying and resolving banking application</w:t>
      </w:r>
      <w:r w:rsidR="00AC6841">
        <w:t xml:space="preserve"> issues</w:t>
      </w:r>
      <w:r>
        <w:t xml:space="preserve"> </w:t>
      </w:r>
      <w:r w:rsidR="006C1ADB">
        <w:t xml:space="preserve">and </w:t>
      </w:r>
      <w:r>
        <w:t xml:space="preserve">user problems </w:t>
      </w:r>
      <w:proofErr w:type="spellStart"/>
      <w:r>
        <w:t>bankwide</w:t>
      </w:r>
      <w:proofErr w:type="spellEnd"/>
      <w:r>
        <w:t>.</w:t>
      </w:r>
    </w:p>
    <w:p w:rsidR="00F62D1C" w:rsidRDefault="00F62D1C" w:rsidP="00AC6841">
      <w:pPr>
        <w:pStyle w:val="Achievement"/>
        <w:numPr>
          <w:ilvl w:val="1"/>
          <w:numId w:val="3"/>
        </w:numPr>
        <w:spacing w:line="220" w:lineRule="atLeast"/>
        <w:ind w:right="245"/>
        <w:jc w:val="left"/>
      </w:pPr>
      <w:r>
        <w:t>Running banking application end of day and database/archival backup management.</w:t>
      </w:r>
    </w:p>
    <w:p w:rsidR="00F62D1C" w:rsidRDefault="00F62D1C" w:rsidP="00F62D1C">
      <w:pPr>
        <w:pStyle w:val="Achievement"/>
        <w:numPr>
          <w:ilvl w:val="1"/>
          <w:numId w:val="3"/>
        </w:numPr>
        <w:spacing w:line="220" w:lineRule="atLeast"/>
        <w:ind w:right="245"/>
        <w:jc w:val="left"/>
      </w:pPr>
      <w:r>
        <w:t>Writing of SQL and MRT scripts for generating MIS reports from the database</w:t>
      </w:r>
      <w:r w:rsidR="00AC6841">
        <w:t>.</w:t>
      </w:r>
    </w:p>
    <w:p w:rsidR="00A341A1" w:rsidRDefault="00A341A1" w:rsidP="003B25B7">
      <w:pPr>
        <w:pStyle w:val="Achievement"/>
        <w:spacing w:line="220" w:lineRule="atLeast"/>
        <w:ind w:right="245"/>
        <w:jc w:val="left"/>
        <w:rPr>
          <w:b/>
        </w:rPr>
      </w:pPr>
    </w:p>
    <w:p w:rsidR="003B25B7" w:rsidRPr="00DE0EE2" w:rsidRDefault="003B25B7" w:rsidP="003B25B7">
      <w:pPr>
        <w:pStyle w:val="Achievement"/>
        <w:spacing w:line="220" w:lineRule="atLeast"/>
        <w:ind w:right="245"/>
        <w:jc w:val="left"/>
      </w:pPr>
    </w:p>
    <w:p w:rsidR="003B25B7" w:rsidRPr="00DE0EE2" w:rsidRDefault="003B25B7" w:rsidP="00801B6F">
      <w:pPr>
        <w:jc w:val="left"/>
      </w:pPr>
      <w:r w:rsidRPr="00801B6F">
        <w:rPr>
          <w:b/>
        </w:rPr>
        <w:t>Ak</w:t>
      </w:r>
      <w:r w:rsidR="00801B6F" w:rsidRPr="00801B6F">
        <w:rPr>
          <w:b/>
        </w:rPr>
        <w:t>inola Akintunde &amp; Co. (</w:t>
      </w:r>
      <w:r w:rsidRPr="00801B6F">
        <w:rPr>
          <w:b/>
        </w:rPr>
        <w:t>Management and Systems Consultant</w:t>
      </w:r>
      <w:r w:rsidR="00801B6F" w:rsidRPr="00801B6F">
        <w:rPr>
          <w:b/>
        </w:rPr>
        <w:t>s)</w:t>
      </w:r>
      <w:r w:rsidR="00801B6F">
        <w:t xml:space="preserve">     -</w:t>
      </w:r>
      <w:r w:rsidR="00801B6F" w:rsidRPr="00DE0EE2">
        <w:t>March 1999 – Feb. 2000</w:t>
      </w:r>
    </w:p>
    <w:p w:rsidR="00801B6F" w:rsidRPr="003E7EEE" w:rsidRDefault="00801B6F" w:rsidP="00801B6F">
      <w:pPr>
        <w:jc w:val="left"/>
      </w:pPr>
      <w:r>
        <w:rPr>
          <w:sz w:val="24"/>
        </w:rPr>
        <w:t xml:space="preserve">Position: </w:t>
      </w:r>
      <w:r w:rsidRPr="00801B6F">
        <w:t>NYSC Trainee</w:t>
      </w:r>
      <w:r>
        <w:rPr>
          <w:sz w:val="24"/>
          <w:szCs w:val="24"/>
        </w:rPr>
        <w:tab/>
      </w:r>
    </w:p>
    <w:p w:rsidR="00801B6F" w:rsidRDefault="00801B6F" w:rsidP="00801B6F"/>
    <w:p w:rsidR="00801B6F" w:rsidRPr="008C51EB" w:rsidRDefault="00801B6F" w:rsidP="00801B6F">
      <w:r>
        <w:t>Responsibilities</w:t>
      </w:r>
    </w:p>
    <w:p w:rsidR="00703EED" w:rsidRDefault="00703EED" w:rsidP="00703EED">
      <w:pPr>
        <w:pStyle w:val="Achievement"/>
        <w:numPr>
          <w:ilvl w:val="0"/>
          <w:numId w:val="4"/>
        </w:numPr>
        <w:jc w:val="left"/>
      </w:pPr>
      <w:r>
        <w:t xml:space="preserve">Doing feasibility studies on Systems related projects. </w:t>
      </w:r>
    </w:p>
    <w:p w:rsidR="00703EED" w:rsidRDefault="00703EED" w:rsidP="00703EED">
      <w:pPr>
        <w:pStyle w:val="Achievement"/>
        <w:numPr>
          <w:ilvl w:val="0"/>
          <w:numId w:val="4"/>
        </w:numPr>
        <w:jc w:val="left"/>
      </w:pPr>
      <w:r>
        <w:t>Administering the office network.</w:t>
      </w:r>
    </w:p>
    <w:p w:rsidR="003B25B7" w:rsidRPr="003B25B7" w:rsidRDefault="003B25B7" w:rsidP="003B25B7">
      <w:pPr>
        <w:pStyle w:val="Achievement"/>
        <w:spacing w:line="220" w:lineRule="atLeast"/>
        <w:ind w:right="245"/>
        <w:jc w:val="left"/>
        <w:rPr>
          <w:sz w:val="24"/>
          <w:szCs w:val="24"/>
        </w:rPr>
      </w:pPr>
    </w:p>
    <w:p w:rsidR="00354DD4" w:rsidRDefault="00586AF5">
      <w:pPr>
        <w:pStyle w:val="SectionTitle"/>
        <w:rPr>
          <w:b/>
        </w:rPr>
      </w:pPr>
      <w:r>
        <w:rPr>
          <w:b/>
        </w:rPr>
        <w:t>eduCATIONAL</w:t>
      </w:r>
      <w:r w:rsidR="001B28EE">
        <w:rPr>
          <w:b/>
        </w:rPr>
        <w:t>/PROFESSIONAL</w:t>
      </w:r>
      <w:r>
        <w:rPr>
          <w:b/>
        </w:rPr>
        <w:t xml:space="preserve"> QUALIFICATION</w:t>
      </w:r>
      <w:r w:rsidR="001B28EE">
        <w:rPr>
          <w:b/>
        </w:rPr>
        <w:t>S</w:t>
      </w:r>
    </w:p>
    <w:p w:rsidR="00767DC0" w:rsidRDefault="00767DC0" w:rsidP="00E86FCB">
      <w:r>
        <w:t xml:space="preserve">2010 – 2011 </w:t>
      </w:r>
      <w:r>
        <w:tab/>
        <w:t xml:space="preserve">      Albion College, London.</w:t>
      </w:r>
    </w:p>
    <w:p w:rsidR="00767DC0" w:rsidRDefault="00767DC0" w:rsidP="00E86FCB">
      <w:proofErr w:type="gramStart"/>
      <w:r>
        <w:t>Postgraduate Diploma in Man</w:t>
      </w:r>
      <w:r w:rsidR="00AB6C75">
        <w:t xml:space="preserve">agement </w:t>
      </w:r>
      <w:r w:rsidR="00557AE7">
        <w:t>Studies.</w:t>
      </w:r>
      <w:proofErr w:type="gramEnd"/>
      <w:r w:rsidR="00AB6C75">
        <w:t xml:space="preserve"> </w:t>
      </w:r>
      <w:r w:rsidR="00AB6C75">
        <w:tab/>
      </w:r>
      <w:r w:rsidR="00AB6C75">
        <w:tab/>
      </w:r>
      <w:proofErr w:type="gramStart"/>
      <w:r w:rsidR="00557AE7">
        <w:t>Graduated with B grade</w:t>
      </w:r>
      <w:r>
        <w:t>.</w:t>
      </w:r>
      <w:proofErr w:type="gramEnd"/>
    </w:p>
    <w:p w:rsidR="00767DC0" w:rsidRDefault="00767DC0" w:rsidP="00E86FCB"/>
    <w:p w:rsidR="0004510C" w:rsidRPr="000F2EBC" w:rsidRDefault="00960FBD" w:rsidP="00E86FCB">
      <w:proofErr w:type="gramStart"/>
      <w:r>
        <w:t xml:space="preserve">1997 - </w:t>
      </w:r>
      <w:r w:rsidR="0004510C" w:rsidRPr="000F2EBC">
        <w:t>1998             Institute of Management and Technology, Enugu.</w:t>
      </w:r>
      <w:proofErr w:type="gramEnd"/>
      <w:r w:rsidR="0004510C" w:rsidRPr="000F2EBC">
        <w:tab/>
      </w:r>
    </w:p>
    <w:p w:rsidR="0004510C" w:rsidRPr="000F2EBC" w:rsidRDefault="0004510C" w:rsidP="00E86FCB">
      <w:proofErr w:type="gramStart"/>
      <w:r w:rsidRPr="000F2EBC">
        <w:t>Higher National Diploma (HND) Computer Science.</w:t>
      </w:r>
      <w:proofErr w:type="gramEnd"/>
      <w:r w:rsidRPr="000F2EBC">
        <w:t xml:space="preserve">  Graduated with Upper Credit</w:t>
      </w:r>
    </w:p>
    <w:p w:rsidR="00A341A1" w:rsidRDefault="00A341A1" w:rsidP="00E86FCB"/>
    <w:p w:rsidR="0004510C" w:rsidRPr="000F2EBC" w:rsidRDefault="00960FBD" w:rsidP="00E86FCB">
      <w:proofErr w:type="gramStart"/>
      <w:r>
        <w:t xml:space="preserve">1992 - </w:t>
      </w:r>
      <w:r w:rsidR="0004510C" w:rsidRPr="000F2EBC">
        <w:t>1995            Institute of Management and Technology, Enugu.</w:t>
      </w:r>
      <w:proofErr w:type="gramEnd"/>
      <w:r w:rsidR="0004510C" w:rsidRPr="000F2EBC">
        <w:tab/>
      </w:r>
    </w:p>
    <w:p w:rsidR="0004510C" w:rsidRPr="000F2EBC" w:rsidRDefault="0004510C" w:rsidP="00E86FCB">
      <w:proofErr w:type="gramStart"/>
      <w:r w:rsidRPr="000F2EBC">
        <w:t>National Diploma (OND) Systems Science.</w:t>
      </w:r>
      <w:proofErr w:type="gramEnd"/>
      <w:r w:rsidRPr="000F2EBC">
        <w:t xml:space="preserve"> Graduated with Distinction</w:t>
      </w:r>
    </w:p>
    <w:p w:rsidR="00A341A1" w:rsidRDefault="00A341A1" w:rsidP="00E86FCB"/>
    <w:p w:rsidR="0004510C" w:rsidRPr="000F2EBC" w:rsidRDefault="00960FBD" w:rsidP="00E86FCB">
      <w:r>
        <w:t xml:space="preserve">1986 - </w:t>
      </w:r>
      <w:r w:rsidR="0004510C" w:rsidRPr="000F2EBC">
        <w:t xml:space="preserve">1989            St. Charles Special Science School, </w:t>
      </w:r>
      <w:smartTag w:uri="urn:schemas-microsoft-com:office:smarttags" w:element="place">
        <w:smartTag w:uri="urn:schemas-microsoft-com:office:smarttags" w:element="City">
          <w:r w:rsidR="0004510C" w:rsidRPr="000F2EBC">
            <w:t>Onitsha</w:t>
          </w:r>
        </w:smartTag>
      </w:smartTag>
      <w:r w:rsidR="0004510C" w:rsidRPr="000F2EBC">
        <w:t>.</w:t>
      </w:r>
      <w:r w:rsidR="0004510C" w:rsidRPr="000F2EBC">
        <w:tab/>
      </w:r>
    </w:p>
    <w:p w:rsidR="00354DD4" w:rsidRDefault="0004510C" w:rsidP="00E86FCB">
      <w:smartTag w:uri="urn:schemas-microsoft-com:office:smarttags" w:element="place">
        <w:smartTag w:uri="urn:schemas-microsoft-com:office:smarttags" w:element="PlaceName">
          <w:r w:rsidRPr="000F2EBC">
            <w:t>Senior</w:t>
          </w:r>
        </w:smartTag>
        <w:r w:rsidRPr="000F2EBC">
          <w:t xml:space="preserve"> </w:t>
        </w:r>
        <w:smartTag w:uri="urn:schemas-microsoft-com:office:smarttags" w:element="PlaceType">
          <w:r w:rsidRPr="000F2EBC">
            <w:t>School</w:t>
          </w:r>
        </w:smartTag>
      </w:smartTag>
      <w:r w:rsidRPr="000F2EBC">
        <w:t xml:space="preserve"> Certificate</w:t>
      </w:r>
    </w:p>
    <w:p w:rsidR="00F0314D" w:rsidRDefault="00F0314D" w:rsidP="00E86FCB"/>
    <w:p w:rsidR="00F0314D" w:rsidRPr="000F2EBC" w:rsidRDefault="00F0314D" w:rsidP="00E86FCB"/>
    <w:p w:rsidR="00354DD4" w:rsidRDefault="00586AF5">
      <w:pPr>
        <w:pStyle w:val="SectionTitle"/>
        <w:rPr>
          <w:b/>
        </w:rPr>
      </w:pPr>
      <w:r>
        <w:rPr>
          <w:b/>
        </w:rPr>
        <w:t>PROJECTS HANDLED</w:t>
      </w:r>
    </w:p>
    <w:p w:rsidR="003822E9" w:rsidRDefault="003822E9" w:rsidP="00D635ED">
      <w:pPr>
        <w:numPr>
          <w:ilvl w:val="0"/>
          <w:numId w:val="9"/>
        </w:numPr>
        <w:tabs>
          <w:tab w:val="clear" w:pos="720"/>
          <w:tab w:val="num" w:pos="360"/>
        </w:tabs>
        <w:ind w:left="360"/>
        <w:jc w:val="left"/>
      </w:pPr>
      <w:r>
        <w:t xml:space="preserve">Team Member, Implementation of ISO-27001 </w:t>
      </w:r>
      <w:r w:rsidR="00BC65B9">
        <w:t xml:space="preserve">standard </w:t>
      </w:r>
      <w:r>
        <w:t>in Fidelity Bank PLC.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- 21-01-2010 – 19-08-2011.</w:t>
      </w:r>
    </w:p>
    <w:p w:rsidR="006145A1" w:rsidRDefault="006145A1" w:rsidP="006145A1">
      <w:pPr>
        <w:ind w:left="360"/>
        <w:jc w:val="left"/>
      </w:pPr>
    </w:p>
    <w:p w:rsidR="00D635ED" w:rsidRDefault="00D635ED" w:rsidP="00D635ED">
      <w:pPr>
        <w:numPr>
          <w:ilvl w:val="0"/>
          <w:numId w:val="9"/>
        </w:numPr>
        <w:tabs>
          <w:tab w:val="clear" w:pos="720"/>
          <w:tab w:val="num" w:pos="360"/>
        </w:tabs>
        <w:ind w:left="360"/>
        <w:jc w:val="left"/>
      </w:pPr>
      <w:r>
        <w:t xml:space="preserve">Project Manager, NUBAN Account Numbering format migration implementation at Fidelity Bank PLC.            </w:t>
      </w:r>
      <w:r w:rsidR="003822E9">
        <w:t xml:space="preserve">              </w:t>
      </w:r>
      <w:r w:rsidR="003822E9">
        <w:tab/>
      </w:r>
      <w:r w:rsidR="003822E9">
        <w:tab/>
      </w:r>
      <w:r w:rsidR="003822E9">
        <w:tab/>
      </w:r>
      <w:r w:rsidR="003822E9">
        <w:tab/>
        <w:t>-</w:t>
      </w:r>
      <w:r>
        <w:t xml:space="preserve">  04-10-2010 – 17-01-2011. </w:t>
      </w:r>
    </w:p>
    <w:p w:rsidR="00D635ED" w:rsidRDefault="00D635ED" w:rsidP="00D635ED">
      <w:pPr>
        <w:ind w:left="360"/>
        <w:jc w:val="left"/>
      </w:pPr>
    </w:p>
    <w:p w:rsidR="008C51EB" w:rsidRDefault="00530473" w:rsidP="008C51EB">
      <w:pPr>
        <w:numPr>
          <w:ilvl w:val="0"/>
          <w:numId w:val="9"/>
        </w:numPr>
        <w:tabs>
          <w:tab w:val="clear" w:pos="720"/>
          <w:tab w:val="num" w:pos="360"/>
        </w:tabs>
        <w:ind w:left="360"/>
        <w:jc w:val="left"/>
      </w:pPr>
      <w:r>
        <w:t>Project Manager, I</w:t>
      </w:r>
      <w:r w:rsidR="008C51EB">
        <w:t>mplementation of Finacle banking Appl</w:t>
      </w:r>
      <w:r w:rsidR="00885655">
        <w:t>ication at Fidelity Bank PLC.</w:t>
      </w:r>
      <w:r w:rsidR="008C51EB">
        <w:t xml:space="preserve">            </w:t>
      </w:r>
      <w:r w:rsidR="00885655">
        <w:t xml:space="preserve">            </w:t>
      </w:r>
      <w:r w:rsidR="003822E9">
        <w:t xml:space="preserve">  </w:t>
      </w:r>
      <w:r w:rsidR="003822E9">
        <w:tab/>
      </w:r>
      <w:r w:rsidR="003822E9">
        <w:tab/>
      </w:r>
      <w:r w:rsidR="003822E9">
        <w:tab/>
      </w:r>
      <w:r w:rsidR="003822E9">
        <w:tab/>
      </w:r>
      <w:r w:rsidR="003822E9">
        <w:tab/>
      </w:r>
      <w:r w:rsidR="003822E9">
        <w:tab/>
      </w:r>
      <w:r w:rsidR="003822E9">
        <w:tab/>
        <w:t xml:space="preserve">- </w:t>
      </w:r>
      <w:r w:rsidR="00885655">
        <w:t>18-12-2006</w:t>
      </w:r>
      <w:r w:rsidR="008C51EB">
        <w:t xml:space="preserve"> – </w:t>
      </w:r>
      <w:r w:rsidR="00475270">
        <w:t>04-05</w:t>
      </w:r>
      <w:r w:rsidR="00885655">
        <w:t>-2007</w:t>
      </w:r>
      <w:r w:rsidR="008C51EB">
        <w:t xml:space="preserve">. </w:t>
      </w:r>
    </w:p>
    <w:p w:rsidR="008C51EB" w:rsidRDefault="008C51EB" w:rsidP="008C51EB">
      <w:pPr>
        <w:jc w:val="left"/>
      </w:pPr>
    </w:p>
    <w:p w:rsidR="002D2B0D" w:rsidRDefault="00530473" w:rsidP="008C51EB">
      <w:pPr>
        <w:numPr>
          <w:ilvl w:val="0"/>
          <w:numId w:val="9"/>
        </w:numPr>
        <w:tabs>
          <w:tab w:val="clear" w:pos="720"/>
          <w:tab w:val="num" w:pos="360"/>
        </w:tabs>
        <w:ind w:left="360"/>
        <w:jc w:val="left"/>
      </w:pPr>
      <w:r>
        <w:t>Project Manager, I</w:t>
      </w:r>
      <w:r w:rsidR="002D2B0D">
        <w:t>mplementation of Finacle banking Application at United Bank fo</w:t>
      </w:r>
      <w:r w:rsidR="00313DC8">
        <w:t xml:space="preserve">r </w:t>
      </w:r>
      <w:proofErr w:type="spellStart"/>
      <w:r w:rsidR="00313DC8">
        <w:t>Afirica</w:t>
      </w:r>
      <w:proofErr w:type="spellEnd"/>
      <w:r w:rsidR="00313DC8">
        <w:t xml:space="preserve"> PLC.               </w:t>
      </w:r>
      <w:r w:rsidR="00632861">
        <w:t xml:space="preserve">                                        </w:t>
      </w:r>
      <w:r w:rsidR="003822E9">
        <w:t xml:space="preserve">                      - </w:t>
      </w:r>
      <w:r w:rsidR="00313DC8">
        <w:t>19-09-</w:t>
      </w:r>
      <w:r w:rsidR="002D2B0D">
        <w:t>2005</w:t>
      </w:r>
      <w:r w:rsidR="00313DC8">
        <w:t xml:space="preserve"> – 17 -03-</w:t>
      </w:r>
      <w:r w:rsidR="002D2B0D">
        <w:t xml:space="preserve">2006. </w:t>
      </w:r>
    </w:p>
    <w:p w:rsidR="002D2B0D" w:rsidRDefault="002D2B0D" w:rsidP="008C51EB">
      <w:pPr>
        <w:jc w:val="left"/>
      </w:pPr>
    </w:p>
    <w:p w:rsidR="00FE3697" w:rsidRDefault="00530473" w:rsidP="008C51EB">
      <w:pPr>
        <w:numPr>
          <w:ilvl w:val="0"/>
          <w:numId w:val="9"/>
        </w:numPr>
        <w:tabs>
          <w:tab w:val="clear" w:pos="720"/>
          <w:tab w:val="num" w:pos="360"/>
        </w:tabs>
        <w:ind w:left="360"/>
        <w:jc w:val="left"/>
      </w:pPr>
      <w:r>
        <w:t>Project Leader, I</w:t>
      </w:r>
      <w:r w:rsidR="00FA09FB">
        <w:t>mplementation of Finacle banking Application at S</w:t>
      </w:r>
      <w:r w:rsidR="005E1AC8">
        <w:t>tandard Trust Bank, Ghana</w:t>
      </w:r>
      <w:r w:rsidR="00322E0D">
        <w:t xml:space="preserve">.               </w:t>
      </w:r>
      <w:r w:rsidR="00632861">
        <w:t xml:space="preserve">                                      </w:t>
      </w:r>
      <w:r w:rsidR="003822E9">
        <w:t xml:space="preserve">                     - </w:t>
      </w:r>
      <w:r w:rsidR="00322E0D">
        <w:t>20-07-2004</w:t>
      </w:r>
      <w:r w:rsidR="00FA09FB">
        <w:t xml:space="preserve"> – </w:t>
      </w:r>
      <w:r w:rsidR="00322E0D">
        <w:t>23-11-</w:t>
      </w:r>
      <w:r w:rsidR="00FA09FB">
        <w:t xml:space="preserve">2004. </w:t>
      </w:r>
    </w:p>
    <w:p w:rsidR="00FA09FB" w:rsidRDefault="00FA09FB" w:rsidP="008C51EB">
      <w:pPr>
        <w:jc w:val="left"/>
      </w:pPr>
      <w:r>
        <w:t xml:space="preserve">     </w:t>
      </w:r>
    </w:p>
    <w:p w:rsidR="00FE3697" w:rsidRDefault="00530473" w:rsidP="008C51EB">
      <w:pPr>
        <w:numPr>
          <w:ilvl w:val="0"/>
          <w:numId w:val="9"/>
        </w:numPr>
        <w:tabs>
          <w:tab w:val="clear" w:pos="720"/>
          <w:tab w:val="num" w:pos="360"/>
        </w:tabs>
        <w:ind w:left="360"/>
        <w:jc w:val="left"/>
      </w:pPr>
      <w:r>
        <w:t>Project Leader, I</w:t>
      </w:r>
      <w:r w:rsidR="00FA09FB">
        <w:t>mplementation of Finacle banking application at FBN Mortgages Ltd. (A Subsidiary of First</w:t>
      </w:r>
      <w:r w:rsidR="00866902">
        <w:t xml:space="preserve"> Bank Nigeria PLC.)     </w:t>
      </w:r>
      <w:r w:rsidR="003822E9">
        <w:t xml:space="preserve">                     - </w:t>
      </w:r>
      <w:r w:rsidR="00866902">
        <w:t>19-04-2004 – 17-05-</w:t>
      </w:r>
      <w:r w:rsidR="00FA09FB">
        <w:t>2004.</w:t>
      </w:r>
    </w:p>
    <w:p w:rsidR="00FA09FB" w:rsidRDefault="00FA09FB" w:rsidP="008C51EB">
      <w:pPr>
        <w:jc w:val="left"/>
      </w:pPr>
      <w:r>
        <w:t xml:space="preserve">                                                                </w:t>
      </w:r>
    </w:p>
    <w:p w:rsidR="00354DD4" w:rsidRDefault="00530473" w:rsidP="008C51EB">
      <w:pPr>
        <w:numPr>
          <w:ilvl w:val="0"/>
          <w:numId w:val="9"/>
        </w:numPr>
        <w:tabs>
          <w:tab w:val="clear" w:pos="720"/>
          <w:tab w:val="num" w:pos="360"/>
        </w:tabs>
        <w:ind w:left="360"/>
        <w:jc w:val="left"/>
      </w:pPr>
      <w:r>
        <w:t>Team Member, I</w:t>
      </w:r>
      <w:r w:rsidR="00FA09FB">
        <w:t xml:space="preserve">mplementation of Finacle banking application at First Bank Nigeria Plc.                                                                                                                </w:t>
      </w:r>
      <w:r w:rsidR="00632861">
        <w:t xml:space="preserve">            </w:t>
      </w:r>
      <w:r w:rsidR="003822E9">
        <w:t xml:space="preserve">  </w:t>
      </w:r>
      <w:r w:rsidR="003822E9">
        <w:tab/>
      </w:r>
      <w:r w:rsidR="00227D8C">
        <w:t xml:space="preserve">                                                        </w:t>
      </w:r>
      <w:r w:rsidR="003822E9">
        <w:t xml:space="preserve">                        - </w:t>
      </w:r>
      <w:r w:rsidR="00632861">
        <w:t>26-03-</w:t>
      </w:r>
      <w:r w:rsidR="003822E9">
        <w:t>2002 –</w:t>
      </w:r>
      <w:r w:rsidR="00632861">
        <w:t xml:space="preserve"> 30-08-</w:t>
      </w:r>
      <w:r w:rsidR="00FA09FB">
        <w:t>2002</w:t>
      </w:r>
      <w:r w:rsidR="005E1AC8">
        <w:t>.</w:t>
      </w:r>
    </w:p>
    <w:p w:rsidR="001D304D" w:rsidRDefault="001D304D" w:rsidP="001D304D">
      <w:pPr>
        <w:jc w:val="left"/>
      </w:pPr>
    </w:p>
    <w:p w:rsidR="00354DD4" w:rsidRDefault="00586AF5">
      <w:pPr>
        <w:pStyle w:val="SectionTitle"/>
        <w:pBdr>
          <w:bottom w:val="single" w:sz="6" w:space="0" w:color="808080"/>
        </w:pBdr>
        <w:rPr>
          <w:b/>
        </w:rPr>
      </w:pPr>
      <w:r>
        <w:rPr>
          <w:b/>
        </w:rPr>
        <w:t>TRAINING</w:t>
      </w:r>
    </w:p>
    <w:p w:rsidR="00821D80" w:rsidRDefault="004B02F0" w:rsidP="00643939">
      <w:pPr>
        <w:pStyle w:val="BodyText"/>
        <w:numPr>
          <w:ilvl w:val="0"/>
          <w:numId w:val="2"/>
        </w:numPr>
        <w:spacing w:line="240" w:lineRule="auto"/>
        <w:ind w:left="357" w:hanging="357"/>
        <w:jc w:val="left"/>
      </w:pPr>
      <w:proofErr w:type="spellStart"/>
      <w:r>
        <w:t>Imperva</w:t>
      </w:r>
      <w:proofErr w:type="spellEnd"/>
      <w:r>
        <w:t xml:space="preserve"> Database Security and Compliance 8.0</w:t>
      </w:r>
      <w:r w:rsidR="004F5788" w:rsidRPr="004F5788">
        <w:t>.</w:t>
      </w:r>
      <w:r>
        <w:t xml:space="preserve"> </w:t>
      </w:r>
      <w:r>
        <w:tab/>
        <w:t xml:space="preserve">- </w:t>
      </w:r>
      <w:proofErr w:type="spellStart"/>
      <w:r>
        <w:t>Imperva</w:t>
      </w:r>
      <w:proofErr w:type="spellEnd"/>
      <w:r>
        <w:t>, UK</w:t>
      </w:r>
      <w:r w:rsidR="004F5788">
        <w:t xml:space="preserve">. </w:t>
      </w:r>
      <w:r w:rsidR="004F5788">
        <w:tab/>
      </w:r>
      <w:r w:rsidR="004F5788">
        <w:tab/>
      </w:r>
      <w:r w:rsidR="004F5788">
        <w:tab/>
      </w:r>
      <w:r w:rsidR="004F5788">
        <w:tab/>
      </w:r>
      <w:r w:rsidR="004F5788">
        <w:tab/>
      </w:r>
      <w:r w:rsidR="004F5788">
        <w:tab/>
      </w:r>
      <w:r w:rsidR="004F5788">
        <w:tab/>
      </w:r>
      <w:r w:rsidR="004F5788">
        <w:tab/>
      </w:r>
      <w:r w:rsidR="00EC2B80">
        <w:tab/>
      </w:r>
      <w:r>
        <w:tab/>
      </w:r>
      <w:r>
        <w:tab/>
        <w:t>14 – 18 November, 2011</w:t>
      </w:r>
      <w:r w:rsidR="004F5788">
        <w:t>.</w:t>
      </w:r>
    </w:p>
    <w:p w:rsidR="00D310B6" w:rsidRDefault="00D310B6" w:rsidP="00D310B6">
      <w:pPr>
        <w:pStyle w:val="BodyText"/>
        <w:numPr>
          <w:ilvl w:val="0"/>
          <w:numId w:val="2"/>
        </w:numPr>
        <w:spacing w:line="240" w:lineRule="auto"/>
        <w:ind w:left="357" w:hanging="357"/>
        <w:jc w:val="left"/>
      </w:pPr>
      <w:r>
        <w:t>Effective Project Management</w:t>
      </w:r>
      <w:r>
        <w:tab/>
      </w:r>
      <w:r w:rsidRPr="004F5788">
        <w:t>.</w:t>
      </w:r>
      <w:r>
        <w:t xml:space="preserve"> </w:t>
      </w:r>
      <w:r>
        <w:tab/>
      </w:r>
      <w:r>
        <w:tab/>
        <w:t xml:space="preserve">- Ashford &amp; McGuire Consulting, Lagos. </w:t>
      </w:r>
      <w:r>
        <w:tab/>
      </w:r>
      <w:r>
        <w:tab/>
      </w:r>
      <w:r>
        <w:tab/>
      </w:r>
      <w:r>
        <w:tab/>
      </w:r>
      <w:r>
        <w:tab/>
      </w:r>
      <w:r>
        <w:tab/>
        <w:t>26 – 28 August, 2010.</w:t>
      </w:r>
    </w:p>
    <w:p w:rsidR="00D310B6" w:rsidRDefault="00D310B6" w:rsidP="00D310B6">
      <w:pPr>
        <w:pStyle w:val="BodyText"/>
        <w:numPr>
          <w:ilvl w:val="0"/>
          <w:numId w:val="2"/>
        </w:numPr>
        <w:spacing w:line="240" w:lineRule="auto"/>
        <w:ind w:left="357" w:hanging="357"/>
        <w:jc w:val="left"/>
      </w:pPr>
      <w:r w:rsidRPr="004F5788">
        <w:t>ISO27001 Lead Implementer Training.</w:t>
      </w:r>
      <w:r>
        <w:t xml:space="preserve"> </w:t>
      </w:r>
      <w:r>
        <w:tab/>
      </w:r>
      <w:r>
        <w:tab/>
        <w:t xml:space="preserve">- BSI Training Institute, </w:t>
      </w:r>
      <w:smartTag w:uri="urn:schemas-microsoft-com:office:smarttags" w:element="place">
        <w:smartTag w:uri="urn:schemas-microsoft-com:office:smarttags" w:element="country-region">
          <w:r>
            <w:t>India</w:t>
          </w:r>
        </w:smartTag>
      </w:smartTag>
      <w:r>
        <w:t xml:space="preserve">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14 – 18 December, 2009.</w:t>
      </w:r>
    </w:p>
    <w:p w:rsidR="004F5788" w:rsidRDefault="00821D80" w:rsidP="00643939">
      <w:pPr>
        <w:pStyle w:val="BodyText"/>
        <w:numPr>
          <w:ilvl w:val="0"/>
          <w:numId w:val="2"/>
        </w:numPr>
        <w:spacing w:line="240" w:lineRule="auto"/>
        <w:ind w:left="357" w:hanging="357"/>
        <w:jc w:val="left"/>
      </w:pPr>
      <w:r w:rsidRPr="00821D80">
        <w:t>Leadership for High Performers</w:t>
      </w:r>
      <w:r>
        <w:t>.</w:t>
      </w:r>
      <w:r>
        <w:tab/>
      </w:r>
      <w:r>
        <w:tab/>
      </w:r>
      <w:r>
        <w:tab/>
        <w:t>-</w:t>
      </w:r>
      <w:r w:rsidRPr="00821D80">
        <w:t xml:space="preserve"> Del and Parker,</w:t>
      </w:r>
      <w:r>
        <w:t xml:space="preserve"> Lagos.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21D80">
        <w:t xml:space="preserve"> </w:t>
      </w:r>
      <w:r w:rsidR="00EC2B80">
        <w:tab/>
      </w:r>
      <w:r w:rsidRPr="00821D80">
        <w:t>16-17 May, 2008.</w:t>
      </w:r>
      <w:r w:rsidR="004F5788">
        <w:tab/>
      </w:r>
    </w:p>
    <w:p w:rsidR="008A6398" w:rsidRDefault="008A6398" w:rsidP="00643939">
      <w:pPr>
        <w:pStyle w:val="BodyText"/>
        <w:numPr>
          <w:ilvl w:val="0"/>
          <w:numId w:val="2"/>
        </w:numPr>
        <w:spacing w:line="240" w:lineRule="auto"/>
        <w:ind w:left="357" w:hanging="357"/>
        <w:jc w:val="left"/>
      </w:pPr>
      <w:r w:rsidRPr="008A6398">
        <w:t>AIX System Administration 1 and 2</w:t>
      </w:r>
      <w:r>
        <w:t>.</w:t>
      </w:r>
      <w:r>
        <w:tab/>
      </w:r>
      <w:r>
        <w:tab/>
      </w:r>
      <w:r>
        <w:tab/>
        <w:t xml:space="preserve">- </w:t>
      </w:r>
      <w:r w:rsidRPr="008A6398">
        <w:t xml:space="preserve">Tri Continental Ltd, UK.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C2B80">
        <w:tab/>
      </w:r>
      <w:r>
        <w:t>14 - 25</w:t>
      </w:r>
      <w:r w:rsidRPr="008A6398">
        <w:t xml:space="preserve"> April, 2008.</w:t>
      </w:r>
    </w:p>
    <w:p w:rsidR="008A6398" w:rsidRDefault="008A6398" w:rsidP="00643939">
      <w:pPr>
        <w:pStyle w:val="BodyText"/>
        <w:numPr>
          <w:ilvl w:val="0"/>
          <w:numId w:val="2"/>
        </w:numPr>
        <w:spacing w:line="240" w:lineRule="auto"/>
        <w:ind w:left="357" w:hanging="357"/>
        <w:jc w:val="left"/>
      </w:pPr>
      <w:r w:rsidRPr="008A6398">
        <w:t xml:space="preserve">Logical Partitioning on Power5 </w:t>
      </w:r>
      <w:proofErr w:type="spellStart"/>
      <w:r w:rsidRPr="008A6398">
        <w:t>PSeries</w:t>
      </w:r>
      <w:proofErr w:type="spellEnd"/>
      <w:r>
        <w:t>.</w:t>
      </w:r>
      <w:r>
        <w:tab/>
      </w:r>
      <w:r>
        <w:tab/>
        <w:t xml:space="preserve">- </w:t>
      </w:r>
      <w:r w:rsidRPr="008A6398">
        <w:t xml:space="preserve">Tri Continental Ltd, UK.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C2B80">
        <w:tab/>
      </w:r>
      <w:r w:rsidRPr="008A6398">
        <w:t>28 April -02 May, 2008.</w:t>
      </w:r>
    </w:p>
    <w:p w:rsidR="00F47524" w:rsidRDefault="00F47524" w:rsidP="00643939">
      <w:pPr>
        <w:pStyle w:val="BodyText"/>
        <w:numPr>
          <w:ilvl w:val="0"/>
          <w:numId w:val="2"/>
        </w:numPr>
        <w:spacing w:line="240" w:lineRule="auto"/>
        <w:ind w:left="357" w:hanging="357"/>
        <w:jc w:val="left"/>
      </w:pPr>
      <w:r>
        <w:t>Finacle 7.0 Banking Application Technical and Administrator’s training</w:t>
      </w:r>
      <w:proofErr w:type="gramStart"/>
      <w:r>
        <w:t>..</w:t>
      </w:r>
      <w:proofErr w:type="gramEnd"/>
      <w:r>
        <w:t xml:space="preserve">       -Infosys Technologies Ltd, </w:t>
      </w:r>
      <w:smartTag w:uri="urn:schemas-microsoft-com:office:smarttags" w:element="PlaceName">
        <w:r>
          <w:t>Electronics</w:t>
        </w:r>
      </w:smartTag>
      <w:r>
        <w:t xml:space="preserve"> </w:t>
      </w:r>
      <w:smartTag w:uri="urn:schemas-microsoft-com:office:smarttags" w:element="PlaceType">
        <w:r>
          <w:t>City</w:t>
        </w:r>
      </w:smartTag>
      <w:r>
        <w:t xml:space="preserve">, </w:t>
      </w:r>
      <w:smartTag w:uri="urn:schemas-microsoft-com:office:smarttags" w:element="City">
        <w:r>
          <w:t>Bangalore</w:t>
        </w:r>
      </w:smartTag>
      <w:r>
        <w:t xml:space="preserve"> – </w:t>
      </w:r>
      <w:smartTag w:uri="urn:schemas-microsoft-com:office:smarttags" w:element="place">
        <w:smartTag w:uri="urn:schemas-microsoft-com:office:smarttags" w:element="country-region">
          <w:r>
            <w:t>India</w:t>
          </w:r>
        </w:smartTag>
      </w:smartTag>
      <w:r w:rsidR="00C67175">
        <w:t xml:space="preserve">.    19 </w:t>
      </w:r>
      <w:proofErr w:type="gramStart"/>
      <w:r w:rsidR="00C67175">
        <w:t>October  –</w:t>
      </w:r>
      <w:proofErr w:type="gramEnd"/>
      <w:r w:rsidR="00C67175">
        <w:t xml:space="preserve"> 6</w:t>
      </w:r>
      <w:r>
        <w:t xml:space="preserve"> December, 2006.</w:t>
      </w:r>
    </w:p>
    <w:p w:rsidR="00746D32" w:rsidRDefault="00746D32" w:rsidP="00643939">
      <w:pPr>
        <w:pStyle w:val="BodyText"/>
        <w:numPr>
          <w:ilvl w:val="0"/>
          <w:numId w:val="2"/>
        </w:numPr>
        <w:spacing w:line="240" w:lineRule="auto"/>
        <w:ind w:left="357" w:hanging="357"/>
        <w:jc w:val="left"/>
      </w:pPr>
      <w:r>
        <w:t xml:space="preserve">Management Skills Course.                   </w:t>
      </w:r>
      <w:r>
        <w:tab/>
      </w:r>
      <w:r>
        <w:tab/>
        <w:t>- Impact Training and Management Consulting Ltd.</w:t>
      </w:r>
      <w:r>
        <w:tab/>
      </w:r>
      <w:r>
        <w:tab/>
      </w:r>
      <w:r>
        <w:tab/>
      </w:r>
      <w:r>
        <w:tab/>
      </w:r>
      <w:r>
        <w:tab/>
        <w:t xml:space="preserve">6 – </w:t>
      </w:r>
      <w:smartTag w:uri="urn:schemas-microsoft-com:office:smarttags" w:element="date">
        <w:smartTagPr>
          <w:attr w:name="Year" w:val="2006"/>
          <w:attr w:name="Day" w:val="8"/>
          <w:attr w:name="Month" w:val="6"/>
        </w:smartTagPr>
        <w:r>
          <w:t>8 June, 2006</w:t>
        </w:r>
      </w:smartTag>
      <w:r>
        <w:t>.</w:t>
      </w:r>
    </w:p>
    <w:p w:rsidR="00DA5ADA" w:rsidRDefault="00DA5ADA" w:rsidP="00643939">
      <w:pPr>
        <w:pStyle w:val="BodyText"/>
        <w:numPr>
          <w:ilvl w:val="0"/>
          <w:numId w:val="2"/>
        </w:numPr>
        <w:spacing w:line="240" w:lineRule="auto"/>
        <w:ind w:left="357" w:hanging="357"/>
        <w:jc w:val="left"/>
      </w:pPr>
      <w:r>
        <w:t xml:space="preserve">Foundation Course in </w:t>
      </w:r>
      <w:proofErr w:type="gramStart"/>
      <w:r>
        <w:t>IT</w:t>
      </w:r>
      <w:proofErr w:type="gramEnd"/>
      <w:r>
        <w:t xml:space="preserve"> Service Management.</w:t>
      </w:r>
      <w:r>
        <w:tab/>
        <w:t xml:space="preserve">- </w:t>
      </w:r>
      <w:proofErr w:type="spellStart"/>
      <w:r>
        <w:t>Odusoft</w:t>
      </w:r>
      <w:proofErr w:type="spellEnd"/>
      <w:r>
        <w:t xml:space="preserve"> Consults Nigeria Ltd,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C2B80">
        <w:tab/>
      </w:r>
      <w:r>
        <w:t>15 – 17 July, 2005.</w:t>
      </w:r>
    </w:p>
    <w:p w:rsidR="00BF6C40" w:rsidRDefault="00BF6C40" w:rsidP="00643939">
      <w:pPr>
        <w:pStyle w:val="BodyText"/>
        <w:numPr>
          <w:ilvl w:val="0"/>
          <w:numId w:val="2"/>
        </w:numPr>
        <w:spacing w:line="240" w:lineRule="auto"/>
        <w:ind w:left="357" w:hanging="357"/>
        <w:jc w:val="left"/>
      </w:pPr>
      <w:r>
        <w:lastRenderedPageBreak/>
        <w:t xml:space="preserve">Project </w:t>
      </w:r>
      <w:r w:rsidR="00FA09FB">
        <w:t xml:space="preserve">Management for IT Projects.   </w:t>
      </w:r>
      <w:r w:rsidR="00FA09FB">
        <w:tab/>
      </w:r>
      <w:r>
        <w:t xml:space="preserve">- </w:t>
      </w:r>
      <w:proofErr w:type="spellStart"/>
      <w:r>
        <w:t>Terrapinn</w:t>
      </w:r>
      <w:proofErr w:type="spellEnd"/>
      <w:r>
        <w:t xml:space="preserve"> Training and Consulting Group, </w:t>
      </w:r>
      <w:smartTag w:uri="urn:schemas-microsoft-com:office:smarttags" w:element="place">
        <w:smartTag w:uri="urn:schemas-microsoft-com:office:smarttags" w:element="country-region">
          <w:r>
            <w:t>South Africa</w:t>
          </w:r>
        </w:smartTag>
      </w:smartTag>
      <w:r w:rsidR="008E5C1B">
        <w:t xml:space="preserve"> in partnership with CWG Nigeria. </w:t>
      </w:r>
      <w:r>
        <w:tab/>
        <w:t xml:space="preserve">16 – </w:t>
      </w:r>
      <w:smartTag w:uri="urn:schemas-microsoft-com:office:smarttags" w:element="date">
        <w:smartTagPr>
          <w:attr w:name="Year" w:val="2005"/>
          <w:attr w:name="Day" w:val="18"/>
          <w:attr w:name="Month" w:val="5"/>
        </w:smartTagPr>
        <w:r>
          <w:t>18 May, 2005</w:t>
        </w:r>
      </w:smartTag>
      <w:r>
        <w:t xml:space="preserve">.                                                                                                                             </w:t>
      </w:r>
    </w:p>
    <w:p w:rsidR="00BF6C40" w:rsidRDefault="00BF6C40" w:rsidP="00643939">
      <w:pPr>
        <w:pStyle w:val="BodyText"/>
        <w:numPr>
          <w:ilvl w:val="0"/>
          <w:numId w:val="2"/>
        </w:numPr>
        <w:spacing w:line="240" w:lineRule="auto"/>
        <w:ind w:left="357" w:hanging="357"/>
        <w:jc w:val="left"/>
      </w:pPr>
      <w:r>
        <w:t>Service Excel</w:t>
      </w:r>
      <w:r w:rsidR="00FA09FB">
        <w:t xml:space="preserve">lence through Customer Care.  </w:t>
      </w:r>
      <w:r>
        <w:t xml:space="preserve">  </w:t>
      </w:r>
      <w:r>
        <w:tab/>
        <w:t xml:space="preserve">- Tom Associates Management Education Centre, </w:t>
      </w:r>
      <w:smartTag w:uri="urn:schemas-microsoft-com:office:smarttags" w:element="place">
        <w:smartTag w:uri="urn:schemas-microsoft-com:office:smarttags" w:element="City">
          <w:r>
            <w:t>Lagos</w:t>
          </w:r>
        </w:smartTag>
      </w:smartTag>
      <w:r>
        <w:t xml:space="preserve">.                                  </w:t>
      </w:r>
      <w:r>
        <w:tab/>
      </w:r>
      <w:r>
        <w:tab/>
        <w:t xml:space="preserve"> </w:t>
      </w:r>
      <w:r w:rsidR="008E5C1B">
        <w:tab/>
      </w:r>
      <w:r>
        <w:t xml:space="preserve">16 – </w:t>
      </w:r>
      <w:smartTag w:uri="urn:schemas-microsoft-com:office:smarttags" w:element="date">
        <w:smartTagPr>
          <w:attr w:name="Year" w:val="2004"/>
          <w:attr w:name="Day" w:val="17"/>
          <w:attr w:name="Month" w:val="7"/>
        </w:smartTagPr>
        <w:r>
          <w:t>17 July</w:t>
        </w:r>
        <w:r w:rsidR="00E2700D">
          <w:t>,</w:t>
        </w:r>
        <w:r>
          <w:t xml:space="preserve"> 2004</w:t>
        </w:r>
      </w:smartTag>
      <w:r>
        <w:t xml:space="preserve">. </w:t>
      </w:r>
    </w:p>
    <w:p w:rsidR="00354DD4" w:rsidRDefault="00E2700D" w:rsidP="00643939">
      <w:pPr>
        <w:pStyle w:val="Objective"/>
        <w:numPr>
          <w:ilvl w:val="0"/>
          <w:numId w:val="2"/>
        </w:numPr>
        <w:spacing w:line="240" w:lineRule="auto"/>
        <w:ind w:left="357" w:hanging="357"/>
        <w:jc w:val="left"/>
      </w:pPr>
      <w:r>
        <w:t>Partners Exchange Program (</w:t>
      </w:r>
      <w:r w:rsidR="00BF6C40">
        <w:t>Finacle Banking Application Implementation and Support</w:t>
      </w:r>
      <w:r>
        <w:t xml:space="preserve">). </w:t>
      </w:r>
      <w:r w:rsidR="00BF6C40">
        <w:t xml:space="preserve">      </w:t>
      </w:r>
      <w:r>
        <w:t>-</w:t>
      </w:r>
      <w:r w:rsidR="00BF6C40">
        <w:t xml:space="preserve">Infosys Technologies Ltd, </w:t>
      </w:r>
      <w:smartTag w:uri="urn:schemas-microsoft-com:office:smarttags" w:element="PlaceName">
        <w:r w:rsidR="00BF6C40">
          <w:t>Electronics</w:t>
        </w:r>
      </w:smartTag>
      <w:r w:rsidR="00BF6C40">
        <w:t xml:space="preserve"> </w:t>
      </w:r>
      <w:smartTag w:uri="urn:schemas-microsoft-com:office:smarttags" w:element="PlaceType">
        <w:r w:rsidR="00BF6C40">
          <w:t>City</w:t>
        </w:r>
      </w:smartTag>
      <w:r w:rsidR="00BF6C40">
        <w:t xml:space="preserve">, </w:t>
      </w:r>
      <w:smartTag w:uri="urn:schemas-microsoft-com:office:smarttags" w:element="City">
        <w:r w:rsidR="00BF6C40">
          <w:t>Bangalore</w:t>
        </w:r>
      </w:smartTag>
      <w:r w:rsidR="00BF6C40">
        <w:t xml:space="preserve"> – </w:t>
      </w:r>
      <w:smartTag w:uri="urn:schemas-microsoft-com:office:smarttags" w:element="place">
        <w:smartTag w:uri="urn:schemas-microsoft-com:office:smarttags" w:element="country-region">
          <w:r w:rsidR="00BF6C40">
            <w:t>India</w:t>
          </w:r>
        </w:smartTag>
      </w:smartTag>
      <w:r w:rsidR="00BF6C40">
        <w:t>.</w:t>
      </w:r>
      <w:r>
        <w:t xml:space="preserve">   </w:t>
      </w:r>
      <w:r w:rsidR="00BF6C40">
        <w:t xml:space="preserve"> 17 July – </w:t>
      </w:r>
      <w:smartTag w:uri="urn:schemas-microsoft-com:office:smarttags" w:element="date">
        <w:smartTagPr>
          <w:attr w:name="Year" w:val="2003"/>
          <w:attr w:name="Day" w:val="8"/>
          <w:attr w:name="Month" w:val="10"/>
        </w:smartTagPr>
        <w:r w:rsidR="00BF6C40">
          <w:t>8 October</w:t>
        </w:r>
        <w:r>
          <w:t>,</w:t>
        </w:r>
        <w:r w:rsidR="00BF6C40">
          <w:t xml:space="preserve"> 2003</w:t>
        </w:r>
      </w:smartTag>
      <w:r w:rsidR="00BF6C40">
        <w:t xml:space="preserve">.    </w:t>
      </w:r>
    </w:p>
    <w:p w:rsidR="00443861" w:rsidRDefault="00443861" w:rsidP="00443861">
      <w:pPr>
        <w:pStyle w:val="SectionTitle"/>
        <w:rPr>
          <w:b/>
        </w:rPr>
      </w:pPr>
      <w:r>
        <w:rPr>
          <w:b/>
        </w:rPr>
        <w:t>Personal Details</w:t>
      </w:r>
    </w:p>
    <w:p w:rsidR="00443861" w:rsidRPr="00AD1D98" w:rsidRDefault="00443861" w:rsidP="00443861">
      <w:pPr>
        <w:spacing w:line="360" w:lineRule="auto"/>
      </w:pPr>
      <w:r w:rsidRPr="00AD1D98">
        <w:t xml:space="preserve">Date of Birth: </w:t>
      </w:r>
      <w:r w:rsidRPr="00AD1D98">
        <w:tab/>
      </w:r>
      <w:r w:rsidRPr="00AD1D98">
        <w:tab/>
      </w:r>
      <w:r w:rsidRPr="00AD1D98">
        <w:tab/>
      </w:r>
      <w:smartTag w:uri="urn:schemas-microsoft-com:office:smarttags" w:element="date">
        <w:smartTagPr>
          <w:attr w:name="Year" w:val="1971"/>
          <w:attr w:name="Day" w:val="31"/>
          <w:attr w:name="Month" w:val="10"/>
        </w:smartTagPr>
        <w:r w:rsidRPr="00AD1D98">
          <w:t>October 31, 1971</w:t>
        </w:r>
      </w:smartTag>
    </w:p>
    <w:p w:rsidR="00443861" w:rsidRPr="00AD1D98" w:rsidRDefault="00443861" w:rsidP="00443861">
      <w:pPr>
        <w:spacing w:line="360" w:lineRule="auto"/>
      </w:pPr>
      <w:r w:rsidRPr="00AD1D98">
        <w:t xml:space="preserve">Sex: </w:t>
      </w:r>
      <w:r w:rsidRPr="00AD1D98">
        <w:tab/>
      </w:r>
      <w:r w:rsidRPr="00AD1D98">
        <w:tab/>
      </w:r>
      <w:r w:rsidRPr="00AD1D98">
        <w:tab/>
      </w:r>
      <w:r w:rsidRPr="00AD1D98">
        <w:tab/>
        <w:t>Male</w:t>
      </w:r>
    </w:p>
    <w:p w:rsidR="00443861" w:rsidRPr="00AD1D98" w:rsidRDefault="00443861" w:rsidP="00443861">
      <w:pPr>
        <w:spacing w:line="360" w:lineRule="auto"/>
      </w:pPr>
      <w:r w:rsidRPr="00AD1D98">
        <w:t>Marital Status:</w:t>
      </w:r>
      <w:r w:rsidRPr="00AD1D98">
        <w:tab/>
      </w:r>
      <w:r w:rsidRPr="00AD1D98">
        <w:tab/>
      </w:r>
      <w:r w:rsidRPr="00AD1D98">
        <w:tab/>
        <w:t>Married</w:t>
      </w:r>
    </w:p>
    <w:p w:rsidR="00443861" w:rsidRPr="00AD1D98" w:rsidRDefault="00443861" w:rsidP="00443861">
      <w:pPr>
        <w:spacing w:line="360" w:lineRule="auto"/>
      </w:pPr>
      <w:r w:rsidRPr="00AD1D98">
        <w:t xml:space="preserve">Nationality &amp; State of Origin: </w:t>
      </w:r>
      <w:r w:rsidRPr="00AD1D98">
        <w:tab/>
        <w:t xml:space="preserve">Nigerian, </w:t>
      </w:r>
      <w:smartTag w:uri="urn:schemas-microsoft-com:office:smarttags" w:element="place">
        <w:smartTag w:uri="urn:schemas-microsoft-com:office:smarttags" w:element="PlaceName">
          <w:r w:rsidRPr="00AD1D98">
            <w:t>Anambra</w:t>
          </w:r>
        </w:smartTag>
        <w:r>
          <w:t xml:space="preserve"> </w:t>
        </w:r>
        <w:smartTag w:uri="urn:schemas-microsoft-com:office:smarttags" w:element="PlaceType">
          <w:r w:rsidRPr="00AD1D98">
            <w:t>State</w:t>
          </w:r>
        </w:smartTag>
      </w:smartTag>
    </w:p>
    <w:p w:rsidR="00354DD4" w:rsidRDefault="00354DD4">
      <w:pPr>
        <w:pStyle w:val="SectionTitle"/>
        <w:rPr>
          <w:b/>
        </w:rPr>
      </w:pPr>
      <w:r>
        <w:rPr>
          <w:b/>
        </w:rPr>
        <w:t>hobbies</w:t>
      </w:r>
    </w:p>
    <w:p w:rsidR="00354DD4" w:rsidRPr="003C6D72" w:rsidRDefault="00354DD4" w:rsidP="00DE0EE2">
      <w:proofErr w:type="gramStart"/>
      <w:r w:rsidRPr="003C6D72">
        <w:t xml:space="preserve">Reading and </w:t>
      </w:r>
      <w:r w:rsidR="003C6D72" w:rsidRPr="003C6D72">
        <w:t>Creative writing, playing chess, dancing and exploring new ideas.</w:t>
      </w:r>
      <w:proofErr w:type="gramEnd"/>
    </w:p>
    <w:p w:rsidR="004A2D3F" w:rsidRDefault="004A2D3F" w:rsidP="00AF2A4A">
      <w:pPr>
        <w:pStyle w:val="SectionTitle"/>
        <w:rPr>
          <w:b/>
        </w:rPr>
      </w:pPr>
    </w:p>
    <w:p w:rsidR="00BE2336" w:rsidRDefault="00BE2336" w:rsidP="00BE2336">
      <w:pPr>
        <w:pStyle w:val="SectionTitle"/>
        <w:rPr>
          <w:b/>
        </w:rPr>
      </w:pPr>
      <w:r>
        <w:rPr>
          <w:b/>
        </w:rPr>
        <w:t xml:space="preserve">REFERENCES                                                     </w:t>
      </w:r>
    </w:p>
    <w:p w:rsidR="009D77D5" w:rsidRDefault="009D77D5">
      <w:pPr>
        <w:pStyle w:val="BodyText"/>
        <w:jc w:val="left"/>
      </w:pPr>
      <w:r w:rsidRPr="009D77D5">
        <w:t xml:space="preserve"> </w:t>
      </w:r>
    </w:p>
    <w:p w:rsidR="00DF4F8B" w:rsidRPr="009D77D5" w:rsidRDefault="009D77D5">
      <w:pPr>
        <w:pStyle w:val="BodyText"/>
        <w:jc w:val="left"/>
        <w:sectPr w:rsidR="00DF4F8B" w:rsidRPr="009D77D5" w:rsidSect="00FB4498">
          <w:headerReference w:type="default" r:id="rId7"/>
          <w:footerReference w:type="default" r:id="rId8"/>
          <w:footnotePr>
            <w:numFmt w:val="chicago"/>
            <w:numRestart w:val="eachPage"/>
          </w:footnotePr>
          <w:endnotePr>
            <w:numFmt w:val="decimal"/>
          </w:endnotePr>
          <w:pgSz w:w="12240" w:h="15840" w:code="1"/>
          <w:pgMar w:top="578" w:right="1009" w:bottom="680" w:left="2880" w:header="794" w:footer="794" w:gutter="0"/>
          <w:cols w:space="720"/>
        </w:sectPr>
      </w:pPr>
      <w:r w:rsidRPr="009D77D5">
        <w:t xml:space="preserve"> To be supplied on request.                </w:t>
      </w:r>
    </w:p>
    <w:p w:rsidR="00354DD4" w:rsidRDefault="00354DD4">
      <w:pPr>
        <w:pStyle w:val="BodyText"/>
        <w:jc w:val="left"/>
        <w:rPr>
          <w:b/>
          <w:sz w:val="24"/>
        </w:rPr>
      </w:pPr>
    </w:p>
    <w:p w:rsidR="00BE2336" w:rsidRDefault="00D41EBB" w:rsidP="00D41EBB">
      <w:pPr>
        <w:pStyle w:val="BodyText"/>
        <w:ind w:left="720"/>
        <w:jc w:val="left"/>
        <w:rPr>
          <w:b/>
        </w:rPr>
      </w:pPr>
      <w:r>
        <w:rPr>
          <w:b/>
        </w:rPr>
        <w:t xml:space="preserve"> </w:t>
      </w:r>
    </w:p>
    <w:sectPr w:rsidR="00BE2336" w:rsidSect="0067124C">
      <w:headerReference w:type="default" r:id="rId9"/>
      <w:footnotePr>
        <w:numFmt w:val="chicago"/>
        <w:numRestart w:val="eachPage"/>
      </w:footnotePr>
      <w:endnotePr>
        <w:numFmt w:val="decimal"/>
      </w:endnotePr>
      <w:type w:val="continuous"/>
      <w:pgSz w:w="12240" w:h="15840"/>
      <w:pgMar w:top="1920" w:right="1041" w:bottom="1800" w:left="1701" w:header="960" w:footer="960" w:gutter="0"/>
      <w:cols w:num="2" w:space="720" w:equalWidth="0">
        <w:col w:w="1538" w:space="2"/>
        <w:col w:w="7958"/>
      </w:cols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0B3E" w:rsidRDefault="00BA0B3E">
      <w:r>
        <w:separator/>
      </w:r>
    </w:p>
  </w:endnote>
  <w:endnote w:type="continuationSeparator" w:id="0">
    <w:p w:rsidR="00BA0B3E" w:rsidRDefault="00BA0B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4F7D" w:rsidRPr="00971A0C" w:rsidRDefault="00C24F7D" w:rsidP="00971A0C">
    <w:pPr>
      <w:rPr>
        <w:sz w:val="20"/>
      </w:rPr>
    </w:pPr>
    <w:r>
      <w:tab/>
      <w:t xml:space="preserve">                                            </w:t>
    </w:r>
    <w:r w:rsidRPr="00971A0C">
      <w:rPr>
        <w:sz w:val="20"/>
      </w:rPr>
      <w:t xml:space="preserve">Page </w:t>
    </w:r>
    <w:r w:rsidR="004B794E" w:rsidRPr="00971A0C">
      <w:rPr>
        <w:rStyle w:val="PageNumber"/>
        <w:sz w:val="20"/>
      </w:rPr>
      <w:fldChar w:fldCharType="begin"/>
    </w:r>
    <w:r w:rsidRPr="00971A0C">
      <w:rPr>
        <w:rStyle w:val="PageNumber"/>
        <w:sz w:val="20"/>
      </w:rPr>
      <w:instrText xml:space="preserve"> PAGE </w:instrText>
    </w:r>
    <w:r w:rsidR="004B794E" w:rsidRPr="00971A0C">
      <w:rPr>
        <w:rStyle w:val="PageNumber"/>
        <w:sz w:val="20"/>
      </w:rPr>
      <w:fldChar w:fldCharType="separate"/>
    </w:r>
    <w:r w:rsidR="004B02F0">
      <w:rPr>
        <w:rStyle w:val="PageNumber"/>
        <w:noProof/>
        <w:sz w:val="20"/>
      </w:rPr>
      <w:t>3</w:t>
    </w:r>
    <w:r w:rsidR="004B794E" w:rsidRPr="00971A0C">
      <w:rPr>
        <w:rStyle w:val="PageNumber"/>
        <w:sz w:val="20"/>
      </w:rPr>
      <w:fldChar w:fldCharType="end"/>
    </w:r>
    <w:r w:rsidRPr="00971A0C">
      <w:rPr>
        <w:rStyle w:val="PageNumber"/>
        <w:sz w:val="20"/>
      </w:rPr>
      <w:t xml:space="preserve"> of </w:t>
    </w:r>
    <w:r w:rsidR="004B794E" w:rsidRPr="00971A0C">
      <w:rPr>
        <w:rStyle w:val="PageNumber"/>
        <w:caps/>
        <w:sz w:val="20"/>
      </w:rPr>
      <w:fldChar w:fldCharType="begin"/>
    </w:r>
    <w:r w:rsidRPr="00971A0C">
      <w:rPr>
        <w:rStyle w:val="PageNumber"/>
        <w:caps/>
        <w:sz w:val="20"/>
      </w:rPr>
      <w:instrText xml:space="preserve"> NUMPAGES </w:instrText>
    </w:r>
    <w:r w:rsidR="004B794E" w:rsidRPr="00971A0C">
      <w:rPr>
        <w:rStyle w:val="PageNumber"/>
        <w:caps/>
        <w:sz w:val="20"/>
      </w:rPr>
      <w:fldChar w:fldCharType="separate"/>
    </w:r>
    <w:r w:rsidR="004B02F0">
      <w:rPr>
        <w:rStyle w:val="PageNumber"/>
        <w:caps/>
        <w:noProof/>
        <w:sz w:val="20"/>
      </w:rPr>
      <w:t>4</w:t>
    </w:r>
    <w:r w:rsidR="004B794E" w:rsidRPr="00971A0C">
      <w:rPr>
        <w:rStyle w:val="PageNumber"/>
        <w:caps/>
        <w:sz w:val="20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0B3E" w:rsidRDefault="00BA0B3E">
      <w:r>
        <w:separator/>
      </w:r>
    </w:p>
  </w:footnote>
  <w:footnote w:type="continuationSeparator" w:id="0">
    <w:p w:rsidR="00BA0B3E" w:rsidRDefault="00BA0B3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4F7D" w:rsidRDefault="00C24F7D">
    <w:pPr>
      <w:jc w:val="left"/>
    </w:pPr>
    <w:r>
      <w:t xml:space="preserve"> </w:t>
    </w:r>
    <w:r w:rsidR="002C75F5">
      <w:t xml:space="preserve">                                                                                           </w:t>
    </w:r>
    <w:r w:rsidR="002C75F5" w:rsidRPr="004B08C6">
      <w:rPr>
        <w:rFonts w:ascii="Bookman Old Style" w:hAnsi="Bookman Old Style"/>
      </w:rPr>
      <w:object w:dxaOrig="3361" w:dyaOrig="5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62pt;height:26.25pt" o:ole="" fillcolor="window">
          <v:imagedata r:id="rId1" o:title=""/>
        </v:shape>
        <o:OLEObject Type="Embed" ProgID="Word.Picture.8" ShapeID="_x0000_i1025" DrawAspect="Content" ObjectID="_1389718139" r:id="rId2"/>
      </w:obje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4F7D" w:rsidRDefault="00C24F7D">
    <w:pPr>
      <w:jc w:val="left"/>
    </w:pPr>
    <w: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C7C25"/>
    <w:multiLevelType w:val="hybridMultilevel"/>
    <w:tmpl w:val="F440CF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EB85712"/>
    <w:multiLevelType w:val="hybridMultilevel"/>
    <w:tmpl w:val="4920E6E4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12767133"/>
    <w:multiLevelType w:val="hybridMultilevel"/>
    <w:tmpl w:val="0A0255CA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369662DA"/>
    <w:multiLevelType w:val="hybridMultilevel"/>
    <w:tmpl w:val="29D4207A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7655517"/>
    <w:multiLevelType w:val="hybridMultilevel"/>
    <w:tmpl w:val="A0B4886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46090F14"/>
    <w:multiLevelType w:val="hybridMultilevel"/>
    <w:tmpl w:val="4FEA3A28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4BF23A64"/>
    <w:multiLevelType w:val="hybridMultilevel"/>
    <w:tmpl w:val="862CA468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4CA0580C"/>
    <w:multiLevelType w:val="hybridMultilevel"/>
    <w:tmpl w:val="29FE6A7A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>
    <w:nsid w:val="55B70F8E"/>
    <w:multiLevelType w:val="hybridMultilevel"/>
    <w:tmpl w:val="CDC24946"/>
    <w:lvl w:ilvl="0" w:tplc="04A46A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D2D5ADF"/>
    <w:multiLevelType w:val="hybridMultilevel"/>
    <w:tmpl w:val="F1BAEE16"/>
    <w:lvl w:ilvl="0" w:tplc="04A46A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5"/>
  </w:num>
  <w:num w:numId="5">
    <w:abstractNumId w:val="2"/>
  </w:num>
  <w:num w:numId="6">
    <w:abstractNumId w:val="3"/>
  </w:num>
  <w:num w:numId="7">
    <w:abstractNumId w:val="0"/>
  </w:num>
  <w:num w:numId="8">
    <w:abstractNumId w:val="9"/>
  </w:num>
  <w:num w:numId="9">
    <w:abstractNumId w:val="8"/>
  </w:num>
  <w:num w:numId="10">
    <w:abstractNumId w:val="6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intFractionalCharacterWidth/>
  <w:embedSystemFonts/>
  <w:hideSpellingErrors/>
  <w:proofState w:spelling="clean" w:grammar="clean"/>
  <w:attachedTemplate r:id="rId1"/>
  <w:stylePaneFormatFilter w:val="3F01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7170">
      <o:colormenu v:ext="edit" strokecolor="#969696"/>
    </o:shapedefaults>
  </w:hdrShapeDefaults>
  <w:footnotePr>
    <w:numFmt w:val="chicago"/>
    <w:numRestart w:val="eachPage"/>
    <w:footnote w:id="-1"/>
    <w:footnote w:id="0"/>
  </w:footnotePr>
  <w:endnotePr>
    <w:numFmt w:val="decimal"/>
    <w:endnote w:id="-1"/>
    <w:endnote w:id="0"/>
  </w:endnotePr>
  <w:compat/>
  <w:rsids>
    <w:rsidRoot w:val="00BA3CBC"/>
    <w:rsid w:val="00000609"/>
    <w:rsid w:val="0002314C"/>
    <w:rsid w:val="00026D67"/>
    <w:rsid w:val="0004510C"/>
    <w:rsid w:val="000701AE"/>
    <w:rsid w:val="00075962"/>
    <w:rsid w:val="000A0312"/>
    <w:rsid w:val="000B47CC"/>
    <w:rsid w:val="000F2EBC"/>
    <w:rsid w:val="001355CD"/>
    <w:rsid w:val="00183258"/>
    <w:rsid w:val="001B28EE"/>
    <w:rsid w:val="001C29FA"/>
    <w:rsid w:val="001D189E"/>
    <w:rsid w:val="001D304D"/>
    <w:rsid w:val="00201B54"/>
    <w:rsid w:val="00224E31"/>
    <w:rsid w:val="00227D8C"/>
    <w:rsid w:val="00283963"/>
    <w:rsid w:val="002B1B1A"/>
    <w:rsid w:val="002B70A9"/>
    <w:rsid w:val="002C75F5"/>
    <w:rsid w:val="002D2B0D"/>
    <w:rsid w:val="002E1298"/>
    <w:rsid w:val="003005B7"/>
    <w:rsid w:val="00305539"/>
    <w:rsid w:val="00313DC8"/>
    <w:rsid w:val="00315F7E"/>
    <w:rsid w:val="00322E0D"/>
    <w:rsid w:val="003232B2"/>
    <w:rsid w:val="00351A1D"/>
    <w:rsid w:val="00351F83"/>
    <w:rsid w:val="00352241"/>
    <w:rsid w:val="00354DD4"/>
    <w:rsid w:val="0037774A"/>
    <w:rsid w:val="003822E9"/>
    <w:rsid w:val="003B25B7"/>
    <w:rsid w:val="003B4DE3"/>
    <w:rsid w:val="003C6D72"/>
    <w:rsid w:val="003E7EEE"/>
    <w:rsid w:val="00422A2B"/>
    <w:rsid w:val="00431CAD"/>
    <w:rsid w:val="0043600D"/>
    <w:rsid w:val="00443861"/>
    <w:rsid w:val="00457EAA"/>
    <w:rsid w:val="00475270"/>
    <w:rsid w:val="00480A79"/>
    <w:rsid w:val="00491A34"/>
    <w:rsid w:val="004A2D3F"/>
    <w:rsid w:val="004B02F0"/>
    <w:rsid w:val="004B35DD"/>
    <w:rsid w:val="004B794E"/>
    <w:rsid w:val="004C2884"/>
    <w:rsid w:val="004E5C17"/>
    <w:rsid w:val="004F5788"/>
    <w:rsid w:val="004F59EA"/>
    <w:rsid w:val="0050033D"/>
    <w:rsid w:val="00504A34"/>
    <w:rsid w:val="00530473"/>
    <w:rsid w:val="00557AE7"/>
    <w:rsid w:val="00565FED"/>
    <w:rsid w:val="00577275"/>
    <w:rsid w:val="00577316"/>
    <w:rsid w:val="00586AF5"/>
    <w:rsid w:val="005E1AC8"/>
    <w:rsid w:val="006007C8"/>
    <w:rsid w:val="006145A1"/>
    <w:rsid w:val="00621B2B"/>
    <w:rsid w:val="00632861"/>
    <w:rsid w:val="00636A5B"/>
    <w:rsid w:val="00643939"/>
    <w:rsid w:val="00660656"/>
    <w:rsid w:val="00661B20"/>
    <w:rsid w:val="006668B5"/>
    <w:rsid w:val="0067124C"/>
    <w:rsid w:val="00681486"/>
    <w:rsid w:val="00682D6C"/>
    <w:rsid w:val="00686CAE"/>
    <w:rsid w:val="00695F20"/>
    <w:rsid w:val="006C1ADB"/>
    <w:rsid w:val="006D2644"/>
    <w:rsid w:val="006D3A3A"/>
    <w:rsid w:val="006E25FD"/>
    <w:rsid w:val="00703EED"/>
    <w:rsid w:val="00746D32"/>
    <w:rsid w:val="00767DC0"/>
    <w:rsid w:val="007745A2"/>
    <w:rsid w:val="00777639"/>
    <w:rsid w:val="00782FE2"/>
    <w:rsid w:val="0078650A"/>
    <w:rsid w:val="007B3AA6"/>
    <w:rsid w:val="007B3F35"/>
    <w:rsid w:val="007B5AC1"/>
    <w:rsid w:val="007E452E"/>
    <w:rsid w:val="007E67DC"/>
    <w:rsid w:val="00801B6F"/>
    <w:rsid w:val="00821D80"/>
    <w:rsid w:val="0084047F"/>
    <w:rsid w:val="008405B8"/>
    <w:rsid w:val="00862543"/>
    <w:rsid w:val="00865A30"/>
    <w:rsid w:val="00866902"/>
    <w:rsid w:val="00881C49"/>
    <w:rsid w:val="00885655"/>
    <w:rsid w:val="008870B0"/>
    <w:rsid w:val="00897884"/>
    <w:rsid w:val="008A0174"/>
    <w:rsid w:val="008A6398"/>
    <w:rsid w:val="008B30B2"/>
    <w:rsid w:val="008C51EB"/>
    <w:rsid w:val="008E5C1B"/>
    <w:rsid w:val="008E723C"/>
    <w:rsid w:val="008F56F7"/>
    <w:rsid w:val="008F6DE8"/>
    <w:rsid w:val="00925DA9"/>
    <w:rsid w:val="009460E6"/>
    <w:rsid w:val="00960FBD"/>
    <w:rsid w:val="00961A23"/>
    <w:rsid w:val="00971A0C"/>
    <w:rsid w:val="009746D4"/>
    <w:rsid w:val="009952C9"/>
    <w:rsid w:val="0099797D"/>
    <w:rsid w:val="009B4F20"/>
    <w:rsid w:val="009D77D5"/>
    <w:rsid w:val="009E3D59"/>
    <w:rsid w:val="00A12158"/>
    <w:rsid w:val="00A341A1"/>
    <w:rsid w:val="00A67668"/>
    <w:rsid w:val="00AA2D1A"/>
    <w:rsid w:val="00AB23EC"/>
    <w:rsid w:val="00AB6C75"/>
    <w:rsid w:val="00AC6841"/>
    <w:rsid w:val="00AD0D3A"/>
    <w:rsid w:val="00AD0DD4"/>
    <w:rsid w:val="00AD1D98"/>
    <w:rsid w:val="00AE1E5F"/>
    <w:rsid w:val="00AF2A4A"/>
    <w:rsid w:val="00AF5D20"/>
    <w:rsid w:val="00B96314"/>
    <w:rsid w:val="00BA0B3E"/>
    <w:rsid w:val="00BA3CBC"/>
    <w:rsid w:val="00BC65B9"/>
    <w:rsid w:val="00BD277C"/>
    <w:rsid w:val="00BE2336"/>
    <w:rsid w:val="00BE4634"/>
    <w:rsid w:val="00BF30DC"/>
    <w:rsid w:val="00BF6C40"/>
    <w:rsid w:val="00C1276D"/>
    <w:rsid w:val="00C15F6A"/>
    <w:rsid w:val="00C22D80"/>
    <w:rsid w:val="00C24F7D"/>
    <w:rsid w:val="00C35822"/>
    <w:rsid w:val="00C4720E"/>
    <w:rsid w:val="00C5758F"/>
    <w:rsid w:val="00C67175"/>
    <w:rsid w:val="00C720A3"/>
    <w:rsid w:val="00C8709C"/>
    <w:rsid w:val="00C925DF"/>
    <w:rsid w:val="00C92CA8"/>
    <w:rsid w:val="00CA7058"/>
    <w:rsid w:val="00D05AF9"/>
    <w:rsid w:val="00D310B6"/>
    <w:rsid w:val="00D32EE3"/>
    <w:rsid w:val="00D4131F"/>
    <w:rsid w:val="00D41EBB"/>
    <w:rsid w:val="00D45065"/>
    <w:rsid w:val="00D468E8"/>
    <w:rsid w:val="00D47967"/>
    <w:rsid w:val="00D635ED"/>
    <w:rsid w:val="00D6534A"/>
    <w:rsid w:val="00D73097"/>
    <w:rsid w:val="00D8302A"/>
    <w:rsid w:val="00D83DE3"/>
    <w:rsid w:val="00DA5ADA"/>
    <w:rsid w:val="00DD67D9"/>
    <w:rsid w:val="00DE0EE2"/>
    <w:rsid w:val="00DF4F8B"/>
    <w:rsid w:val="00E01177"/>
    <w:rsid w:val="00E26D3C"/>
    <w:rsid w:val="00E2700D"/>
    <w:rsid w:val="00E32595"/>
    <w:rsid w:val="00E77807"/>
    <w:rsid w:val="00E84826"/>
    <w:rsid w:val="00E8536C"/>
    <w:rsid w:val="00E86FCB"/>
    <w:rsid w:val="00EA3D00"/>
    <w:rsid w:val="00EC2B80"/>
    <w:rsid w:val="00ED1A69"/>
    <w:rsid w:val="00ED2050"/>
    <w:rsid w:val="00F0314D"/>
    <w:rsid w:val="00F37CD7"/>
    <w:rsid w:val="00F47524"/>
    <w:rsid w:val="00F62D1C"/>
    <w:rsid w:val="00F64EEE"/>
    <w:rsid w:val="00F721E6"/>
    <w:rsid w:val="00F80365"/>
    <w:rsid w:val="00F943E9"/>
    <w:rsid w:val="00F94A7F"/>
    <w:rsid w:val="00F97AB0"/>
    <w:rsid w:val="00FA09FB"/>
    <w:rsid w:val="00FB4498"/>
    <w:rsid w:val="00FC4316"/>
    <w:rsid w:val="00FD6F77"/>
    <w:rsid w:val="00FE36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ersonName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City"/>
  <w:shapeDefaults>
    <o:shapedefaults v:ext="edit" spidmax="7170">
      <o:colormenu v:ext="edit" strokecolor="#96969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7124C"/>
    <w:pPr>
      <w:jc w:val="both"/>
    </w:pPr>
    <w:rPr>
      <w:rFonts w:ascii="Garamond" w:hAnsi="Garamond"/>
      <w:sz w:val="22"/>
    </w:rPr>
  </w:style>
  <w:style w:type="paragraph" w:styleId="Heading1">
    <w:name w:val="heading 1"/>
    <w:basedOn w:val="HeadingBase"/>
    <w:next w:val="BodyText"/>
    <w:qFormat/>
    <w:rsid w:val="0067124C"/>
    <w:pPr>
      <w:ind w:left="-2160"/>
      <w:jc w:val="left"/>
      <w:outlineLvl w:val="0"/>
    </w:pPr>
    <w:rPr>
      <w:smallCaps/>
      <w:spacing w:val="20"/>
      <w:kern w:val="28"/>
      <w:sz w:val="23"/>
    </w:rPr>
  </w:style>
  <w:style w:type="paragraph" w:styleId="Heading2">
    <w:name w:val="heading 2"/>
    <w:basedOn w:val="HeadingBase"/>
    <w:next w:val="BodyText"/>
    <w:qFormat/>
    <w:rsid w:val="0067124C"/>
    <w:pPr>
      <w:jc w:val="left"/>
      <w:outlineLvl w:val="1"/>
    </w:pPr>
    <w:rPr>
      <w:spacing w:val="5"/>
      <w:sz w:val="20"/>
    </w:rPr>
  </w:style>
  <w:style w:type="paragraph" w:styleId="Heading3">
    <w:name w:val="heading 3"/>
    <w:basedOn w:val="HeadingBase"/>
    <w:next w:val="BodyText"/>
    <w:qFormat/>
    <w:rsid w:val="0067124C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67124C"/>
    <w:pPr>
      <w:spacing w:after="0"/>
      <w:jc w:val="left"/>
      <w:outlineLvl w:val="3"/>
    </w:pPr>
    <w:rPr>
      <w:i/>
      <w:caps w:val="0"/>
      <w:spacing w:val="5"/>
      <w:sz w:val="24"/>
    </w:rPr>
  </w:style>
  <w:style w:type="paragraph" w:styleId="Heading5">
    <w:name w:val="heading 5"/>
    <w:basedOn w:val="HeadingBase"/>
    <w:next w:val="BodyText"/>
    <w:qFormat/>
    <w:rsid w:val="0067124C"/>
    <w:pPr>
      <w:spacing w:after="220"/>
      <w:jc w:val="left"/>
      <w:outlineLvl w:val="4"/>
    </w:pPr>
    <w:rPr>
      <w:b/>
      <w:spacing w:val="20"/>
      <w:sz w:val="18"/>
    </w:rPr>
  </w:style>
  <w:style w:type="paragraph" w:styleId="Heading6">
    <w:name w:val="heading 6"/>
    <w:basedOn w:val="Normal"/>
    <w:next w:val="Normal"/>
    <w:qFormat/>
    <w:rsid w:val="0067124C"/>
    <w:pPr>
      <w:spacing w:before="240" w:line="240" w:lineRule="atLeast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7124C"/>
    <w:pPr>
      <w:keepNext/>
      <w:keepLines/>
      <w:spacing w:line="220" w:lineRule="atLeast"/>
      <w:outlineLvl w:val="6"/>
    </w:pPr>
    <w:rPr>
      <w:b/>
      <w:spacing w:val="-4"/>
      <w:kern w:val="28"/>
    </w:rPr>
  </w:style>
  <w:style w:type="paragraph" w:styleId="Heading8">
    <w:name w:val="heading 8"/>
    <w:basedOn w:val="Normal"/>
    <w:next w:val="Normal"/>
    <w:qFormat/>
    <w:rsid w:val="0067124C"/>
    <w:pPr>
      <w:keepNext/>
      <w:keepLines/>
      <w:spacing w:line="220" w:lineRule="atLeast"/>
      <w:outlineLvl w:val="7"/>
    </w:pPr>
    <w:rPr>
      <w:rFonts w:ascii="Arial" w:hAnsi="Arial"/>
      <w:b/>
      <w:i/>
      <w:spacing w:val="-4"/>
      <w:kern w:val="28"/>
      <w:sz w:val="18"/>
    </w:rPr>
  </w:style>
  <w:style w:type="paragraph" w:styleId="Heading9">
    <w:name w:val="heading 9"/>
    <w:basedOn w:val="Normal"/>
    <w:next w:val="Normal"/>
    <w:qFormat/>
    <w:rsid w:val="0067124C"/>
    <w:pPr>
      <w:keepNext/>
      <w:keepLines/>
      <w:spacing w:line="220" w:lineRule="atLeast"/>
      <w:outlineLvl w:val="8"/>
    </w:pPr>
    <w:rPr>
      <w:rFonts w:ascii="Arial" w:hAnsi="Arial"/>
      <w:b/>
      <w:spacing w:val="-4"/>
      <w:kern w:val="28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BodyText"/>
    <w:next w:val="BodyText"/>
    <w:rsid w:val="0067124C"/>
    <w:pPr>
      <w:keepNext/>
      <w:keepLines/>
      <w:spacing w:before="240" w:after="240"/>
    </w:pPr>
    <w:rPr>
      <w:caps/>
    </w:rPr>
  </w:style>
  <w:style w:type="paragraph" w:styleId="BodyText">
    <w:name w:val="Body Text"/>
    <w:basedOn w:val="Normal"/>
    <w:rsid w:val="0067124C"/>
    <w:pPr>
      <w:spacing w:after="220" w:line="240" w:lineRule="atLeast"/>
    </w:pPr>
  </w:style>
  <w:style w:type="paragraph" w:styleId="List">
    <w:name w:val="List"/>
    <w:basedOn w:val="BodyText"/>
    <w:rsid w:val="0067124C"/>
    <w:pPr>
      <w:ind w:left="360" w:hanging="360"/>
    </w:pPr>
  </w:style>
  <w:style w:type="paragraph" w:customStyle="1" w:styleId="HeaderBase">
    <w:name w:val="Header Base"/>
    <w:basedOn w:val="Normal"/>
    <w:rsid w:val="0067124C"/>
    <w:pPr>
      <w:spacing w:before="220" w:after="220" w:line="220" w:lineRule="atLeast"/>
      <w:ind w:left="-2160"/>
    </w:pPr>
    <w:rPr>
      <w:caps/>
    </w:rPr>
  </w:style>
  <w:style w:type="paragraph" w:customStyle="1" w:styleId="DocumentLabel">
    <w:name w:val="Document Label"/>
    <w:basedOn w:val="Normal"/>
    <w:next w:val="SectionTitle"/>
    <w:rsid w:val="0067124C"/>
    <w:pPr>
      <w:spacing w:after="220"/>
    </w:pPr>
    <w:rPr>
      <w:spacing w:val="-20"/>
      <w:sz w:val="48"/>
    </w:rPr>
  </w:style>
  <w:style w:type="paragraph" w:customStyle="1" w:styleId="SectionTitle">
    <w:name w:val="Section Title"/>
    <w:basedOn w:val="Normal"/>
    <w:next w:val="Objective"/>
    <w:rsid w:val="0067124C"/>
    <w:pPr>
      <w:keepNext/>
      <w:pBdr>
        <w:bottom w:val="single" w:sz="6" w:space="1" w:color="808080"/>
      </w:pBdr>
      <w:spacing w:before="220" w:line="220" w:lineRule="atLeast"/>
      <w:ind w:hanging="2160"/>
      <w:jc w:val="left"/>
    </w:pPr>
    <w:rPr>
      <w:caps/>
      <w:spacing w:val="15"/>
      <w:sz w:val="20"/>
    </w:rPr>
  </w:style>
  <w:style w:type="paragraph" w:customStyle="1" w:styleId="CompanyName">
    <w:name w:val="Company Name"/>
    <w:basedOn w:val="Normal"/>
    <w:rsid w:val="0067124C"/>
    <w:pPr>
      <w:tabs>
        <w:tab w:val="left" w:pos="1440"/>
        <w:tab w:val="right" w:pos="6480"/>
      </w:tabs>
      <w:spacing w:before="220" w:line="220" w:lineRule="atLeast"/>
      <w:jc w:val="left"/>
    </w:pPr>
  </w:style>
  <w:style w:type="paragraph" w:customStyle="1" w:styleId="Achievement">
    <w:name w:val="Achievement"/>
    <w:basedOn w:val="BodyText"/>
    <w:rsid w:val="0067124C"/>
    <w:pPr>
      <w:spacing w:after="60"/>
      <w:ind w:left="240" w:hanging="240"/>
    </w:pPr>
  </w:style>
  <w:style w:type="paragraph" w:customStyle="1" w:styleId="Name">
    <w:name w:val="Name"/>
    <w:basedOn w:val="Normal"/>
    <w:next w:val="SectionTitle"/>
    <w:rsid w:val="0067124C"/>
    <w:pPr>
      <w:spacing w:after="440" w:line="240" w:lineRule="atLeast"/>
      <w:ind w:left="-2160"/>
      <w:jc w:val="center"/>
    </w:pPr>
    <w:rPr>
      <w:caps/>
      <w:spacing w:val="80"/>
      <w:position w:val="12"/>
      <w:sz w:val="44"/>
    </w:rPr>
  </w:style>
  <w:style w:type="paragraph" w:customStyle="1" w:styleId="Objective">
    <w:name w:val="Objective"/>
    <w:basedOn w:val="Normal"/>
    <w:next w:val="BodyText"/>
    <w:rsid w:val="0067124C"/>
    <w:pPr>
      <w:spacing w:after="220" w:line="220" w:lineRule="atLeast"/>
    </w:pPr>
  </w:style>
  <w:style w:type="paragraph" w:styleId="Date">
    <w:name w:val="Date"/>
    <w:basedOn w:val="BodyText"/>
    <w:rsid w:val="0067124C"/>
    <w:pPr>
      <w:keepNext/>
    </w:pPr>
  </w:style>
  <w:style w:type="paragraph" w:customStyle="1" w:styleId="CityState">
    <w:name w:val="City/State"/>
    <w:basedOn w:val="BodyText"/>
    <w:next w:val="BodyText"/>
    <w:rsid w:val="0067124C"/>
    <w:pPr>
      <w:keepNext/>
    </w:pPr>
  </w:style>
  <w:style w:type="paragraph" w:customStyle="1" w:styleId="Institution">
    <w:name w:val="Institution"/>
    <w:basedOn w:val="Normal"/>
    <w:next w:val="Achievement"/>
    <w:rsid w:val="0067124C"/>
    <w:pPr>
      <w:tabs>
        <w:tab w:val="left" w:pos="1440"/>
        <w:tab w:val="right" w:pos="6480"/>
      </w:tabs>
      <w:spacing w:line="220" w:lineRule="atLeast"/>
      <w:jc w:val="left"/>
    </w:pPr>
  </w:style>
  <w:style w:type="paragraph" w:styleId="ListBullet">
    <w:name w:val="List Bullet"/>
    <w:basedOn w:val="Normal"/>
    <w:rsid w:val="0067124C"/>
    <w:pPr>
      <w:spacing w:after="60" w:line="220" w:lineRule="atLeast"/>
      <w:ind w:left="240" w:hanging="240"/>
    </w:pPr>
  </w:style>
  <w:style w:type="character" w:customStyle="1" w:styleId="Lead-inEmphasis">
    <w:name w:val="Lead-in Emphasis"/>
    <w:rsid w:val="0067124C"/>
    <w:rPr>
      <w:rFonts w:ascii="Arial Black" w:hAnsi="Arial Black"/>
      <w:spacing w:val="-6"/>
      <w:sz w:val="18"/>
    </w:rPr>
  </w:style>
  <w:style w:type="paragraph" w:styleId="Header">
    <w:name w:val="header"/>
    <w:basedOn w:val="HeaderBase"/>
    <w:rsid w:val="0067124C"/>
  </w:style>
  <w:style w:type="paragraph" w:styleId="Footer">
    <w:name w:val="footer"/>
    <w:basedOn w:val="HeaderBase"/>
    <w:rsid w:val="0067124C"/>
    <w:pPr>
      <w:tabs>
        <w:tab w:val="right" w:pos="7320"/>
      </w:tabs>
      <w:spacing w:line="240" w:lineRule="atLeast"/>
      <w:ind w:right="-840"/>
      <w:jc w:val="left"/>
    </w:pPr>
  </w:style>
  <w:style w:type="character" w:styleId="CommentReference">
    <w:name w:val="annotation reference"/>
    <w:semiHidden/>
    <w:rsid w:val="0067124C"/>
    <w:rPr>
      <w:sz w:val="16"/>
    </w:rPr>
  </w:style>
  <w:style w:type="paragraph" w:customStyle="1" w:styleId="Address1">
    <w:name w:val="Address 1"/>
    <w:basedOn w:val="Normal"/>
    <w:rsid w:val="0067124C"/>
    <w:pPr>
      <w:framePr w:w="8640" w:wrap="notBeside" w:vAnchor="page" w:hAnchor="page" w:xAlign="center" w:y="14761" w:anchorLock="1"/>
      <w:spacing w:line="160" w:lineRule="atLeast"/>
      <w:jc w:val="center"/>
    </w:pPr>
    <w:rPr>
      <w:caps/>
      <w:spacing w:val="30"/>
      <w:sz w:val="15"/>
    </w:rPr>
  </w:style>
  <w:style w:type="paragraph" w:styleId="MacroText">
    <w:name w:val="macro"/>
    <w:basedOn w:val="Normal"/>
    <w:semiHidden/>
    <w:rsid w:val="0067124C"/>
    <w:rPr>
      <w:rFonts w:ascii="Courier New" w:hAnsi="Courier New"/>
    </w:rPr>
  </w:style>
  <w:style w:type="paragraph" w:styleId="ListNumber">
    <w:name w:val="List Number"/>
    <w:basedOn w:val="List"/>
    <w:rsid w:val="0067124C"/>
  </w:style>
  <w:style w:type="paragraph" w:customStyle="1" w:styleId="SectionSubtitle">
    <w:name w:val="Section Subtitle"/>
    <w:basedOn w:val="SectionTitle"/>
    <w:next w:val="Normal"/>
    <w:rsid w:val="0067124C"/>
    <w:rPr>
      <w:i/>
      <w:caps w:val="0"/>
      <w:spacing w:val="10"/>
      <w:sz w:val="24"/>
    </w:rPr>
  </w:style>
  <w:style w:type="paragraph" w:customStyle="1" w:styleId="Address2">
    <w:name w:val="Address 2"/>
    <w:basedOn w:val="Normal"/>
    <w:rsid w:val="0067124C"/>
    <w:pPr>
      <w:framePr w:w="8640" w:wrap="notBeside" w:vAnchor="page" w:hAnchor="page" w:xAlign="center" w:y="14521" w:anchorLock="1"/>
      <w:spacing w:line="160" w:lineRule="atLeast"/>
      <w:jc w:val="center"/>
    </w:pPr>
    <w:rPr>
      <w:caps/>
      <w:spacing w:val="30"/>
      <w:sz w:val="15"/>
    </w:rPr>
  </w:style>
  <w:style w:type="character" w:styleId="PageNumber">
    <w:name w:val="page number"/>
    <w:rsid w:val="0067124C"/>
    <w:rPr>
      <w:sz w:val="24"/>
    </w:rPr>
  </w:style>
  <w:style w:type="paragraph" w:customStyle="1" w:styleId="Picture">
    <w:name w:val="Picture"/>
    <w:basedOn w:val="Normal"/>
    <w:rsid w:val="0067124C"/>
  </w:style>
  <w:style w:type="paragraph" w:styleId="CommentText">
    <w:name w:val="annotation text"/>
    <w:basedOn w:val="Normal"/>
    <w:semiHidden/>
    <w:rsid w:val="0067124C"/>
    <w:pPr>
      <w:spacing w:after="120"/>
    </w:pPr>
  </w:style>
  <w:style w:type="character" w:styleId="Emphasis">
    <w:name w:val="Emphasis"/>
    <w:qFormat/>
    <w:rsid w:val="0067124C"/>
    <w:rPr>
      <w:rFonts w:ascii="Garamond" w:hAnsi="Garamond"/>
      <w:caps/>
      <w:spacing w:val="0"/>
      <w:sz w:val="18"/>
    </w:rPr>
  </w:style>
  <w:style w:type="paragraph" w:styleId="BodyTextIndent">
    <w:name w:val="Body Text Indent"/>
    <w:basedOn w:val="BodyText"/>
    <w:rsid w:val="0067124C"/>
    <w:pPr>
      <w:ind w:left="720"/>
    </w:pPr>
  </w:style>
  <w:style w:type="paragraph" w:styleId="List2">
    <w:name w:val="List 2"/>
    <w:basedOn w:val="List"/>
    <w:rsid w:val="0067124C"/>
    <w:pPr>
      <w:ind w:left="720"/>
    </w:pPr>
  </w:style>
  <w:style w:type="paragraph" w:styleId="List3">
    <w:name w:val="List 3"/>
    <w:basedOn w:val="List"/>
    <w:rsid w:val="0067124C"/>
    <w:pPr>
      <w:ind w:left="1080"/>
    </w:pPr>
  </w:style>
  <w:style w:type="paragraph" w:styleId="List4">
    <w:name w:val="List 4"/>
    <w:basedOn w:val="List"/>
    <w:rsid w:val="0067124C"/>
    <w:pPr>
      <w:ind w:left="1440"/>
    </w:pPr>
  </w:style>
  <w:style w:type="paragraph" w:styleId="List5">
    <w:name w:val="List 5"/>
    <w:basedOn w:val="List"/>
    <w:rsid w:val="0067124C"/>
    <w:pPr>
      <w:ind w:left="1800"/>
    </w:pPr>
  </w:style>
  <w:style w:type="paragraph" w:styleId="ListBullet2">
    <w:name w:val="List Bullet 2"/>
    <w:basedOn w:val="ListBullet"/>
    <w:rsid w:val="0067124C"/>
    <w:pPr>
      <w:ind w:left="600"/>
    </w:pPr>
  </w:style>
  <w:style w:type="paragraph" w:styleId="ListBullet3">
    <w:name w:val="List Bullet 3"/>
    <w:basedOn w:val="ListBullet"/>
    <w:rsid w:val="0067124C"/>
    <w:pPr>
      <w:ind w:left="960"/>
    </w:pPr>
  </w:style>
  <w:style w:type="paragraph" w:styleId="ListBullet4">
    <w:name w:val="List Bullet 4"/>
    <w:basedOn w:val="ListBullet"/>
    <w:rsid w:val="0067124C"/>
    <w:pPr>
      <w:ind w:left="1320"/>
    </w:pPr>
  </w:style>
  <w:style w:type="paragraph" w:styleId="ListBullet5">
    <w:name w:val="List Bullet 5"/>
    <w:basedOn w:val="ListBullet"/>
    <w:rsid w:val="0067124C"/>
    <w:pPr>
      <w:ind w:left="1680"/>
    </w:pPr>
  </w:style>
  <w:style w:type="paragraph" w:styleId="ListNumber2">
    <w:name w:val="List Number 2"/>
    <w:basedOn w:val="ListNumber"/>
    <w:rsid w:val="0067124C"/>
    <w:pPr>
      <w:ind w:left="720"/>
    </w:pPr>
  </w:style>
  <w:style w:type="paragraph" w:styleId="ListNumber3">
    <w:name w:val="List Number 3"/>
    <w:basedOn w:val="ListNumber"/>
    <w:rsid w:val="0067124C"/>
    <w:pPr>
      <w:ind w:left="1080"/>
    </w:pPr>
  </w:style>
  <w:style w:type="paragraph" w:styleId="ListNumber4">
    <w:name w:val="List Number 4"/>
    <w:basedOn w:val="ListNumber"/>
    <w:rsid w:val="0067124C"/>
    <w:pPr>
      <w:ind w:left="1440"/>
    </w:pPr>
  </w:style>
  <w:style w:type="paragraph" w:styleId="ListNumber5">
    <w:name w:val="List Number 5"/>
    <w:basedOn w:val="ListNumber"/>
    <w:rsid w:val="0067124C"/>
  </w:style>
  <w:style w:type="paragraph" w:customStyle="1" w:styleId="JobTitle">
    <w:name w:val="Job Title"/>
    <w:next w:val="Achievement"/>
    <w:rsid w:val="0043600D"/>
    <w:pPr>
      <w:spacing w:after="60" w:line="220" w:lineRule="atLeast"/>
    </w:pPr>
    <w:rPr>
      <w:rFonts w:ascii="Arial Black" w:eastAsia="Batang" w:hAnsi="Arial Black"/>
      <w:spacing w:val="-10"/>
    </w:rPr>
  </w:style>
  <w:style w:type="character" w:styleId="Hyperlink">
    <w:name w:val="Hyperlink"/>
    <w:basedOn w:val="DefaultParagraphFont"/>
    <w:rsid w:val="002B1B1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A:\RESUME.do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RESUME.doc.dot</Template>
  <TotalTime>36</TotalTime>
  <Pages>4</Pages>
  <Words>1099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Helps you create a resume tailored to your experience</vt:lpstr>
    </vt:vector>
  </TitlesOfParts>
  <Company/>
  <LinksUpToDate>false</LinksUpToDate>
  <CharactersWithSpaces>7353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Helps you create a resume tailored to your experience</dc:title>
  <dc:subject>Chris Onyeneke CV</dc:subject>
  <dc:creator>Chris-Onyeneke</dc:creator>
  <cp:keywords/>
  <cp:lastModifiedBy> </cp:lastModifiedBy>
  <cp:revision>7</cp:revision>
  <cp:lastPrinted>2007-05-17T15:11:00Z</cp:lastPrinted>
  <dcterms:created xsi:type="dcterms:W3CDTF">2012-02-02T18:26:00Z</dcterms:created>
  <dcterms:modified xsi:type="dcterms:W3CDTF">2012-02-02T19:02:00Z</dcterms:modified>
</cp:coreProperties>
</file>