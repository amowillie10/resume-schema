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tbl>
      <w:tblPr>
        <w:tblW w:w="0" w:type="auto"/>
        <w:tblInd w:w="-34" w:type="dxa"/>
        <w:tblBorders>
          <w:bottom w:val="single" w:sz="4" w:space="0" w:color="auto"/>
        </w:tblBorders>
        <w:tblLayout w:type="fixed"/>
        <w:tblLook w:val="01E0"/>
      </w:tblPr>
      <w:tblGrid>
        <w:gridCol w:w="7689"/>
        <w:gridCol w:w="2155"/>
      </w:tblGrid>
      <w:tr w:rsidR="008923B5" w:rsidRPr="00C35986" w:rsidTr="00981E17">
        <w:trPr>
          <w:trHeight w:hRule="exact" w:val="2155"/>
        </w:trPr>
        <w:tc>
          <w:tcPr>
            <w:tcW w:w="7689" w:type="dxa"/>
          </w:tcPr>
          <w:p w:rsidR="008923B5" w:rsidRPr="00097DAC" w:rsidRDefault="00CF58B0" w:rsidP="009B641A">
            <w:pPr>
              <w:pStyle w:val="MyName"/>
              <w:rPr>
                <w:b/>
                <w:bCs/>
                <w:color w:val="auto"/>
              </w:rPr>
            </w:pPr>
            <w:r w:rsidRPr="00097DAC">
              <w:rPr>
                <w:b/>
                <w:bCs/>
                <w:color w:val="auto"/>
              </w:rPr>
              <w:t>Ahmad E. Khater</w:t>
            </w:r>
          </w:p>
          <w:p w:rsidR="00AE2DD3" w:rsidRPr="00981E17" w:rsidRDefault="00AE2DD3" w:rsidP="00097DAC">
            <w:pPr>
              <w:pStyle w:val="Body-2"/>
              <w:tabs>
                <w:tab w:val="left" w:pos="4515"/>
              </w:tabs>
            </w:pPr>
            <w:r w:rsidRPr="00981E17">
              <w:t>Date of Birth</w:t>
            </w:r>
            <w:r w:rsidRPr="00981E17">
              <w:tab/>
              <w:t xml:space="preserve">: </w:t>
            </w:r>
            <w:r w:rsidR="00CF58B0" w:rsidRPr="00981E17">
              <w:t>April</w:t>
            </w:r>
            <w:r w:rsidRPr="00981E17">
              <w:t>. 19</w:t>
            </w:r>
            <w:r w:rsidR="00CF58B0" w:rsidRPr="00981E17">
              <w:t>91</w:t>
            </w:r>
            <w:r w:rsidR="00097DAC" w:rsidRPr="00981E17">
              <w:tab/>
              <w:t>`</w:t>
            </w:r>
          </w:p>
          <w:p w:rsidR="00AE2DD3" w:rsidRPr="00981E17" w:rsidRDefault="00AE2DD3" w:rsidP="00CF58B0">
            <w:pPr>
              <w:pStyle w:val="Body-2"/>
            </w:pPr>
            <w:r w:rsidRPr="00981E17">
              <w:t>Residence</w:t>
            </w:r>
            <w:r w:rsidRPr="00981E17">
              <w:tab/>
              <w:t xml:space="preserve">: </w:t>
            </w:r>
            <w:r w:rsidR="00CF58B0" w:rsidRPr="00981E17">
              <w:t xml:space="preserve">Amman, </w:t>
            </w:r>
            <w:r w:rsidRPr="00981E17">
              <w:t>Jordan</w:t>
            </w:r>
          </w:p>
          <w:p w:rsidR="000E3E32" w:rsidRPr="00981E17" w:rsidRDefault="00AE2DD3" w:rsidP="00CF58B0">
            <w:pPr>
              <w:pStyle w:val="Body-2"/>
            </w:pPr>
            <w:r w:rsidRPr="00981E17">
              <w:t>Marital Status</w:t>
            </w:r>
            <w:r w:rsidRPr="00981E17">
              <w:tab/>
              <w:t xml:space="preserve">: </w:t>
            </w:r>
            <w:r w:rsidR="00CF58B0" w:rsidRPr="00981E17">
              <w:t>Single</w:t>
            </w:r>
          </w:p>
          <w:p w:rsidR="00AE2DD3" w:rsidRPr="00981E17" w:rsidRDefault="00AE2DD3" w:rsidP="00AE40E2">
            <w:pPr>
              <w:pStyle w:val="Address"/>
              <w:rPr>
                <w:color w:val="404040" w:themeColor="text1" w:themeTint="BF"/>
                <w:sz w:val="13"/>
                <w:szCs w:val="14"/>
              </w:rPr>
            </w:pPr>
            <w:r w:rsidRPr="00981E17">
              <w:rPr>
                <w:color w:val="404040" w:themeColor="text1" w:themeTint="BF"/>
              </w:rPr>
              <w:softHyphen/>
            </w:r>
          </w:p>
          <w:p w:rsidR="00DD1D8F" w:rsidRPr="00981E17" w:rsidRDefault="00DD1D8F" w:rsidP="00CF58B0">
            <w:pPr>
              <w:pStyle w:val="Address"/>
              <w:rPr>
                <w:color w:val="000000" w:themeColor="text1"/>
                <w:sz w:val="20"/>
                <w:szCs w:val="20"/>
              </w:rPr>
            </w:pPr>
            <w:r w:rsidRPr="00981E17">
              <w:rPr>
                <w:color w:val="000000" w:themeColor="text1"/>
                <w:sz w:val="18"/>
                <w:szCs w:val="20"/>
              </w:rPr>
              <w:t xml:space="preserve"> </w:t>
            </w:r>
            <w:r w:rsidR="00651A82" w:rsidRPr="00981E17">
              <w:rPr>
                <w:color w:val="000000" w:themeColor="text1"/>
                <w:sz w:val="20"/>
                <w:szCs w:val="20"/>
              </w:rPr>
              <w:t>Mobile</w:t>
            </w:r>
            <w:r w:rsidR="00D7254C" w:rsidRPr="00981E17">
              <w:rPr>
                <w:color w:val="000000" w:themeColor="text1"/>
                <w:sz w:val="20"/>
                <w:szCs w:val="20"/>
              </w:rPr>
              <w:tab/>
            </w:r>
            <w:r w:rsidRPr="00981E17">
              <w:rPr>
                <w:color w:val="000000" w:themeColor="text1"/>
                <w:sz w:val="20"/>
                <w:szCs w:val="20"/>
              </w:rPr>
              <w:t xml:space="preserve">: +962 </w:t>
            </w:r>
            <w:r w:rsidR="00CF58B0" w:rsidRPr="00981E17">
              <w:rPr>
                <w:color w:val="000000" w:themeColor="text1"/>
                <w:sz w:val="20"/>
                <w:szCs w:val="20"/>
              </w:rPr>
              <w:t>7 8544 3030</w:t>
            </w:r>
          </w:p>
          <w:p w:rsidR="00403225" w:rsidRPr="00AE40E2" w:rsidRDefault="00210EB3" w:rsidP="00AE40E2">
            <w:pPr>
              <w:pStyle w:val="Address"/>
              <w:rPr>
                <w:color w:val="404040" w:themeColor="text1" w:themeTint="BF"/>
              </w:rPr>
            </w:pPr>
            <w:r w:rsidRPr="00981E17">
              <w:rPr>
                <w:color w:val="000000" w:themeColor="text1"/>
                <w:sz w:val="20"/>
                <w:szCs w:val="20"/>
              </w:rPr>
              <w:t xml:space="preserve"> Email</w:t>
            </w:r>
            <w:r w:rsidR="00D7254C" w:rsidRPr="00981E17">
              <w:rPr>
                <w:color w:val="000000" w:themeColor="text1"/>
                <w:sz w:val="20"/>
                <w:szCs w:val="20"/>
              </w:rPr>
              <w:tab/>
            </w:r>
            <w:r w:rsidRPr="00981E17">
              <w:rPr>
                <w:color w:val="000000" w:themeColor="text1"/>
                <w:sz w:val="20"/>
                <w:szCs w:val="20"/>
              </w:rPr>
              <w:t xml:space="preserve">: </w:t>
            </w:r>
            <w:r w:rsidR="00CF58B0" w:rsidRPr="00981E17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Ahmadkhater55@hotmail.com</w:t>
            </w:r>
          </w:p>
        </w:tc>
        <w:tc>
          <w:tcPr>
            <w:tcW w:w="2155" w:type="dxa"/>
            <w:vAlign w:val="center"/>
          </w:tcPr>
          <w:p w:rsidR="004D2EE8" w:rsidRPr="007E02B4" w:rsidRDefault="004D2EE8" w:rsidP="00813D29">
            <w:pPr>
              <w:jc w:val="right"/>
            </w:pPr>
          </w:p>
        </w:tc>
      </w:tr>
    </w:tbl>
    <w:p w:rsidR="00DF077E" w:rsidRDefault="00DF077E" w:rsidP="00CF4FFD">
      <w:pPr>
        <w:pStyle w:val="Body"/>
      </w:pPr>
    </w:p>
    <w:p w:rsidR="00A77773" w:rsidRDefault="00A77773" w:rsidP="00CF4FFD">
      <w:pPr>
        <w:pStyle w:val="Body"/>
      </w:pPr>
    </w:p>
    <w:p w:rsidR="00CF58B0" w:rsidRDefault="00CF58B0" w:rsidP="00CF4FFD">
      <w:pPr>
        <w:pStyle w:val="Body"/>
      </w:pPr>
    </w:p>
    <w:p w:rsidR="00CF58B0" w:rsidRDefault="00CF58B0" w:rsidP="00CF4FFD">
      <w:pPr>
        <w:pStyle w:val="Body"/>
      </w:pPr>
    </w:p>
    <w:p w:rsidR="00E566C4" w:rsidRPr="00141FD4" w:rsidRDefault="00141FD4" w:rsidP="00141FD4">
      <w:pPr>
        <w:pStyle w:val="Title"/>
      </w:pPr>
      <w:r w:rsidRPr="00141FD4">
        <w:t>Position Sought</w:t>
      </w:r>
    </w:p>
    <w:p w:rsidR="00E93B27" w:rsidRPr="00CF58B0" w:rsidRDefault="00CF58B0" w:rsidP="008E5A51">
      <w:pPr>
        <w:pStyle w:val="Body"/>
        <w:rPr>
          <w:sz w:val="20"/>
          <w:szCs w:val="20"/>
        </w:rPr>
      </w:pPr>
      <w:r w:rsidRPr="00CF58B0">
        <w:rPr>
          <w:sz w:val="20"/>
          <w:szCs w:val="20"/>
        </w:rPr>
        <w:t>IT Specialist</w:t>
      </w:r>
      <w:r>
        <w:rPr>
          <w:sz w:val="20"/>
          <w:szCs w:val="20"/>
        </w:rPr>
        <w:t>, Programmer</w:t>
      </w:r>
    </w:p>
    <w:p w:rsidR="00A81B39" w:rsidRDefault="00A81B39" w:rsidP="00531B86">
      <w:pPr>
        <w:pStyle w:val="Body"/>
      </w:pPr>
    </w:p>
    <w:p w:rsidR="00CF58B0" w:rsidRPr="00A72432" w:rsidRDefault="00CF58B0" w:rsidP="00531B86">
      <w:pPr>
        <w:pStyle w:val="Body"/>
      </w:pPr>
    </w:p>
    <w:p w:rsidR="007C6226" w:rsidRDefault="00141FD4" w:rsidP="00141FD4">
      <w:pPr>
        <w:pStyle w:val="Title"/>
      </w:pPr>
      <w:r w:rsidRPr="009179A4">
        <w:t>Overview</w:t>
      </w:r>
    </w:p>
    <w:p w:rsidR="00610387" w:rsidRPr="00CF58B0" w:rsidRDefault="00CF58B0" w:rsidP="00CF58B0">
      <w:pPr>
        <w:pStyle w:val="Body-2"/>
      </w:pPr>
      <w:r w:rsidRPr="00882633">
        <w:sym w:font="Symbol" w:char="F0B7"/>
      </w:r>
      <w:r w:rsidRPr="00882633">
        <w:tab/>
      </w:r>
      <w:r w:rsidRPr="00CF58B0">
        <w:t xml:space="preserve">Fresh graduated, hold Bachelor degree in Business Information System </w:t>
      </w:r>
      <w:r>
        <w:t>(</w:t>
      </w:r>
      <w:r w:rsidRPr="00CF58B0">
        <w:t>BIS</w:t>
      </w:r>
      <w:r>
        <w:t>)</w:t>
      </w:r>
      <w:r w:rsidRPr="00CF58B0">
        <w:t>.</w:t>
      </w:r>
    </w:p>
    <w:p w:rsidR="00CF58B0" w:rsidRPr="00CF58B0" w:rsidRDefault="00CF58B0" w:rsidP="00CF58B0">
      <w:pPr>
        <w:pStyle w:val="Body-2"/>
      </w:pPr>
      <w:r w:rsidRPr="00882633">
        <w:sym w:font="Symbol" w:char="F0B7"/>
      </w:r>
      <w:r w:rsidRPr="00882633">
        <w:tab/>
      </w:r>
      <w:r w:rsidRPr="00CF58B0">
        <w:t>Good Programming skills in C++, Java, PHP, HTML.</w:t>
      </w:r>
    </w:p>
    <w:p w:rsidR="00CF58B0" w:rsidRDefault="00CF58B0" w:rsidP="00CF58B0">
      <w:pPr>
        <w:pStyle w:val="Body-2"/>
      </w:pPr>
      <w:r w:rsidRPr="00882633">
        <w:sym w:font="Symbol" w:char="F0B7"/>
      </w:r>
      <w:r w:rsidRPr="00882633">
        <w:tab/>
      </w:r>
      <w:r w:rsidRPr="00CF58B0">
        <w:t>Good communication skills</w:t>
      </w:r>
    </w:p>
    <w:p w:rsidR="00CF58B0" w:rsidRDefault="00CF58B0" w:rsidP="00CF58B0">
      <w:pPr>
        <w:pStyle w:val="Body-2"/>
      </w:pPr>
      <w:r w:rsidRPr="00882633">
        <w:sym w:font="Symbol" w:char="F0B7"/>
      </w:r>
      <w:r w:rsidRPr="00882633">
        <w:tab/>
      </w:r>
      <w:r>
        <w:t>My graduation project was “Traveling System”</w:t>
      </w:r>
    </w:p>
    <w:p w:rsidR="00CF58B0" w:rsidRDefault="00CF58B0" w:rsidP="00CF58B0">
      <w:pPr>
        <w:pStyle w:val="Body-2"/>
      </w:pPr>
    </w:p>
    <w:p w:rsidR="00CF58B0" w:rsidRDefault="00CF58B0" w:rsidP="00CF58B0">
      <w:pPr>
        <w:pStyle w:val="Body"/>
        <w:rPr>
          <w:sz w:val="20"/>
          <w:szCs w:val="20"/>
        </w:rPr>
      </w:pPr>
    </w:p>
    <w:p w:rsidR="007E31CB" w:rsidRDefault="00141FD4" w:rsidP="00141FD4">
      <w:pPr>
        <w:pStyle w:val="Title"/>
      </w:pPr>
      <w:r>
        <w:t>Education</w:t>
      </w:r>
    </w:p>
    <w:p w:rsidR="00CF58B0" w:rsidRPr="00CF58B0" w:rsidRDefault="007E31CB" w:rsidP="00CF58B0">
      <w:pPr>
        <w:pStyle w:val="Body-2"/>
      </w:pPr>
      <w:r w:rsidRPr="00CF58B0">
        <w:sym w:font="Symbol" w:char="F0B7"/>
      </w:r>
      <w:r w:rsidRPr="00CF58B0">
        <w:tab/>
      </w:r>
      <w:r w:rsidR="00CF58B0" w:rsidRPr="00CF58B0">
        <w:t>Bachelor’s degree in Business Information System (BIS)</w:t>
      </w:r>
    </w:p>
    <w:p w:rsidR="00CF58B0" w:rsidRPr="00CF58B0" w:rsidRDefault="00CF58B0" w:rsidP="00CF58B0">
      <w:pPr>
        <w:pStyle w:val="Body-2"/>
      </w:pPr>
      <w:r w:rsidRPr="00CF58B0">
        <w:tab/>
        <w:t>University of Jordan, Amman, Jordan 2014</w:t>
      </w:r>
    </w:p>
    <w:p w:rsidR="007E31CB" w:rsidRDefault="007E31CB">
      <w:pPr>
        <w:rPr>
          <w:rFonts w:ascii="Verdana" w:hAnsi="Verdana" w:cs="Arial"/>
          <w:sz w:val="18"/>
        </w:rPr>
      </w:pPr>
    </w:p>
    <w:p w:rsidR="00CF58B0" w:rsidRDefault="00CF58B0">
      <w:pPr>
        <w:rPr>
          <w:rFonts w:ascii="Verdana" w:hAnsi="Verdana" w:cs="Arial"/>
          <w:sz w:val="18"/>
        </w:rPr>
      </w:pPr>
    </w:p>
    <w:p w:rsidR="00BE1707" w:rsidRPr="0083463D" w:rsidRDefault="00141FD4" w:rsidP="00141FD4">
      <w:pPr>
        <w:pStyle w:val="Title"/>
        <w:rPr>
          <w:sz w:val="12"/>
          <w:szCs w:val="12"/>
        </w:rPr>
      </w:pPr>
      <w:r w:rsidRPr="00EE476A">
        <w:t>Languages</w:t>
      </w:r>
    </w:p>
    <w:p w:rsidR="00CF58B0" w:rsidRDefault="00BE1707" w:rsidP="00CF58B0">
      <w:pPr>
        <w:pStyle w:val="Body-2"/>
      </w:pPr>
      <w:r w:rsidRPr="006F6989">
        <w:sym w:font="Symbol" w:char="F0B7"/>
      </w:r>
      <w:r w:rsidRPr="006F6989">
        <w:tab/>
        <w:t>Arabic</w:t>
      </w:r>
      <w:r w:rsidR="00CF58B0">
        <w:t>, excellent</w:t>
      </w:r>
    </w:p>
    <w:p w:rsidR="00BE1707" w:rsidRDefault="00CF58B0" w:rsidP="00CF58B0">
      <w:pPr>
        <w:pStyle w:val="Body-2"/>
      </w:pPr>
      <w:r w:rsidRPr="006F6989">
        <w:sym w:font="Symbol" w:char="F0B7"/>
      </w:r>
      <w:r w:rsidRPr="006F6989">
        <w:tab/>
      </w:r>
      <w:r w:rsidR="00BE1707" w:rsidRPr="006F6989">
        <w:t>English</w:t>
      </w:r>
      <w:r>
        <w:t>, intermediate</w:t>
      </w:r>
    </w:p>
    <w:p w:rsidR="00946A62" w:rsidRDefault="00946A62" w:rsidP="00CF58B0">
      <w:pPr>
        <w:pStyle w:val="Body-2"/>
      </w:pPr>
    </w:p>
    <w:p w:rsidR="00CF58B0" w:rsidRDefault="00CF58B0" w:rsidP="00CF58B0">
      <w:pPr>
        <w:pStyle w:val="Body-2"/>
      </w:pPr>
    </w:p>
    <w:p w:rsidR="002651FE" w:rsidRDefault="00141FD4" w:rsidP="00141FD4">
      <w:pPr>
        <w:pStyle w:val="Title"/>
      </w:pPr>
      <w:r w:rsidRPr="00EE476A">
        <w:t>Courses &amp; Certificates</w:t>
      </w:r>
    </w:p>
    <w:p w:rsidR="002651FE" w:rsidRPr="0029326E" w:rsidRDefault="002651FE" w:rsidP="00CF58B0">
      <w:pPr>
        <w:pStyle w:val="Courses"/>
        <w:rPr>
          <w:color w:val="FF0000"/>
        </w:rPr>
      </w:pPr>
      <w:r w:rsidRPr="00882633">
        <w:sym w:font="Symbol" w:char="F0B7"/>
      </w:r>
      <w:r w:rsidRPr="00882633">
        <w:tab/>
      </w:r>
      <w:r w:rsidR="00CF58B0">
        <w:rPr>
          <w:szCs w:val="22"/>
          <w:lang w:bidi="ar-JO"/>
        </w:rPr>
        <w:t>Oracle course (105 hours)</w:t>
      </w:r>
      <w:r w:rsidRPr="00882633">
        <w:tab/>
      </w:r>
      <w:r w:rsidRPr="00D06CA2">
        <w:rPr>
          <w:b w:val="0"/>
          <w:bCs w:val="0"/>
          <w:sz w:val="18"/>
          <w:szCs w:val="18"/>
        </w:rPr>
        <w:t>[</w:t>
      </w:r>
      <w:r w:rsidR="00CF58B0">
        <w:rPr>
          <w:b w:val="0"/>
          <w:bCs w:val="0"/>
          <w:sz w:val="18"/>
          <w:szCs w:val="18"/>
        </w:rPr>
        <w:t>2014</w:t>
      </w:r>
      <w:r w:rsidRPr="00D06CA2">
        <w:rPr>
          <w:b w:val="0"/>
          <w:bCs w:val="0"/>
          <w:sz w:val="18"/>
          <w:szCs w:val="18"/>
        </w:rPr>
        <w:t>]</w:t>
      </w:r>
    </w:p>
    <w:p w:rsidR="002651FE" w:rsidRDefault="002651FE" w:rsidP="00CF58B0">
      <w:pPr>
        <w:pStyle w:val="Body-2"/>
      </w:pPr>
      <w:r w:rsidRPr="006E328F">
        <w:tab/>
      </w:r>
      <w:r w:rsidR="00CF58B0" w:rsidRPr="00CF58B0">
        <w:t>Tuned Application Academy, Amman, Jordan</w:t>
      </w:r>
    </w:p>
    <w:p w:rsidR="00CF58B0" w:rsidRPr="0072206B" w:rsidRDefault="00CF58B0" w:rsidP="00CF58B0">
      <w:pPr>
        <w:pStyle w:val="Body-2"/>
      </w:pPr>
    </w:p>
    <w:p w:rsidR="002651FE" w:rsidRPr="0029326E" w:rsidRDefault="002651FE" w:rsidP="00CF58B0">
      <w:pPr>
        <w:pStyle w:val="Courses"/>
        <w:rPr>
          <w:color w:val="FF0000"/>
        </w:rPr>
      </w:pPr>
      <w:r w:rsidRPr="00C21D39">
        <w:sym w:font="Symbol" w:char="F0B7"/>
      </w:r>
      <w:r w:rsidRPr="00C21D39">
        <w:tab/>
      </w:r>
      <w:r w:rsidR="00CF58B0">
        <w:rPr>
          <w:szCs w:val="22"/>
          <w:lang w:bidi="ar-JO"/>
        </w:rPr>
        <w:t>Academic Training on Oracle DB &amp; PHP Language</w:t>
      </w:r>
      <w:r w:rsidRPr="00C21D39">
        <w:tab/>
      </w:r>
      <w:r w:rsidRPr="00D06CA2">
        <w:rPr>
          <w:b w:val="0"/>
          <w:bCs w:val="0"/>
          <w:sz w:val="18"/>
          <w:szCs w:val="18"/>
        </w:rPr>
        <w:t>[</w:t>
      </w:r>
      <w:r w:rsidR="00CF58B0">
        <w:rPr>
          <w:b w:val="0"/>
          <w:bCs w:val="0"/>
          <w:sz w:val="18"/>
          <w:szCs w:val="18"/>
        </w:rPr>
        <w:t>2013</w:t>
      </w:r>
      <w:r w:rsidRPr="00D06CA2">
        <w:rPr>
          <w:b w:val="0"/>
          <w:bCs w:val="0"/>
          <w:sz w:val="18"/>
          <w:szCs w:val="18"/>
        </w:rPr>
        <w:t>]</w:t>
      </w:r>
    </w:p>
    <w:p w:rsidR="00ED3723" w:rsidRPr="00CF58B0" w:rsidRDefault="002651FE" w:rsidP="00CF58B0">
      <w:pPr>
        <w:pStyle w:val="Body-2"/>
      </w:pPr>
      <w:r w:rsidRPr="006E328F">
        <w:tab/>
      </w:r>
      <w:r w:rsidR="00CF58B0" w:rsidRPr="00CF58B0">
        <w:t>Middle Solution</w:t>
      </w:r>
      <w:bookmarkStart w:id="0" w:name="_GoBack"/>
      <w:bookmarkEnd w:id="0"/>
    </w:p>
    <w:p w:rsidR="00CF58B0" w:rsidRDefault="00CF58B0" w:rsidP="00CF58B0">
      <w:pPr>
        <w:pStyle w:val="Body-2"/>
      </w:pPr>
    </w:p>
    <w:p w:rsidR="00CF58B0" w:rsidRPr="00CF58B0" w:rsidRDefault="00CF58B0" w:rsidP="00CF58B0">
      <w:pPr>
        <w:pStyle w:val="Body-2"/>
      </w:pPr>
    </w:p>
    <w:p w:rsidR="003542E2" w:rsidRDefault="00141FD4" w:rsidP="00141FD4">
      <w:pPr>
        <w:pStyle w:val="Title"/>
        <w:rPr>
          <w:rFonts w:asciiTheme="minorHAnsi" w:hAnsiTheme="minorHAnsi"/>
          <w:szCs w:val="23"/>
        </w:rPr>
      </w:pPr>
      <w:r>
        <w:t>References</w:t>
      </w:r>
    </w:p>
    <w:p w:rsidR="00CF58B0" w:rsidRPr="00D96FA8" w:rsidRDefault="00CF58B0" w:rsidP="00CF58B0">
      <w:pPr>
        <w:pStyle w:val="Courses"/>
      </w:pPr>
      <w:r w:rsidRPr="00D96FA8">
        <w:sym w:font="Symbol" w:char="F0B7"/>
      </w:r>
      <w:r>
        <w:tab/>
        <w:t>Nidal Awartany</w:t>
      </w:r>
    </w:p>
    <w:p w:rsidR="00CF58B0" w:rsidRPr="00D96FA8" w:rsidRDefault="00CF58B0" w:rsidP="00CF58B0">
      <w:pPr>
        <w:pStyle w:val="KeyRoles"/>
      </w:pPr>
      <w:r>
        <w:t>IT Consultant</w:t>
      </w:r>
    </w:p>
    <w:p w:rsidR="00CF58B0" w:rsidRDefault="00CF58B0" w:rsidP="00CF58B0">
      <w:pPr>
        <w:pStyle w:val="KeyRoles"/>
      </w:pPr>
      <w:r>
        <w:t>Tel</w:t>
      </w:r>
      <w:r>
        <w:tab/>
        <w:t>: +962 7 9555 2727</w:t>
      </w:r>
    </w:p>
    <w:sectPr w:rsidR="00CF58B0" w:rsidSect="005A4F05">
      <w:headerReference w:type="default" r:id="rId8"/>
      <w:footerReference w:type="default" r:id="rId9"/>
      <w:type w:val="continuous"/>
      <w:pgSz w:w="11907" w:h="16839" w:code="9"/>
      <w:pgMar w:top="1134" w:right="1134" w:bottom="1134" w:left="1134" w:header="454" w:footer="454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31C" w:rsidRDefault="00AE231C">
      <w:r>
        <w:separator/>
      </w:r>
    </w:p>
    <w:p w:rsidR="00AE231C" w:rsidRDefault="00AE231C"/>
    <w:p w:rsidR="00AE231C" w:rsidRDefault="00AE231C" w:rsidP="00A104D9"/>
    <w:p w:rsidR="00AE231C" w:rsidRDefault="00AE231C" w:rsidP="00A104D9"/>
    <w:p w:rsidR="00AE231C" w:rsidRDefault="00AE231C" w:rsidP="00766F01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/>
    <w:p w:rsidR="00AE231C" w:rsidRDefault="00AE231C"/>
    <w:p w:rsidR="00AE231C" w:rsidRDefault="00AE231C" w:rsidP="00D939B1"/>
    <w:p w:rsidR="00AE231C" w:rsidRDefault="00AE231C" w:rsidP="00D939B1"/>
    <w:p w:rsidR="00AE231C" w:rsidRDefault="00AE231C" w:rsidP="00977E78"/>
    <w:p w:rsidR="00AE231C" w:rsidRDefault="00AE231C" w:rsidP="00E06F01"/>
  </w:endnote>
  <w:endnote w:type="continuationSeparator" w:id="1">
    <w:p w:rsidR="00AE231C" w:rsidRDefault="00AE231C">
      <w:r>
        <w:continuationSeparator/>
      </w:r>
    </w:p>
    <w:p w:rsidR="00AE231C" w:rsidRDefault="00AE231C"/>
    <w:p w:rsidR="00AE231C" w:rsidRDefault="00AE231C" w:rsidP="00A104D9"/>
    <w:p w:rsidR="00AE231C" w:rsidRDefault="00AE231C" w:rsidP="00A104D9"/>
    <w:p w:rsidR="00AE231C" w:rsidRDefault="00AE231C" w:rsidP="00766F01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/>
    <w:p w:rsidR="00AE231C" w:rsidRDefault="00AE231C"/>
    <w:p w:rsidR="00AE231C" w:rsidRDefault="00AE231C" w:rsidP="00D939B1"/>
    <w:p w:rsidR="00AE231C" w:rsidRDefault="00AE231C" w:rsidP="00D939B1"/>
    <w:p w:rsidR="00AE231C" w:rsidRDefault="00AE231C" w:rsidP="00977E78"/>
    <w:p w:rsidR="00AE231C" w:rsidRDefault="00AE231C" w:rsidP="00E06F01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subsetted="1" w:fontKey="{B7B04AFF-4CC2-4D86-8450-6C05923F660A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subsetted="1" w:fontKey="{0738A46E-F9BE-4D09-A61D-7C0FD4B2B630}"/>
    <w:embedBold r:id="rId3" w:subsetted="1" w:fontKey="{03CBE0D2-9BD9-4442-873D-2235D533D001}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58B0" w:rsidRDefault="00CF58B0"/>
  <w:tbl>
    <w:tblPr>
      <w:tblW w:w="0" w:type="auto"/>
      <w:tblLook w:val="04A0"/>
    </w:tblPr>
    <w:tblGrid>
      <w:gridCol w:w="3285"/>
      <w:gridCol w:w="4053"/>
      <w:gridCol w:w="2517"/>
    </w:tblGrid>
    <w:tr w:rsidR="00170C3F" w:rsidRPr="00872A85" w:rsidTr="006E7FE3">
      <w:tc>
        <w:tcPr>
          <w:tcW w:w="3285" w:type="dxa"/>
        </w:tcPr>
        <w:p w:rsidR="00CF58B0" w:rsidRDefault="00CF58B0" w:rsidP="00CF58B0">
          <w:pPr>
            <w:pStyle w:val="Footer"/>
            <w:spacing w:line="240" w:lineRule="auto"/>
            <w:ind w:left="0"/>
            <w:jc w:val="left"/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</w:pPr>
          <w:r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t>v1.0</w:t>
          </w:r>
        </w:p>
        <w:p w:rsidR="00170C3F" w:rsidRPr="00610387" w:rsidRDefault="00CF58B0" w:rsidP="00DF6C9F">
          <w:pPr>
            <w:pStyle w:val="Footer"/>
            <w:spacing w:line="240" w:lineRule="auto"/>
            <w:ind w:left="0"/>
            <w:jc w:val="left"/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5"/>
              <w:szCs w:val="15"/>
            </w:rPr>
          </w:pPr>
          <w:r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t>P</w:t>
          </w:r>
          <w:r w:rsidR="00170C3F" w:rsidRPr="00610387"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t xml:space="preserve">age </w:t>
          </w:r>
          <w:r w:rsidR="00741B97" w:rsidRPr="00610387"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fldChar w:fldCharType="begin"/>
          </w:r>
          <w:r w:rsidR="00170C3F" w:rsidRPr="00610387"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instrText xml:space="preserve"> PAGE   \* MERGEFORMAT </w:instrText>
          </w:r>
          <w:r w:rsidR="00741B97" w:rsidRPr="00610387">
            <w:rPr>
              <w:rFonts w:asciiTheme="minorHAnsi" w:hAnsiTheme="minorHAnsi" w:cstheme="minorHAnsi"/>
              <w:b w:val="0"/>
              <w:bCs/>
              <w:color w:val="404040" w:themeColor="text1" w:themeTint="BF"/>
              <w:sz w:val="15"/>
              <w:szCs w:val="15"/>
            </w:rPr>
            <w:fldChar w:fldCharType="separate"/>
          </w:r>
          <w:r w:rsidR="00882607"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5"/>
              <w:szCs w:val="15"/>
            </w:rPr>
            <w:t>1</w:t>
          </w:r>
          <w:r w:rsidR="00741B97" w:rsidRPr="00610387"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5"/>
              <w:szCs w:val="15"/>
            </w:rPr>
            <w:fldChar w:fldCharType="end"/>
          </w:r>
          <w:r w:rsidR="00170C3F" w:rsidRPr="00610387"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5"/>
              <w:szCs w:val="15"/>
            </w:rPr>
            <w:t xml:space="preserve"> of </w:t>
          </w:r>
          <w:fldSimple w:instr=" NUMPAGES  \* Arabic  \* MERGEFORMAT ">
            <w:r w:rsidR="00882607" w:rsidRPr="00882607">
              <w:rPr>
                <w:rFonts w:asciiTheme="minorHAnsi" w:hAnsiTheme="minorHAnsi" w:cstheme="minorHAnsi"/>
                <w:b w:val="0"/>
                <w:bCs/>
                <w:noProof/>
                <w:color w:val="404040" w:themeColor="text1" w:themeTint="BF"/>
                <w:sz w:val="15"/>
                <w:szCs w:val="15"/>
              </w:rPr>
              <w:t>1</w:t>
            </w:r>
          </w:fldSimple>
        </w:p>
      </w:tc>
      <w:tc>
        <w:tcPr>
          <w:tcW w:w="4053" w:type="dxa"/>
        </w:tcPr>
        <w:p w:rsidR="00170C3F" w:rsidRPr="00610387" w:rsidRDefault="00170C3F" w:rsidP="00EE4C3C">
          <w:pPr>
            <w:pStyle w:val="Footer"/>
            <w:tabs>
              <w:tab w:val="clear" w:pos="6840"/>
              <w:tab w:val="left" w:pos="6675"/>
            </w:tabs>
            <w:spacing w:line="240" w:lineRule="auto"/>
            <w:ind w:left="0"/>
            <w:jc w:val="center"/>
            <w:rPr>
              <w:rFonts w:asciiTheme="minorHAnsi" w:hAnsiTheme="minorHAnsi" w:cstheme="minorHAnsi"/>
              <w:color w:val="404040" w:themeColor="text1" w:themeTint="BF"/>
              <w:sz w:val="15"/>
              <w:szCs w:val="15"/>
            </w:rPr>
          </w:pPr>
        </w:p>
      </w:tc>
      <w:tc>
        <w:tcPr>
          <w:tcW w:w="2517" w:type="dxa"/>
          <w:tcBorders>
            <w:top w:val="single" w:sz="4" w:space="0" w:color="auto"/>
          </w:tcBorders>
        </w:tcPr>
        <w:p w:rsidR="00CF58B0" w:rsidRPr="00CF58B0" w:rsidRDefault="00CF58B0" w:rsidP="008E5A51">
          <w:pPr>
            <w:pStyle w:val="Footer"/>
            <w:spacing w:line="240" w:lineRule="auto"/>
            <w:ind w:left="0"/>
            <w:jc w:val="right"/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7"/>
              <w:szCs w:val="17"/>
            </w:rPr>
          </w:pPr>
          <w:r w:rsidRPr="00CF58B0">
            <w:rPr>
              <w:rFonts w:asciiTheme="minorHAnsi" w:hAnsiTheme="minorHAnsi" w:cstheme="minorHAnsi"/>
              <w:b w:val="0"/>
              <w:bCs/>
              <w:noProof/>
              <w:color w:val="404040" w:themeColor="text1" w:themeTint="BF"/>
              <w:sz w:val="17"/>
              <w:szCs w:val="17"/>
            </w:rPr>
            <w:t>Ahmadkhater55@hotmail.com</w:t>
          </w:r>
        </w:p>
      </w:tc>
    </w:tr>
  </w:tbl>
  <w:p w:rsidR="00170C3F" w:rsidRDefault="00170C3F" w:rsidP="007428C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31C" w:rsidRDefault="00AE231C">
      <w:r>
        <w:separator/>
      </w:r>
    </w:p>
    <w:p w:rsidR="00AE231C" w:rsidRDefault="00AE231C"/>
    <w:p w:rsidR="00AE231C" w:rsidRDefault="00AE231C" w:rsidP="00A104D9"/>
    <w:p w:rsidR="00AE231C" w:rsidRDefault="00AE231C" w:rsidP="00A104D9"/>
    <w:p w:rsidR="00AE231C" w:rsidRDefault="00AE231C" w:rsidP="00766F01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/>
    <w:p w:rsidR="00AE231C" w:rsidRDefault="00AE231C"/>
    <w:p w:rsidR="00AE231C" w:rsidRDefault="00AE231C" w:rsidP="00D939B1"/>
    <w:p w:rsidR="00AE231C" w:rsidRDefault="00AE231C" w:rsidP="00D939B1"/>
    <w:p w:rsidR="00AE231C" w:rsidRDefault="00AE231C" w:rsidP="00977E78"/>
    <w:p w:rsidR="00AE231C" w:rsidRDefault="00AE231C" w:rsidP="00E06F01"/>
  </w:footnote>
  <w:footnote w:type="continuationSeparator" w:id="1">
    <w:p w:rsidR="00AE231C" w:rsidRDefault="00AE231C">
      <w:r>
        <w:continuationSeparator/>
      </w:r>
    </w:p>
    <w:p w:rsidR="00AE231C" w:rsidRDefault="00AE231C"/>
    <w:p w:rsidR="00AE231C" w:rsidRDefault="00AE231C" w:rsidP="00A104D9"/>
    <w:p w:rsidR="00AE231C" w:rsidRDefault="00AE231C" w:rsidP="00A104D9"/>
    <w:p w:rsidR="00AE231C" w:rsidRDefault="00AE231C" w:rsidP="00766F01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 w:rsidP="00EB42A6"/>
    <w:p w:rsidR="00AE231C" w:rsidRDefault="00AE231C"/>
    <w:p w:rsidR="00AE231C" w:rsidRDefault="00AE231C"/>
    <w:p w:rsidR="00AE231C" w:rsidRDefault="00AE231C" w:rsidP="00D939B1"/>
    <w:p w:rsidR="00AE231C" w:rsidRDefault="00AE231C" w:rsidP="00D939B1"/>
    <w:p w:rsidR="00AE231C" w:rsidRDefault="00AE231C" w:rsidP="00977E78"/>
    <w:p w:rsidR="00AE231C" w:rsidRDefault="00AE231C" w:rsidP="00E06F01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C3F" w:rsidRDefault="00170C3F" w:rsidP="00163CC3">
    <w:pPr>
      <w:jc w:val="center"/>
    </w:pPr>
  </w:p>
  <w:p w:rsidR="00170C3F" w:rsidRDefault="00170C3F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A6B69"/>
    <w:multiLevelType w:val="hybridMultilevel"/>
    <w:tmpl w:val="CF0480AE"/>
    <w:lvl w:ilvl="0" w:tplc="0608C4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6F11E7"/>
    <w:multiLevelType w:val="hybridMultilevel"/>
    <w:tmpl w:val="D6A89188"/>
    <w:lvl w:ilvl="0" w:tplc="B7BC46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53165F"/>
    <w:multiLevelType w:val="hybridMultilevel"/>
    <w:tmpl w:val="AF72274E"/>
    <w:lvl w:ilvl="0" w:tplc="5C1AB11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C14333"/>
    <w:multiLevelType w:val="hybridMultilevel"/>
    <w:tmpl w:val="56B00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B21C61"/>
    <w:multiLevelType w:val="hybridMultilevel"/>
    <w:tmpl w:val="DD883E82"/>
    <w:lvl w:ilvl="0" w:tplc="C0D67B4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6C52A00"/>
    <w:multiLevelType w:val="hybridMultilevel"/>
    <w:tmpl w:val="6B0E6A1A"/>
    <w:lvl w:ilvl="0" w:tplc="277882EE">
      <w:numFmt w:val="bullet"/>
      <w:lvlText w:val="▪"/>
      <w:lvlJc w:val="left"/>
      <w:pPr>
        <w:ind w:left="644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17315B9C"/>
    <w:multiLevelType w:val="hybridMultilevel"/>
    <w:tmpl w:val="7BD8AB6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>
    <w:nsid w:val="196D0DAB"/>
    <w:multiLevelType w:val="hybridMultilevel"/>
    <w:tmpl w:val="5E2C5AFE"/>
    <w:lvl w:ilvl="0" w:tplc="3328106C">
      <w:start w:val="1"/>
      <w:numFmt w:val="bullet"/>
      <w:pStyle w:val="CompanyName"/>
      <w:lvlText w:val=""/>
      <w:lvlJc w:val="left"/>
      <w:pPr>
        <w:ind w:left="720" w:hanging="360"/>
      </w:pPr>
      <w:rPr>
        <w:rFonts w:ascii="Wingdings" w:hAnsi="Wingdings" w:hint="default"/>
        <w:b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977465"/>
    <w:multiLevelType w:val="hybridMultilevel"/>
    <w:tmpl w:val="37200D86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2B19127A"/>
    <w:multiLevelType w:val="hybridMultilevel"/>
    <w:tmpl w:val="B0A41D1C"/>
    <w:lvl w:ilvl="0" w:tplc="0290A95A">
      <w:start w:val="1"/>
      <w:numFmt w:val="bullet"/>
      <w:lvlText w:val=""/>
      <w:lvlJc w:val="left"/>
      <w:pPr>
        <w:ind w:left="100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>
    <w:nsid w:val="308D6050"/>
    <w:multiLevelType w:val="hybridMultilevel"/>
    <w:tmpl w:val="4EA6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BB0779"/>
    <w:multiLevelType w:val="multilevel"/>
    <w:tmpl w:val="A10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440EE9"/>
    <w:multiLevelType w:val="hybridMultilevel"/>
    <w:tmpl w:val="7DA0EACA"/>
    <w:lvl w:ilvl="0" w:tplc="DCC87EF2">
      <w:start w:val="1"/>
      <w:numFmt w:val="bullet"/>
      <w:lvlText w:val="w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3645AB"/>
    <w:multiLevelType w:val="hybridMultilevel"/>
    <w:tmpl w:val="C5C6D5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0857E7"/>
    <w:multiLevelType w:val="hybridMultilevel"/>
    <w:tmpl w:val="F3C687DC"/>
    <w:lvl w:ilvl="0" w:tplc="F77E49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AA62C8"/>
    <w:multiLevelType w:val="hybridMultilevel"/>
    <w:tmpl w:val="026640BE"/>
    <w:lvl w:ilvl="0" w:tplc="347CD470">
      <w:start w:val="1"/>
      <w:numFmt w:val="bullet"/>
      <w:lvlText w:val=""/>
      <w:lvlJc w:val="left"/>
      <w:pPr>
        <w:tabs>
          <w:tab w:val="num" w:pos="697"/>
        </w:tabs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7"/>
        </w:tabs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7"/>
        </w:tabs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7"/>
        </w:tabs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</w:abstractNum>
  <w:abstractNum w:abstractNumId="16">
    <w:nsid w:val="447A50AE"/>
    <w:multiLevelType w:val="hybridMultilevel"/>
    <w:tmpl w:val="531002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8175DF"/>
    <w:multiLevelType w:val="hybridMultilevel"/>
    <w:tmpl w:val="4D8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FE537B"/>
    <w:multiLevelType w:val="hybridMultilevel"/>
    <w:tmpl w:val="366C22C8"/>
    <w:lvl w:ilvl="0" w:tplc="0608B87E">
      <w:numFmt w:val="bullet"/>
      <w:lvlText w:val="-"/>
      <w:lvlJc w:val="left"/>
      <w:pPr>
        <w:ind w:left="1494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>
    <w:nsid w:val="4A916101"/>
    <w:multiLevelType w:val="hybridMultilevel"/>
    <w:tmpl w:val="FF2CF374"/>
    <w:lvl w:ilvl="0" w:tplc="CCBCEEF6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  <w:b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EA225A"/>
    <w:multiLevelType w:val="hybridMultilevel"/>
    <w:tmpl w:val="D8DAC2FE"/>
    <w:lvl w:ilvl="0" w:tplc="430EC038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4FB052C2"/>
    <w:multiLevelType w:val="hybridMultilevel"/>
    <w:tmpl w:val="30E8A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6309A9"/>
    <w:multiLevelType w:val="hybridMultilevel"/>
    <w:tmpl w:val="6E3A2260"/>
    <w:lvl w:ilvl="0" w:tplc="EBBC44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985525"/>
    <w:multiLevelType w:val="hybridMultilevel"/>
    <w:tmpl w:val="55D0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4834DA"/>
    <w:multiLevelType w:val="hybridMultilevel"/>
    <w:tmpl w:val="9ADA4C3E"/>
    <w:lvl w:ilvl="0" w:tplc="9272B3D2">
      <w:start w:val="1"/>
      <w:numFmt w:val="bullet"/>
      <w:lvlText w:val="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064C33"/>
    <w:multiLevelType w:val="hybridMultilevel"/>
    <w:tmpl w:val="F9A844A6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6267423C"/>
    <w:multiLevelType w:val="hybridMultilevel"/>
    <w:tmpl w:val="B49408FA"/>
    <w:lvl w:ilvl="0" w:tplc="EBBC44FA">
      <w:start w:val="1"/>
      <w:numFmt w:val="bullet"/>
      <w:lvlText w:val="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7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>
    <w:nsid w:val="686955B9"/>
    <w:multiLevelType w:val="hybridMultilevel"/>
    <w:tmpl w:val="A7B682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6F044A"/>
    <w:multiLevelType w:val="hybridMultilevel"/>
    <w:tmpl w:val="60249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512190"/>
    <w:multiLevelType w:val="hybridMultilevel"/>
    <w:tmpl w:val="A54AA8D4"/>
    <w:lvl w:ilvl="0" w:tplc="F81E429C">
      <w:numFmt w:val="bullet"/>
      <w:lvlText w:val="-"/>
      <w:lvlJc w:val="left"/>
      <w:pPr>
        <w:ind w:left="645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1">
    <w:nsid w:val="78121125"/>
    <w:multiLevelType w:val="hybridMultilevel"/>
    <w:tmpl w:val="B412C9A8"/>
    <w:lvl w:ilvl="0" w:tplc="FD5EB56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A683683"/>
    <w:multiLevelType w:val="hybridMultilevel"/>
    <w:tmpl w:val="89109CA8"/>
    <w:lvl w:ilvl="0" w:tplc="EBBC44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A51484"/>
    <w:multiLevelType w:val="hybridMultilevel"/>
    <w:tmpl w:val="991E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3"/>
  </w:num>
  <w:num w:numId="3">
    <w:abstractNumId w:val="15"/>
  </w:num>
  <w:num w:numId="4">
    <w:abstractNumId w:val="31"/>
  </w:num>
  <w:num w:numId="5">
    <w:abstractNumId w:val="26"/>
  </w:num>
  <w:num w:numId="6">
    <w:abstractNumId w:val="32"/>
  </w:num>
  <w:num w:numId="7">
    <w:abstractNumId w:val="20"/>
  </w:num>
  <w:num w:numId="8">
    <w:abstractNumId w:val="19"/>
  </w:num>
  <w:num w:numId="9">
    <w:abstractNumId w:val="10"/>
  </w:num>
  <w:num w:numId="10">
    <w:abstractNumId w:val="17"/>
  </w:num>
  <w:num w:numId="11">
    <w:abstractNumId w:val="22"/>
  </w:num>
  <w:num w:numId="12">
    <w:abstractNumId w:val="6"/>
  </w:num>
  <w:num w:numId="13">
    <w:abstractNumId w:val="33"/>
  </w:num>
  <w:num w:numId="14">
    <w:abstractNumId w:val="16"/>
  </w:num>
  <w:num w:numId="15">
    <w:abstractNumId w:val="9"/>
  </w:num>
  <w:num w:numId="16">
    <w:abstractNumId w:val="2"/>
  </w:num>
  <w:num w:numId="17">
    <w:abstractNumId w:val="21"/>
  </w:num>
  <w:num w:numId="18">
    <w:abstractNumId w:val="18"/>
  </w:num>
  <w:num w:numId="19">
    <w:abstractNumId w:val="28"/>
  </w:num>
  <w:num w:numId="20">
    <w:abstractNumId w:val="12"/>
  </w:num>
  <w:num w:numId="21">
    <w:abstractNumId w:val="14"/>
  </w:num>
  <w:num w:numId="22">
    <w:abstractNumId w:val="30"/>
  </w:num>
  <w:num w:numId="23">
    <w:abstractNumId w:val="24"/>
  </w:num>
  <w:num w:numId="24">
    <w:abstractNumId w:val="0"/>
  </w:num>
  <w:num w:numId="25">
    <w:abstractNumId w:val="11"/>
  </w:num>
  <w:num w:numId="26">
    <w:abstractNumId w:val="7"/>
  </w:num>
  <w:num w:numId="27">
    <w:abstractNumId w:val="5"/>
  </w:num>
  <w:num w:numId="28">
    <w:abstractNumId w:val="3"/>
  </w:num>
  <w:num w:numId="29">
    <w:abstractNumId w:val="23"/>
  </w:num>
  <w:num w:numId="30">
    <w:abstractNumId w:val="7"/>
  </w:num>
  <w:num w:numId="31">
    <w:abstractNumId w:val="25"/>
  </w:num>
  <w:num w:numId="32">
    <w:abstractNumId w:val="4"/>
  </w:num>
  <w:num w:numId="33">
    <w:abstractNumId w:val="1"/>
  </w:num>
  <w:num w:numId="34">
    <w:abstractNumId w:val="29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embedSystemFonts/>
  <w:saveSubsetFonts/>
  <w:attachedTemplate r:id="rId1"/>
  <w:stylePaneFormatFilter w:val="3F01"/>
  <w:defaultTabStop w:val="907"/>
  <w:hyphenationZone w:val="284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11266">
      <o:colormru v:ext="edit" colors="#fff8e7"/>
    </o:shapedefaults>
  </w:hdrShapeDefaults>
  <w:footnotePr>
    <w:footnote w:id="0"/>
    <w:footnote w:id="1"/>
  </w:footnotePr>
  <w:endnotePr>
    <w:endnote w:id="0"/>
    <w:endnote w:id="1"/>
  </w:endnotePr>
  <w:compat>
    <w:adjustLineHeightInTable/>
  </w:compat>
  <w:docVars>
    <w:docVar w:name="iResumeStyle" w:val="w:compa"/>
    <w:docVar w:name="Resume Post Wizard Balloon" w:val="w:docVa"/>
  </w:docVars>
  <w:rsids>
    <w:rsidRoot w:val="00BA1E4F"/>
    <w:rsid w:val="0000236F"/>
    <w:rsid w:val="00005644"/>
    <w:rsid w:val="000068BD"/>
    <w:rsid w:val="000071B7"/>
    <w:rsid w:val="00010027"/>
    <w:rsid w:val="00011FA1"/>
    <w:rsid w:val="00012225"/>
    <w:rsid w:val="0001332F"/>
    <w:rsid w:val="00017EB8"/>
    <w:rsid w:val="000222C9"/>
    <w:rsid w:val="00023371"/>
    <w:rsid w:val="00023664"/>
    <w:rsid w:val="0002509D"/>
    <w:rsid w:val="00027DA7"/>
    <w:rsid w:val="000304A9"/>
    <w:rsid w:val="000341B4"/>
    <w:rsid w:val="0003570A"/>
    <w:rsid w:val="00035DB1"/>
    <w:rsid w:val="00035E44"/>
    <w:rsid w:val="000360AE"/>
    <w:rsid w:val="000442A7"/>
    <w:rsid w:val="00045C08"/>
    <w:rsid w:val="000466D9"/>
    <w:rsid w:val="00046B6B"/>
    <w:rsid w:val="00046FD6"/>
    <w:rsid w:val="000472DD"/>
    <w:rsid w:val="000509A0"/>
    <w:rsid w:val="000521B3"/>
    <w:rsid w:val="0005254D"/>
    <w:rsid w:val="00053858"/>
    <w:rsid w:val="000549A0"/>
    <w:rsid w:val="000552DD"/>
    <w:rsid w:val="0005612D"/>
    <w:rsid w:val="00057C5F"/>
    <w:rsid w:val="0006089F"/>
    <w:rsid w:val="00063243"/>
    <w:rsid w:val="000654C6"/>
    <w:rsid w:val="000655A1"/>
    <w:rsid w:val="00065606"/>
    <w:rsid w:val="000709CA"/>
    <w:rsid w:val="00070AD7"/>
    <w:rsid w:val="0007345D"/>
    <w:rsid w:val="00075194"/>
    <w:rsid w:val="000753A1"/>
    <w:rsid w:val="00075602"/>
    <w:rsid w:val="00081B61"/>
    <w:rsid w:val="00086470"/>
    <w:rsid w:val="00087045"/>
    <w:rsid w:val="00087217"/>
    <w:rsid w:val="00087936"/>
    <w:rsid w:val="000909D2"/>
    <w:rsid w:val="00092FDB"/>
    <w:rsid w:val="00093306"/>
    <w:rsid w:val="00094365"/>
    <w:rsid w:val="000947D2"/>
    <w:rsid w:val="00094DAD"/>
    <w:rsid w:val="00095E1B"/>
    <w:rsid w:val="00096396"/>
    <w:rsid w:val="00096E7D"/>
    <w:rsid w:val="00097DAC"/>
    <w:rsid w:val="000A3BE1"/>
    <w:rsid w:val="000A6744"/>
    <w:rsid w:val="000A6A93"/>
    <w:rsid w:val="000B0CC8"/>
    <w:rsid w:val="000B1211"/>
    <w:rsid w:val="000B2F6C"/>
    <w:rsid w:val="000B309A"/>
    <w:rsid w:val="000B43DB"/>
    <w:rsid w:val="000B4B49"/>
    <w:rsid w:val="000B64DC"/>
    <w:rsid w:val="000C09D7"/>
    <w:rsid w:val="000C306C"/>
    <w:rsid w:val="000C316C"/>
    <w:rsid w:val="000C58EC"/>
    <w:rsid w:val="000C5C56"/>
    <w:rsid w:val="000C60C8"/>
    <w:rsid w:val="000D134E"/>
    <w:rsid w:val="000D1D78"/>
    <w:rsid w:val="000D4FA3"/>
    <w:rsid w:val="000D67C2"/>
    <w:rsid w:val="000D6A4D"/>
    <w:rsid w:val="000E3E32"/>
    <w:rsid w:val="000E4262"/>
    <w:rsid w:val="000E5458"/>
    <w:rsid w:val="000E5D44"/>
    <w:rsid w:val="000E69CF"/>
    <w:rsid w:val="000E6B9C"/>
    <w:rsid w:val="000E765E"/>
    <w:rsid w:val="000F03A1"/>
    <w:rsid w:val="000F0853"/>
    <w:rsid w:val="000F08DF"/>
    <w:rsid w:val="000F19B8"/>
    <w:rsid w:val="000F1E42"/>
    <w:rsid w:val="000F26EA"/>
    <w:rsid w:val="000F3231"/>
    <w:rsid w:val="000F52A6"/>
    <w:rsid w:val="000F63F9"/>
    <w:rsid w:val="000F6D7F"/>
    <w:rsid w:val="000F7D7E"/>
    <w:rsid w:val="000F7EAE"/>
    <w:rsid w:val="001031F6"/>
    <w:rsid w:val="00103A85"/>
    <w:rsid w:val="00106037"/>
    <w:rsid w:val="001121D9"/>
    <w:rsid w:val="00112B3E"/>
    <w:rsid w:val="00113DB7"/>
    <w:rsid w:val="00114C01"/>
    <w:rsid w:val="00115C6B"/>
    <w:rsid w:val="00117EAF"/>
    <w:rsid w:val="001207DF"/>
    <w:rsid w:val="00127300"/>
    <w:rsid w:val="001304B3"/>
    <w:rsid w:val="00131525"/>
    <w:rsid w:val="0013168D"/>
    <w:rsid w:val="0014061D"/>
    <w:rsid w:val="001416AA"/>
    <w:rsid w:val="00141E96"/>
    <w:rsid w:val="00141FD4"/>
    <w:rsid w:val="0014205B"/>
    <w:rsid w:val="00142234"/>
    <w:rsid w:val="00143FD3"/>
    <w:rsid w:val="001463D7"/>
    <w:rsid w:val="001467F1"/>
    <w:rsid w:val="00146E4B"/>
    <w:rsid w:val="0014772A"/>
    <w:rsid w:val="00147899"/>
    <w:rsid w:val="001531BC"/>
    <w:rsid w:val="00153F78"/>
    <w:rsid w:val="00154377"/>
    <w:rsid w:val="0015584E"/>
    <w:rsid w:val="00155C69"/>
    <w:rsid w:val="00160FBE"/>
    <w:rsid w:val="00161A2F"/>
    <w:rsid w:val="00163CC3"/>
    <w:rsid w:val="00164373"/>
    <w:rsid w:val="0016509D"/>
    <w:rsid w:val="00165B89"/>
    <w:rsid w:val="00166767"/>
    <w:rsid w:val="00166DBE"/>
    <w:rsid w:val="0017084E"/>
    <w:rsid w:val="00170C3F"/>
    <w:rsid w:val="0017119C"/>
    <w:rsid w:val="0017228C"/>
    <w:rsid w:val="00172566"/>
    <w:rsid w:val="00174C94"/>
    <w:rsid w:val="00175B68"/>
    <w:rsid w:val="001767D0"/>
    <w:rsid w:val="00177048"/>
    <w:rsid w:val="001776D4"/>
    <w:rsid w:val="00180998"/>
    <w:rsid w:val="00181A7F"/>
    <w:rsid w:val="0019071E"/>
    <w:rsid w:val="00192CC9"/>
    <w:rsid w:val="0019337E"/>
    <w:rsid w:val="0019529B"/>
    <w:rsid w:val="0019531B"/>
    <w:rsid w:val="00196BA9"/>
    <w:rsid w:val="001977AF"/>
    <w:rsid w:val="00197FBA"/>
    <w:rsid w:val="001A0456"/>
    <w:rsid w:val="001A0F16"/>
    <w:rsid w:val="001A208D"/>
    <w:rsid w:val="001A3B7F"/>
    <w:rsid w:val="001A4282"/>
    <w:rsid w:val="001A459F"/>
    <w:rsid w:val="001A5474"/>
    <w:rsid w:val="001A5B1A"/>
    <w:rsid w:val="001A6E81"/>
    <w:rsid w:val="001A7E6D"/>
    <w:rsid w:val="001B07BB"/>
    <w:rsid w:val="001B1F08"/>
    <w:rsid w:val="001B4881"/>
    <w:rsid w:val="001B6B98"/>
    <w:rsid w:val="001C01F2"/>
    <w:rsid w:val="001C2BA5"/>
    <w:rsid w:val="001C3BF5"/>
    <w:rsid w:val="001D030B"/>
    <w:rsid w:val="001D0B64"/>
    <w:rsid w:val="001D5200"/>
    <w:rsid w:val="001D609D"/>
    <w:rsid w:val="001D759A"/>
    <w:rsid w:val="001D784C"/>
    <w:rsid w:val="001D7CE1"/>
    <w:rsid w:val="001E51D6"/>
    <w:rsid w:val="001E64D8"/>
    <w:rsid w:val="001E66EA"/>
    <w:rsid w:val="001E6C3A"/>
    <w:rsid w:val="001F1753"/>
    <w:rsid w:val="001F18DE"/>
    <w:rsid w:val="001F26BA"/>
    <w:rsid w:val="001F2803"/>
    <w:rsid w:val="001F28F4"/>
    <w:rsid w:val="001F2E5F"/>
    <w:rsid w:val="001F3637"/>
    <w:rsid w:val="001F4E34"/>
    <w:rsid w:val="001F4FF8"/>
    <w:rsid w:val="002006BB"/>
    <w:rsid w:val="002012E0"/>
    <w:rsid w:val="00201684"/>
    <w:rsid w:val="0020287D"/>
    <w:rsid w:val="00205287"/>
    <w:rsid w:val="002053F8"/>
    <w:rsid w:val="00205984"/>
    <w:rsid w:val="002072F1"/>
    <w:rsid w:val="00210EB3"/>
    <w:rsid w:val="00212B6A"/>
    <w:rsid w:val="002143DE"/>
    <w:rsid w:val="002155D8"/>
    <w:rsid w:val="002162EC"/>
    <w:rsid w:val="00216C58"/>
    <w:rsid w:val="002200B7"/>
    <w:rsid w:val="002211F6"/>
    <w:rsid w:val="0022159A"/>
    <w:rsid w:val="002267D2"/>
    <w:rsid w:val="00230717"/>
    <w:rsid w:val="002318E7"/>
    <w:rsid w:val="00236017"/>
    <w:rsid w:val="0023628F"/>
    <w:rsid w:val="00237B21"/>
    <w:rsid w:val="002411E0"/>
    <w:rsid w:val="002415A7"/>
    <w:rsid w:val="0024173F"/>
    <w:rsid w:val="0024183E"/>
    <w:rsid w:val="00241B86"/>
    <w:rsid w:val="00243990"/>
    <w:rsid w:val="00243D0A"/>
    <w:rsid w:val="00245848"/>
    <w:rsid w:val="00247717"/>
    <w:rsid w:val="00247735"/>
    <w:rsid w:val="00247C9F"/>
    <w:rsid w:val="002532CD"/>
    <w:rsid w:val="00255018"/>
    <w:rsid w:val="00257523"/>
    <w:rsid w:val="002625B7"/>
    <w:rsid w:val="00262996"/>
    <w:rsid w:val="00262BB0"/>
    <w:rsid w:val="002638C5"/>
    <w:rsid w:val="00263BE5"/>
    <w:rsid w:val="00264529"/>
    <w:rsid w:val="002651FE"/>
    <w:rsid w:val="00266EDC"/>
    <w:rsid w:val="00270245"/>
    <w:rsid w:val="0027057A"/>
    <w:rsid w:val="00270A87"/>
    <w:rsid w:val="00271A52"/>
    <w:rsid w:val="00271CD4"/>
    <w:rsid w:val="00272EE1"/>
    <w:rsid w:val="0027302E"/>
    <w:rsid w:val="002746E8"/>
    <w:rsid w:val="002748B6"/>
    <w:rsid w:val="00274C9D"/>
    <w:rsid w:val="00275C0C"/>
    <w:rsid w:val="00281F34"/>
    <w:rsid w:val="0028599E"/>
    <w:rsid w:val="00285F9B"/>
    <w:rsid w:val="0029074D"/>
    <w:rsid w:val="00290A05"/>
    <w:rsid w:val="00290A7D"/>
    <w:rsid w:val="002927E2"/>
    <w:rsid w:val="0029326E"/>
    <w:rsid w:val="0029369A"/>
    <w:rsid w:val="00293A2F"/>
    <w:rsid w:val="00294241"/>
    <w:rsid w:val="00294349"/>
    <w:rsid w:val="002A087E"/>
    <w:rsid w:val="002A1E31"/>
    <w:rsid w:val="002A314B"/>
    <w:rsid w:val="002A6333"/>
    <w:rsid w:val="002B15AC"/>
    <w:rsid w:val="002B6ADB"/>
    <w:rsid w:val="002B70C2"/>
    <w:rsid w:val="002C0D04"/>
    <w:rsid w:val="002C0F60"/>
    <w:rsid w:val="002C3798"/>
    <w:rsid w:val="002C392F"/>
    <w:rsid w:val="002C5FE4"/>
    <w:rsid w:val="002C6E99"/>
    <w:rsid w:val="002C7136"/>
    <w:rsid w:val="002C7403"/>
    <w:rsid w:val="002D1181"/>
    <w:rsid w:val="002D306D"/>
    <w:rsid w:val="002D31EE"/>
    <w:rsid w:val="002D3F8E"/>
    <w:rsid w:val="002D43FB"/>
    <w:rsid w:val="002D5318"/>
    <w:rsid w:val="002E0D79"/>
    <w:rsid w:val="002E1D86"/>
    <w:rsid w:val="002E24A8"/>
    <w:rsid w:val="002E3229"/>
    <w:rsid w:val="002E3F8C"/>
    <w:rsid w:val="002E6D60"/>
    <w:rsid w:val="002E7F20"/>
    <w:rsid w:val="002F0227"/>
    <w:rsid w:val="002F0256"/>
    <w:rsid w:val="002F0722"/>
    <w:rsid w:val="002F2E94"/>
    <w:rsid w:val="002F64C3"/>
    <w:rsid w:val="0030044F"/>
    <w:rsid w:val="00301E04"/>
    <w:rsid w:val="003041A8"/>
    <w:rsid w:val="00305501"/>
    <w:rsid w:val="00305D02"/>
    <w:rsid w:val="003107C1"/>
    <w:rsid w:val="003116D8"/>
    <w:rsid w:val="003118A8"/>
    <w:rsid w:val="003118CE"/>
    <w:rsid w:val="0031585A"/>
    <w:rsid w:val="00315C1A"/>
    <w:rsid w:val="00317458"/>
    <w:rsid w:val="003209C0"/>
    <w:rsid w:val="0032270D"/>
    <w:rsid w:val="00325D3F"/>
    <w:rsid w:val="00327143"/>
    <w:rsid w:val="0032759F"/>
    <w:rsid w:val="003275EC"/>
    <w:rsid w:val="00330238"/>
    <w:rsid w:val="00331353"/>
    <w:rsid w:val="00331D60"/>
    <w:rsid w:val="0033229E"/>
    <w:rsid w:val="00334C1D"/>
    <w:rsid w:val="003366B4"/>
    <w:rsid w:val="00341AD6"/>
    <w:rsid w:val="0034251F"/>
    <w:rsid w:val="003434A1"/>
    <w:rsid w:val="003438B8"/>
    <w:rsid w:val="00343BC2"/>
    <w:rsid w:val="00344E2B"/>
    <w:rsid w:val="0034656F"/>
    <w:rsid w:val="003477FD"/>
    <w:rsid w:val="00347D88"/>
    <w:rsid w:val="00351112"/>
    <w:rsid w:val="003542E2"/>
    <w:rsid w:val="00355311"/>
    <w:rsid w:val="0035532C"/>
    <w:rsid w:val="00355386"/>
    <w:rsid w:val="00355B25"/>
    <w:rsid w:val="00355B7D"/>
    <w:rsid w:val="003566AA"/>
    <w:rsid w:val="003572F7"/>
    <w:rsid w:val="00360325"/>
    <w:rsid w:val="00360978"/>
    <w:rsid w:val="00362709"/>
    <w:rsid w:val="0036311E"/>
    <w:rsid w:val="00363757"/>
    <w:rsid w:val="003664C0"/>
    <w:rsid w:val="003667B7"/>
    <w:rsid w:val="00366C78"/>
    <w:rsid w:val="00367E51"/>
    <w:rsid w:val="00371AA8"/>
    <w:rsid w:val="00375CBF"/>
    <w:rsid w:val="0038014E"/>
    <w:rsid w:val="00381364"/>
    <w:rsid w:val="003814BA"/>
    <w:rsid w:val="00382951"/>
    <w:rsid w:val="00384E65"/>
    <w:rsid w:val="003919B2"/>
    <w:rsid w:val="003936D4"/>
    <w:rsid w:val="00395456"/>
    <w:rsid w:val="003966B6"/>
    <w:rsid w:val="003A00B0"/>
    <w:rsid w:val="003A0CCC"/>
    <w:rsid w:val="003A29CF"/>
    <w:rsid w:val="003A2F94"/>
    <w:rsid w:val="003A3623"/>
    <w:rsid w:val="003A64AE"/>
    <w:rsid w:val="003A78C1"/>
    <w:rsid w:val="003B061B"/>
    <w:rsid w:val="003B2E8E"/>
    <w:rsid w:val="003B3ADC"/>
    <w:rsid w:val="003C48F8"/>
    <w:rsid w:val="003C4BD6"/>
    <w:rsid w:val="003C72FA"/>
    <w:rsid w:val="003D07A4"/>
    <w:rsid w:val="003D2602"/>
    <w:rsid w:val="003D2EB5"/>
    <w:rsid w:val="003D3151"/>
    <w:rsid w:val="003D3341"/>
    <w:rsid w:val="003D3834"/>
    <w:rsid w:val="003D5C93"/>
    <w:rsid w:val="003D5FBF"/>
    <w:rsid w:val="003E18FF"/>
    <w:rsid w:val="003E5291"/>
    <w:rsid w:val="003E5400"/>
    <w:rsid w:val="003E5F7F"/>
    <w:rsid w:val="003E6286"/>
    <w:rsid w:val="003E6BBD"/>
    <w:rsid w:val="003E7B94"/>
    <w:rsid w:val="003E7EE7"/>
    <w:rsid w:val="003F09E0"/>
    <w:rsid w:val="003F1A3F"/>
    <w:rsid w:val="003F39C2"/>
    <w:rsid w:val="004000DE"/>
    <w:rsid w:val="0040315F"/>
    <w:rsid w:val="00403225"/>
    <w:rsid w:val="00407655"/>
    <w:rsid w:val="00407C43"/>
    <w:rsid w:val="00410525"/>
    <w:rsid w:val="00412F48"/>
    <w:rsid w:val="0041364D"/>
    <w:rsid w:val="00413F9A"/>
    <w:rsid w:val="00414ACA"/>
    <w:rsid w:val="00414F99"/>
    <w:rsid w:val="00415661"/>
    <w:rsid w:val="00416476"/>
    <w:rsid w:val="004166A0"/>
    <w:rsid w:val="00417AD4"/>
    <w:rsid w:val="00424A84"/>
    <w:rsid w:val="00426956"/>
    <w:rsid w:val="00430D57"/>
    <w:rsid w:val="004315A4"/>
    <w:rsid w:val="00431A48"/>
    <w:rsid w:val="00431B08"/>
    <w:rsid w:val="00432A3A"/>
    <w:rsid w:val="00436D32"/>
    <w:rsid w:val="0043768B"/>
    <w:rsid w:val="00437A02"/>
    <w:rsid w:val="004458DB"/>
    <w:rsid w:val="00446388"/>
    <w:rsid w:val="004464B6"/>
    <w:rsid w:val="00446CCB"/>
    <w:rsid w:val="0044758D"/>
    <w:rsid w:val="00450654"/>
    <w:rsid w:val="0045393C"/>
    <w:rsid w:val="00453F4E"/>
    <w:rsid w:val="00454061"/>
    <w:rsid w:val="00457DD0"/>
    <w:rsid w:val="00457DEE"/>
    <w:rsid w:val="0046062C"/>
    <w:rsid w:val="004619F3"/>
    <w:rsid w:val="00463049"/>
    <w:rsid w:val="00465C22"/>
    <w:rsid w:val="00473123"/>
    <w:rsid w:val="004734D4"/>
    <w:rsid w:val="0047550C"/>
    <w:rsid w:val="00477288"/>
    <w:rsid w:val="00477D43"/>
    <w:rsid w:val="00480318"/>
    <w:rsid w:val="004809D6"/>
    <w:rsid w:val="004814FD"/>
    <w:rsid w:val="0048179D"/>
    <w:rsid w:val="00481950"/>
    <w:rsid w:val="00481DB6"/>
    <w:rsid w:val="00482390"/>
    <w:rsid w:val="00483620"/>
    <w:rsid w:val="004840B9"/>
    <w:rsid w:val="00485000"/>
    <w:rsid w:val="00485D4D"/>
    <w:rsid w:val="004870F8"/>
    <w:rsid w:val="004873C7"/>
    <w:rsid w:val="00491289"/>
    <w:rsid w:val="0049203D"/>
    <w:rsid w:val="00494642"/>
    <w:rsid w:val="0049484A"/>
    <w:rsid w:val="004949D7"/>
    <w:rsid w:val="00494B1B"/>
    <w:rsid w:val="00494E60"/>
    <w:rsid w:val="00495085"/>
    <w:rsid w:val="00495A6B"/>
    <w:rsid w:val="00495E77"/>
    <w:rsid w:val="004963C4"/>
    <w:rsid w:val="004A0901"/>
    <w:rsid w:val="004A3522"/>
    <w:rsid w:val="004A4269"/>
    <w:rsid w:val="004A6329"/>
    <w:rsid w:val="004B23C1"/>
    <w:rsid w:val="004B27B7"/>
    <w:rsid w:val="004B3B30"/>
    <w:rsid w:val="004B47C0"/>
    <w:rsid w:val="004B596E"/>
    <w:rsid w:val="004C01DA"/>
    <w:rsid w:val="004C0FE2"/>
    <w:rsid w:val="004C1C9F"/>
    <w:rsid w:val="004C2DC1"/>
    <w:rsid w:val="004C3147"/>
    <w:rsid w:val="004C3F6D"/>
    <w:rsid w:val="004C6619"/>
    <w:rsid w:val="004D112E"/>
    <w:rsid w:val="004D224D"/>
    <w:rsid w:val="004D2EE8"/>
    <w:rsid w:val="004D3F92"/>
    <w:rsid w:val="004D517D"/>
    <w:rsid w:val="004D544A"/>
    <w:rsid w:val="004E0B47"/>
    <w:rsid w:val="004E1B71"/>
    <w:rsid w:val="004E2AF5"/>
    <w:rsid w:val="004E2E90"/>
    <w:rsid w:val="004E37D3"/>
    <w:rsid w:val="004F08A0"/>
    <w:rsid w:val="004F0D3B"/>
    <w:rsid w:val="004F1317"/>
    <w:rsid w:val="004F258E"/>
    <w:rsid w:val="004F2C5F"/>
    <w:rsid w:val="004F5EA1"/>
    <w:rsid w:val="004F5FA1"/>
    <w:rsid w:val="004F60A1"/>
    <w:rsid w:val="00500487"/>
    <w:rsid w:val="0050069C"/>
    <w:rsid w:val="005016CF"/>
    <w:rsid w:val="005023B1"/>
    <w:rsid w:val="00512775"/>
    <w:rsid w:val="005150D1"/>
    <w:rsid w:val="005156C9"/>
    <w:rsid w:val="00520002"/>
    <w:rsid w:val="005233E9"/>
    <w:rsid w:val="00523488"/>
    <w:rsid w:val="00524DEC"/>
    <w:rsid w:val="00524DF9"/>
    <w:rsid w:val="00531943"/>
    <w:rsid w:val="00531B86"/>
    <w:rsid w:val="00531D4A"/>
    <w:rsid w:val="00532225"/>
    <w:rsid w:val="0053310D"/>
    <w:rsid w:val="00534BCD"/>
    <w:rsid w:val="00534F2D"/>
    <w:rsid w:val="00534F9B"/>
    <w:rsid w:val="005368A6"/>
    <w:rsid w:val="00540F2E"/>
    <w:rsid w:val="00541CC2"/>
    <w:rsid w:val="00544409"/>
    <w:rsid w:val="00545212"/>
    <w:rsid w:val="00546B0F"/>
    <w:rsid w:val="00547E44"/>
    <w:rsid w:val="00547FFA"/>
    <w:rsid w:val="005502B9"/>
    <w:rsid w:val="005507EB"/>
    <w:rsid w:val="00550AD8"/>
    <w:rsid w:val="005522EB"/>
    <w:rsid w:val="005528F9"/>
    <w:rsid w:val="00552AA8"/>
    <w:rsid w:val="00553BCF"/>
    <w:rsid w:val="00553C3B"/>
    <w:rsid w:val="00553E4D"/>
    <w:rsid w:val="0055404E"/>
    <w:rsid w:val="00555079"/>
    <w:rsid w:val="0055522C"/>
    <w:rsid w:val="00555594"/>
    <w:rsid w:val="0055597A"/>
    <w:rsid w:val="005607BF"/>
    <w:rsid w:val="00560CB2"/>
    <w:rsid w:val="00564738"/>
    <w:rsid w:val="00566520"/>
    <w:rsid w:val="0056781A"/>
    <w:rsid w:val="00567F00"/>
    <w:rsid w:val="00570F96"/>
    <w:rsid w:val="005731EC"/>
    <w:rsid w:val="0057355E"/>
    <w:rsid w:val="00573ACA"/>
    <w:rsid w:val="005747CA"/>
    <w:rsid w:val="005759BF"/>
    <w:rsid w:val="0057625D"/>
    <w:rsid w:val="005772AD"/>
    <w:rsid w:val="0057792E"/>
    <w:rsid w:val="00577C07"/>
    <w:rsid w:val="005820F6"/>
    <w:rsid w:val="00582E1B"/>
    <w:rsid w:val="00587DA0"/>
    <w:rsid w:val="005900C8"/>
    <w:rsid w:val="005918CD"/>
    <w:rsid w:val="00592747"/>
    <w:rsid w:val="00592A48"/>
    <w:rsid w:val="00593CDB"/>
    <w:rsid w:val="00594869"/>
    <w:rsid w:val="005954C1"/>
    <w:rsid w:val="005954E6"/>
    <w:rsid w:val="00595D1B"/>
    <w:rsid w:val="005A0A2E"/>
    <w:rsid w:val="005A1B93"/>
    <w:rsid w:val="005A1F73"/>
    <w:rsid w:val="005A304D"/>
    <w:rsid w:val="005A409A"/>
    <w:rsid w:val="005A4CCA"/>
    <w:rsid w:val="005A4F05"/>
    <w:rsid w:val="005A5598"/>
    <w:rsid w:val="005B1E1D"/>
    <w:rsid w:val="005B3A54"/>
    <w:rsid w:val="005B3D1C"/>
    <w:rsid w:val="005B4444"/>
    <w:rsid w:val="005B4EBC"/>
    <w:rsid w:val="005B5F68"/>
    <w:rsid w:val="005C04A0"/>
    <w:rsid w:val="005C554F"/>
    <w:rsid w:val="005C57DD"/>
    <w:rsid w:val="005C5853"/>
    <w:rsid w:val="005C7771"/>
    <w:rsid w:val="005D0912"/>
    <w:rsid w:val="005D2816"/>
    <w:rsid w:val="005D2C5E"/>
    <w:rsid w:val="005D2C61"/>
    <w:rsid w:val="005D2E2F"/>
    <w:rsid w:val="005D3A03"/>
    <w:rsid w:val="005D3EE6"/>
    <w:rsid w:val="005D440E"/>
    <w:rsid w:val="005D57BB"/>
    <w:rsid w:val="005D5FD9"/>
    <w:rsid w:val="005D6B4B"/>
    <w:rsid w:val="005D6B6D"/>
    <w:rsid w:val="005D7082"/>
    <w:rsid w:val="005D79D9"/>
    <w:rsid w:val="005E6636"/>
    <w:rsid w:val="005F07CE"/>
    <w:rsid w:val="005F33FE"/>
    <w:rsid w:val="005F47E6"/>
    <w:rsid w:val="005F7C95"/>
    <w:rsid w:val="00605010"/>
    <w:rsid w:val="00605ED0"/>
    <w:rsid w:val="0060642E"/>
    <w:rsid w:val="00610387"/>
    <w:rsid w:val="00610D14"/>
    <w:rsid w:val="00615DFE"/>
    <w:rsid w:val="0061646A"/>
    <w:rsid w:val="00616AB1"/>
    <w:rsid w:val="006174D0"/>
    <w:rsid w:val="00617947"/>
    <w:rsid w:val="006240C0"/>
    <w:rsid w:val="006253F0"/>
    <w:rsid w:val="00633C48"/>
    <w:rsid w:val="006343B8"/>
    <w:rsid w:val="00635486"/>
    <w:rsid w:val="00635B4B"/>
    <w:rsid w:val="00635D66"/>
    <w:rsid w:val="0063693C"/>
    <w:rsid w:val="0064067A"/>
    <w:rsid w:val="006407D8"/>
    <w:rsid w:val="00641FA0"/>
    <w:rsid w:val="006458B9"/>
    <w:rsid w:val="00645C5E"/>
    <w:rsid w:val="0064665E"/>
    <w:rsid w:val="00646C35"/>
    <w:rsid w:val="00647141"/>
    <w:rsid w:val="006474A7"/>
    <w:rsid w:val="00647EE0"/>
    <w:rsid w:val="00650059"/>
    <w:rsid w:val="006504FC"/>
    <w:rsid w:val="006504FF"/>
    <w:rsid w:val="00650938"/>
    <w:rsid w:val="00650C28"/>
    <w:rsid w:val="00651A82"/>
    <w:rsid w:val="00653AEF"/>
    <w:rsid w:val="0065405A"/>
    <w:rsid w:val="006542B7"/>
    <w:rsid w:val="00656625"/>
    <w:rsid w:val="00657895"/>
    <w:rsid w:val="00660DA3"/>
    <w:rsid w:val="006639AB"/>
    <w:rsid w:val="00663AE6"/>
    <w:rsid w:val="00664240"/>
    <w:rsid w:val="0066446E"/>
    <w:rsid w:val="00664B62"/>
    <w:rsid w:val="00665DEA"/>
    <w:rsid w:val="00666D3B"/>
    <w:rsid w:val="00666DB1"/>
    <w:rsid w:val="00670198"/>
    <w:rsid w:val="006704D2"/>
    <w:rsid w:val="00671425"/>
    <w:rsid w:val="00672638"/>
    <w:rsid w:val="006738D7"/>
    <w:rsid w:val="00674593"/>
    <w:rsid w:val="006765D1"/>
    <w:rsid w:val="00677848"/>
    <w:rsid w:val="006801A8"/>
    <w:rsid w:val="0068108E"/>
    <w:rsid w:val="006823B5"/>
    <w:rsid w:val="00683B86"/>
    <w:rsid w:val="0068447C"/>
    <w:rsid w:val="006853BD"/>
    <w:rsid w:val="00687F30"/>
    <w:rsid w:val="006939F3"/>
    <w:rsid w:val="006940C0"/>
    <w:rsid w:val="00694A8F"/>
    <w:rsid w:val="00695E90"/>
    <w:rsid w:val="0069617D"/>
    <w:rsid w:val="006A1C6E"/>
    <w:rsid w:val="006A2413"/>
    <w:rsid w:val="006A2B3C"/>
    <w:rsid w:val="006A300C"/>
    <w:rsid w:val="006A32E9"/>
    <w:rsid w:val="006A3329"/>
    <w:rsid w:val="006A55E8"/>
    <w:rsid w:val="006A5906"/>
    <w:rsid w:val="006A760A"/>
    <w:rsid w:val="006B0299"/>
    <w:rsid w:val="006B0416"/>
    <w:rsid w:val="006B092A"/>
    <w:rsid w:val="006B1277"/>
    <w:rsid w:val="006B268D"/>
    <w:rsid w:val="006B271F"/>
    <w:rsid w:val="006B2D6A"/>
    <w:rsid w:val="006B313A"/>
    <w:rsid w:val="006B3E16"/>
    <w:rsid w:val="006B3F14"/>
    <w:rsid w:val="006B5D42"/>
    <w:rsid w:val="006B65BF"/>
    <w:rsid w:val="006B7C11"/>
    <w:rsid w:val="006C476A"/>
    <w:rsid w:val="006C51BC"/>
    <w:rsid w:val="006C5662"/>
    <w:rsid w:val="006C5C9E"/>
    <w:rsid w:val="006D0898"/>
    <w:rsid w:val="006D09C6"/>
    <w:rsid w:val="006D147B"/>
    <w:rsid w:val="006D2D55"/>
    <w:rsid w:val="006D4E1E"/>
    <w:rsid w:val="006E0916"/>
    <w:rsid w:val="006E18A5"/>
    <w:rsid w:val="006E2432"/>
    <w:rsid w:val="006E250B"/>
    <w:rsid w:val="006E2D7D"/>
    <w:rsid w:val="006E328F"/>
    <w:rsid w:val="006E414B"/>
    <w:rsid w:val="006E4274"/>
    <w:rsid w:val="006E4BC1"/>
    <w:rsid w:val="006E72BC"/>
    <w:rsid w:val="006E7343"/>
    <w:rsid w:val="006E7FE3"/>
    <w:rsid w:val="006F073F"/>
    <w:rsid w:val="006F4B1B"/>
    <w:rsid w:val="006F6989"/>
    <w:rsid w:val="006F7338"/>
    <w:rsid w:val="006F781B"/>
    <w:rsid w:val="006F7CDB"/>
    <w:rsid w:val="007001C4"/>
    <w:rsid w:val="00700BC6"/>
    <w:rsid w:val="00703771"/>
    <w:rsid w:val="00704DA8"/>
    <w:rsid w:val="00705FC5"/>
    <w:rsid w:val="00706C60"/>
    <w:rsid w:val="00707D80"/>
    <w:rsid w:val="00712AD5"/>
    <w:rsid w:val="00713CDB"/>
    <w:rsid w:val="00715157"/>
    <w:rsid w:val="0072047A"/>
    <w:rsid w:val="007214D0"/>
    <w:rsid w:val="0072206B"/>
    <w:rsid w:val="0072399C"/>
    <w:rsid w:val="00725461"/>
    <w:rsid w:val="00725D74"/>
    <w:rsid w:val="007279CD"/>
    <w:rsid w:val="00731BE2"/>
    <w:rsid w:val="0073391A"/>
    <w:rsid w:val="0073413F"/>
    <w:rsid w:val="00737619"/>
    <w:rsid w:val="00741B97"/>
    <w:rsid w:val="007428C0"/>
    <w:rsid w:val="00744DC5"/>
    <w:rsid w:val="00745D7C"/>
    <w:rsid w:val="00747B2B"/>
    <w:rsid w:val="0075117D"/>
    <w:rsid w:val="00752008"/>
    <w:rsid w:val="0075211C"/>
    <w:rsid w:val="0075289E"/>
    <w:rsid w:val="00754F2B"/>
    <w:rsid w:val="00755895"/>
    <w:rsid w:val="00756240"/>
    <w:rsid w:val="007573F1"/>
    <w:rsid w:val="00757C34"/>
    <w:rsid w:val="00762314"/>
    <w:rsid w:val="00763CE9"/>
    <w:rsid w:val="0076462A"/>
    <w:rsid w:val="007647DA"/>
    <w:rsid w:val="007656EF"/>
    <w:rsid w:val="00766F01"/>
    <w:rsid w:val="00770318"/>
    <w:rsid w:val="00771B5A"/>
    <w:rsid w:val="0077402C"/>
    <w:rsid w:val="00774145"/>
    <w:rsid w:val="007750A1"/>
    <w:rsid w:val="00775D8A"/>
    <w:rsid w:val="007769FD"/>
    <w:rsid w:val="00777B74"/>
    <w:rsid w:val="0078044E"/>
    <w:rsid w:val="00785047"/>
    <w:rsid w:val="00786541"/>
    <w:rsid w:val="007900EA"/>
    <w:rsid w:val="00791F15"/>
    <w:rsid w:val="007920CB"/>
    <w:rsid w:val="0079215F"/>
    <w:rsid w:val="0079251C"/>
    <w:rsid w:val="00793756"/>
    <w:rsid w:val="00796F25"/>
    <w:rsid w:val="007A05A8"/>
    <w:rsid w:val="007A77CB"/>
    <w:rsid w:val="007A78A9"/>
    <w:rsid w:val="007A7A78"/>
    <w:rsid w:val="007A7CBD"/>
    <w:rsid w:val="007A7F0D"/>
    <w:rsid w:val="007B504F"/>
    <w:rsid w:val="007B71F7"/>
    <w:rsid w:val="007B762D"/>
    <w:rsid w:val="007B7F0F"/>
    <w:rsid w:val="007C0516"/>
    <w:rsid w:val="007C18E1"/>
    <w:rsid w:val="007C1B53"/>
    <w:rsid w:val="007C2440"/>
    <w:rsid w:val="007C3769"/>
    <w:rsid w:val="007C3D90"/>
    <w:rsid w:val="007C44E1"/>
    <w:rsid w:val="007C5D31"/>
    <w:rsid w:val="007C6226"/>
    <w:rsid w:val="007C6635"/>
    <w:rsid w:val="007C67E3"/>
    <w:rsid w:val="007C795C"/>
    <w:rsid w:val="007D0677"/>
    <w:rsid w:val="007D0DE2"/>
    <w:rsid w:val="007D134B"/>
    <w:rsid w:val="007D29F7"/>
    <w:rsid w:val="007D2EC0"/>
    <w:rsid w:val="007D3C83"/>
    <w:rsid w:val="007D69F3"/>
    <w:rsid w:val="007E02B4"/>
    <w:rsid w:val="007E16C7"/>
    <w:rsid w:val="007E31CB"/>
    <w:rsid w:val="007E4001"/>
    <w:rsid w:val="007E65BE"/>
    <w:rsid w:val="007F00A2"/>
    <w:rsid w:val="007F2FEC"/>
    <w:rsid w:val="007F781E"/>
    <w:rsid w:val="00801683"/>
    <w:rsid w:val="00804F39"/>
    <w:rsid w:val="00804F5E"/>
    <w:rsid w:val="00807AF3"/>
    <w:rsid w:val="00810A00"/>
    <w:rsid w:val="0081128B"/>
    <w:rsid w:val="008122DD"/>
    <w:rsid w:val="00812C19"/>
    <w:rsid w:val="00812CDA"/>
    <w:rsid w:val="00813D29"/>
    <w:rsid w:val="00814992"/>
    <w:rsid w:val="00814F74"/>
    <w:rsid w:val="00817756"/>
    <w:rsid w:val="00817F51"/>
    <w:rsid w:val="00820152"/>
    <w:rsid w:val="00820829"/>
    <w:rsid w:val="008233A6"/>
    <w:rsid w:val="00823FB0"/>
    <w:rsid w:val="0082417D"/>
    <w:rsid w:val="00826F63"/>
    <w:rsid w:val="00827303"/>
    <w:rsid w:val="00827FDF"/>
    <w:rsid w:val="00830191"/>
    <w:rsid w:val="00832B9B"/>
    <w:rsid w:val="0083463D"/>
    <w:rsid w:val="00834D2B"/>
    <w:rsid w:val="00836A24"/>
    <w:rsid w:val="008378D8"/>
    <w:rsid w:val="00837CDB"/>
    <w:rsid w:val="008402D4"/>
    <w:rsid w:val="0084133D"/>
    <w:rsid w:val="008417DC"/>
    <w:rsid w:val="0084199A"/>
    <w:rsid w:val="0084230D"/>
    <w:rsid w:val="00843962"/>
    <w:rsid w:val="00850ABC"/>
    <w:rsid w:val="00850E35"/>
    <w:rsid w:val="00851DDD"/>
    <w:rsid w:val="00852BEF"/>
    <w:rsid w:val="00852F98"/>
    <w:rsid w:val="00853CCF"/>
    <w:rsid w:val="008541BC"/>
    <w:rsid w:val="00854596"/>
    <w:rsid w:val="00857993"/>
    <w:rsid w:val="008626A8"/>
    <w:rsid w:val="00863F07"/>
    <w:rsid w:val="008660AC"/>
    <w:rsid w:val="008679B8"/>
    <w:rsid w:val="00870B86"/>
    <w:rsid w:val="00870DDB"/>
    <w:rsid w:val="00871568"/>
    <w:rsid w:val="0087227C"/>
    <w:rsid w:val="008727CF"/>
    <w:rsid w:val="00872A85"/>
    <w:rsid w:val="008745AF"/>
    <w:rsid w:val="00877A4B"/>
    <w:rsid w:val="00877C05"/>
    <w:rsid w:val="00880A25"/>
    <w:rsid w:val="00881DE9"/>
    <w:rsid w:val="00882607"/>
    <w:rsid w:val="00882633"/>
    <w:rsid w:val="0088475E"/>
    <w:rsid w:val="00885B75"/>
    <w:rsid w:val="008871B4"/>
    <w:rsid w:val="00890EFC"/>
    <w:rsid w:val="00890F31"/>
    <w:rsid w:val="008913F1"/>
    <w:rsid w:val="008922DE"/>
    <w:rsid w:val="008923B5"/>
    <w:rsid w:val="008955A8"/>
    <w:rsid w:val="00895F8D"/>
    <w:rsid w:val="00897B39"/>
    <w:rsid w:val="008A1AD4"/>
    <w:rsid w:val="008A279F"/>
    <w:rsid w:val="008A2D73"/>
    <w:rsid w:val="008A2EFF"/>
    <w:rsid w:val="008A468D"/>
    <w:rsid w:val="008A62AD"/>
    <w:rsid w:val="008A685B"/>
    <w:rsid w:val="008A7505"/>
    <w:rsid w:val="008B0F1A"/>
    <w:rsid w:val="008B1220"/>
    <w:rsid w:val="008B3FF1"/>
    <w:rsid w:val="008B459C"/>
    <w:rsid w:val="008B524F"/>
    <w:rsid w:val="008B62DB"/>
    <w:rsid w:val="008B6496"/>
    <w:rsid w:val="008B6CBA"/>
    <w:rsid w:val="008C27A4"/>
    <w:rsid w:val="008C3E4B"/>
    <w:rsid w:val="008C4817"/>
    <w:rsid w:val="008D1153"/>
    <w:rsid w:val="008D192A"/>
    <w:rsid w:val="008D1DF0"/>
    <w:rsid w:val="008D2A77"/>
    <w:rsid w:val="008D4FE1"/>
    <w:rsid w:val="008D52BE"/>
    <w:rsid w:val="008D5710"/>
    <w:rsid w:val="008D5858"/>
    <w:rsid w:val="008E0741"/>
    <w:rsid w:val="008E1FB8"/>
    <w:rsid w:val="008E313B"/>
    <w:rsid w:val="008E3B21"/>
    <w:rsid w:val="008E5A51"/>
    <w:rsid w:val="008E6906"/>
    <w:rsid w:val="008E6DF3"/>
    <w:rsid w:val="008E6F20"/>
    <w:rsid w:val="008E728A"/>
    <w:rsid w:val="008F0E0D"/>
    <w:rsid w:val="008F117A"/>
    <w:rsid w:val="008F1774"/>
    <w:rsid w:val="008F2887"/>
    <w:rsid w:val="008F28EE"/>
    <w:rsid w:val="008F2BC0"/>
    <w:rsid w:val="008F3EFD"/>
    <w:rsid w:val="008F5968"/>
    <w:rsid w:val="00901795"/>
    <w:rsid w:val="009025D1"/>
    <w:rsid w:val="0090349D"/>
    <w:rsid w:val="00905F23"/>
    <w:rsid w:val="00906BF4"/>
    <w:rsid w:val="009103AD"/>
    <w:rsid w:val="00912AE1"/>
    <w:rsid w:val="00915FE4"/>
    <w:rsid w:val="00916589"/>
    <w:rsid w:val="00916BD2"/>
    <w:rsid w:val="009179A4"/>
    <w:rsid w:val="00917EC7"/>
    <w:rsid w:val="00923A0D"/>
    <w:rsid w:val="009247F1"/>
    <w:rsid w:val="00924B2F"/>
    <w:rsid w:val="00927068"/>
    <w:rsid w:val="00927317"/>
    <w:rsid w:val="00930906"/>
    <w:rsid w:val="009310AA"/>
    <w:rsid w:val="0093111F"/>
    <w:rsid w:val="00931A22"/>
    <w:rsid w:val="00931DAD"/>
    <w:rsid w:val="00931F12"/>
    <w:rsid w:val="00931FF8"/>
    <w:rsid w:val="00933A0D"/>
    <w:rsid w:val="00934F4A"/>
    <w:rsid w:val="00940D15"/>
    <w:rsid w:val="00941347"/>
    <w:rsid w:val="00941742"/>
    <w:rsid w:val="0094188A"/>
    <w:rsid w:val="00945BE0"/>
    <w:rsid w:val="00946A62"/>
    <w:rsid w:val="009476B6"/>
    <w:rsid w:val="00951EC2"/>
    <w:rsid w:val="00953EFD"/>
    <w:rsid w:val="00954C6D"/>
    <w:rsid w:val="00956937"/>
    <w:rsid w:val="00957293"/>
    <w:rsid w:val="009623C0"/>
    <w:rsid w:val="00963B35"/>
    <w:rsid w:val="00964484"/>
    <w:rsid w:val="00964B9D"/>
    <w:rsid w:val="00966E9A"/>
    <w:rsid w:val="00967D4B"/>
    <w:rsid w:val="0097285A"/>
    <w:rsid w:val="0097289D"/>
    <w:rsid w:val="00972CA3"/>
    <w:rsid w:val="009739EA"/>
    <w:rsid w:val="00977508"/>
    <w:rsid w:val="00977E78"/>
    <w:rsid w:val="00977F42"/>
    <w:rsid w:val="009817FB"/>
    <w:rsid w:val="00981E17"/>
    <w:rsid w:val="00982FB1"/>
    <w:rsid w:val="00983251"/>
    <w:rsid w:val="009840B7"/>
    <w:rsid w:val="00985040"/>
    <w:rsid w:val="009863FD"/>
    <w:rsid w:val="00986A84"/>
    <w:rsid w:val="00987355"/>
    <w:rsid w:val="00993FE4"/>
    <w:rsid w:val="0099475C"/>
    <w:rsid w:val="00994D80"/>
    <w:rsid w:val="009954BC"/>
    <w:rsid w:val="00995C28"/>
    <w:rsid w:val="00996B70"/>
    <w:rsid w:val="00996BFC"/>
    <w:rsid w:val="009A0B58"/>
    <w:rsid w:val="009A1D95"/>
    <w:rsid w:val="009A56A3"/>
    <w:rsid w:val="009A642C"/>
    <w:rsid w:val="009A74F3"/>
    <w:rsid w:val="009B269E"/>
    <w:rsid w:val="009B338C"/>
    <w:rsid w:val="009B4C5B"/>
    <w:rsid w:val="009B58F2"/>
    <w:rsid w:val="009B641A"/>
    <w:rsid w:val="009C00F2"/>
    <w:rsid w:val="009C28FB"/>
    <w:rsid w:val="009C5B27"/>
    <w:rsid w:val="009C60EA"/>
    <w:rsid w:val="009C625C"/>
    <w:rsid w:val="009C62AF"/>
    <w:rsid w:val="009D1995"/>
    <w:rsid w:val="009D1B85"/>
    <w:rsid w:val="009D281F"/>
    <w:rsid w:val="009D2FA9"/>
    <w:rsid w:val="009D3F08"/>
    <w:rsid w:val="009D567E"/>
    <w:rsid w:val="009D5A46"/>
    <w:rsid w:val="009D6272"/>
    <w:rsid w:val="009D6550"/>
    <w:rsid w:val="009E044B"/>
    <w:rsid w:val="009E3C49"/>
    <w:rsid w:val="009E5233"/>
    <w:rsid w:val="009E6CF7"/>
    <w:rsid w:val="009F2BA4"/>
    <w:rsid w:val="009F38FA"/>
    <w:rsid w:val="009F589C"/>
    <w:rsid w:val="009F638B"/>
    <w:rsid w:val="009F7D15"/>
    <w:rsid w:val="009F7E94"/>
    <w:rsid w:val="00A0162E"/>
    <w:rsid w:val="00A026AB"/>
    <w:rsid w:val="00A02BC6"/>
    <w:rsid w:val="00A046D1"/>
    <w:rsid w:val="00A05E28"/>
    <w:rsid w:val="00A0706B"/>
    <w:rsid w:val="00A104D9"/>
    <w:rsid w:val="00A12A59"/>
    <w:rsid w:val="00A1306F"/>
    <w:rsid w:val="00A1527B"/>
    <w:rsid w:val="00A1666B"/>
    <w:rsid w:val="00A207D8"/>
    <w:rsid w:val="00A20F26"/>
    <w:rsid w:val="00A2159B"/>
    <w:rsid w:val="00A220F5"/>
    <w:rsid w:val="00A23F97"/>
    <w:rsid w:val="00A240E9"/>
    <w:rsid w:val="00A24BF9"/>
    <w:rsid w:val="00A259B5"/>
    <w:rsid w:val="00A27CDF"/>
    <w:rsid w:val="00A40882"/>
    <w:rsid w:val="00A4755C"/>
    <w:rsid w:val="00A514FD"/>
    <w:rsid w:val="00A55470"/>
    <w:rsid w:val="00A57179"/>
    <w:rsid w:val="00A57B30"/>
    <w:rsid w:val="00A57DFD"/>
    <w:rsid w:val="00A60C5A"/>
    <w:rsid w:val="00A6266B"/>
    <w:rsid w:val="00A628A9"/>
    <w:rsid w:val="00A63E06"/>
    <w:rsid w:val="00A63E13"/>
    <w:rsid w:val="00A6423D"/>
    <w:rsid w:val="00A65485"/>
    <w:rsid w:val="00A673D2"/>
    <w:rsid w:val="00A67A34"/>
    <w:rsid w:val="00A72432"/>
    <w:rsid w:val="00A73A83"/>
    <w:rsid w:val="00A74619"/>
    <w:rsid w:val="00A75291"/>
    <w:rsid w:val="00A76A18"/>
    <w:rsid w:val="00A77773"/>
    <w:rsid w:val="00A81B39"/>
    <w:rsid w:val="00A81C8B"/>
    <w:rsid w:val="00A81EF2"/>
    <w:rsid w:val="00A8207F"/>
    <w:rsid w:val="00A83985"/>
    <w:rsid w:val="00A85CAB"/>
    <w:rsid w:val="00A87D6B"/>
    <w:rsid w:val="00A914A0"/>
    <w:rsid w:val="00A91907"/>
    <w:rsid w:val="00A91C02"/>
    <w:rsid w:val="00A91F84"/>
    <w:rsid w:val="00A97BA1"/>
    <w:rsid w:val="00A97D16"/>
    <w:rsid w:val="00AA2D35"/>
    <w:rsid w:val="00AA37C3"/>
    <w:rsid w:val="00AA4851"/>
    <w:rsid w:val="00AB0794"/>
    <w:rsid w:val="00AB4ABE"/>
    <w:rsid w:val="00AB586E"/>
    <w:rsid w:val="00AB6451"/>
    <w:rsid w:val="00AB6D69"/>
    <w:rsid w:val="00AC0BB7"/>
    <w:rsid w:val="00AC3F1E"/>
    <w:rsid w:val="00AC5BB8"/>
    <w:rsid w:val="00AC6765"/>
    <w:rsid w:val="00AC73BF"/>
    <w:rsid w:val="00AC7737"/>
    <w:rsid w:val="00AC7A1F"/>
    <w:rsid w:val="00AD18DF"/>
    <w:rsid w:val="00AD1B1C"/>
    <w:rsid w:val="00AD45FC"/>
    <w:rsid w:val="00AD5A8E"/>
    <w:rsid w:val="00AD713F"/>
    <w:rsid w:val="00AE013F"/>
    <w:rsid w:val="00AE09E8"/>
    <w:rsid w:val="00AE10E7"/>
    <w:rsid w:val="00AE1F53"/>
    <w:rsid w:val="00AE231C"/>
    <w:rsid w:val="00AE2DD3"/>
    <w:rsid w:val="00AE40E2"/>
    <w:rsid w:val="00AF1404"/>
    <w:rsid w:val="00AF44B3"/>
    <w:rsid w:val="00AF56DE"/>
    <w:rsid w:val="00B02622"/>
    <w:rsid w:val="00B0465E"/>
    <w:rsid w:val="00B055EF"/>
    <w:rsid w:val="00B06A8C"/>
    <w:rsid w:val="00B07041"/>
    <w:rsid w:val="00B13433"/>
    <w:rsid w:val="00B13F75"/>
    <w:rsid w:val="00B148F8"/>
    <w:rsid w:val="00B14F48"/>
    <w:rsid w:val="00B15104"/>
    <w:rsid w:val="00B15ABB"/>
    <w:rsid w:val="00B20AA8"/>
    <w:rsid w:val="00B22873"/>
    <w:rsid w:val="00B23858"/>
    <w:rsid w:val="00B2452A"/>
    <w:rsid w:val="00B25F1A"/>
    <w:rsid w:val="00B27410"/>
    <w:rsid w:val="00B30AAF"/>
    <w:rsid w:val="00B30E67"/>
    <w:rsid w:val="00B3369B"/>
    <w:rsid w:val="00B33C92"/>
    <w:rsid w:val="00B34494"/>
    <w:rsid w:val="00B34715"/>
    <w:rsid w:val="00B35116"/>
    <w:rsid w:val="00B36082"/>
    <w:rsid w:val="00B41330"/>
    <w:rsid w:val="00B413EA"/>
    <w:rsid w:val="00B418CD"/>
    <w:rsid w:val="00B41C4D"/>
    <w:rsid w:val="00B42264"/>
    <w:rsid w:val="00B4294F"/>
    <w:rsid w:val="00B47775"/>
    <w:rsid w:val="00B53606"/>
    <w:rsid w:val="00B56024"/>
    <w:rsid w:val="00B5605F"/>
    <w:rsid w:val="00B567A6"/>
    <w:rsid w:val="00B57642"/>
    <w:rsid w:val="00B61658"/>
    <w:rsid w:val="00B618F9"/>
    <w:rsid w:val="00B6465E"/>
    <w:rsid w:val="00B65DE3"/>
    <w:rsid w:val="00B65FCF"/>
    <w:rsid w:val="00B66096"/>
    <w:rsid w:val="00B664F3"/>
    <w:rsid w:val="00B66B93"/>
    <w:rsid w:val="00B67738"/>
    <w:rsid w:val="00B70432"/>
    <w:rsid w:val="00B73353"/>
    <w:rsid w:val="00B77529"/>
    <w:rsid w:val="00B808D2"/>
    <w:rsid w:val="00B80971"/>
    <w:rsid w:val="00B81873"/>
    <w:rsid w:val="00B83183"/>
    <w:rsid w:val="00B86FE5"/>
    <w:rsid w:val="00B87A05"/>
    <w:rsid w:val="00B93B83"/>
    <w:rsid w:val="00B953BA"/>
    <w:rsid w:val="00BA01A0"/>
    <w:rsid w:val="00BA1561"/>
    <w:rsid w:val="00BA1E4F"/>
    <w:rsid w:val="00BA3247"/>
    <w:rsid w:val="00BA3FB9"/>
    <w:rsid w:val="00BA6270"/>
    <w:rsid w:val="00BA6871"/>
    <w:rsid w:val="00BB033B"/>
    <w:rsid w:val="00BB2D5C"/>
    <w:rsid w:val="00BB3ABE"/>
    <w:rsid w:val="00BB3C22"/>
    <w:rsid w:val="00BB4D3A"/>
    <w:rsid w:val="00BB65FC"/>
    <w:rsid w:val="00BC0DD6"/>
    <w:rsid w:val="00BC2150"/>
    <w:rsid w:val="00BC3305"/>
    <w:rsid w:val="00BD165F"/>
    <w:rsid w:val="00BD24DC"/>
    <w:rsid w:val="00BD2931"/>
    <w:rsid w:val="00BD2B0E"/>
    <w:rsid w:val="00BD3830"/>
    <w:rsid w:val="00BD3A3E"/>
    <w:rsid w:val="00BD58D8"/>
    <w:rsid w:val="00BD6640"/>
    <w:rsid w:val="00BD7649"/>
    <w:rsid w:val="00BD7EE6"/>
    <w:rsid w:val="00BE1707"/>
    <w:rsid w:val="00BE41C4"/>
    <w:rsid w:val="00BE4691"/>
    <w:rsid w:val="00BE4A9C"/>
    <w:rsid w:val="00BE5721"/>
    <w:rsid w:val="00BF0644"/>
    <w:rsid w:val="00BF357F"/>
    <w:rsid w:val="00BF7639"/>
    <w:rsid w:val="00BF7C8D"/>
    <w:rsid w:val="00C01004"/>
    <w:rsid w:val="00C02DFD"/>
    <w:rsid w:val="00C05A6B"/>
    <w:rsid w:val="00C05F1C"/>
    <w:rsid w:val="00C106E9"/>
    <w:rsid w:val="00C1194B"/>
    <w:rsid w:val="00C123C0"/>
    <w:rsid w:val="00C12FC5"/>
    <w:rsid w:val="00C14AD2"/>
    <w:rsid w:val="00C14CFA"/>
    <w:rsid w:val="00C17C38"/>
    <w:rsid w:val="00C21D39"/>
    <w:rsid w:val="00C2391A"/>
    <w:rsid w:val="00C246FA"/>
    <w:rsid w:val="00C25897"/>
    <w:rsid w:val="00C269C5"/>
    <w:rsid w:val="00C3200C"/>
    <w:rsid w:val="00C3292B"/>
    <w:rsid w:val="00C334A1"/>
    <w:rsid w:val="00C35118"/>
    <w:rsid w:val="00C351AA"/>
    <w:rsid w:val="00C3549D"/>
    <w:rsid w:val="00C35986"/>
    <w:rsid w:val="00C4039B"/>
    <w:rsid w:val="00C41BD0"/>
    <w:rsid w:val="00C42C43"/>
    <w:rsid w:val="00C44BB4"/>
    <w:rsid w:val="00C45B54"/>
    <w:rsid w:val="00C46AF9"/>
    <w:rsid w:val="00C5347C"/>
    <w:rsid w:val="00C536A4"/>
    <w:rsid w:val="00C540B2"/>
    <w:rsid w:val="00C546C3"/>
    <w:rsid w:val="00C5557C"/>
    <w:rsid w:val="00C55A60"/>
    <w:rsid w:val="00C6068D"/>
    <w:rsid w:val="00C61F76"/>
    <w:rsid w:val="00C62988"/>
    <w:rsid w:val="00C638F6"/>
    <w:rsid w:val="00C649BF"/>
    <w:rsid w:val="00C665D1"/>
    <w:rsid w:val="00C67B28"/>
    <w:rsid w:val="00C723C7"/>
    <w:rsid w:val="00C72EAC"/>
    <w:rsid w:val="00C736D9"/>
    <w:rsid w:val="00C76DE6"/>
    <w:rsid w:val="00C80960"/>
    <w:rsid w:val="00C811EF"/>
    <w:rsid w:val="00C81323"/>
    <w:rsid w:val="00C86A29"/>
    <w:rsid w:val="00C878B7"/>
    <w:rsid w:val="00C878E4"/>
    <w:rsid w:val="00C87B27"/>
    <w:rsid w:val="00C90A1C"/>
    <w:rsid w:val="00C91C7C"/>
    <w:rsid w:val="00C921FF"/>
    <w:rsid w:val="00C92BEB"/>
    <w:rsid w:val="00C92D0B"/>
    <w:rsid w:val="00C93375"/>
    <w:rsid w:val="00C93EA3"/>
    <w:rsid w:val="00C97831"/>
    <w:rsid w:val="00CA091D"/>
    <w:rsid w:val="00CA2EBC"/>
    <w:rsid w:val="00CA44C0"/>
    <w:rsid w:val="00CA7DA9"/>
    <w:rsid w:val="00CB1B74"/>
    <w:rsid w:val="00CB1E6C"/>
    <w:rsid w:val="00CB470A"/>
    <w:rsid w:val="00CB5C86"/>
    <w:rsid w:val="00CB75FF"/>
    <w:rsid w:val="00CB7E4D"/>
    <w:rsid w:val="00CC168F"/>
    <w:rsid w:val="00CC21AF"/>
    <w:rsid w:val="00CC2D10"/>
    <w:rsid w:val="00CC757D"/>
    <w:rsid w:val="00CD4331"/>
    <w:rsid w:val="00CD497B"/>
    <w:rsid w:val="00CE03AD"/>
    <w:rsid w:val="00CE1F05"/>
    <w:rsid w:val="00CE340E"/>
    <w:rsid w:val="00CE5FE3"/>
    <w:rsid w:val="00CE6123"/>
    <w:rsid w:val="00CE65CC"/>
    <w:rsid w:val="00CF4FFD"/>
    <w:rsid w:val="00CF58B0"/>
    <w:rsid w:val="00CF5B33"/>
    <w:rsid w:val="00D00182"/>
    <w:rsid w:val="00D00717"/>
    <w:rsid w:val="00D01F5A"/>
    <w:rsid w:val="00D03B58"/>
    <w:rsid w:val="00D0479A"/>
    <w:rsid w:val="00D06CA2"/>
    <w:rsid w:val="00D1245A"/>
    <w:rsid w:val="00D13D69"/>
    <w:rsid w:val="00D1576E"/>
    <w:rsid w:val="00D21B4C"/>
    <w:rsid w:val="00D21D10"/>
    <w:rsid w:val="00D22D32"/>
    <w:rsid w:val="00D23394"/>
    <w:rsid w:val="00D234FD"/>
    <w:rsid w:val="00D24217"/>
    <w:rsid w:val="00D25E6D"/>
    <w:rsid w:val="00D27D8A"/>
    <w:rsid w:val="00D30C57"/>
    <w:rsid w:val="00D34A96"/>
    <w:rsid w:val="00D35BA7"/>
    <w:rsid w:val="00D35F9E"/>
    <w:rsid w:val="00D37609"/>
    <w:rsid w:val="00D37C1C"/>
    <w:rsid w:val="00D4160F"/>
    <w:rsid w:val="00D41E92"/>
    <w:rsid w:val="00D423A5"/>
    <w:rsid w:val="00D4241E"/>
    <w:rsid w:val="00D4325E"/>
    <w:rsid w:val="00D47372"/>
    <w:rsid w:val="00D47997"/>
    <w:rsid w:val="00D50A56"/>
    <w:rsid w:val="00D51FA7"/>
    <w:rsid w:val="00D52EE1"/>
    <w:rsid w:val="00D5302A"/>
    <w:rsid w:val="00D5382F"/>
    <w:rsid w:val="00D53F34"/>
    <w:rsid w:val="00D54165"/>
    <w:rsid w:val="00D57292"/>
    <w:rsid w:val="00D63DF0"/>
    <w:rsid w:val="00D64ECF"/>
    <w:rsid w:val="00D65AA0"/>
    <w:rsid w:val="00D661BC"/>
    <w:rsid w:val="00D67A88"/>
    <w:rsid w:val="00D717C5"/>
    <w:rsid w:val="00D71867"/>
    <w:rsid w:val="00D72428"/>
    <w:rsid w:val="00D7254C"/>
    <w:rsid w:val="00D72F44"/>
    <w:rsid w:val="00D80164"/>
    <w:rsid w:val="00D8048F"/>
    <w:rsid w:val="00D80D96"/>
    <w:rsid w:val="00D81CDC"/>
    <w:rsid w:val="00D85F4D"/>
    <w:rsid w:val="00D90110"/>
    <w:rsid w:val="00D90BAA"/>
    <w:rsid w:val="00D91655"/>
    <w:rsid w:val="00D92892"/>
    <w:rsid w:val="00D93677"/>
    <w:rsid w:val="00D939B1"/>
    <w:rsid w:val="00D94014"/>
    <w:rsid w:val="00D9421D"/>
    <w:rsid w:val="00D94A56"/>
    <w:rsid w:val="00D962D6"/>
    <w:rsid w:val="00D96FA8"/>
    <w:rsid w:val="00D97403"/>
    <w:rsid w:val="00DA295F"/>
    <w:rsid w:val="00DA2E0E"/>
    <w:rsid w:val="00DA4B29"/>
    <w:rsid w:val="00DA5102"/>
    <w:rsid w:val="00DB0B2B"/>
    <w:rsid w:val="00DB1659"/>
    <w:rsid w:val="00DB1950"/>
    <w:rsid w:val="00DB1966"/>
    <w:rsid w:val="00DB2C41"/>
    <w:rsid w:val="00DB516A"/>
    <w:rsid w:val="00DB6A63"/>
    <w:rsid w:val="00DC19B3"/>
    <w:rsid w:val="00DC23DB"/>
    <w:rsid w:val="00DC438C"/>
    <w:rsid w:val="00DC4702"/>
    <w:rsid w:val="00DC5B58"/>
    <w:rsid w:val="00DC5C5E"/>
    <w:rsid w:val="00DC651C"/>
    <w:rsid w:val="00DC7993"/>
    <w:rsid w:val="00DC7A21"/>
    <w:rsid w:val="00DD09AC"/>
    <w:rsid w:val="00DD0D7D"/>
    <w:rsid w:val="00DD1D8F"/>
    <w:rsid w:val="00DD1F6D"/>
    <w:rsid w:val="00DD423C"/>
    <w:rsid w:val="00DD7F93"/>
    <w:rsid w:val="00DE1CF4"/>
    <w:rsid w:val="00DE4522"/>
    <w:rsid w:val="00DE4716"/>
    <w:rsid w:val="00DE5E82"/>
    <w:rsid w:val="00DE6984"/>
    <w:rsid w:val="00DE7D18"/>
    <w:rsid w:val="00DE7E50"/>
    <w:rsid w:val="00DF077E"/>
    <w:rsid w:val="00DF19B8"/>
    <w:rsid w:val="00DF1F2C"/>
    <w:rsid w:val="00DF243A"/>
    <w:rsid w:val="00DF38BD"/>
    <w:rsid w:val="00DF44C3"/>
    <w:rsid w:val="00DF5ABC"/>
    <w:rsid w:val="00DF5FCD"/>
    <w:rsid w:val="00DF6C9F"/>
    <w:rsid w:val="00DF6F0B"/>
    <w:rsid w:val="00E00595"/>
    <w:rsid w:val="00E00E6A"/>
    <w:rsid w:val="00E0173E"/>
    <w:rsid w:val="00E01ED3"/>
    <w:rsid w:val="00E03C04"/>
    <w:rsid w:val="00E04744"/>
    <w:rsid w:val="00E04C0C"/>
    <w:rsid w:val="00E06F01"/>
    <w:rsid w:val="00E07A2D"/>
    <w:rsid w:val="00E07E77"/>
    <w:rsid w:val="00E07FBC"/>
    <w:rsid w:val="00E11B70"/>
    <w:rsid w:val="00E13AAF"/>
    <w:rsid w:val="00E14FCB"/>
    <w:rsid w:val="00E15B86"/>
    <w:rsid w:val="00E1606E"/>
    <w:rsid w:val="00E210F4"/>
    <w:rsid w:val="00E24ED6"/>
    <w:rsid w:val="00E250FE"/>
    <w:rsid w:val="00E2676C"/>
    <w:rsid w:val="00E26C0A"/>
    <w:rsid w:val="00E26D45"/>
    <w:rsid w:val="00E26DE1"/>
    <w:rsid w:val="00E27623"/>
    <w:rsid w:val="00E27A96"/>
    <w:rsid w:val="00E27E7A"/>
    <w:rsid w:val="00E27F10"/>
    <w:rsid w:val="00E300FF"/>
    <w:rsid w:val="00E32A85"/>
    <w:rsid w:val="00E33ABD"/>
    <w:rsid w:val="00E371B6"/>
    <w:rsid w:val="00E373D1"/>
    <w:rsid w:val="00E37CA3"/>
    <w:rsid w:val="00E37EB4"/>
    <w:rsid w:val="00E37FD6"/>
    <w:rsid w:val="00E40865"/>
    <w:rsid w:val="00E40D67"/>
    <w:rsid w:val="00E417C3"/>
    <w:rsid w:val="00E419AF"/>
    <w:rsid w:val="00E42CB6"/>
    <w:rsid w:val="00E47673"/>
    <w:rsid w:val="00E51A75"/>
    <w:rsid w:val="00E5280F"/>
    <w:rsid w:val="00E52866"/>
    <w:rsid w:val="00E5291F"/>
    <w:rsid w:val="00E5646C"/>
    <w:rsid w:val="00E566C4"/>
    <w:rsid w:val="00E61B8A"/>
    <w:rsid w:val="00E63D7D"/>
    <w:rsid w:val="00E6483C"/>
    <w:rsid w:val="00E6487D"/>
    <w:rsid w:val="00E64A29"/>
    <w:rsid w:val="00E64DD2"/>
    <w:rsid w:val="00E655D6"/>
    <w:rsid w:val="00E665A7"/>
    <w:rsid w:val="00E67C47"/>
    <w:rsid w:val="00E71343"/>
    <w:rsid w:val="00E71BB1"/>
    <w:rsid w:val="00E72A6B"/>
    <w:rsid w:val="00E736DA"/>
    <w:rsid w:val="00E73A43"/>
    <w:rsid w:val="00E759BB"/>
    <w:rsid w:val="00E759EB"/>
    <w:rsid w:val="00E75D5E"/>
    <w:rsid w:val="00E769D4"/>
    <w:rsid w:val="00E83462"/>
    <w:rsid w:val="00E83C27"/>
    <w:rsid w:val="00E843F5"/>
    <w:rsid w:val="00E85396"/>
    <w:rsid w:val="00E865D5"/>
    <w:rsid w:val="00E90844"/>
    <w:rsid w:val="00E9119A"/>
    <w:rsid w:val="00E92306"/>
    <w:rsid w:val="00E93295"/>
    <w:rsid w:val="00E9350E"/>
    <w:rsid w:val="00E93B27"/>
    <w:rsid w:val="00E94672"/>
    <w:rsid w:val="00E94F2D"/>
    <w:rsid w:val="00E95462"/>
    <w:rsid w:val="00E95697"/>
    <w:rsid w:val="00E9582A"/>
    <w:rsid w:val="00E95DD2"/>
    <w:rsid w:val="00EA04B6"/>
    <w:rsid w:val="00EA0F3C"/>
    <w:rsid w:val="00EA14F7"/>
    <w:rsid w:val="00EA2E18"/>
    <w:rsid w:val="00EA2E65"/>
    <w:rsid w:val="00EA64AD"/>
    <w:rsid w:val="00EB095E"/>
    <w:rsid w:val="00EB0AEB"/>
    <w:rsid w:val="00EB3C32"/>
    <w:rsid w:val="00EB42A6"/>
    <w:rsid w:val="00EB6E00"/>
    <w:rsid w:val="00EC17C6"/>
    <w:rsid w:val="00EC1B0D"/>
    <w:rsid w:val="00EC1FD1"/>
    <w:rsid w:val="00EC2FBC"/>
    <w:rsid w:val="00EC3212"/>
    <w:rsid w:val="00EC5350"/>
    <w:rsid w:val="00EC714B"/>
    <w:rsid w:val="00EC72A1"/>
    <w:rsid w:val="00EC7A1B"/>
    <w:rsid w:val="00ED0BFC"/>
    <w:rsid w:val="00ED2A73"/>
    <w:rsid w:val="00ED3723"/>
    <w:rsid w:val="00ED7E28"/>
    <w:rsid w:val="00EE13F9"/>
    <w:rsid w:val="00EE26BE"/>
    <w:rsid w:val="00EE3254"/>
    <w:rsid w:val="00EE476A"/>
    <w:rsid w:val="00EE4C3C"/>
    <w:rsid w:val="00EE50B3"/>
    <w:rsid w:val="00EF09C1"/>
    <w:rsid w:val="00EF10CA"/>
    <w:rsid w:val="00EF15C4"/>
    <w:rsid w:val="00EF3874"/>
    <w:rsid w:val="00EF38A9"/>
    <w:rsid w:val="00EF44F4"/>
    <w:rsid w:val="00EF6BEE"/>
    <w:rsid w:val="00EF6ED6"/>
    <w:rsid w:val="00F02DB9"/>
    <w:rsid w:val="00F03807"/>
    <w:rsid w:val="00F03BDE"/>
    <w:rsid w:val="00F04C12"/>
    <w:rsid w:val="00F0548C"/>
    <w:rsid w:val="00F059C0"/>
    <w:rsid w:val="00F05E01"/>
    <w:rsid w:val="00F07C87"/>
    <w:rsid w:val="00F108AA"/>
    <w:rsid w:val="00F11F38"/>
    <w:rsid w:val="00F14638"/>
    <w:rsid w:val="00F15FA9"/>
    <w:rsid w:val="00F16E56"/>
    <w:rsid w:val="00F22BCB"/>
    <w:rsid w:val="00F22D2A"/>
    <w:rsid w:val="00F23985"/>
    <w:rsid w:val="00F24C6B"/>
    <w:rsid w:val="00F252B2"/>
    <w:rsid w:val="00F253A2"/>
    <w:rsid w:val="00F274E6"/>
    <w:rsid w:val="00F308D4"/>
    <w:rsid w:val="00F33C7B"/>
    <w:rsid w:val="00F33C94"/>
    <w:rsid w:val="00F37B44"/>
    <w:rsid w:val="00F37E38"/>
    <w:rsid w:val="00F40841"/>
    <w:rsid w:val="00F40FC8"/>
    <w:rsid w:val="00F411A7"/>
    <w:rsid w:val="00F41598"/>
    <w:rsid w:val="00F41972"/>
    <w:rsid w:val="00F440B1"/>
    <w:rsid w:val="00F4473D"/>
    <w:rsid w:val="00F447C7"/>
    <w:rsid w:val="00F44D1D"/>
    <w:rsid w:val="00F450F0"/>
    <w:rsid w:val="00F45A96"/>
    <w:rsid w:val="00F51B72"/>
    <w:rsid w:val="00F526A6"/>
    <w:rsid w:val="00F53BBD"/>
    <w:rsid w:val="00F55125"/>
    <w:rsid w:val="00F57620"/>
    <w:rsid w:val="00F576CC"/>
    <w:rsid w:val="00F61937"/>
    <w:rsid w:val="00F61FF3"/>
    <w:rsid w:val="00F626F8"/>
    <w:rsid w:val="00F6277A"/>
    <w:rsid w:val="00F62A50"/>
    <w:rsid w:val="00F63955"/>
    <w:rsid w:val="00F64C05"/>
    <w:rsid w:val="00F6598B"/>
    <w:rsid w:val="00F6707D"/>
    <w:rsid w:val="00F67E33"/>
    <w:rsid w:val="00F706C2"/>
    <w:rsid w:val="00F71D3F"/>
    <w:rsid w:val="00F7201C"/>
    <w:rsid w:val="00F722EA"/>
    <w:rsid w:val="00F72BC3"/>
    <w:rsid w:val="00F7389F"/>
    <w:rsid w:val="00F74606"/>
    <w:rsid w:val="00F74724"/>
    <w:rsid w:val="00F74D12"/>
    <w:rsid w:val="00F770B8"/>
    <w:rsid w:val="00F80689"/>
    <w:rsid w:val="00F80CDB"/>
    <w:rsid w:val="00F80D60"/>
    <w:rsid w:val="00F82266"/>
    <w:rsid w:val="00F83BEA"/>
    <w:rsid w:val="00F8615D"/>
    <w:rsid w:val="00F87009"/>
    <w:rsid w:val="00F9266E"/>
    <w:rsid w:val="00F94D23"/>
    <w:rsid w:val="00F94E1D"/>
    <w:rsid w:val="00FA02E1"/>
    <w:rsid w:val="00FA0536"/>
    <w:rsid w:val="00FA1E4C"/>
    <w:rsid w:val="00FA21E8"/>
    <w:rsid w:val="00FA2C84"/>
    <w:rsid w:val="00FA5B3A"/>
    <w:rsid w:val="00FA5F0B"/>
    <w:rsid w:val="00FA780A"/>
    <w:rsid w:val="00FB0011"/>
    <w:rsid w:val="00FB0228"/>
    <w:rsid w:val="00FB201F"/>
    <w:rsid w:val="00FB221E"/>
    <w:rsid w:val="00FB6DBC"/>
    <w:rsid w:val="00FB734A"/>
    <w:rsid w:val="00FC09C2"/>
    <w:rsid w:val="00FC2B11"/>
    <w:rsid w:val="00FC6AD1"/>
    <w:rsid w:val="00FC70CC"/>
    <w:rsid w:val="00FC79AB"/>
    <w:rsid w:val="00FC7BAC"/>
    <w:rsid w:val="00FD2153"/>
    <w:rsid w:val="00FD2314"/>
    <w:rsid w:val="00FD29CC"/>
    <w:rsid w:val="00FD3465"/>
    <w:rsid w:val="00FD53E3"/>
    <w:rsid w:val="00FD705C"/>
    <w:rsid w:val="00FE0179"/>
    <w:rsid w:val="00FE04B8"/>
    <w:rsid w:val="00FE0A3F"/>
    <w:rsid w:val="00FE2148"/>
    <w:rsid w:val="00FE2D41"/>
    <w:rsid w:val="00FF58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>
      <o:colormru v:ext="edit" colors="#fff8e7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Company"/>
    <w:qFormat/>
    <w:rsid w:val="00C42C43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552AA8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552AA8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link w:val="Heading3Char"/>
    <w:uiPriority w:val="9"/>
    <w:qFormat/>
    <w:rsid w:val="00552AA8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552AA8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552AA8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552AA8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52AA8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552AA8"/>
    <w:pPr>
      <w:spacing w:after="60"/>
      <w:ind w:left="245" w:hanging="245"/>
    </w:pPr>
  </w:style>
  <w:style w:type="paragraph" w:customStyle="1" w:styleId="Address1">
    <w:name w:val="Address 1"/>
    <w:basedOn w:val="Normal"/>
    <w:rsid w:val="00552AA8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552AA8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552AA8"/>
    <w:pPr>
      <w:ind w:left="720"/>
    </w:pPr>
  </w:style>
  <w:style w:type="paragraph" w:customStyle="1" w:styleId="CityState">
    <w:name w:val="City/State"/>
    <w:basedOn w:val="BodyText"/>
    <w:next w:val="BodyText"/>
    <w:rsid w:val="00552AA8"/>
    <w:pPr>
      <w:keepNext/>
    </w:pPr>
  </w:style>
  <w:style w:type="paragraph" w:customStyle="1" w:styleId="CompanyName0">
    <w:name w:val="Company Name"/>
    <w:basedOn w:val="Normal"/>
    <w:next w:val="Normal"/>
    <w:autoRedefine/>
    <w:rsid w:val="00A220F5"/>
  </w:style>
  <w:style w:type="paragraph" w:customStyle="1" w:styleId="CompanyNameOne">
    <w:name w:val="Company Name One"/>
    <w:basedOn w:val="CompanyName0"/>
    <w:next w:val="Normal"/>
    <w:autoRedefine/>
    <w:rsid w:val="00552AA8"/>
  </w:style>
  <w:style w:type="paragraph" w:styleId="Date">
    <w:name w:val="Date"/>
    <w:basedOn w:val="BodyText"/>
    <w:rsid w:val="00552AA8"/>
    <w:pPr>
      <w:keepNext/>
    </w:pPr>
  </w:style>
  <w:style w:type="paragraph" w:customStyle="1" w:styleId="DocumentLabel">
    <w:name w:val="Document Label"/>
    <w:basedOn w:val="Normal"/>
    <w:next w:val="Normal"/>
    <w:rsid w:val="00552AA8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552AA8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552AA8"/>
    <w:pPr>
      <w:jc w:val="both"/>
    </w:pPr>
  </w:style>
  <w:style w:type="paragraph" w:styleId="Footer">
    <w:name w:val="footer"/>
    <w:basedOn w:val="HeaderBase"/>
    <w:link w:val="FooterChar"/>
    <w:uiPriority w:val="99"/>
    <w:rsid w:val="00552AA8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552AA8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552AA8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552AA8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552AA8"/>
  </w:style>
  <w:style w:type="paragraph" w:customStyle="1" w:styleId="JobTitle">
    <w:name w:val="Job Title"/>
    <w:next w:val="Achievement"/>
    <w:rsid w:val="00552AA8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552AA8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link w:val="NameChar"/>
    <w:rsid w:val="00552AA8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664B62"/>
    <w:pPr>
      <w:spacing w:before="220" w:line="220" w:lineRule="atLeast"/>
    </w:pPr>
    <w:rPr>
      <w:rFonts w:ascii="Albertus" w:hAnsi="Albertus"/>
      <w:spacing w:val="-10"/>
      <w:sz w:val="24"/>
      <w:szCs w:val="24"/>
    </w:rPr>
  </w:style>
  <w:style w:type="paragraph" w:customStyle="1" w:styleId="NoTitle">
    <w:name w:val="No Title"/>
    <w:basedOn w:val="SectionTitle"/>
    <w:rsid w:val="00552AA8"/>
  </w:style>
  <w:style w:type="paragraph" w:customStyle="1" w:styleId="Objective">
    <w:name w:val="Objective"/>
    <w:basedOn w:val="Normal"/>
    <w:next w:val="BodyText"/>
    <w:rsid w:val="00552AA8"/>
    <w:pPr>
      <w:spacing w:before="240" w:after="220" w:line="220" w:lineRule="atLeast"/>
    </w:pPr>
  </w:style>
  <w:style w:type="character" w:styleId="PageNumber">
    <w:name w:val="page number"/>
    <w:rsid w:val="00552AA8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552AA8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552AA8"/>
    <w:pPr>
      <w:spacing w:before="240"/>
    </w:pPr>
  </w:style>
  <w:style w:type="paragraph" w:customStyle="1" w:styleId="SectionSubtitle">
    <w:name w:val="Section Subtitle"/>
    <w:basedOn w:val="SectionTitle"/>
    <w:next w:val="Normal"/>
    <w:rsid w:val="00552AA8"/>
    <w:rPr>
      <w:b/>
      <w:spacing w:val="0"/>
    </w:rPr>
  </w:style>
  <w:style w:type="table" w:styleId="TableGrid">
    <w:name w:val="Table Grid"/>
    <w:basedOn w:val="TableNormal"/>
    <w:rsid w:val="007E02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4D2EE8"/>
    <w:rPr>
      <w:color w:val="0000FF"/>
      <w:u w:val="single"/>
    </w:rPr>
  </w:style>
  <w:style w:type="paragraph" w:customStyle="1" w:styleId="cvfn">
    <w:name w:val="cvfn"/>
    <w:basedOn w:val="Normal"/>
    <w:rsid w:val="006343B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DocumentMap">
    <w:name w:val="Document Map"/>
    <w:basedOn w:val="Normal"/>
    <w:link w:val="DocumentMapChar"/>
    <w:rsid w:val="0083463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3463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6B3E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3E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FC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C6AD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rsid w:val="00360325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F6989"/>
    <w:rPr>
      <w:rFonts w:ascii="Arial" w:hAnsi="Arial"/>
      <w:b/>
      <w:sz w:val="18"/>
    </w:rPr>
  </w:style>
  <w:style w:type="character" w:styleId="Strong">
    <w:name w:val="Strong"/>
    <w:basedOn w:val="DefaultParagraphFont"/>
    <w:qFormat/>
    <w:rsid w:val="00A104D9"/>
    <w:rPr>
      <w:b/>
      <w:bCs/>
    </w:rPr>
  </w:style>
  <w:style w:type="paragraph" w:styleId="Title">
    <w:name w:val="Title"/>
    <w:basedOn w:val="Normal"/>
    <w:next w:val="Normal"/>
    <w:link w:val="TitleChar"/>
    <w:qFormat/>
    <w:rsid w:val="00141FD4"/>
    <w:pPr>
      <w:shd w:val="clear" w:color="auto" w:fill="FBD4B4" w:themeFill="accent6" w:themeFillTint="66"/>
      <w:spacing w:after="120" w:line="400" w:lineRule="exact"/>
      <w:ind w:right="5670"/>
    </w:pPr>
    <w:rPr>
      <w:rFonts w:ascii="Arial Rounded MT Bold" w:eastAsia="Adobe Gothic Std B" w:hAnsi="Arial Rounded MT Bold" w:cstheme="minorHAnsi"/>
      <w:position w:val="4"/>
      <w:sz w:val="24"/>
      <w:szCs w:val="22"/>
    </w:rPr>
  </w:style>
  <w:style w:type="character" w:customStyle="1" w:styleId="TitleChar">
    <w:name w:val="Title Char"/>
    <w:basedOn w:val="DefaultParagraphFont"/>
    <w:link w:val="Title"/>
    <w:rsid w:val="00141FD4"/>
    <w:rPr>
      <w:rFonts w:ascii="Arial Rounded MT Bold" w:eastAsia="Adobe Gothic Std B" w:hAnsi="Arial Rounded MT Bold" w:cstheme="minorHAnsi"/>
      <w:position w:val="4"/>
      <w:sz w:val="24"/>
      <w:szCs w:val="22"/>
      <w:shd w:val="clear" w:color="auto" w:fill="FBD4B4" w:themeFill="accent6" w:themeFillTint="66"/>
    </w:rPr>
  </w:style>
  <w:style w:type="paragraph" w:customStyle="1" w:styleId="MyName">
    <w:name w:val="MyName"/>
    <w:link w:val="MyNameChar"/>
    <w:qFormat/>
    <w:rsid w:val="00D939B1"/>
    <w:rPr>
      <w:rFonts w:ascii="Arial Rounded MT Bold" w:hAnsi="Arial Rounded MT Bold" w:cs="Miriam"/>
      <w:color w:val="0033CC"/>
      <w:sz w:val="36"/>
      <w:szCs w:val="36"/>
    </w:rPr>
  </w:style>
  <w:style w:type="paragraph" w:customStyle="1" w:styleId="Body-1">
    <w:name w:val="Body-1"/>
    <w:basedOn w:val="Normal"/>
    <w:link w:val="Body-1Char"/>
    <w:rsid w:val="00885B75"/>
    <w:pPr>
      <w:tabs>
        <w:tab w:val="left" w:pos="1985"/>
      </w:tabs>
      <w:spacing w:line="288" w:lineRule="auto"/>
      <w:ind w:left="2126" w:hanging="2126"/>
    </w:pPr>
    <w:rPr>
      <w:rFonts w:ascii="Verdana" w:hAnsi="Verdana" w:cs="Arial"/>
      <w:sz w:val="19"/>
      <w:szCs w:val="19"/>
    </w:rPr>
  </w:style>
  <w:style w:type="character" w:customStyle="1" w:styleId="NameChar">
    <w:name w:val="Name Char"/>
    <w:basedOn w:val="DefaultParagraphFont"/>
    <w:link w:val="Name"/>
    <w:rsid w:val="007C6226"/>
    <w:rPr>
      <w:rFonts w:ascii="Arial Black" w:hAnsi="Arial Black"/>
      <w:spacing w:val="-35"/>
      <w:sz w:val="54"/>
    </w:rPr>
  </w:style>
  <w:style w:type="character" w:customStyle="1" w:styleId="MyNameChar">
    <w:name w:val="MyName Char"/>
    <w:basedOn w:val="NameChar"/>
    <w:link w:val="MyName"/>
    <w:rsid w:val="00D939B1"/>
    <w:rPr>
      <w:rFonts w:ascii="Arial Rounded MT Bold" w:hAnsi="Arial Rounded MT Bold" w:cs="Miriam"/>
      <w:color w:val="0033CC"/>
      <w:spacing w:val="-35"/>
      <w:sz w:val="36"/>
      <w:szCs w:val="36"/>
    </w:rPr>
  </w:style>
  <w:style w:type="paragraph" w:customStyle="1" w:styleId="Body-2">
    <w:name w:val="Body-2"/>
    <w:basedOn w:val="Normal"/>
    <w:link w:val="Body-2Char"/>
    <w:qFormat/>
    <w:rsid w:val="00CF58B0"/>
    <w:pPr>
      <w:tabs>
        <w:tab w:val="left" w:pos="1985"/>
      </w:tabs>
      <w:spacing w:line="288" w:lineRule="auto"/>
      <w:ind w:left="284" w:hanging="284"/>
    </w:pPr>
    <w:rPr>
      <w:rFonts w:ascii="Verdana" w:hAnsi="Verdana" w:cs="Arial"/>
      <w:sz w:val="19"/>
      <w:szCs w:val="19"/>
    </w:rPr>
  </w:style>
  <w:style w:type="character" w:customStyle="1" w:styleId="Body-1Char">
    <w:name w:val="Body-1 Char"/>
    <w:basedOn w:val="DefaultParagraphFont"/>
    <w:link w:val="Body-1"/>
    <w:rsid w:val="00885B75"/>
    <w:rPr>
      <w:rFonts w:ascii="Verdana" w:hAnsi="Verdana" w:cs="Arial"/>
      <w:sz w:val="19"/>
      <w:szCs w:val="19"/>
    </w:rPr>
  </w:style>
  <w:style w:type="paragraph" w:customStyle="1" w:styleId="Body">
    <w:name w:val="Body"/>
    <w:basedOn w:val="Body-1"/>
    <w:link w:val="BodyChar"/>
    <w:qFormat/>
    <w:rsid w:val="00531B86"/>
    <w:pPr>
      <w:tabs>
        <w:tab w:val="clear" w:pos="1985"/>
      </w:tabs>
      <w:ind w:left="0" w:firstLine="0"/>
      <w:jc w:val="both"/>
    </w:pPr>
  </w:style>
  <w:style w:type="character" w:customStyle="1" w:styleId="Body-2Char">
    <w:name w:val="Body-2 Char"/>
    <w:basedOn w:val="DefaultParagraphFont"/>
    <w:link w:val="Body-2"/>
    <w:rsid w:val="00CF58B0"/>
    <w:rPr>
      <w:rFonts w:ascii="Verdana" w:hAnsi="Verdana" w:cs="Arial"/>
      <w:sz w:val="19"/>
      <w:szCs w:val="19"/>
    </w:rPr>
  </w:style>
  <w:style w:type="paragraph" w:customStyle="1" w:styleId="SubHeader">
    <w:name w:val="SubHeader"/>
    <w:basedOn w:val="Normal"/>
    <w:link w:val="SubHeaderChar"/>
    <w:qFormat/>
    <w:rsid w:val="00485D4D"/>
    <w:pPr>
      <w:ind w:left="2000" w:hanging="2000"/>
      <w:outlineLvl w:val="0"/>
    </w:pPr>
    <w:rPr>
      <w:rFonts w:asciiTheme="minorHAnsi" w:hAnsiTheme="minorHAnsi" w:cs="Arial"/>
      <w:b/>
      <w:bCs/>
      <w:sz w:val="24"/>
      <w:szCs w:val="23"/>
    </w:rPr>
  </w:style>
  <w:style w:type="character" w:customStyle="1" w:styleId="BodyChar">
    <w:name w:val="Body Char"/>
    <w:basedOn w:val="Body-1Char"/>
    <w:link w:val="Body"/>
    <w:rsid w:val="00531B86"/>
    <w:rPr>
      <w:rFonts w:ascii="Verdana" w:hAnsi="Verdana" w:cs="Arial"/>
      <w:sz w:val="19"/>
      <w:szCs w:val="19"/>
    </w:rPr>
  </w:style>
  <w:style w:type="paragraph" w:customStyle="1" w:styleId="Address">
    <w:name w:val="Address"/>
    <w:basedOn w:val="Normal"/>
    <w:link w:val="AddressChar"/>
    <w:qFormat/>
    <w:rsid w:val="00941347"/>
    <w:pPr>
      <w:tabs>
        <w:tab w:val="left" w:pos="851"/>
      </w:tabs>
      <w:spacing w:line="264" w:lineRule="auto"/>
    </w:pPr>
    <w:rPr>
      <w:rFonts w:ascii="Verdana" w:hAnsi="Verdana" w:cs="Tahoma"/>
      <w:color w:val="595959" w:themeColor="text1" w:themeTint="A6"/>
      <w:sz w:val="17"/>
      <w:szCs w:val="18"/>
    </w:rPr>
  </w:style>
  <w:style w:type="character" w:customStyle="1" w:styleId="SubHeaderChar">
    <w:name w:val="SubHeader Char"/>
    <w:basedOn w:val="DefaultParagraphFont"/>
    <w:link w:val="SubHeader"/>
    <w:rsid w:val="00485D4D"/>
    <w:rPr>
      <w:rFonts w:asciiTheme="minorHAnsi" w:hAnsiTheme="minorHAnsi" w:cs="Arial"/>
      <w:b/>
      <w:bCs/>
      <w:sz w:val="24"/>
      <w:szCs w:val="23"/>
    </w:rPr>
  </w:style>
  <w:style w:type="character" w:customStyle="1" w:styleId="AddressChar">
    <w:name w:val="Address Char"/>
    <w:basedOn w:val="DefaultParagraphFont"/>
    <w:link w:val="Address"/>
    <w:rsid w:val="00941347"/>
    <w:rPr>
      <w:rFonts w:ascii="Verdana" w:hAnsi="Verdana" w:cs="Tahoma"/>
      <w:color w:val="595959" w:themeColor="text1" w:themeTint="A6"/>
      <w:sz w:val="17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B221E"/>
    <w:rPr>
      <w:rFonts w:ascii="Arial" w:hAnsi="Arial"/>
      <w:i/>
      <w:spacing w:val="-2"/>
    </w:rPr>
  </w:style>
  <w:style w:type="paragraph" w:customStyle="1" w:styleId="null">
    <w:name w:val="null"/>
    <w:basedOn w:val="Normal"/>
    <w:rsid w:val="00FB221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KeyRoles">
    <w:name w:val="KeyRoles"/>
    <w:link w:val="KeyRolesChar"/>
    <w:qFormat/>
    <w:rsid w:val="00C02DFD"/>
    <w:pPr>
      <w:tabs>
        <w:tab w:val="left" w:pos="1418"/>
      </w:tabs>
      <w:spacing w:line="288" w:lineRule="auto"/>
      <w:ind w:left="454" w:hanging="170"/>
      <w:jc w:val="both"/>
    </w:pPr>
    <w:rPr>
      <w:rFonts w:ascii="Verdana" w:hAnsi="Verdana" w:cs="Verdana"/>
      <w:sz w:val="17"/>
      <w:szCs w:val="17"/>
    </w:rPr>
  </w:style>
  <w:style w:type="paragraph" w:customStyle="1" w:styleId="Spacer">
    <w:name w:val="Spacer"/>
    <w:link w:val="SpacerChar"/>
    <w:qFormat/>
    <w:rsid w:val="00CF4FFD"/>
    <w:rPr>
      <w:rFonts w:ascii="Verdana" w:hAnsi="Verdana" w:cs="Arial"/>
      <w:sz w:val="12"/>
      <w:szCs w:val="12"/>
    </w:rPr>
  </w:style>
  <w:style w:type="character" w:customStyle="1" w:styleId="KeyRolesChar">
    <w:name w:val="KeyRoles Char"/>
    <w:basedOn w:val="Body-2Char"/>
    <w:link w:val="KeyRoles"/>
    <w:rsid w:val="00C02DFD"/>
    <w:rPr>
      <w:rFonts w:ascii="Verdana" w:hAnsi="Verdana" w:cs="Verdana"/>
      <w:sz w:val="17"/>
      <w:szCs w:val="17"/>
    </w:rPr>
  </w:style>
  <w:style w:type="character" w:customStyle="1" w:styleId="SpacerChar">
    <w:name w:val="Spacer Char"/>
    <w:basedOn w:val="BodyChar"/>
    <w:link w:val="Spacer"/>
    <w:rsid w:val="00CF4FFD"/>
    <w:rPr>
      <w:rFonts w:ascii="Verdana" w:hAnsi="Verdana" w:cs="Arial"/>
      <w:sz w:val="12"/>
      <w:szCs w:val="12"/>
    </w:rPr>
  </w:style>
  <w:style w:type="paragraph" w:customStyle="1" w:styleId="JobTitle0">
    <w:name w:val="JobTitle"/>
    <w:basedOn w:val="Normal"/>
    <w:link w:val="JobTitleChar"/>
    <w:qFormat/>
    <w:rsid w:val="004B3B30"/>
    <w:pPr>
      <w:shd w:val="clear" w:color="auto" w:fill="D9D9D9" w:themeFill="background1" w:themeFillShade="D9"/>
      <w:tabs>
        <w:tab w:val="right" w:pos="9639"/>
      </w:tabs>
      <w:spacing w:after="60"/>
      <w:ind w:left="284"/>
    </w:pPr>
    <w:rPr>
      <w:b/>
      <w:bCs/>
      <w:color w:val="943634" w:themeColor="accent2" w:themeShade="BF"/>
    </w:rPr>
  </w:style>
  <w:style w:type="paragraph" w:customStyle="1" w:styleId="Courses">
    <w:name w:val="Courses"/>
    <w:basedOn w:val="Normal"/>
    <w:link w:val="CoursesChar"/>
    <w:qFormat/>
    <w:rsid w:val="006E328F"/>
    <w:pPr>
      <w:tabs>
        <w:tab w:val="right" w:pos="9356"/>
      </w:tabs>
      <w:ind w:left="284" w:hanging="284"/>
      <w:outlineLvl w:val="0"/>
    </w:pPr>
    <w:rPr>
      <w:rFonts w:asciiTheme="minorHAnsi" w:hAnsiTheme="minorHAnsi" w:cstheme="minorHAnsi"/>
      <w:b/>
      <w:bCs/>
      <w:sz w:val="22"/>
      <w:szCs w:val="24"/>
    </w:rPr>
  </w:style>
  <w:style w:type="character" w:customStyle="1" w:styleId="JobTitleChar">
    <w:name w:val="JobTitle Char"/>
    <w:basedOn w:val="DefaultParagraphFont"/>
    <w:link w:val="JobTitle0"/>
    <w:rsid w:val="004B3B30"/>
    <w:rPr>
      <w:rFonts w:ascii="Arial" w:hAnsi="Arial"/>
      <w:b/>
      <w:bCs/>
      <w:color w:val="943634" w:themeColor="accent2" w:themeShade="BF"/>
      <w:shd w:val="clear" w:color="auto" w:fill="D9D9D9" w:themeFill="background1" w:themeFillShade="D9"/>
    </w:rPr>
  </w:style>
  <w:style w:type="paragraph" w:customStyle="1" w:styleId="CompanyName">
    <w:name w:val="CompanyName"/>
    <w:basedOn w:val="Body-2"/>
    <w:link w:val="CompanyNameChar"/>
    <w:qFormat/>
    <w:rsid w:val="00703771"/>
    <w:pPr>
      <w:numPr>
        <w:numId w:val="26"/>
      </w:numPr>
      <w:tabs>
        <w:tab w:val="clear" w:pos="1985"/>
      </w:tabs>
      <w:spacing w:after="60"/>
      <w:ind w:left="357" w:hanging="357"/>
    </w:pPr>
    <w:rPr>
      <w:rFonts w:ascii="Century Gothic" w:hAnsi="Century Gothic" w:cs="Tahoma"/>
      <w:b/>
      <w:bCs/>
      <w:sz w:val="22"/>
      <w:szCs w:val="22"/>
    </w:rPr>
  </w:style>
  <w:style w:type="character" w:customStyle="1" w:styleId="CoursesChar">
    <w:name w:val="Courses Char"/>
    <w:basedOn w:val="DefaultParagraphFont"/>
    <w:link w:val="Courses"/>
    <w:rsid w:val="006E328F"/>
    <w:rPr>
      <w:rFonts w:asciiTheme="minorHAnsi" w:hAnsiTheme="minorHAnsi" w:cstheme="minorHAnsi"/>
      <w:b/>
      <w:bCs/>
      <w:sz w:val="22"/>
      <w:szCs w:val="24"/>
    </w:rPr>
  </w:style>
  <w:style w:type="character" w:customStyle="1" w:styleId="CompanyNameChar">
    <w:name w:val="CompanyName Char"/>
    <w:basedOn w:val="Body-2Char"/>
    <w:link w:val="CompanyName"/>
    <w:rsid w:val="00703771"/>
    <w:rPr>
      <w:rFonts w:ascii="Century Gothic" w:hAnsi="Century Gothic" w:cs="Tahoma"/>
      <w:b/>
      <w:bCs/>
      <w:sz w:val="22"/>
      <w:szCs w:val="22"/>
    </w:rPr>
  </w:style>
  <w:style w:type="paragraph" w:customStyle="1" w:styleId="S2">
    <w:name w:val="S2"/>
    <w:basedOn w:val="Normal"/>
    <w:link w:val="S2Char"/>
    <w:qFormat/>
    <w:rsid w:val="0017228C"/>
    <w:rPr>
      <w:rFonts w:asciiTheme="minorHAnsi" w:hAnsiTheme="minorHAnsi" w:cstheme="minorHAnsi"/>
      <w:sz w:val="26"/>
      <w:szCs w:val="26"/>
    </w:rPr>
  </w:style>
  <w:style w:type="character" w:customStyle="1" w:styleId="S2Char">
    <w:name w:val="S2 Char"/>
    <w:basedOn w:val="DefaultParagraphFont"/>
    <w:link w:val="S2"/>
    <w:rsid w:val="0017228C"/>
    <w:rPr>
      <w:rFonts w:asciiTheme="minorHAnsi" w:hAnsiTheme="minorHAnsi" w:cstheme="minorHAnsi"/>
      <w:sz w:val="26"/>
      <w:szCs w:val="26"/>
    </w:rPr>
  </w:style>
  <w:style w:type="paragraph" w:customStyle="1" w:styleId="HL-Role">
    <w:name w:val="HL-Role"/>
    <w:basedOn w:val="Body"/>
    <w:link w:val="HL-RoleChar"/>
    <w:autoRedefine/>
    <w:qFormat/>
    <w:rsid w:val="00B80971"/>
    <w:pPr>
      <w:ind w:left="284"/>
    </w:pPr>
    <w:rPr>
      <w:rFonts w:asciiTheme="minorHAnsi" w:hAnsiTheme="minorHAnsi" w:cstheme="minorHAnsi"/>
      <w:b/>
      <w:bCs/>
      <w:color w:val="595959" w:themeColor="text1" w:themeTint="A6"/>
      <w:sz w:val="17"/>
    </w:rPr>
  </w:style>
  <w:style w:type="character" w:customStyle="1" w:styleId="HL-RoleChar">
    <w:name w:val="HL-Role Char"/>
    <w:basedOn w:val="BodyChar"/>
    <w:link w:val="HL-Role"/>
    <w:rsid w:val="00B80971"/>
    <w:rPr>
      <w:rFonts w:asciiTheme="minorHAnsi" w:hAnsiTheme="minorHAnsi" w:cstheme="minorHAnsi"/>
      <w:b/>
      <w:bCs/>
      <w:color w:val="595959" w:themeColor="text1" w:themeTint="A6"/>
      <w:sz w:val="17"/>
      <w:szCs w:val="19"/>
    </w:rPr>
  </w:style>
  <w:style w:type="paragraph" w:styleId="Caption">
    <w:name w:val="caption"/>
    <w:basedOn w:val="Normal"/>
    <w:next w:val="Normal"/>
    <w:unhideWhenUsed/>
    <w:qFormat/>
    <w:rsid w:val="00FE0A3F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7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5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7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38CB7-D85C-4F16-A42C-1491377AC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219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Resume, Nidal Awartany</vt:lpstr>
    </vt:vector>
  </TitlesOfParts>
  <Company/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Resume, Nidal Awartany</dc:title>
  <dc:creator>Nidal Awartany</dc:creator>
  <cp:lastModifiedBy>USER</cp:lastModifiedBy>
  <cp:revision>86</cp:revision>
  <cp:lastPrinted>2015-04-09T06:33:00Z</cp:lastPrinted>
  <dcterms:created xsi:type="dcterms:W3CDTF">2013-03-30T19:39:00Z</dcterms:created>
  <dcterms:modified xsi:type="dcterms:W3CDTF">2015-04-22T05:33:00Z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