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614" w:rsidRPr="00A8707D" w:rsidRDefault="000838EE" w:rsidP="007C0614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Vipul Vishnu</w:t>
      </w:r>
      <w:r w:rsidR="007C0614" w:rsidRPr="00A8707D">
        <w:rPr>
          <w:rFonts w:ascii="Times New Roman" w:hAnsi="Times New Roman" w:cs="Times New Roman"/>
          <w:b/>
          <w:sz w:val="36"/>
          <w:szCs w:val="36"/>
          <w:u w:val="single"/>
        </w:rPr>
        <w:t xml:space="preserve"> Bhat</w:t>
      </w:r>
    </w:p>
    <w:p w:rsidR="007C0614" w:rsidRPr="00FD303F" w:rsidRDefault="007C0614" w:rsidP="007C0614">
      <w:pPr>
        <w:rPr>
          <w:rFonts w:ascii="Times New Roman" w:hAnsi="Times New Roman" w:cs="Times New Roman"/>
          <w:b/>
          <w:u w:val="single"/>
        </w:rPr>
      </w:pPr>
      <w:r w:rsidRPr="00FD303F">
        <w:rPr>
          <w:rFonts w:ascii="Times New Roman" w:hAnsi="Times New Roman" w:cs="Times New Roman"/>
          <w:b/>
          <w:i/>
          <w:u w:val="single"/>
        </w:rPr>
        <w:t>Campus Address</w:t>
      </w:r>
      <w:r w:rsidRPr="00FD303F">
        <w:rPr>
          <w:rFonts w:ascii="Times New Roman" w:hAnsi="Times New Roman" w:cs="Times New Roman"/>
          <w:b/>
          <w:i/>
        </w:rPr>
        <w:t xml:space="preserve">                               </w:t>
      </w:r>
      <w:r w:rsidR="00B7158C">
        <w:rPr>
          <w:rFonts w:ascii="Times New Roman" w:hAnsi="Times New Roman" w:cs="Times New Roman"/>
          <w:b/>
          <w:i/>
        </w:rPr>
        <w:t xml:space="preserve">                                                             </w:t>
      </w:r>
      <w:r w:rsidR="00B7158C" w:rsidRPr="00B7158C">
        <w:rPr>
          <w:rFonts w:ascii="Times New Roman" w:hAnsi="Times New Roman" w:cs="Times New Roman"/>
          <w:b/>
          <w:i/>
          <w:u w:val="single"/>
        </w:rPr>
        <w:t>Permanent Address</w:t>
      </w:r>
      <w:r w:rsidRPr="00FD303F">
        <w:rPr>
          <w:rFonts w:ascii="Times New Roman" w:hAnsi="Times New Roman" w:cs="Times New Roman"/>
          <w:b/>
          <w:i/>
        </w:rPr>
        <w:t xml:space="preserve">                                 </w:t>
      </w:r>
    </w:p>
    <w:p w:rsidR="007C0614" w:rsidRDefault="00AB4E1B" w:rsidP="007C061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320 S Grant, Apt.314</w:t>
      </w:r>
      <w:r w:rsidR="00B7158C">
        <w:rPr>
          <w:rFonts w:ascii="Times New Roman" w:hAnsi="Times New Roman" w:cs="Times New Roman"/>
        </w:rPr>
        <w:t xml:space="preserve">                                                                                     C/O Dr. Vishnu Bhat,</w:t>
      </w:r>
    </w:p>
    <w:p w:rsidR="00AB4E1B" w:rsidRPr="00FD303F" w:rsidRDefault="00AB4E1B" w:rsidP="007C061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West Lafayette, IN-47906</w:t>
      </w:r>
      <w:r w:rsidR="00B7158C">
        <w:rPr>
          <w:rFonts w:ascii="Times New Roman" w:hAnsi="Times New Roman" w:cs="Times New Roman"/>
        </w:rPr>
        <w:t xml:space="preserve">                                                                             Qatar Steel Clinic,             </w:t>
      </w:r>
    </w:p>
    <w:p w:rsidR="007C0614" w:rsidRPr="00FD303F" w:rsidRDefault="00D27085" w:rsidP="007C0614">
      <w:pPr>
        <w:spacing w:after="0" w:line="240" w:lineRule="auto"/>
        <w:rPr>
          <w:rFonts w:ascii="Times New Roman" w:hAnsi="Times New Roman" w:cs="Times New Roman"/>
        </w:rPr>
      </w:pPr>
      <w:r w:rsidRPr="00FD303F">
        <w:rPr>
          <w:rFonts w:ascii="Times New Roman" w:hAnsi="Times New Roman" w:cs="Times New Roman"/>
        </w:rPr>
        <w:t>Cell phone # - 765-337-5315</w:t>
      </w:r>
      <w:r w:rsidR="007C0614" w:rsidRPr="00FD303F">
        <w:rPr>
          <w:rFonts w:ascii="Times New Roman" w:hAnsi="Times New Roman" w:cs="Times New Roman"/>
        </w:rPr>
        <w:t xml:space="preserve">       </w:t>
      </w:r>
      <w:r w:rsidR="00B7158C">
        <w:rPr>
          <w:rFonts w:ascii="Times New Roman" w:hAnsi="Times New Roman" w:cs="Times New Roman"/>
        </w:rPr>
        <w:t xml:space="preserve">                                                                  Mesaieed, Qatar</w:t>
      </w:r>
      <w:r w:rsidR="007C0614" w:rsidRPr="00FD303F">
        <w:rPr>
          <w:rFonts w:ascii="Times New Roman" w:hAnsi="Times New Roman" w:cs="Times New Roman"/>
        </w:rPr>
        <w:t xml:space="preserve">            </w:t>
      </w:r>
      <w:r w:rsidRPr="00FD303F">
        <w:rPr>
          <w:rFonts w:ascii="Times New Roman" w:hAnsi="Times New Roman" w:cs="Times New Roman"/>
        </w:rPr>
        <w:t xml:space="preserve">                           </w:t>
      </w:r>
    </w:p>
    <w:p w:rsidR="007C0614" w:rsidRPr="00FD303F" w:rsidRDefault="00E07B74" w:rsidP="00F05DB2">
      <w:pPr>
        <w:spacing w:after="0" w:line="240" w:lineRule="auto"/>
        <w:rPr>
          <w:rFonts w:ascii="Times New Roman" w:hAnsi="Times New Roman" w:cs="Times New Roman"/>
        </w:rPr>
      </w:pPr>
      <w:r w:rsidRPr="00FD303F">
        <w:rPr>
          <w:rFonts w:ascii="Times New Roman" w:hAnsi="Times New Roman" w:cs="Times New Roman"/>
        </w:rPr>
        <w:t>Email:</w:t>
      </w:r>
      <w:r w:rsidR="00D27085" w:rsidRPr="00FD303F">
        <w:rPr>
          <w:rFonts w:ascii="Times New Roman" w:hAnsi="Times New Roman" w:cs="Times New Roman"/>
        </w:rPr>
        <w:t xml:space="preserve"> </w:t>
      </w:r>
      <w:hyperlink r:id="rId6" w:history="1">
        <w:r w:rsidR="00D27085" w:rsidRPr="00FD303F">
          <w:rPr>
            <w:rStyle w:val="Hyperlink"/>
            <w:rFonts w:ascii="Times New Roman" w:hAnsi="Times New Roman" w:cs="Times New Roman"/>
          </w:rPr>
          <w:t>vbhat@purdue.edu</w:t>
        </w:r>
      </w:hyperlink>
      <w:r w:rsidR="00B7158C">
        <w:t xml:space="preserve">                                                      </w:t>
      </w:r>
      <w:r w:rsidR="002C50C5">
        <w:t xml:space="preserve">                                </w:t>
      </w:r>
      <w:proofErr w:type="spellStart"/>
      <w:r w:rsidR="00B7158C">
        <w:t>P.O.Box</w:t>
      </w:r>
      <w:proofErr w:type="spellEnd"/>
      <w:r w:rsidR="00B7158C">
        <w:t xml:space="preserve"> - 50090</w:t>
      </w:r>
    </w:p>
    <w:p w:rsidR="00F05DB2" w:rsidRPr="00FD303F" w:rsidRDefault="008322D4" w:rsidP="00A8707D">
      <w:pPr>
        <w:spacing w:after="0" w:line="240" w:lineRule="auto"/>
        <w:rPr>
          <w:rFonts w:ascii="Times New Roman" w:hAnsi="Times New Roman" w:cs="Times New Roman"/>
        </w:rPr>
      </w:pPr>
      <w:r w:rsidRPr="00FD303F">
        <w:rPr>
          <w:rFonts w:ascii="Times New Roman" w:hAnsi="Times New Roman" w:cs="Times New Roman"/>
        </w:rPr>
        <w:t xml:space="preserve"> </w:t>
      </w:r>
      <w:r w:rsidR="004F349E" w:rsidRPr="00FD303F">
        <w:rPr>
          <w:rFonts w:ascii="Times New Roman" w:hAnsi="Times New Roman" w:cs="Times New Roman"/>
        </w:rPr>
        <w:t xml:space="preserve"> </w:t>
      </w:r>
      <w:r w:rsidR="00F05DB2" w:rsidRPr="00FD303F">
        <w:rPr>
          <w:rFonts w:ascii="Times New Roman" w:hAnsi="Times New Roman" w:cs="Times New Roman"/>
        </w:rPr>
        <w:t xml:space="preserve"> </w:t>
      </w:r>
    </w:p>
    <w:p w:rsidR="007C0614" w:rsidRPr="00FD303F" w:rsidRDefault="00D27085" w:rsidP="007C0614">
      <w:pPr>
        <w:spacing w:after="60" w:line="240" w:lineRule="auto"/>
        <w:rPr>
          <w:rFonts w:ascii="Times New Roman" w:hAnsi="Times New Roman" w:cs="Times New Roman"/>
          <w:b/>
          <w:i/>
          <w:u w:val="single"/>
        </w:rPr>
      </w:pPr>
      <w:r w:rsidRPr="00FD303F">
        <w:rPr>
          <w:rFonts w:ascii="Times New Roman" w:hAnsi="Times New Roman" w:cs="Times New Roman"/>
          <w:b/>
          <w:i/>
          <w:u w:val="single"/>
        </w:rPr>
        <w:t>E</w:t>
      </w:r>
      <w:r w:rsidR="007C0614" w:rsidRPr="00FD303F">
        <w:rPr>
          <w:rFonts w:ascii="Times New Roman" w:hAnsi="Times New Roman" w:cs="Times New Roman"/>
          <w:b/>
          <w:i/>
          <w:u w:val="single"/>
        </w:rPr>
        <w:t xml:space="preserve">ducational Information </w:t>
      </w:r>
    </w:p>
    <w:p w:rsidR="00F05DB2" w:rsidRDefault="007C0614" w:rsidP="00F05DB2">
      <w:pPr>
        <w:spacing w:after="60" w:line="240" w:lineRule="auto"/>
        <w:rPr>
          <w:rFonts w:ascii="Times New Roman" w:hAnsi="Times New Roman" w:cs="Times New Roman"/>
        </w:rPr>
      </w:pPr>
      <w:r w:rsidRPr="00FD303F">
        <w:rPr>
          <w:rFonts w:ascii="Times New Roman" w:hAnsi="Times New Roman" w:cs="Times New Roman"/>
          <w:b/>
          <w:i/>
        </w:rPr>
        <w:t>College</w:t>
      </w:r>
      <w:r w:rsidRPr="00FD303F">
        <w:rPr>
          <w:rFonts w:ascii="Times New Roman" w:hAnsi="Times New Roman" w:cs="Times New Roman"/>
          <w:b/>
        </w:rPr>
        <w:t xml:space="preserve">: </w:t>
      </w:r>
      <w:r w:rsidRPr="00FD303F">
        <w:rPr>
          <w:rFonts w:ascii="Times New Roman" w:hAnsi="Times New Roman" w:cs="Times New Roman"/>
        </w:rPr>
        <w:t>Purdue University – West Lafayette, IN</w:t>
      </w:r>
      <w:r w:rsidR="00F05DB2" w:rsidRPr="00FD303F">
        <w:rPr>
          <w:rFonts w:ascii="Times New Roman" w:hAnsi="Times New Roman" w:cs="Times New Roman"/>
        </w:rPr>
        <w:tab/>
      </w:r>
      <w:r w:rsidR="00F05DB2" w:rsidRPr="00FD303F">
        <w:rPr>
          <w:rFonts w:ascii="Times New Roman" w:hAnsi="Times New Roman" w:cs="Times New Roman"/>
        </w:rPr>
        <w:tab/>
      </w:r>
      <w:r w:rsidR="009C75AD">
        <w:rPr>
          <w:rFonts w:ascii="Times New Roman" w:hAnsi="Times New Roman" w:cs="Times New Roman"/>
        </w:rPr>
        <w:t xml:space="preserve">         </w:t>
      </w:r>
      <w:r w:rsidR="00AB4E1B">
        <w:rPr>
          <w:rFonts w:ascii="Times New Roman" w:hAnsi="Times New Roman" w:cs="Times New Roman"/>
          <w:b/>
          <w:i/>
        </w:rPr>
        <w:t xml:space="preserve">Undergraduate </w:t>
      </w:r>
      <w:r w:rsidR="00F05DB2" w:rsidRPr="00FD303F">
        <w:rPr>
          <w:rFonts w:ascii="Times New Roman" w:hAnsi="Times New Roman" w:cs="Times New Roman"/>
          <w:b/>
          <w:i/>
        </w:rPr>
        <w:t>GPA:</w:t>
      </w:r>
      <w:r w:rsidR="00F05DB2" w:rsidRPr="00FD303F">
        <w:rPr>
          <w:rFonts w:ascii="Times New Roman" w:hAnsi="Times New Roman" w:cs="Times New Roman"/>
          <w:b/>
        </w:rPr>
        <w:t xml:space="preserve"> </w:t>
      </w:r>
      <w:r w:rsidR="00F05DB2" w:rsidRPr="00FD303F">
        <w:rPr>
          <w:rFonts w:ascii="Times New Roman" w:hAnsi="Times New Roman" w:cs="Times New Roman"/>
        </w:rPr>
        <w:t xml:space="preserve"> </w:t>
      </w:r>
      <w:r w:rsidR="00F05DB2" w:rsidRPr="00FD303F">
        <w:rPr>
          <w:rFonts w:ascii="Times New Roman" w:hAnsi="Times New Roman" w:cs="Times New Roman"/>
          <w:b/>
        </w:rPr>
        <w:t>3.</w:t>
      </w:r>
      <w:r w:rsidR="006B7299" w:rsidRPr="00FD303F">
        <w:rPr>
          <w:rFonts w:ascii="Times New Roman" w:hAnsi="Times New Roman" w:cs="Times New Roman"/>
          <w:b/>
        </w:rPr>
        <w:t>4</w:t>
      </w:r>
      <w:r w:rsidR="00AB4E1B">
        <w:rPr>
          <w:rFonts w:ascii="Times New Roman" w:hAnsi="Times New Roman" w:cs="Times New Roman"/>
          <w:b/>
        </w:rPr>
        <w:t>8</w:t>
      </w:r>
      <w:r w:rsidR="000F6B30" w:rsidRPr="00FD303F">
        <w:rPr>
          <w:rFonts w:ascii="Times New Roman" w:hAnsi="Times New Roman" w:cs="Times New Roman"/>
          <w:b/>
        </w:rPr>
        <w:t xml:space="preserve"> </w:t>
      </w:r>
      <w:r w:rsidR="00F05DB2" w:rsidRPr="00FD303F">
        <w:rPr>
          <w:rFonts w:ascii="Times New Roman" w:hAnsi="Times New Roman" w:cs="Times New Roman"/>
        </w:rPr>
        <w:t>(Base: 4.0)</w:t>
      </w:r>
    </w:p>
    <w:p w:rsidR="009C75AD" w:rsidRPr="00FD303F" w:rsidRDefault="009C75AD" w:rsidP="00F05DB2">
      <w:pPr>
        <w:spacing w:after="60" w:line="240" w:lineRule="auto"/>
        <w:rPr>
          <w:rFonts w:ascii="Times New Roman" w:hAnsi="Times New Roman" w:cs="Times New Roman"/>
        </w:rPr>
      </w:pPr>
      <w:r w:rsidRPr="009C75AD">
        <w:rPr>
          <w:rFonts w:ascii="Times New Roman" w:hAnsi="Times New Roman" w:cs="Times New Roman"/>
          <w:b/>
          <w:i/>
        </w:rPr>
        <w:t>Degree:</w:t>
      </w:r>
      <w:r>
        <w:rPr>
          <w:rFonts w:ascii="Times New Roman" w:hAnsi="Times New Roman" w:cs="Times New Roman"/>
        </w:rPr>
        <w:t xml:space="preserve"> BS Electrical Engineering – Purdue University</w:t>
      </w:r>
    </w:p>
    <w:p w:rsidR="007C0614" w:rsidRDefault="009C75AD" w:rsidP="0080721D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 xml:space="preserve">Current </w:t>
      </w:r>
      <w:r w:rsidR="006C1065" w:rsidRPr="00FD303F">
        <w:rPr>
          <w:rFonts w:ascii="Times New Roman" w:hAnsi="Times New Roman" w:cs="Times New Roman"/>
          <w:b/>
          <w:i/>
        </w:rPr>
        <w:t>Major:</w:t>
      </w:r>
      <w:r w:rsidR="001C055D">
        <w:rPr>
          <w:rFonts w:ascii="Times New Roman" w:hAnsi="Times New Roman" w:cs="Times New Roman"/>
          <w:b/>
          <w:i/>
        </w:rPr>
        <w:t xml:space="preserve"> </w:t>
      </w:r>
      <w:r w:rsidR="00AB4E1B">
        <w:rPr>
          <w:rFonts w:ascii="Times New Roman" w:hAnsi="Times New Roman" w:cs="Times New Roman"/>
        </w:rPr>
        <w:t>M</w:t>
      </w:r>
      <w:r w:rsidR="001C055D">
        <w:rPr>
          <w:rFonts w:ascii="Times New Roman" w:hAnsi="Times New Roman" w:cs="Times New Roman"/>
        </w:rPr>
        <w:t>S -</w:t>
      </w:r>
      <w:r w:rsidR="006C1065" w:rsidRPr="00FD303F">
        <w:rPr>
          <w:rFonts w:ascii="Times New Roman" w:hAnsi="Times New Roman" w:cs="Times New Roman"/>
          <w:b/>
          <w:i/>
        </w:rPr>
        <w:t xml:space="preserve"> </w:t>
      </w:r>
      <w:r w:rsidR="00AB4E1B">
        <w:rPr>
          <w:rFonts w:ascii="Times New Roman" w:hAnsi="Times New Roman" w:cs="Times New Roman"/>
        </w:rPr>
        <w:t>Computer</w:t>
      </w:r>
      <w:r w:rsidR="004943ED" w:rsidRPr="00FD303F">
        <w:rPr>
          <w:rFonts w:ascii="Times New Roman" w:hAnsi="Times New Roman" w:cs="Times New Roman"/>
        </w:rPr>
        <w:t xml:space="preserve"> Engineering </w:t>
      </w:r>
      <w:r w:rsidR="000379A1" w:rsidRPr="00FD303F">
        <w:rPr>
          <w:rFonts w:ascii="Times New Roman" w:hAnsi="Times New Roman" w:cs="Times New Roman"/>
        </w:rPr>
        <w:tab/>
      </w:r>
      <w:r w:rsidR="000379A1" w:rsidRPr="00FD303F">
        <w:rPr>
          <w:rFonts w:ascii="Times New Roman" w:hAnsi="Times New Roman" w:cs="Times New Roman"/>
        </w:rPr>
        <w:tab/>
      </w:r>
      <w:r w:rsidR="006C1065" w:rsidRPr="00FD303F">
        <w:rPr>
          <w:rFonts w:ascii="Times New Roman" w:hAnsi="Times New Roman" w:cs="Times New Roman"/>
        </w:rPr>
        <w:t xml:space="preserve">    </w:t>
      </w:r>
      <w:r w:rsidR="006C1065" w:rsidRPr="00FD303F">
        <w:rPr>
          <w:rFonts w:ascii="Times New Roman" w:hAnsi="Times New Roman" w:cs="Times New Roman"/>
          <w:b/>
          <w:i/>
        </w:rPr>
        <w:t xml:space="preserve">    </w:t>
      </w:r>
      <w:r>
        <w:rPr>
          <w:rFonts w:ascii="Times New Roman" w:hAnsi="Times New Roman" w:cs="Times New Roman"/>
          <w:b/>
          <w:i/>
        </w:rPr>
        <w:t xml:space="preserve">Expected </w:t>
      </w:r>
      <w:r w:rsidR="00F05DB2" w:rsidRPr="00FD303F">
        <w:rPr>
          <w:rFonts w:ascii="Times New Roman" w:hAnsi="Times New Roman" w:cs="Times New Roman"/>
          <w:b/>
          <w:i/>
        </w:rPr>
        <w:t>Date of Graduation</w:t>
      </w:r>
      <w:r w:rsidR="00F05DB2" w:rsidRPr="00FD303F">
        <w:rPr>
          <w:rFonts w:ascii="Times New Roman" w:hAnsi="Times New Roman" w:cs="Times New Roman"/>
          <w:b/>
        </w:rPr>
        <w:t xml:space="preserve">: </w:t>
      </w:r>
      <w:r w:rsidR="00AB4E1B">
        <w:rPr>
          <w:rFonts w:ascii="Times New Roman" w:hAnsi="Times New Roman" w:cs="Times New Roman"/>
        </w:rPr>
        <w:t>May 2016</w:t>
      </w:r>
      <w:r w:rsidR="00F05DB2" w:rsidRPr="00FD303F">
        <w:rPr>
          <w:rFonts w:ascii="Times New Roman" w:hAnsi="Times New Roman" w:cs="Times New Roman"/>
        </w:rPr>
        <w:tab/>
      </w:r>
    </w:p>
    <w:p w:rsidR="005C1420" w:rsidRDefault="005C1420" w:rsidP="0080721D">
      <w:pPr>
        <w:spacing w:after="60" w:line="240" w:lineRule="auto"/>
        <w:rPr>
          <w:rFonts w:ascii="Times New Roman" w:hAnsi="Times New Roman" w:cs="Times New Roman"/>
        </w:rPr>
      </w:pPr>
    </w:p>
    <w:p w:rsidR="005C1420" w:rsidRPr="005C1420" w:rsidRDefault="005C1420" w:rsidP="0080721D">
      <w:pPr>
        <w:spacing w:after="60" w:line="240" w:lineRule="auto"/>
        <w:rPr>
          <w:rFonts w:ascii="Times New Roman" w:hAnsi="Times New Roman" w:cs="Times New Roman"/>
        </w:rPr>
      </w:pPr>
      <w:r w:rsidRPr="009603C6">
        <w:rPr>
          <w:rFonts w:ascii="Times New Roman" w:hAnsi="Times New Roman" w:cs="Times New Roman"/>
          <w:b/>
          <w:i/>
          <w:u w:val="single"/>
        </w:rPr>
        <w:t>Objective:</w:t>
      </w:r>
      <w:r w:rsidRPr="005C142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Obtain an interns</w:t>
      </w:r>
      <w:r w:rsidR="009603C6">
        <w:rPr>
          <w:rFonts w:ascii="Times New Roman" w:hAnsi="Times New Roman" w:cs="Times New Roman"/>
        </w:rPr>
        <w:t>hip as a software test engineer.</w:t>
      </w:r>
      <w:bookmarkStart w:id="0" w:name="_GoBack"/>
      <w:bookmarkEnd w:id="0"/>
    </w:p>
    <w:p w:rsidR="0080721D" w:rsidRPr="00FD303F" w:rsidRDefault="0080721D" w:rsidP="0080721D">
      <w:pPr>
        <w:spacing w:after="60" w:line="240" w:lineRule="auto"/>
        <w:rPr>
          <w:rFonts w:ascii="Times New Roman" w:hAnsi="Times New Roman" w:cs="Times New Roman"/>
        </w:rPr>
      </w:pPr>
    </w:p>
    <w:p w:rsidR="007C0614" w:rsidRPr="00840982" w:rsidRDefault="007C0614" w:rsidP="00840982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FD303F">
        <w:rPr>
          <w:rFonts w:ascii="Times New Roman" w:hAnsi="Times New Roman" w:cs="Times New Roman"/>
          <w:b/>
          <w:i/>
          <w:u w:val="single"/>
        </w:rPr>
        <w:t>Honors, Activities, Organizations</w:t>
      </w:r>
      <w:r w:rsidR="000F6B30" w:rsidRPr="00840982">
        <w:rPr>
          <w:rFonts w:ascii="Times New Roman" w:hAnsi="Times New Roman" w:cs="Times New Roman"/>
        </w:rPr>
        <w:t xml:space="preserve"> </w:t>
      </w:r>
      <w:r w:rsidR="004F349E" w:rsidRPr="00840982">
        <w:rPr>
          <w:rFonts w:ascii="Times New Roman" w:hAnsi="Times New Roman" w:cs="Times New Roman"/>
        </w:rPr>
        <w:t xml:space="preserve"> </w:t>
      </w:r>
    </w:p>
    <w:p w:rsidR="004F349E" w:rsidRPr="00FD303F" w:rsidRDefault="009514F7" w:rsidP="004F34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 Outreach chair at</w:t>
      </w:r>
      <w:r w:rsidR="004F349E" w:rsidRPr="00FD303F">
        <w:rPr>
          <w:rFonts w:ascii="Times New Roman" w:hAnsi="Times New Roman" w:cs="Times New Roman"/>
        </w:rPr>
        <w:t xml:space="preserve"> </w:t>
      </w:r>
      <w:r w:rsidR="00F345EC">
        <w:rPr>
          <w:rFonts w:ascii="Times New Roman" w:hAnsi="Times New Roman" w:cs="Times New Roman"/>
        </w:rPr>
        <w:t>IEEE- HKN (</w:t>
      </w:r>
      <w:proofErr w:type="spellStart"/>
      <w:r w:rsidR="00F345EC">
        <w:rPr>
          <w:rFonts w:ascii="Times New Roman" w:hAnsi="Times New Roman" w:cs="Times New Roman"/>
        </w:rPr>
        <w:t>Eta</w:t>
      </w:r>
      <w:proofErr w:type="spellEnd"/>
      <w:r w:rsidR="00F345EC">
        <w:rPr>
          <w:rFonts w:ascii="Times New Roman" w:hAnsi="Times New Roman" w:cs="Times New Roman"/>
        </w:rPr>
        <w:t xml:space="preserve"> Kappa </w:t>
      </w:r>
      <w:r>
        <w:rPr>
          <w:rFonts w:ascii="Times New Roman" w:hAnsi="Times New Roman" w:cs="Times New Roman"/>
        </w:rPr>
        <w:t>Nu). (Fall 2014</w:t>
      </w:r>
      <w:r w:rsidR="00F345EC">
        <w:rPr>
          <w:rFonts w:ascii="Times New Roman" w:hAnsi="Times New Roman" w:cs="Times New Roman"/>
        </w:rPr>
        <w:t xml:space="preserve">). </w:t>
      </w:r>
    </w:p>
    <w:p w:rsidR="000F6B30" w:rsidRDefault="004F7B04" w:rsidP="00A423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 Student Society (ECESS</w:t>
      </w:r>
      <w:r w:rsidR="006B7299" w:rsidRPr="00FD303F">
        <w:rPr>
          <w:rFonts w:ascii="Times New Roman" w:hAnsi="Times New Roman" w:cs="Times New Roman"/>
        </w:rPr>
        <w:t>) Mentor</w:t>
      </w:r>
      <w:r w:rsidR="00CE6530" w:rsidRPr="00FD303F">
        <w:rPr>
          <w:rFonts w:ascii="Times New Roman" w:hAnsi="Times New Roman" w:cs="Times New Roman"/>
        </w:rPr>
        <w:t xml:space="preserve"> and Founding Member</w:t>
      </w:r>
      <w:r>
        <w:rPr>
          <w:rFonts w:ascii="Times New Roman" w:hAnsi="Times New Roman" w:cs="Times New Roman"/>
        </w:rPr>
        <w:t>. (Fall 2012)</w:t>
      </w:r>
      <w:r w:rsidR="00E81CB6" w:rsidRPr="00FD303F">
        <w:rPr>
          <w:rFonts w:ascii="Times New Roman" w:hAnsi="Times New Roman" w:cs="Times New Roman"/>
        </w:rPr>
        <w:t>.</w:t>
      </w:r>
    </w:p>
    <w:p w:rsidR="00840982" w:rsidRPr="00FD303F" w:rsidRDefault="00840982" w:rsidP="00A423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Boiler </w:t>
      </w:r>
      <w:proofErr w:type="spellStart"/>
      <w:r>
        <w:rPr>
          <w:rFonts w:ascii="Times New Roman" w:hAnsi="Times New Roman" w:cs="Times New Roman"/>
        </w:rPr>
        <w:t>Bhangra</w:t>
      </w:r>
      <w:proofErr w:type="spellEnd"/>
      <w:r>
        <w:rPr>
          <w:rFonts w:ascii="Times New Roman" w:hAnsi="Times New Roman" w:cs="Times New Roman"/>
        </w:rPr>
        <w:t xml:space="preserve"> (Competitive dance team). (Fall 2014)</w:t>
      </w:r>
      <w:r w:rsidR="006A1741">
        <w:rPr>
          <w:rFonts w:ascii="Times New Roman" w:hAnsi="Times New Roman" w:cs="Times New Roman"/>
        </w:rPr>
        <w:t>.</w:t>
      </w:r>
    </w:p>
    <w:p w:rsidR="007C0614" w:rsidRPr="00FD303F" w:rsidRDefault="007C0614" w:rsidP="00A8707D">
      <w:pPr>
        <w:spacing w:after="0" w:line="120" w:lineRule="auto"/>
        <w:rPr>
          <w:rFonts w:ascii="Times New Roman" w:hAnsi="Times New Roman" w:cs="Times New Roman"/>
        </w:rPr>
      </w:pPr>
    </w:p>
    <w:p w:rsidR="00D27085" w:rsidRPr="00FD303F" w:rsidRDefault="00D27085" w:rsidP="00A8707D">
      <w:pPr>
        <w:spacing w:after="0" w:line="120" w:lineRule="auto"/>
        <w:rPr>
          <w:rFonts w:ascii="Times New Roman" w:hAnsi="Times New Roman" w:cs="Times New Roman"/>
        </w:rPr>
      </w:pPr>
    </w:p>
    <w:p w:rsidR="0080721D" w:rsidRPr="009603C6" w:rsidRDefault="007C0614" w:rsidP="007C0614">
      <w:pPr>
        <w:spacing w:after="60" w:line="240" w:lineRule="auto"/>
        <w:rPr>
          <w:rFonts w:ascii="Times New Roman" w:hAnsi="Times New Roman" w:cs="Times New Roman"/>
          <w:b/>
          <w:i/>
          <w:u w:val="single"/>
        </w:rPr>
      </w:pPr>
      <w:r w:rsidRPr="009603C6">
        <w:rPr>
          <w:rFonts w:ascii="Times New Roman" w:hAnsi="Times New Roman" w:cs="Times New Roman"/>
          <w:b/>
          <w:i/>
          <w:u w:val="single"/>
        </w:rPr>
        <w:t xml:space="preserve">Experience </w:t>
      </w:r>
    </w:p>
    <w:p w:rsidR="00AB4E1B" w:rsidRPr="00AB4E1B" w:rsidRDefault="00840982" w:rsidP="00AB4E1B">
      <w:pPr>
        <w:pStyle w:val="ListParagraph"/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u w:val="single"/>
        </w:rPr>
        <w:t>Software Test Engineer at Enova</w:t>
      </w:r>
      <w:r>
        <w:rPr>
          <w:rFonts w:ascii="Times New Roman" w:hAnsi="Times New Roman" w:cs="Times New Roman"/>
        </w:rPr>
        <w:t xml:space="preserve"> (January 2014 – August 2014)</w:t>
      </w:r>
    </w:p>
    <w:p w:rsidR="00451CBB" w:rsidRDefault="00AB4E1B" w:rsidP="00DC7FA2">
      <w:pPr>
        <w:pStyle w:val="ListParagraph"/>
        <w:spacing w:after="6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Description:</w:t>
      </w:r>
      <w:r w:rsidR="00CD0001">
        <w:rPr>
          <w:rFonts w:ascii="Times New Roman" w:hAnsi="Times New Roman" w:cs="Times New Roman"/>
          <w:b/>
        </w:rPr>
        <w:t xml:space="preserve"> </w:t>
      </w:r>
      <w:r w:rsidR="00DC7FA2">
        <w:rPr>
          <w:rFonts w:ascii="Times New Roman" w:hAnsi="Times New Roman" w:cs="Times New Roman"/>
          <w:b/>
        </w:rPr>
        <w:t xml:space="preserve">   </w:t>
      </w:r>
      <w:r w:rsidR="001B5FA4">
        <w:rPr>
          <w:rFonts w:ascii="Times New Roman" w:hAnsi="Times New Roman" w:cs="Times New Roman"/>
        </w:rPr>
        <w:t xml:space="preserve"> - I w</w:t>
      </w:r>
      <w:r>
        <w:rPr>
          <w:rFonts w:ascii="Times New Roman" w:hAnsi="Times New Roman" w:cs="Times New Roman"/>
        </w:rPr>
        <w:t>orked with Enova’s Australia &amp; Canada (</w:t>
      </w:r>
      <w:proofErr w:type="spellStart"/>
      <w:r>
        <w:rPr>
          <w:rFonts w:ascii="Times New Roman" w:hAnsi="Times New Roman" w:cs="Times New Roman"/>
        </w:rPr>
        <w:t>DollarsDirect</w:t>
      </w:r>
      <w:proofErr w:type="spellEnd"/>
      <w:r>
        <w:rPr>
          <w:rFonts w:ascii="Times New Roman" w:hAnsi="Times New Roman" w:cs="Times New Roman"/>
        </w:rPr>
        <w:t xml:space="preserve">) product group. </w:t>
      </w:r>
      <w:r w:rsidR="00DC7FA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</w:t>
      </w:r>
      <w:r w:rsidR="00DC7FA2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Responsibilities </w:t>
      </w:r>
      <w:r w:rsidR="00DC7FA2">
        <w:rPr>
          <w:rFonts w:ascii="Times New Roman" w:hAnsi="Times New Roman" w:cs="Times New Roman"/>
        </w:rPr>
        <w:t>included</w:t>
      </w:r>
      <w:r>
        <w:rPr>
          <w:rFonts w:ascii="Times New Roman" w:hAnsi="Times New Roman" w:cs="Times New Roman"/>
        </w:rPr>
        <w:t xml:space="preserve"> writing and editing tests in </w:t>
      </w:r>
      <w:proofErr w:type="spellStart"/>
      <w:r>
        <w:rPr>
          <w:rFonts w:ascii="Times New Roman" w:hAnsi="Times New Roman" w:cs="Times New Roman"/>
        </w:rPr>
        <w:t>RSpec</w:t>
      </w:r>
      <w:proofErr w:type="spellEnd"/>
      <w:r>
        <w:rPr>
          <w:rFonts w:ascii="Times New Roman" w:hAnsi="Times New Roman" w:cs="Times New Roman"/>
        </w:rPr>
        <w:t xml:space="preserve"> and making code</w:t>
      </w:r>
      <w:r w:rsidR="00451CBB">
        <w:rPr>
          <w:rFonts w:ascii="Times New Roman" w:hAnsi="Times New Roman" w:cs="Times New Roman"/>
        </w:rPr>
        <w:t xml:space="preserve">          </w:t>
      </w:r>
    </w:p>
    <w:p w:rsidR="00DC7FA2" w:rsidRDefault="00451CBB" w:rsidP="00DC7FA2">
      <w:pPr>
        <w:pStyle w:val="ListParagraph"/>
        <w:spacing w:after="6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  <w:r>
        <w:rPr>
          <w:rFonts w:ascii="Times New Roman" w:hAnsi="Times New Roman" w:cs="Times New Roman"/>
        </w:rPr>
        <w:t xml:space="preserve">changes in Ruby. </w:t>
      </w:r>
      <w:r w:rsidR="00DC7FA2">
        <w:rPr>
          <w:rFonts w:ascii="Times New Roman" w:hAnsi="Times New Roman" w:cs="Times New Roman"/>
        </w:rPr>
        <w:t xml:space="preserve">      </w:t>
      </w:r>
    </w:p>
    <w:p w:rsidR="00840982" w:rsidRPr="00697445" w:rsidRDefault="00DC7FA2" w:rsidP="00697445">
      <w:pPr>
        <w:pStyle w:val="ListParagraph"/>
        <w:spacing w:after="6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 </w:t>
      </w:r>
      <w:r w:rsidR="009514F7">
        <w:rPr>
          <w:rFonts w:ascii="Times New Roman" w:hAnsi="Times New Roman" w:cs="Times New Roman"/>
        </w:rPr>
        <w:t>r</w:t>
      </w:r>
      <w:r w:rsidR="00AB4E1B">
        <w:rPr>
          <w:rFonts w:ascii="Times New Roman" w:hAnsi="Times New Roman" w:cs="Times New Roman"/>
        </w:rPr>
        <w:t xml:space="preserve">esigned to return to graduate school as I was unable to defer my admission. </w:t>
      </w:r>
    </w:p>
    <w:p w:rsidR="00AB4E1B" w:rsidRPr="00AB4E1B" w:rsidRDefault="00AB4E1B" w:rsidP="00AB4E1B">
      <w:pPr>
        <w:pStyle w:val="ListParagraph"/>
        <w:spacing w:after="60" w:line="240" w:lineRule="auto"/>
        <w:rPr>
          <w:rFonts w:ascii="Times New Roman" w:hAnsi="Times New Roman" w:cs="Times New Roman"/>
        </w:rPr>
      </w:pPr>
    </w:p>
    <w:p w:rsidR="0080721D" w:rsidRPr="00FD303F" w:rsidRDefault="0080721D" w:rsidP="0080721D">
      <w:pPr>
        <w:pStyle w:val="ListParagraph"/>
        <w:numPr>
          <w:ilvl w:val="0"/>
          <w:numId w:val="7"/>
        </w:numPr>
        <w:spacing w:after="60" w:line="240" w:lineRule="auto"/>
        <w:rPr>
          <w:rFonts w:ascii="Times New Roman" w:hAnsi="Times New Roman" w:cs="Times New Roman"/>
          <w:b/>
          <w:u w:val="single"/>
        </w:rPr>
      </w:pPr>
      <w:r w:rsidRPr="00FD303F">
        <w:rPr>
          <w:rFonts w:ascii="Times New Roman" w:hAnsi="Times New Roman" w:cs="Times New Roman"/>
          <w:u w:val="single"/>
        </w:rPr>
        <w:t>Summer Undergraduate Research Fellowship</w:t>
      </w:r>
      <w:r w:rsidR="00840982">
        <w:rPr>
          <w:rFonts w:ascii="Times New Roman" w:hAnsi="Times New Roman" w:cs="Times New Roman"/>
        </w:rPr>
        <w:t xml:space="preserve"> (</w:t>
      </w:r>
      <w:r w:rsidR="00840982" w:rsidRPr="00FD303F">
        <w:rPr>
          <w:rFonts w:ascii="Times New Roman" w:hAnsi="Times New Roman" w:cs="Times New Roman"/>
        </w:rPr>
        <w:t>May 2013 – July 2013</w:t>
      </w:r>
      <w:r w:rsidR="00840982">
        <w:rPr>
          <w:rFonts w:ascii="Times New Roman" w:hAnsi="Times New Roman" w:cs="Times New Roman"/>
        </w:rPr>
        <w:t>)</w:t>
      </w:r>
    </w:p>
    <w:p w:rsidR="00DC7FA2" w:rsidRDefault="00DC7FA2" w:rsidP="00451CBB">
      <w:pPr>
        <w:pStyle w:val="ListParagraph"/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Description: </w:t>
      </w:r>
      <w:r w:rsidR="00451CBB"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 xml:space="preserve">- </w:t>
      </w:r>
      <w:r w:rsidR="0080721D" w:rsidRPr="00FD303F">
        <w:rPr>
          <w:rFonts w:ascii="Times New Roman" w:hAnsi="Times New Roman" w:cs="Times New Roman"/>
        </w:rPr>
        <w:t xml:space="preserve">Worked </w:t>
      </w:r>
      <w:r w:rsidR="004F7B04">
        <w:rPr>
          <w:rFonts w:ascii="Times New Roman" w:hAnsi="Times New Roman" w:cs="Times New Roman"/>
        </w:rPr>
        <w:t>on a project</w:t>
      </w:r>
      <w:r w:rsidR="0080721D" w:rsidRPr="00FD303F">
        <w:rPr>
          <w:rFonts w:ascii="Times New Roman" w:hAnsi="Times New Roman" w:cs="Times New Roman"/>
        </w:rPr>
        <w:t xml:space="preserve"> funded by the Department of Energy for</w:t>
      </w:r>
      <w:r w:rsidR="00B7158C">
        <w:rPr>
          <w:rFonts w:ascii="Times New Roman" w:hAnsi="Times New Roman" w:cs="Times New Roman"/>
        </w:rPr>
        <w:t xml:space="preserve"> Oak Ridge  </w:t>
      </w:r>
      <w:r>
        <w:rPr>
          <w:rFonts w:ascii="Times New Roman" w:hAnsi="Times New Roman" w:cs="Times New Roman"/>
        </w:rPr>
        <w:t xml:space="preserve">                           </w:t>
      </w:r>
      <w:r w:rsidR="00451CBB">
        <w:rPr>
          <w:rFonts w:ascii="Times New Roman" w:hAnsi="Times New Roman" w:cs="Times New Roman"/>
        </w:rPr>
        <w:t xml:space="preserve">                               </w:t>
      </w:r>
      <w:r w:rsidRPr="00451CBB">
        <w:rPr>
          <w:rFonts w:ascii="Times New Roman" w:hAnsi="Times New Roman" w:cs="Times New Roman"/>
          <w:b/>
        </w:rPr>
        <w:t xml:space="preserve"> </w:t>
      </w:r>
      <w:r w:rsidR="00451CBB">
        <w:rPr>
          <w:rFonts w:ascii="Times New Roman" w:hAnsi="Times New Roman" w:cs="Times New Roman"/>
        </w:rPr>
        <w:t xml:space="preserve">  </w:t>
      </w:r>
    </w:p>
    <w:p w:rsidR="00451CBB" w:rsidRPr="00451CBB" w:rsidRDefault="00451CBB" w:rsidP="00451CBB">
      <w:pPr>
        <w:pStyle w:val="ListParagraph"/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  <w:r>
        <w:rPr>
          <w:rFonts w:ascii="Times New Roman" w:hAnsi="Times New Roman" w:cs="Times New Roman"/>
        </w:rPr>
        <w:t xml:space="preserve">National Labs. </w:t>
      </w:r>
    </w:p>
    <w:p w:rsidR="00451CBB" w:rsidRDefault="00DC7FA2" w:rsidP="00451CBB">
      <w:pPr>
        <w:pStyle w:val="ListParagraph"/>
        <w:spacing w:after="6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  <w:r w:rsidR="00451CBB"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>-</w:t>
      </w:r>
      <w:r w:rsidR="00B7158C">
        <w:rPr>
          <w:rFonts w:ascii="Times New Roman" w:hAnsi="Times New Roman" w:cs="Times New Roman"/>
        </w:rPr>
        <w:t xml:space="preserve"> I worked with a graduate student to use</w:t>
      </w:r>
      <w:r w:rsidR="0080721D" w:rsidRPr="00FD303F">
        <w:rPr>
          <w:rFonts w:ascii="Times New Roman" w:hAnsi="Times New Roman" w:cs="Times New Roman"/>
        </w:rPr>
        <w:t xml:space="preserve"> ‘Qt Creator’ to create the </w:t>
      </w:r>
      <w:r w:rsidR="00451CBB">
        <w:rPr>
          <w:rFonts w:ascii="Times New Roman" w:hAnsi="Times New Roman" w:cs="Times New Roman"/>
        </w:rPr>
        <w:t xml:space="preserve">Graphical </w:t>
      </w:r>
    </w:p>
    <w:p w:rsidR="00451CBB" w:rsidRPr="00451CBB" w:rsidRDefault="00451CBB" w:rsidP="00451CBB">
      <w:pPr>
        <w:pStyle w:val="ListParagraph"/>
        <w:spacing w:after="6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</w:t>
      </w:r>
      <w:r>
        <w:rPr>
          <w:rFonts w:ascii="Times New Roman" w:hAnsi="Times New Roman" w:cs="Times New Roman"/>
        </w:rPr>
        <w:t xml:space="preserve">Interface for a simulation program. </w:t>
      </w:r>
    </w:p>
    <w:p w:rsidR="00AB4E1B" w:rsidRPr="00AB4E1B" w:rsidRDefault="00AB4E1B" w:rsidP="00AB4E1B">
      <w:pPr>
        <w:pStyle w:val="ListParagraph"/>
        <w:spacing w:after="60" w:line="240" w:lineRule="auto"/>
        <w:rPr>
          <w:rFonts w:ascii="Times New Roman" w:hAnsi="Times New Roman" w:cs="Times New Roman"/>
        </w:rPr>
      </w:pPr>
    </w:p>
    <w:p w:rsidR="00D27085" w:rsidRPr="00FD303F" w:rsidRDefault="006B7299" w:rsidP="00D27085">
      <w:pPr>
        <w:pStyle w:val="ListParagraph"/>
        <w:numPr>
          <w:ilvl w:val="0"/>
          <w:numId w:val="3"/>
        </w:numPr>
        <w:spacing w:after="60" w:line="240" w:lineRule="auto"/>
        <w:rPr>
          <w:rFonts w:ascii="Times New Roman" w:hAnsi="Times New Roman" w:cs="Times New Roman"/>
          <w:u w:val="single"/>
        </w:rPr>
      </w:pPr>
      <w:r w:rsidRPr="00FD303F">
        <w:rPr>
          <w:rFonts w:ascii="Times New Roman" w:hAnsi="Times New Roman" w:cs="Times New Roman"/>
          <w:u w:val="single"/>
        </w:rPr>
        <w:t>Teaching Assistant</w:t>
      </w:r>
      <w:r w:rsidR="009514F7">
        <w:rPr>
          <w:rFonts w:ascii="Times New Roman" w:hAnsi="Times New Roman" w:cs="Times New Roman"/>
        </w:rPr>
        <w:t xml:space="preserve"> (Fall 2012 – Fall 2013, Fall 2014)</w:t>
      </w:r>
    </w:p>
    <w:p w:rsidR="00451CBB" w:rsidRDefault="00E07B74" w:rsidP="00D27085">
      <w:pPr>
        <w:pStyle w:val="ListParagraph"/>
        <w:spacing w:after="60" w:line="240" w:lineRule="auto"/>
        <w:rPr>
          <w:rFonts w:ascii="Times New Roman" w:hAnsi="Times New Roman" w:cs="Times New Roman"/>
        </w:rPr>
      </w:pPr>
      <w:r w:rsidRPr="00FD303F">
        <w:rPr>
          <w:rFonts w:ascii="Times New Roman" w:hAnsi="Times New Roman" w:cs="Times New Roman"/>
          <w:b/>
        </w:rPr>
        <w:t>Description:</w:t>
      </w:r>
      <w:r w:rsidR="00D27085" w:rsidRPr="00FD303F">
        <w:rPr>
          <w:rFonts w:ascii="Times New Roman" w:hAnsi="Times New Roman" w:cs="Times New Roman"/>
          <w:b/>
        </w:rPr>
        <w:t xml:space="preserve"> </w:t>
      </w:r>
      <w:r w:rsidR="00451CBB">
        <w:rPr>
          <w:rFonts w:ascii="Times New Roman" w:hAnsi="Times New Roman" w:cs="Times New Roman"/>
          <w:b/>
        </w:rPr>
        <w:tab/>
        <w:t xml:space="preserve">- </w:t>
      </w:r>
      <w:r w:rsidR="006B7299" w:rsidRPr="00FD303F">
        <w:rPr>
          <w:rFonts w:ascii="Times New Roman" w:hAnsi="Times New Roman" w:cs="Times New Roman"/>
        </w:rPr>
        <w:t xml:space="preserve">Undergraduate Teaching Assistant for the </w:t>
      </w:r>
      <w:r w:rsidR="000838EE" w:rsidRPr="00FD303F">
        <w:rPr>
          <w:rFonts w:ascii="Times New Roman" w:hAnsi="Times New Roman" w:cs="Times New Roman"/>
        </w:rPr>
        <w:t>“Introduction</w:t>
      </w:r>
      <w:r w:rsidR="006B7299" w:rsidRPr="00FD303F">
        <w:rPr>
          <w:rFonts w:ascii="Times New Roman" w:hAnsi="Times New Roman" w:cs="Times New Roman"/>
        </w:rPr>
        <w:t xml:space="preserve"> to Digital Systems </w:t>
      </w:r>
    </w:p>
    <w:p w:rsidR="00451CBB" w:rsidRDefault="00451CBB" w:rsidP="00D27085">
      <w:pPr>
        <w:pStyle w:val="ListParagraph"/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  <w:r w:rsidRPr="00FD303F">
        <w:rPr>
          <w:rFonts w:ascii="Times New Roman" w:hAnsi="Times New Roman" w:cs="Times New Roman"/>
        </w:rPr>
        <w:t xml:space="preserve">Design” </w:t>
      </w:r>
      <w:r>
        <w:rPr>
          <w:rFonts w:ascii="Times New Roman" w:hAnsi="Times New Roman" w:cs="Times New Roman"/>
        </w:rPr>
        <w:t>course</w:t>
      </w:r>
      <w:r w:rsidRPr="00FD303F">
        <w:rPr>
          <w:rFonts w:ascii="Times New Roman" w:hAnsi="Times New Roman" w:cs="Times New Roman"/>
        </w:rPr>
        <w:t xml:space="preserve"> and “Microprocessor System Desig</w:t>
      </w:r>
      <w:r>
        <w:rPr>
          <w:rFonts w:ascii="Times New Roman" w:hAnsi="Times New Roman" w:cs="Times New Roman"/>
        </w:rPr>
        <w:t xml:space="preserve">n and Interfacing” course. </w:t>
      </w:r>
    </w:p>
    <w:p w:rsidR="00D27085" w:rsidRPr="00FD303F" w:rsidRDefault="00451CBB" w:rsidP="00A423DD">
      <w:pPr>
        <w:spacing w:after="60" w:line="240" w:lineRule="auto"/>
        <w:rPr>
          <w:rFonts w:ascii="Times New Roman" w:hAnsi="Times New Roman" w:cs="Times New Roman"/>
        </w:rPr>
      </w:pPr>
      <w:r w:rsidRPr="00451CB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- </w:t>
      </w:r>
      <w:r w:rsidR="006A1741">
        <w:rPr>
          <w:rFonts w:ascii="Times New Roman" w:hAnsi="Times New Roman" w:cs="Times New Roman"/>
        </w:rPr>
        <w:t xml:space="preserve">Interact with students and assist them with their experiments during lab hours. </w:t>
      </w:r>
      <w:r w:rsidRPr="00451CBB">
        <w:rPr>
          <w:rFonts w:ascii="Times New Roman" w:hAnsi="Times New Roman" w:cs="Times New Roman"/>
        </w:rPr>
        <w:t xml:space="preserve">           </w:t>
      </w:r>
    </w:p>
    <w:p w:rsidR="008E4611" w:rsidRPr="009603C6" w:rsidRDefault="009603C6" w:rsidP="004F7B04">
      <w:pPr>
        <w:spacing w:after="60" w:line="240" w:lineRule="auto"/>
        <w:rPr>
          <w:rFonts w:ascii="Times New Roman" w:hAnsi="Times New Roman" w:cs="Times New Roman"/>
          <w:i/>
        </w:rPr>
      </w:pPr>
      <w:r w:rsidRPr="009603C6">
        <w:rPr>
          <w:rFonts w:ascii="Times New Roman" w:hAnsi="Times New Roman" w:cs="Times New Roman"/>
          <w:b/>
          <w:i/>
          <w:u w:val="single"/>
        </w:rPr>
        <w:t>Languages</w:t>
      </w:r>
    </w:p>
    <w:p w:rsidR="005C1420" w:rsidRDefault="004F7B04" w:rsidP="004F7B04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</w:t>
      </w:r>
      <w:r w:rsidR="00710AB0">
        <w:rPr>
          <w:rFonts w:ascii="Times New Roman" w:hAnsi="Times New Roman" w:cs="Times New Roman"/>
        </w:rPr>
        <w:t xml:space="preserve">(Intermediate), </w:t>
      </w:r>
      <w:r w:rsidR="00B7158C">
        <w:rPr>
          <w:rFonts w:ascii="Times New Roman" w:hAnsi="Times New Roman" w:cs="Times New Roman"/>
        </w:rPr>
        <w:t>Java</w:t>
      </w:r>
      <w:r w:rsidR="008F0956">
        <w:rPr>
          <w:rFonts w:ascii="Times New Roman" w:hAnsi="Times New Roman" w:cs="Times New Roman"/>
        </w:rPr>
        <w:t xml:space="preserve"> </w:t>
      </w:r>
      <w:r w:rsidR="005C1420">
        <w:rPr>
          <w:rFonts w:ascii="Times New Roman" w:hAnsi="Times New Roman" w:cs="Times New Roman"/>
        </w:rPr>
        <w:t>(Novice</w:t>
      </w:r>
      <w:r w:rsidR="00710AB0">
        <w:rPr>
          <w:rFonts w:ascii="Times New Roman" w:hAnsi="Times New Roman" w:cs="Times New Roman"/>
        </w:rPr>
        <w:t>),</w:t>
      </w:r>
      <w:r w:rsidR="005C1420">
        <w:rPr>
          <w:rFonts w:ascii="Times New Roman" w:hAnsi="Times New Roman" w:cs="Times New Roman"/>
        </w:rPr>
        <w:t xml:space="preserve"> Ruby (Novice</w:t>
      </w:r>
      <w:r w:rsidR="00B7158C">
        <w:rPr>
          <w:rFonts w:ascii="Times New Roman" w:hAnsi="Times New Roman" w:cs="Times New Roman"/>
        </w:rPr>
        <w:t>),</w:t>
      </w:r>
      <w:r w:rsidR="005C1420">
        <w:rPr>
          <w:rFonts w:ascii="Times New Roman" w:hAnsi="Times New Roman" w:cs="Times New Roman"/>
        </w:rPr>
        <w:t xml:space="preserve"> Verilog (Novice</w:t>
      </w:r>
      <w:r w:rsidR="00710AB0">
        <w:rPr>
          <w:rFonts w:ascii="Times New Roman" w:hAnsi="Times New Roman" w:cs="Times New Roman"/>
        </w:rPr>
        <w:t>)</w:t>
      </w:r>
      <w:r w:rsidR="005C1420">
        <w:rPr>
          <w:rFonts w:ascii="Times New Roman" w:hAnsi="Times New Roman" w:cs="Times New Roman"/>
        </w:rPr>
        <w:t xml:space="preserve">, </w:t>
      </w:r>
      <w:proofErr w:type="gramStart"/>
      <w:r w:rsidR="005C1420">
        <w:rPr>
          <w:rFonts w:ascii="Times New Roman" w:hAnsi="Times New Roman" w:cs="Times New Roman"/>
        </w:rPr>
        <w:t>MATLAB  (</w:t>
      </w:r>
      <w:proofErr w:type="gramEnd"/>
      <w:r w:rsidR="005C1420">
        <w:rPr>
          <w:rFonts w:ascii="Times New Roman" w:hAnsi="Times New Roman" w:cs="Times New Roman"/>
        </w:rPr>
        <w:t>Novice).</w:t>
      </w:r>
    </w:p>
    <w:p w:rsidR="001B5FA4" w:rsidRDefault="001B5FA4" w:rsidP="004F7B04">
      <w:pPr>
        <w:spacing w:after="60" w:line="240" w:lineRule="auto"/>
        <w:rPr>
          <w:rFonts w:ascii="Times New Roman" w:hAnsi="Times New Roman" w:cs="Times New Roman"/>
        </w:rPr>
      </w:pPr>
    </w:p>
    <w:p w:rsidR="00697445" w:rsidRPr="009603C6" w:rsidRDefault="00697445" w:rsidP="004F7B04">
      <w:pPr>
        <w:spacing w:after="60" w:line="240" w:lineRule="auto"/>
        <w:rPr>
          <w:rFonts w:ascii="Times New Roman" w:hAnsi="Times New Roman" w:cs="Times New Roman"/>
          <w:b/>
          <w:i/>
          <w:u w:val="single"/>
        </w:rPr>
      </w:pPr>
      <w:r w:rsidRPr="009603C6">
        <w:rPr>
          <w:rFonts w:ascii="Times New Roman" w:hAnsi="Times New Roman" w:cs="Times New Roman"/>
          <w:b/>
          <w:i/>
          <w:u w:val="single"/>
        </w:rPr>
        <w:t>Relevant Coursework</w:t>
      </w:r>
    </w:p>
    <w:p w:rsidR="009514F7" w:rsidRDefault="00697445" w:rsidP="004F7B04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Structures and Algorithms, Object Oriented Programming, Embedded Systems Senior Design, </w:t>
      </w:r>
    </w:p>
    <w:p w:rsidR="00697445" w:rsidRDefault="00697445" w:rsidP="004F7B04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Networks*, Programming Parallel Machines*. (*Courses to be taken next semester)</w:t>
      </w:r>
    </w:p>
    <w:p w:rsidR="009514F7" w:rsidRPr="004F7B04" w:rsidRDefault="009514F7" w:rsidP="004F7B04">
      <w:pPr>
        <w:spacing w:after="60" w:line="240" w:lineRule="auto"/>
        <w:rPr>
          <w:rFonts w:ascii="Times New Roman" w:hAnsi="Times New Roman" w:cs="Times New Roman"/>
        </w:rPr>
      </w:pPr>
    </w:p>
    <w:p w:rsidR="00A8707D" w:rsidRPr="001B5FA4" w:rsidRDefault="001B5FA4">
      <w:pPr>
        <w:rPr>
          <w:rFonts w:ascii="Times New Roman" w:hAnsi="Times New Roman" w:cs="Times New Roman"/>
          <w:b/>
          <w:u w:val="single"/>
        </w:rPr>
      </w:pPr>
      <w:r w:rsidRPr="009603C6">
        <w:rPr>
          <w:rFonts w:ascii="Times New Roman" w:hAnsi="Times New Roman" w:cs="Times New Roman"/>
          <w:b/>
          <w:i/>
          <w:u w:val="single"/>
        </w:rPr>
        <w:t>Projects</w:t>
      </w:r>
      <w:r w:rsidRPr="001B5FA4">
        <w:rPr>
          <w:rFonts w:ascii="Times New Roman" w:hAnsi="Times New Roman" w:cs="Times New Roman"/>
        </w:rPr>
        <w:t>: https://github.com/vbhat</w:t>
      </w:r>
    </w:p>
    <w:sectPr w:rsidR="00A8707D" w:rsidRPr="001B5FA4" w:rsidSect="00297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F29E6"/>
    <w:multiLevelType w:val="hybridMultilevel"/>
    <w:tmpl w:val="BB1A6578"/>
    <w:lvl w:ilvl="0" w:tplc="F0BABCA6">
      <w:numFmt w:val="bullet"/>
      <w:lvlText w:val="-"/>
      <w:lvlJc w:val="left"/>
      <w:pPr>
        <w:ind w:left="2385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1">
    <w:nsid w:val="1B6F2C4C"/>
    <w:multiLevelType w:val="hybridMultilevel"/>
    <w:tmpl w:val="A93871E6"/>
    <w:lvl w:ilvl="0" w:tplc="20A81C28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32B45744"/>
    <w:multiLevelType w:val="hybridMultilevel"/>
    <w:tmpl w:val="CBE0FB5A"/>
    <w:lvl w:ilvl="0" w:tplc="2EA85372">
      <w:numFmt w:val="bullet"/>
      <w:lvlText w:val="-"/>
      <w:lvlJc w:val="left"/>
      <w:pPr>
        <w:ind w:left="250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3">
    <w:nsid w:val="3CDE4FB5"/>
    <w:multiLevelType w:val="hybridMultilevel"/>
    <w:tmpl w:val="9A788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2D35E1F"/>
    <w:multiLevelType w:val="hybridMultilevel"/>
    <w:tmpl w:val="77208D76"/>
    <w:lvl w:ilvl="0" w:tplc="F7CE2442">
      <w:numFmt w:val="bullet"/>
      <w:lvlText w:val="-"/>
      <w:lvlJc w:val="left"/>
      <w:pPr>
        <w:ind w:left="250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5">
    <w:nsid w:val="44052F47"/>
    <w:multiLevelType w:val="hybridMultilevel"/>
    <w:tmpl w:val="F5DC9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805165"/>
    <w:multiLevelType w:val="hybridMultilevel"/>
    <w:tmpl w:val="AA60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62FA5"/>
    <w:multiLevelType w:val="hybridMultilevel"/>
    <w:tmpl w:val="097E8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606884"/>
    <w:multiLevelType w:val="hybridMultilevel"/>
    <w:tmpl w:val="C6CA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614"/>
    <w:rsid w:val="00003223"/>
    <w:rsid w:val="00005B47"/>
    <w:rsid w:val="00014C0A"/>
    <w:rsid w:val="0001737C"/>
    <w:rsid w:val="00030DA5"/>
    <w:rsid w:val="0003294A"/>
    <w:rsid w:val="000368C7"/>
    <w:rsid w:val="000379A1"/>
    <w:rsid w:val="000408A4"/>
    <w:rsid w:val="00044486"/>
    <w:rsid w:val="000838EE"/>
    <w:rsid w:val="00086A55"/>
    <w:rsid w:val="000871FF"/>
    <w:rsid w:val="000A295D"/>
    <w:rsid w:val="000B1B61"/>
    <w:rsid w:val="000C0321"/>
    <w:rsid w:val="000C588C"/>
    <w:rsid w:val="000D4602"/>
    <w:rsid w:val="000E37C0"/>
    <w:rsid w:val="000E4002"/>
    <w:rsid w:val="000E7DD9"/>
    <w:rsid w:val="000F6B30"/>
    <w:rsid w:val="00101DDB"/>
    <w:rsid w:val="001161FD"/>
    <w:rsid w:val="001238BA"/>
    <w:rsid w:val="001243FF"/>
    <w:rsid w:val="00134C6A"/>
    <w:rsid w:val="00155C70"/>
    <w:rsid w:val="00157BF5"/>
    <w:rsid w:val="0016133E"/>
    <w:rsid w:val="00182FFF"/>
    <w:rsid w:val="00192896"/>
    <w:rsid w:val="001A707D"/>
    <w:rsid w:val="001B5FA4"/>
    <w:rsid w:val="001C055D"/>
    <w:rsid w:val="001C10A0"/>
    <w:rsid w:val="001C422C"/>
    <w:rsid w:val="001D4074"/>
    <w:rsid w:val="001D4ECD"/>
    <w:rsid w:val="001F4F6F"/>
    <w:rsid w:val="00206213"/>
    <w:rsid w:val="00210C7B"/>
    <w:rsid w:val="0025713A"/>
    <w:rsid w:val="00261782"/>
    <w:rsid w:val="00261E27"/>
    <w:rsid w:val="00267B16"/>
    <w:rsid w:val="00272EE7"/>
    <w:rsid w:val="00274F18"/>
    <w:rsid w:val="00280A13"/>
    <w:rsid w:val="002833A3"/>
    <w:rsid w:val="00290733"/>
    <w:rsid w:val="002972E2"/>
    <w:rsid w:val="002A09DC"/>
    <w:rsid w:val="002A3E2A"/>
    <w:rsid w:val="002B103E"/>
    <w:rsid w:val="002B230A"/>
    <w:rsid w:val="002C43D0"/>
    <w:rsid w:val="002C50C5"/>
    <w:rsid w:val="002C66ED"/>
    <w:rsid w:val="002C6A08"/>
    <w:rsid w:val="002D56DC"/>
    <w:rsid w:val="002E3C36"/>
    <w:rsid w:val="002E4A91"/>
    <w:rsid w:val="002E5014"/>
    <w:rsid w:val="002E63EE"/>
    <w:rsid w:val="002E79F6"/>
    <w:rsid w:val="002F4C17"/>
    <w:rsid w:val="00306FB6"/>
    <w:rsid w:val="00310D8C"/>
    <w:rsid w:val="00322715"/>
    <w:rsid w:val="00351FCE"/>
    <w:rsid w:val="00352988"/>
    <w:rsid w:val="003557CB"/>
    <w:rsid w:val="00357E5F"/>
    <w:rsid w:val="00360C68"/>
    <w:rsid w:val="0036482C"/>
    <w:rsid w:val="00384DF9"/>
    <w:rsid w:val="00385634"/>
    <w:rsid w:val="00385DC0"/>
    <w:rsid w:val="003A45E1"/>
    <w:rsid w:val="003A55D3"/>
    <w:rsid w:val="003A67C5"/>
    <w:rsid w:val="003B0816"/>
    <w:rsid w:val="003B2E8C"/>
    <w:rsid w:val="003B6DD6"/>
    <w:rsid w:val="003B779E"/>
    <w:rsid w:val="003C387F"/>
    <w:rsid w:val="003D1933"/>
    <w:rsid w:val="003F0A8F"/>
    <w:rsid w:val="003F4A72"/>
    <w:rsid w:val="003F56F3"/>
    <w:rsid w:val="004103BD"/>
    <w:rsid w:val="004112AA"/>
    <w:rsid w:val="0041179E"/>
    <w:rsid w:val="004163AF"/>
    <w:rsid w:val="004246DA"/>
    <w:rsid w:val="00425D15"/>
    <w:rsid w:val="00425EEF"/>
    <w:rsid w:val="00425F83"/>
    <w:rsid w:val="004341F5"/>
    <w:rsid w:val="00441366"/>
    <w:rsid w:val="00445D6F"/>
    <w:rsid w:val="00451CBB"/>
    <w:rsid w:val="00452693"/>
    <w:rsid w:val="00467EEB"/>
    <w:rsid w:val="004748D3"/>
    <w:rsid w:val="004943ED"/>
    <w:rsid w:val="00494AD4"/>
    <w:rsid w:val="004A2548"/>
    <w:rsid w:val="004C4089"/>
    <w:rsid w:val="004E65F1"/>
    <w:rsid w:val="004F349E"/>
    <w:rsid w:val="004F75C8"/>
    <w:rsid w:val="004F7B04"/>
    <w:rsid w:val="00514DE4"/>
    <w:rsid w:val="00520826"/>
    <w:rsid w:val="005339B5"/>
    <w:rsid w:val="00536164"/>
    <w:rsid w:val="00537156"/>
    <w:rsid w:val="0055321D"/>
    <w:rsid w:val="005562C8"/>
    <w:rsid w:val="00560A99"/>
    <w:rsid w:val="005906BC"/>
    <w:rsid w:val="00594E7B"/>
    <w:rsid w:val="00597F4F"/>
    <w:rsid w:val="005A0870"/>
    <w:rsid w:val="005C1420"/>
    <w:rsid w:val="005C3D36"/>
    <w:rsid w:val="005E100B"/>
    <w:rsid w:val="005E7632"/>
    <w:rsid w:val="005F36E5"/>
    <w:rsid w:val="005F3DA2"/>
    <w:rsid w:val="005F62BE"/>
    <w:rsid w:val="0060744A"/>
    <w:rsid w:val="00616A31"/>
    <w:rsid w:val="006172CE"/>
    <w:rsid w:val="00625427"/>
    <w:rsid w:val="00630B3C"/>
    <w:rsid w:val="00636552"/>
    <w:rsid w:val="00646F1B"/>
    <w:rsid w:val="006472F1"/>
    <w:rsid w:val="006501CA"/>
    <w:rsid w:val="00651866"/>
    <w:rsid w:val="006548F1"/>
    <w:rsid w:val="006612B2"/>
    <w:rsid w:val="00671DBD"/>
    <w:rsid w:val="006835E1"/>
    <w:rsid w:val="00685339"/>
    <w:rsid w:val="00697445"/>
    <w:rsid w:val="006A0007"/>
    <w:rsid w:val="006A1575"/>
    <w:rsid w:val="006A1741"/>
    <w:rsid w:val="006B5C10"/>
    <w:rsid w:val="006B6FC7"/>
    <w:rsid w:val="006B7299"/>
    <w:rsid w:val="006C1065"/>
    <w:rsid w:val="006C127A"/>
    <w:rsid w:val="006C1D48"/>
    <w:rsid w:val="006D0E40"/>
    <w:rsid w:val="006E59A4"/>
    <w:rsid w:val="006F2002"/>
    <w:rsid w:val="00701B10"/>
    <w:rsid w:val="007076FE"/>
    <w:rsid w:val="00710AB0"/>
    <w:rsid w:val="00731CDD"/>
    <w:rsid w:val="00742436"/>
    <w:rsid w:val="0074284F"/>
    <w:rsid w:val="00743CB0"/>
    <w:rsid w:val="00754DB0"/>
    <w:rsid w:val="00760FE4"/>
    <w:rsid w:val="00766F49"/>
    <w:rsid w:val="00770410"/>
    <w:rsid w:val="0077071C"/>
    <w:rsid w:val="00773432"/>
    <w:rsid w:val="007802FA"/>
    <w:rsid w:val="00781B95"/>
    <w:rsid w:val="007923AC"/>
    <w:rsid w:val="007955C2"/>
    <w:rsid w:val="007C0614"/>
    <w:rsid w:val="007D37A2"/>
    <w:rsid w:val="007E2F85"/>
    <w:rsid w:val="007F5523"/>
    <w:rsid w:val="00803FE8"/>
    <w:rsid w:val="008052C0"/>
    <w:rsid w:val="0080721D"/>
    <w:rsid w:val="008114E1"/>
    <w:rsid w:val="008146B0"/>
    <w:rsid w:val="008322D4"/>
    <w:rsid w:val="00840982"/>
    <w:rsid w:val="008565B9"/>
    <w:rsid w:val="008576A2"/>
    <w:rsid w:val="00864604"/>
    <w:rsid w:val="00866520"/>
    <w:rsid w:val="00872DF6"/>
    <w:rsid w:val="008738A0"/>
    <w:rsid w:val="00880A42"/>
    <w:rsid w:val="00886EC8"/>
    <w:rsid w:val="008A68A1"/>
    <w:rsid w:val="008B1F8E"/>
    <w:rsid w:val="008C6945"/>
    <w:rsid w:val="008E328D"/>
    <w:rsid w:val="008E4611"/>
    <w:rsid w:val="008E48EF"/>
    <w:rsid w:val="008F0956"/>
    <w:rsid w:val="00927EEF"/>
    <w:rsid w:val="0094072D"/>
    <w:rsid w:val="0094688D"/>
    <w:rsid w:val="009479CD"/>
    <w:rsid w:val="009514F7"/>
    <w:rsid w:val="009603C6"/>
    <w:rsid w:val="00960CB5"/>
    <w:rsid w:val="0096428E"/>
    <w:rsid w:val="009658EE"/>
    <w:rsid w:val="00970B63"/>
    <w:rsid w:val="0098196E"/>
    <w:rsid w:val="00981DEC"/>
    <w:rsid w:val="009A174B"/>
    <w:rsid w:val="009A3876"/>
    <w:rsid w:val="009A47E4"/>
    <w:rsid w:val="009B3C5E"/>
    <w:rsid w:val="009B6E75"/>
    <w:rsid w:val="009C75AD"/>
    <w:rsid w:val="009D2A8F"/>
    <w:rsid w:val="009D33AB"/>
    <w:rsid w:val="009D3497"/>
    <w:rsid w:val="009D4CF6"/>
    <w:rsid w:val="009E41EE"/>
    <w:rsid w:val="00A136D3"/>
    <w:rsid w:val="00A24D60"/>
    <w:rsid w:val="00A30B91"/>
    <w:rsid w:val="00A423DD"/>
    <w:rsid w:val="00A438BA"/>
    <w:rsid w:val="00A561E3"/>
    <w:rsid w:val="00A56849"/>
    <w:rsid w:val="00A7660F"/>
    <w:rsid w:val="00A851B5"/>
    <w:rsid w:val="00A8707D"/>
    <w:rsid w:val="00A8798A"/>
    <w:rsid w:val="00AA00D6"/>
    <w:rsid w:val="00AA0B67"/>
    <w:rsid w:val="00AB028E"/>
    <w:rsid w:val="00AB0A7B"/>
    <w:rsid w:val="00AB4E1B"/>
    <w:rsid w:val="00AC3E5F"/>
    <w:rsid w:val="00AD3982"/>
    <w:rsid w:val="00AE7313"/>
    <w:rsid w:val="00AF1A35"/>
    <w:rsid w:val="00AF496C"/>
    <w:rsid w:val="00B002B1"/>
    <w:rsid w:val="00B04BE6"/>
    <w:rsid w:val="00B057EC"/>
    <w:rsid w:val="00B072DC"/>
    <w:rsid w:val="00B11F15"/>
    <w:rsid w:val="00B15BBD"/>
    <w:rsid w:val="00B21EF7"/>
    <w:rsid w:val="00B418CD"/>
    <w:rsid w:val="00B42703"/>
    <w:rsid w:val="00B430DF"/>
    <w:rsid w:val="00B50A6C"/>
    <w:rsid w:val="00B540A5"/>
    <w:rsid w:val="00B7158C"/>
    <w:rsid w:val="00B8534D"/>
    <w:rsid w:val="00B90712"/>
    <w:rsid w:val="00B941CF"/>
    <w:rsid w:val="00B94A65"/>
    <w:rsid w:val="00BB3B00"/>
    <w:rsid w:val="00BB492A"/>
    <w:rsid w:val="00BC295F"/>
    <w:rsid w:val="00BD68D2"/>
    <w:rsid w:val="00BE1382"/>
    <w:rsid w:val="00BE1EAE"/>
    <w:rsid w:val="00BE5CA4"/>
    <w:rsid w:val="00BF3592"/>
    <w:rsid w:val="00C05B64"/>
    <w:rsid w:val="00C07F6A"/>
    <w:rsid w:val="00C24AE9"/>
    <w:rsid w:val="00C24D7B"/>
    <w:rsid w:val="00C330DE"/>
    <w:rsid w:val="00C4602A"/>
    <w:rsid w:val="00C519C4"/>
    <w:rsid w:val="00C52E7E"/>
    <w:rsid w:val="00C6413E"/>
    <w:rsid w:val="00C753AB"/>
    <w:rsid w:val="00C7629B"/>
    <w:rsid w:val="00C92475"/>
    <w:rsid w:val="00CA528D"/>
    <w:rsid w:val="00CA7CD8"/>
    <w:rsid w:val="00CB3A6A"/>
    <w:rsid w:val="00CC0812"/>
    <w:rsid w:val="00CC35D2"/>
    <w:rsid w:val="00CD0001"/>
    <w:rsid w:val="00CE1035"/>
    <w:rsid w:val="00CE6530"/>
    <w:rsid w:val="00CF20E1"/>
    <w:rsid w:val="00CF5D5B"/>
    <w:rsid w:val="00D054FE"/>
    <w:rsid w:val="00D106C8"/>
    <w:rsid w:val="00D11BDD"/>
    <w:rsid w:val="00D24858"/>
    <w:rsid w:val="00D27085"/>
    <w:rsid w:val="00D27457"/>
    <w:rsid w:val="00D3053E"/>
    <w:rsid w:val="00D33270"/>
    <w:rsid w:val="00D50D8C"/>
    <w:rsid w:val="00D6251A"/>
    <w:rsid w:val="00D66565"/>
    <w:rsid w:val="00D7060B"/>
    <w:rsid w:val="00D722E7"/>
    <w:rsid w:val="00D76196"/>
    <w:rsid w:val="00D87430"/>
    <w:rsid w:val="00D92169"/>
    <w:rsid w:val="00D92670"/>
    <w:rsid w:val="00D930B1"/>
    <w:rsid w:val="00DA0E48"/>
    <w:rsid w:val="00DA162B"/>
    <w:rsid w:val="00DA1DA7"/>
    <w:rsid w:val="00DB5FF0"/>
    <w:rsid w:val="00DC059A"/>
    <w:rsid w:val="00DC7FA2"/>
    <w:rsid w:val="00DE0C8E"/>
    <w:rsid w:val="00DE745A"/>
    <w:rsid w:val="00DF1592"/>
    <w:rsid w:val="00DF4189"/>
    <w:rsid w:val="00DF5DE8"/>
    <w:rsid w:val="00E07B74"/>
    <w:rsid w:val="00E344A9"/>
    <w:rsid w:val="00E406AC"/>
    <w:rsid w:val="00E4676E"/>
    <w:rsid w:val="00E47F19"/>
    <w:rsid w:val="00E56E08"/>
    <w:rsid w:val="00E56FDB"/>
    <w:rsid w:val="00E6384E"/>
    <w:rsid w:val="00E63A2A"/>
    <w:rsid w:val="00E81035"/>
    <w:rsid w:val="00E81CB6"/>
    <w:rsid w:val="00E8443E"/>
    <w:rsid w:val="00EA095E"/>
    <w:rsid w:val="00EA0E4A"/>
    <w:rsid w:val="00EA2371"/>
    <w:rsid w:val="00EB1371"/>
    <w:rsid w:val="00EC67A4"/>
    <w:rsid w:val="00ED43E4"/>
    <w:rsid w:val="00EE22AC"/>
    <w:rsid w:val="00EE52C4"/>
    <w:rsid w:val="00EE625C"/>
    <w:rsid w:val="00EE7BE1"/>
    <w:rsid w:val="00EF2E3D"/>
    <w:rsid w:val="00EF42EE"/>
    <w:rsid w:val="00F05DB2"/>
    <w:rsid w:val="00F10BF9"/>
    <w:rsid w:val="00F315F3"/>
    <w:rsid w:val="00F345EC"/>
    <w:rsid w:val="00F45C0D"/>
    <w:rsid w:val="00F67B97"/>
    <w:rsid w:val="00F67D06"/>
    <w:rsid w:val="00F76E40"/>
    <w:rsid w:val="00F82353"/>
    <w:rsid w:val="00FA1C5B"/>
    <w:rsid w:val="00FB2AB7"/>
    <w:rsid w:val="00FB481B"/>
    <w:rsid w:val="00FB5CE5"/>
    <w:rsid w:val="00FB78CD"/>
    <w:rsid w:val="00FC06C0"/>
    <w:rsid w:val="00FC39A1"/>
    <w:rsid w:val="00FD303F"/>
    <w:rsid w:val="00FD3924"/>
    <w:rsid w:val="00FD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24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6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708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9247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24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6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708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9247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4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bhat@purdu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3EC7A382</Template>
  <TotalTime>4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Engineering Computer Network</Company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Vishnu Bhat, Vipul</cp:lastModifiedBy>
  <cp:revision>3</cp:revision>
  <cp:lastPrinted>2014-09-15T14:49:00Z</cp:lastPrinted>
  <dcterms:created xsi:type="dcterms:W3CDTF">2014-09-24T16:39:00Z</dcterms:created>
  <dcterms:modified xsi:type="dcterms:W3CDTF">2014-09-24T16:43:00Z</dcterms:modified>
</cp:coreProperties>
</file>