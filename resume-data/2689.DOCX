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713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084"/>
        <w:gridCol w:w="1595"/>
        <w:gridCol w:w="405"/>
        <w:gridCol w:w="284"/>
        <w:gridCol w:w="4242"/>
        <w:gridCol w:w="5065"/>
      </w:tblGrid>
      <w:tr w:rsidR="00910CBB" w:rsidRPr="007C1C43" w:rsidTr="00DE1512">
        <w:trPr>
          <w:gridAfter w:val="1"/>
          <w:wAfter w:w="1852" w:type="pct"/>
        </w:trPr>
        <w:tc>
          <w:tcPr>
            <w:tcW w:w="3148" w:type="pct"/>
            <w:gridSpan w:val="5"/>
            <w:shd w:val="clear" w:color="auto" w:fill="auto"/>
            <w:vAlign w:val="bottom"/>
          </w:tcPr>
          <w:p w:rsidR="00910CBB" w:rsidRPr="007C1C43" w:rsidRDefault="00F22437" w:rsidP="008626CA">
            <w:pPr>
              <w:pStyle w:val="Name"/>
            </w:pPr>
            <w:sdt>
              <w:sdtPr>
                <w:id w:val="5444133"/>
                <w:placeholder>
                  <w:docPart w:val="65AD12E213AB4BDBA3D0923C5A91F875"/>
                </w:placeholder>
              </w:sdtPr>
              <w:sdtEndPr/>
              <w:sdtContent>
                <w:r w:rsidR="008B099B" w:rsidRPr="007C1C43">
                  <w:t>Goran Mržljak</w:t>
                </w:r>
                <w:r w:rsidR="00DE1512">
                  <w:t xml:space="preserve"> –</w:t>
                </w:r>
                <w:r w:rsidR="008F3D12">
                  <w:t xml:space="preserve"> </w:t>
                </w:r>
                <w:r w:rsidR="00DE1512">
                  <w:t>Software Developer</w:t>
                </w:r>
              </w:sdtContent>
            </w:sdt>
          </w:p>
        </w:tc>
      </w:tr>
      <w:tr w:rsidR="00910CBB" w:rsidRPr="007C1C43" w:rsidTr="00DE1512">
        <w:trPr>
          <w:gridAfter w:val="1"/>
          <w:wAfter w:w="1852" w:type="pct"/>
          <w:trHeight w:val="216"/>
        </w:trPr>
        <w:tc>
          <w:tcPr>
            <w:tcW w:w="3148" w:type="pct"/>
            <w:gridSpan w:val="5"/>
            <w:shd w:val="clear" w:color="auto" w:fill="auto"/>
          </w:tcPr>
          <w:p w:rsidR="00910CBB" w:rsidRPr="007C1C43" w:rsidRDefault="00910CBB"/>
        </w:tc>
      </w:tr>
      <w:tr w:rsidR="00F271BD" w:rsidRPr="007C1C43" w:rsidTr="00DE1512">
        <w:trPr>
          <w:gridAfter w:val="1"/>
          <w:wAfter w:w="1852" w:type="pct"/>
        </w:trPr>
        <w:tc>
          <w:tcPr>
            <w:tcW w:w="762" w:type="pct"/>
            <w:tcBorders>
              <w:top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p w:rsidR="00F271BD" w:rsidRPr="007C1C43" w:rsidRDefault="00F271BD" w:rsidP="00024E30">
            <w:pPr>
              <w:pStyle w:val="ContentHeading"/>
            </w:pPr>
            <w:r w:rsidRPr="007C1C43">
              <w:t>Personal Info</w:t>
            </w:r>
          </w:p>
        </w:tc>
        <w:tc>
          <w:tcPr>
            <w:tcW w:w="835" w:type="pct"/>
            <w:gridSpan w:val="3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F271BD" w:rsidRPr="007C1C43" w:rsidRDefault="00D94A14" w:rsidP="001E5C69">
            <w:pPr>
              <w:rPr>
                <w:rStyle w:val="ContentBodyChar"/>
              </w:rPr>
            </w:pPr>
            <w:r w:rsidRPr="007C1C43">
              <w:rPr>
                <w:rStyle w:val="ContentBodyChar"/>
              </w:rPr>
              <w:t xml:space="preserve">First and Last </w:t>
            </w:r>
            <w:r w:rsidR="00F271BD" w:rsidRPr="007C1C43">
              <w:rPr>
                <w:rStyle w:val="ContentBodyChar"/>
              </w:rPr>
              <w:t>Name:</w:t>
            </w:r>
          </w:p>
          <w:p w:rsidR="00F271BD" w:rsidRPr="007C1C43" w:rsidRDefault="00CD2EED" w:rsidP="001E5C69">
            <w:pPr>
              <w:rPr>
                <w:rStyle w:val="ContentBodyChar"/>
              </w:rPr>
            </w:pPr>
            <w:r w:rsidRPr="007C1C43">
              <w:rPr>
                <w:rStyle w:val="ContentBodyChar"/>
              </w:rPr>
              <w:t>Date and P</w:t>
            </w:r>
            <w:r w:rsidR="00F271BD" w:rsidRPr="007C1C43">
              <w:rPr>
                <w:rStyle w:val="ContentBodyChar"/>
              </w:rPr>
              <w:t xml:space="preserve">lace of </w:t>
            </w:r>
            <w:r w:rsidRPr="007C1C43">
              <w:rPr>
                <w:rStyle w:val="ContentBodyChar"/>
              </w:rPr>
              <w:t>B</w:t>
            </w:r>
            <w:r w:rsidR="00F271BD" w:rsidRPr="007C1C43">
              <w:rPr>
                <w:rStyle w:val="ContentBodyChar"/>
              </w:rPr>
              <w:t>irth:</w:t>
            </w:r>
          </w:p>
          <w:p w:rsidR="00F271BD" w:rsidRPr="007C1C43" w:rsidRDefault="00F271BD" w:rsidP="001E5C69">
            <w:pPr>
              <w:rPr>
                <w:rStyle w:val="ContentBodyChar"/>
              </w:rPr>
            </w:pPr>
            <w:r w:rsidRPr="007C1C43">
              <w:rPr>
                <w:rStyle w:val="ContentBodyChar"/>
              </w:rPr>
              <w:t>Address:</w:t>
            </w:r>
          </w:p>
          <w:p w:rsidR="00F271BD" w:rsidRPr="007C1C43" w:rsidRDefault="00F271BD" w:rsidP="001E5C69">
            <w:pPr>
              <w:rPr>
                <w:rStyle w:val="ContentBodyChar"/>
              </w:rPr>
            </w:pPr>
            <w:r w:rsidRPr="007C1C43">
              <w:rPr>
                <w:rStyle w:val="ContentBodyChar"/>
              </w:rPr>
              <w:t>Country:</w:t>
            </w:r>
          </w:p>
          <w:p w:rsidR="00F271BD" w:rsidRPr="007C1C43" w:rsidRDefault="00F271BD" w:rsidP="001E5C69">
            <w:pPr>
              <w:rPr>
                <w:rStyle w:val="ContentBodyChar"/>
              </w:rPr>
            </w:pPr>
            <w:r w:rsidRPr="007C1C43">
              <w:rPr>
                <w:rStyle w:val="ContentBodyChar"/>
              </w:rPr>
              <w:t>Mobile:</w:t>
            </w:r>
          </w:p>
          <w:p w:rsidR="00F271BD" w:rsidRPr="007C1C43" w:rsidRDefault="00F271BD" w:rsidP="001E5C69">
            <w:pPr>
              <w:rPr>
                <w:rStyle w:val="ContentBodyChar"/>
              </w:rPr>
            </w:pPr>
            <w:r w:rsidRPr="007C1C43">
              <w:rPr>
                <w:rStyle w:val="ContentBodyChar"/>
              </w:rPr>
              <w:t>Email:</w:t>
            </w:r>
          </w:p>
          <w:p w:rsidR="00F271BD" w:rsidRPr="007C1C43" w:rsidRDefault="00F271BD" w:rsidP="001E5C69">
            <w:pPr>
              <w:rPr>
                <w:rStyle w:val="ContentBodyChar"/>
              </w:rPr>
            </w:pPr>
            <w:r w:rsidRPr="007C1C43">
              <w:rPr>
                <w:rStyle w:val="ContentBodyChar"/>
              </w:rPr>
              <w:t>Website:</w:t>
            </w:r>
          </w:p>
        </w:tc>
        <w:tc>
          <w:tcPr>
            <w:tcW w:w="1551" w:type="pct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F271BD" w:rsidRPr="007C1C43" w:rsidRDefault="00F271BD" w:rsidP="001E5C69">
            <w:pPr>
              <w:rPr>
                <w:rStyle w:val="ContentBodyChar"/>
              </w:rPr>
            </w:pPr>
            <w:r w:rsidRPr="007C1C43">
              <w:rPr>
                <w:rStyle w:val="ContentBodyChar"/>
              </w:rPr>
              <w:t>Goran Mržljak</w:t>
            </w:r>
          </w:p>
          <w:p w:rsidR="00F271BD" w:rsidRPr="007C1C43" w:rsidRDefault="00F271BD" w:rsidP="001E5C69">
            <w:pPr>
              <w:rPr>
                <w:rStyle w:val="ContentBodyChar"/>
              </w:rPr>
            </w:pPr>
            <w:r w:rsidRPr="007C1C43">
              <w:rPr>
                <w:rStyle w:val="ContentBodyChar"/>
              </w:rPr>
              <w:t>October 27, 1983, Karlovac</w:t>
            </w:r>
            <w:r w:rsidR="00AF1C31" w:rsidRPr="007C1C43">
              <w:rPr>
                <w:rStyle w:val="ContentBodyChar"/>
              </w:rPr>
              <w:t>, Croatia</w:t>
            </w:r>
          </w:p>
          <w:p w:rsidR="00F271BD" w:rsidRPr="007C1C43" w:rsidRDefault="00F271BD" w:rsidP="001E5C69">
            <w:pPr>
              <w:rPr>
                <w:rStyle w:val="ContentBodyChar"/>
              </w:rPr>
            </w:pPr>
            <w:r w:rsidRPr="007C1C43">
              <w:rPr>
                <w:rStyle w:val="ContentBodyChar"/>
              </w:rPr>
              <w:t>Tijesna ulica 5, Duga Resa, 47250</w:t>
            </w:r>
          </w:p>
          <w:p w:rsidR="00F271BD" w:rsidRPr="007C1C43" w:rsidRDefault="00F271BD" w:rsidP="001E5C69">
            <w:pPr>
              <w:rPr>
                <w:rStyle w:val="ContentBodyChar"/>
              </w:rPr>
            </w:pPr>
            <w:r w:rsidRPr="007C1C43">
              <w:rPr>
                <w:rStyle w:val="ContentBodyChar"/>
              </w:rPr>
              <w:t>Croatia</w:t>
            </w:r>
          </w:p>
          <w:p w:rsidR="00F271BD" w:rsidRPr="007C1C43" w:rsidRDefault="00F271BD" w:rsidP="001E5C69">
            <w:pPr>
              <w:rPr>
                <w:rStyle w:val="ContentBodyChar"/>
              </w:rPr>
            </w:pPr>
            <w:r w:rsidRPr="007C1C43">
              <w:rPr>
                <w:rStyle w:val="ContentBodyChar"/>
              </w:rPr>
              <w:t>+385 91 224 3145</w:t>
            </w:r>
          </w:p>
          <w:p w:rsidR="00F271BD" w:rsidRPr="007C1C43" w:rsidRDefault="00F22437" w:rsidP="001E5C69">
            <w:pPr>
              <w:rPr>
                <w:rStyle w:val="ContentBodyChar"/>
              </w:rPr>
            </w:pPr>
            <w:hyperlink r:id="rId9" w:history="1">
              <w:r w:rsidR="00F271BD" w:rsidRPr="007C1C43">
                <w:rPr>
                  <w:rStyle w:val="Hyperlink"/>
                  <w:sz w:val="20"/>
                </w:rPr>
                <w:t>goran.mrzljak@gmail.com</w:t>
              </w:r>
            </w:hyperlink>
          </w:p>
          <w:p w:rsidR="00F271BD" w:rsidRPr="007C1C43" w:rsidRDefault="00F22437" w:rsidP="001E5C69">
            <w:pPr>
              <w:rPr>
                <w:rStyle w:val="ContentBodyChar"/>
              </w:rPr>
            </w:pPr>
            <w:hyperlink r:id="rId10" w:history="1">
              <w:r w:rsidR="00F271BD" w:rsidRPr="007C1C43">
                <w:rPr>
                  <w:rStyle w:val="Hyperlink"/>
                  <w:sz w:val="20"/>
                </w:rPr>
                <w:t>goranm.com</w:t>
              </w:r>
            </w:hyperlink>
          </w:p>
        </w:tc>
      </w:tr>
      <w:tr w:rsidR="00BF449E" w:rsidRPr="007C1C43" w:rsidTr="00DE1512">
        <w:trPr>
          <w:gridAfter w:val="1"/>
          <w:wAfter w:w="1852" w:type="pct"/>
        </w:trPr>
        <w:tc>
          <w:tcPr>
            <w:tcW w:w="762" w:type="pct"/>
            <w:tcBorders>
              <w:top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p w:rsidR="00CD2EED" w:rsidRPr="007C1C43" w:rsidRDefault="00CD2EED" w:rsidP="00CD2EED">
            <w:pPr>
              <w:pStyle w:val="ContentHeading"/>
              <w:jc w:val="left"/>
            </w:pPr>
          </w:p>
        </w:tc>
        <w:tc>
          <w:tcPr>
            <w:tcW w:w="2386" w:type="pct"/>
            <w:gridSpan w:val="4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BF449E" w:rsidRPr="007C1C43" w:rsidRDefault="00BF449E" w:rsidP="001E5C69">
            <w:pPr>
              <w:rPr>
                <w:rStyle w:val="ContentBodyChar"/>
              </w:rPr>
            </w:pPr>
          </w:p>
        </w:tc>
      </w:tr>
      <w:tr w:rsidR="00DE1512" w:rsidRPr="007C1C43" w:rsidTr="00DE1512">
        <w:tc>
          <w:tcPr>
            <w:tcW w:w="762" w:type="pct"/>
            <w:tcBorders>
              <w:top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p w:rsidR="00CD2EED" w:rsidRPr="007C1C43" w:rsidRDefault="00CD2EED" w:rsidP="00A672C9">
            <w:pPr>
              <w:pStyle w:val="ContentHeading"/>
            </w:pPr>
            <w:r w:rsidRPr="007C1C43">
              <w:t>Education</w:t>
            </w:r>
          </w:p>
        </w:tc>
        <w:tc>
          <w:tcPr>
            <w:tcW w:w="731" w:type="pct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CD2EED" w:rsidRPr="007C1C43" w:rsidRDefault="00CD2EED" w:rsidP="00A672C9">
            <w:pPr>
              <w:rPr>
                <w:rStyle w:val="ContentBodyChar"/>
              </w:rPr>
            </w:pPr>
            <w:r w:rsidRPr="007C1C43">
              <w:rPr>
                <w:rStyle w:val="ContentBodyChar"/>
              </w:rPr>
              <w:t>Degree:</w:t>
            </w:r>
          </w:p>
          <w:p w:rsidR="00CD2EED" w:rsidRDefault="00CD2EED" w:rsidP="00A672C9">
            <w:pPr>
              <w:rPr>
                <w:rStyle w:val="ContentBodyChar"/>
              </w:rPr>
            </w:pPr>
            <w:r w:rsidRPr="007C1C43">
              <w:rPr>
                <w:rStyle w:val="ContentBodyChar"/>
              </w:rPr>
              <w:t>College Name:</w:t>
            </w:r>
          </w:p>
          <w:p w:rsidR="008F5CA8" w:rsidRPr="007C1C43" w:rsidRDefault="008F5CA8" w:rsidP="00A672C9">
            <w:pPr>
              <w:rPr>
                <w:rStyle w:val="ContentBodyChar"/>
              </w:rPr>
            </w:pPr>
          </w:p>
          <w:p w:rsidR="00CD2EED" w:rsidRPr="007C1C43" w:rsidRDefault="00CD2EED" w:rsidP="00A672C9">
            <w:pPr>
              <w:rPr>
                <w:rStyle w:val="ContentBodyChar"/>
              </w:rPr>
            </w:pPr>
            <w:r w:rsidRPr="007C1C43">
              <w:rPr>
                <w:rStyle w:val="ContentBodyChar"/>
              </w:rPr>
              <w:t>College Location:</w:t>
            </w:r>
          </w:p>
          <w:p w:rsidR="00CD2EED" w:rsidRPr="007C1C43" w:rsidRDefault="00CD2EED" w:rsidP="00CD2EED">
            <w:pPr>
              <w:rPr>
                <w:rStyle w:val="ContentBodyChar"/>
              </w:rPr>
            </w:pPr>
            <w:r w:rsidRPr="007C1C43">
              <w:rPr>
                <w:rStyle w:val="ContentBodyChar"/>
              </w:rPr>
              <w:t>Graduation Year:</w:t>
            </w:r>
          </w:p>
        </w:tc>
        <w:tc>
          <w:tcPr>
            <w:tcW w:w="1655" w:type="pct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CD2EED" w:rsidRPr="007C1C43" w:rsidRDefault="00CD2EED" w:rsidP="00CD2EED">
            <w:pPr>
              <w:rPr>
                <w:rStyle w:val="ContentBodyChar"/>
              </w:rPr>
            </w:pPr>
            <w:r w:rsidRPr="007C1C43">
              <w:rPr>
                <w:rStyle w:val="ContentBodyChar"/>
              </w:rPr>
              <w:t>Bachelor of Computer Science (9 semester course)</w:t>
            </w:r>
          </w:p>
          <w:p w:rsidR="008F5CA8" w:rsidRPr="007C1C43" w:rsidRDefault="00CD2EED" w:rsidP="008F5CA8">
            <w:pPr>
              <w:rPr>
                <w:rStyle w:val="ContentBodyChar"/>
              </w:rPr>
            </w:pPr>
            <w:r w:rsidRPr="007C1C43">
              <w:rPr>
                <w:rStyle w:val="ContentBodyChar"/>
              </w:rPr>
              <w:t>Faculty of Electrical Engineering and Computing</w:t>
            </w:r>
            <w:r w:rsidR="005109F3" w:rsidRPr="007C1C43">
              <w:rPr>
                <w:rStyle w:val="ContentBodyChar"/>
              </w:rPr>
              <w:t xml:space="preserve"> (FER)</w:t>
            </w:r>
            <w:r w:rsidR="008F5CA8">
              <w:rPr>
                <w:rStyle w:val="ContentBodyChar"/>
              </w:rPr>
              <w:t xml:space="preserve">, </w:t>
            </w:r>
            <w:r w:rsidR="008F5CA8" w:rsidRPr="007C1C43">
              <w:rPr>
                <w:rStyle w:val="ContentBodyChar"/>
              </w:rPr>
              <w:t>University of Zagreb</w:t>
            </w:r>
          </w:p>
          <w:p w:rsidR="00CD2EED" w:rsidRPr="007C1C43" w:rsidRDefault="008F5CA8" w:rsidP="00CD2EED">
            <w:pPr>
              <w:rPr>
                <w:rStyle w:val="ContentBodyChar"/>
              </w:rPr>
            </w:pPr>
            <w:r>
              <w:rPr>
                <w:rStyle w:val="ContentBodyChar"/>
              </w:rPr>
              <w:t>Zagreb, Croatia</w:t>
            </w:r>
          </w:p>
          <w:p w:rsidR="00CD2EED" w:rsidRPr="007C1C43" w:rsidRDefault="00CD2EED" w:rsidP="00CD2EED">
            <w:pPr>
              <w:rPr>
                <w:rStyle w:val="ContentBodyChar"/>
              </w:rPr>
            </w:pPr>
            <w:r w:rsidRPr="007C1C43">
              <w:rPr>
                <w:rStyle w:val="ContentBodyChar"/>
              </w:rPr>
              <w:t>2008</w:t>
            </w:r>
          </w:p>
        </w:tc>
        <w:tc>
          <w:tcPr>
            <w:tcW w:w="1852" w:type="pct"/>
          </w:tcPr>
          <w:p w:rsidR="00CD2EED" w:rsidRPr="007C1C43" w:rsidRDefault="00CD2EED" w:rsidP="00A672C9">
            <w:pPr>
              <w:rPr>
                <w:rStyle w:val="ContentBodyChar"/>
              </w:rPr>
            </w:pPr>
          </w:p>
        </w:tc>
      </w:tr>
      <w:tr w:rsidR="00CD2EED" w:rsidRPr="007C1C43" w:rsidTr="00DE1512">
        <w:trPr>
          <w:gridAfter w:val="1"/>
          <w:wAfter w:w="1852" w:type="pct"/>
        </w:trPr>
        <w:tc>
          <w:tcPr>
            <w:tcW w:w="762" w:type="pct"/>
            <w:tcBorders>
              <w:top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p w:rsidR="00CD2EED" w:rsidRPr="007C1C43" w:rsidRDefault="00CD2EED" w:rsidP="00024E30">
            <w:pPr>
              <w:pStyle w:val="ContentHeading"/>
            </w:pPr>
          </w:p>
        </w:tc>
        <w:tc>
          <w:tcPr>
            <w:tcW w:w="2386" w:type="pct"/>
            <w:gridSpan w:val="4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CD2EED" w:rsidRPr="007C1C43" w:rsidRDefault="00CD2EED" w:rsidP="001E5C69">
            <w:pPr>
              <w:rPr>
                <w:rStyle w:val="ContentBodyChar"/>
              </w:rPr>
            </w:pPr>
          </w:p>
        </w:tc>
      </w:tr>
      <w:tr w:rsidR="00A432B1" w:rsidRPr="007C1C43" w:rsidTr="00DE1512">
        <w:trPr>
          <w:gridAfter w:val="1"/>
          <w:wAfter w:w="1852" w:type="pct"/>
        </w:trPr>
        <w:tc>
          <w:tcPr>
            <w:tcW w:w="762" w:type="pct"/>
            <w:tcBorders>
              <w:top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p w:rsidR="00A432B1" w:rsidRPr="007C1C43" w:rsidRDefault="00BF78F0" w:rsidP="0049373C">
            <w:pPr>
              <w:pStyle w:val="ContentHeading"/>
            </w:pPr>
            <w:r>
              <w:t>Personal</w:t>
            </w:r>
            <w:r w:rsidR="008626CA">
              <w:t xml:space="preserve"> Statement</w:t>
            </w:r>
          </w:p>
        </w:tc>
        <w:tc>
          <w:tcPr>
            <w:tcW w:w="2386" w:type="pct"/>
            <w:gridSpan w:val="4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8626CA" w:rsidRDefault="008411F2" w:rsidP="000B03DA">
            <w:pPr>
              <w:rPr>
                <w:rStyle w:val="ContentBodyChar"/>
              </w:rPr>
            </w:pPr>
            <w:r>
              <w:rPr>
                <w:rStyle w:val="ContentBodyChar"/>
              </w:rPr>
              <w:t>Programmer with 7</w:t>
            </w:r>
            <w:r w:rsidR="0049373C" w:rsidRPr="007C1C43">
              <w:rPr>
                <w:rStyle w:val="ContentBodyChar"/>
              </w:rPr>
              <w:t xml:space="preserve"> years of professional experience</w:t>
            </w:r>
            <w:r>
              <w:rPr>
                <w:rStyle w:val="ContentBodyChar"/>
              </w:rPr>
              <w:t xml:space="preserve"> in</w:t>
            </w:r>
            <w:r w:rsidR="0049373C" w:rsidRPr="007C1C43">
              <w:rPr>
                <w:rStyle w:val="ContentBodyChar"/>
              </w:rPr>
              <w:t xml:space="preserve"> C#</w:t>
            </w:r>
            <w:r w:rsidR="008F5CA8">
              <w:rPr>
                <w:rStyle w:val="ContentBodyChar"/>
              </w:rPr>
              <w:t xml:space="preserve"> W</w:t>
            </w:r>
            <w:r>
              <w:rPr>
                <w:rStyle w:val="ContentBodyChar"/>
              </w:rPr>
              <w:t>eb and Windows desktop development.</w:t>
            </w:r>
            <w:r w:rsidR="0049373C" w:rsidRPr="007C1C43">
              <w:rPr>
                <w:rStyle w:val="ContentBodyChar"/>
              </w:rPr>
              <w:t xml:space="preserve"> </w:t>
            </w:r>
            <w:r w:rsidR="008626CA">
              <w:rPr>
                <w:rStyle w:val="ContentBodyChar"/>
              </w:rPr>
              <w:t>I have</w:t>
            </w:r>
            <w:r w:rsidR="000B03DA">
              <w:rPr>
                <w:rStyle w:val="ContentBodyChar"/>
              </w:rPr>
              <w:t xml:space="preserve"> solid coding skills</w:t>
            </w:r>
            <w:r w:rsidR="008626CA">
              <w:rPr>
                <w:rStyle w:val="ContentBodyChar"/>
              </w:rPr>
              <w:t xml:space="preserve"> and good understanding of </w:t>
            </w:r>
            <w:r w:rsidR="003F284F">
              <w:rPr>
                <w:rStyle w:val="ContentBodyChar"/>
              </w:rPr>
              <w:t>program</w:t>
            </w:r>
            <w:r w:rsidR="008626CA">
              <w:rPr>
                <w:rStyle w:val="ContentBodyChar"/>
              </w:rPr>
              <w:t xml:space="preserve"> architecture.</w:t>
            </w:r>
          </w:p>
          <w:p w:rsidR="00E87FAC" w:rsidRDefault="00E87FAC" w:rsidP="000B03DA">
            <w:pPr>
              <w:rPr>
                <w:rStyle w:val="ContentBodyChar"/>
              </w:rPr>
            </w:pPr>
          </w:p>
          <w:p w:rsidR="008151FD" w:rsidRDefault="008626CA" w:rsidP="00176056">
            <w:pPr>
              <w:rPr>
                <w:rStyle w:val="ContentBodyChar"/>
              </w:rPr>
            </w:pPr>
            <w:r>
              <w:rPr>
                <w:rStyle w:val="ContentBodyChar"/>
              </w:rPr>
              <w:t>I’m driven to learn and improve my skills</w:t>
            </w:r>
            <w:r w:rsidR="008151FD">
              <w:rPr>
                <w:rStyle w:val="ContentBodyChar"/>
              </w:rPr>
              <w:t>:</w:t>
            </w:r>
          </w:p>
          <w:p w:rsidR="008151FD" w:rsidRDefault="008151FD" w:rsidP="008151FD">
            <w:pPr>
              <w:pStyle w:val="ListParagraph"/>
              <w:numPr>
                <w:ilvl w:val="0"/>
                <w:numId w:val="10"/>
              </w:numPr>
              <w:rPr>
                <w:rStyle w:val="ContentBodyChar"/>
              </w:rPr>
            </w:pPr>
            <w:r>
              <w:rPr>
                <w:rStyle w:val="ContentBodyChar"/>
              </w:rPr>
              <w:t>T</w:t>
            </w:r>
            <w:r w:rsidR="00E87FAC">
              <w:rPr>
                <w:rStyle w:val="ContentBodyChar"/>
              </w:rPr>
              <w:t>o advance</w:t>
            </w:r>
            <w:r w:rsidR="003141F2">
              <w:rPr>
                <w:rStyle w:val="ContentBodyChar"/>
              </w:rPr>
              <w:t xml:space="preserve"> my</w:t>
            </w:r>
            <w:r w:rsidR="00E87FAC">
              <w:rPr>
                <w:rStyle w:val="ContentBodyChar"/>
              </w:rPr>
              <w:t xml:space="preserve"> career</w:t>
            </w:r>
            <w:r w:rsidR="003141F2">
              <w:rPr>
                <w:rStyle w:val="ContentBodyChar"/>
              </w:rPr>
              <w:t xml:space="preserve"> in programming</w:t>
            </w:r>
          </w:p>
          <w:p w:rsidR="008151FD" w:rsidRDefault="008151FD" w:rsidP="008151FD">
            <w:pPr>
              <w:pStyle w:val="ListParagraph"/>
              <w:numPr>
                <w:ilvl w:val="0"/>
                <w:numId w:val="10"/>
              </w:numPr>
              <w:rPr>
                <w:rStyle w:val="ContentBodyChar"/>
              </w:rPr>
            </w:pPr>
            <w:r>
              <w:rPr>
                <w:rStyle w:val="ContentBodyChar"/>
              </w:rPr>
              <w:t>T</w:t>
            </w:r>
            <w:r w:rsidR="003141F2">
              <w:rPr>
                <w:rStyle w:val="ContentBodyChar"/>
              </w:rPr>
              <w:t>o</w:t>
            </w:r>
            <w:r w:rsidR="00E87FAC">
              <w:rPr>
                <w:rStyle w:val="ContentBodyChar"/>
              </w:rPr>
              <w:t xml:space="preserve"> improve job satisfaction</w:t>
            </w:r>
            <w:r>
              <w:rPr>
                <w:rStyle w:val="ContentBodyChar"/>
              </w:rPr>
              <w:t xml:space="preserve"> by becoming more capable and efficient</w:t>
            </w:r>
          </w:p>
          <w:p w:rsidR="008151FD" w:rsidRDefault="000B51FA" w:rsidP="008151FD">
            <w:pPr>
              <w:pStyle w:val="ListParagraph"/>
              <w:numPr>
                <w:ilvl w:val="0"/>
                <w:numId w:val="10"/>
              </w:numPr>
              <w:rPr>
                <w:rStyle w:val="ContentBodyChar"/>
              </w:rPr>
            </w:pPr>
            <w:r>
              <w:rPr>
                <w:rStyle w:val="ContentBodyChar"/>
              </w:rPr>
              <w:t>And b</w:t>
            </w:r>
            <w:r w:rsidR="008151FD">
              <w:rPr>
                <w:rStyle w:val="ContentBodyChar"/>
              </w:rPr>
              <w:t>ecause it is interesting and fun</w:t>
            </w:r>
          </w:p>
          <w:p w:rsidR="00A432B1" w:rsidRPr="007C1C43" w:rsidRDefault="00E87FAC" w:rsidP="005F4AA1">
            <w:pPr>
              <w:rPr>
                <w:rStyle w:val="ContentBodyChar"/>
              </w:rPr>
            </w:pPr>
            <w:r>
              <w:rPr>
                <w:rStyle w:val="ContentBodyChar"/>
              </w:rPr>
              <w:t>Whenever possible</w:t>
            </w:r>
            <w:r w:rsidR="008626CA">
              <w:rPr>
                <w:rStyle w:val="ContentBodyChar"/>
              </w:rPr>
              <w:t>,</w:t>
            </w:r>
            <w:r>
              <w:rPr>
                <w:rStyle w:val="ContentBodyChar"/>
              </w:rPr>
              <w:t xml:space="preserve"> I try</w:t>
            </w:r>
            <w:r w:rsidR="008626CA">
              <w:rPr>
                <w:rStyle w:val="ContentBodyChar"/>
              </w:rPr>
              <w:t xml:space="preserve"> to make</w:t>
            </w:r>
            <w:r>
              <w:rPr>
                <w:rStyle w:val="ContentBodyChar"/>
              </w:rPr>
              <w:t xml:space="preserve"> </w:t>
            </w:r>
            <w:r w:rsidR="005F4AA1">
              <w:rPr>
                <w:rStyle w:val="ContentBodyChar"/>
              </w:rPr>
              <w:t>the job</w:t>
            </w:r>
            <w:r>
              <w:rPr>
                <w:rStyle w:val="ContentBodyChar"/>
              </w:rPr>
              <w:t xml:space="preserve"> easier</w:t>
            </w:r>
            <w:r w:rsidR="00B10157">
              <w:rPr>
                <w:rStyle w:val="ContentBodyChar"/>
              </w:rPr>
              <w:t xml:space="preserve"> for myself and others</w:t>
            </w:r>
            <w:r>
              <w:rPr>
                <w:rStyle w:val="ContentBodyChar"/>
              </w:rPr>
              <w:t xml:space="preserve"> by </w:t>
            </w:r>
            <w:r w:rsidR="00771498">
              <w:rPr>
                <w:rStyle w:val="ContentBodyChar"/>
              </w:rPr>
              <w:t>making</w:t>
            </w:r>
            <w:r w:rsidR="00B10157">
              <w:rPr>
                <w:rStyle w:val="ContentBodyChar"/>
              </w:rPr>
              <w:t xml:space="preserve"> </w:t>
            </w:r>
            <w:r w:rsidR="00771498">
              <w:rPr>
                <w:rStyle w:val="ContentBodyChar"/>
              </w:rPr>
              <w:t>code</w:t>
            </w:r>
            <w:r w:rsidR="003141F2">
              <w:rPr>
                <w:rStyle w:val="ContentBodyChar"/>
              </w:rPr>
              <w:t xml:space="preserve"> </w:t>
            </w:r>
            <w:r w:rsidR="00B10157">
              <w:rPr>
                <w:rStyle w:val="ContentBodyChar"/>
              </w:rPr>
              <w:t>simple and</w:t>
            </w:r>
            <w:r w:rsidR="002D157A">
              <w:rPr>
                <w:rStyle w:val="ContentBodyChar"/>
              </w:rPr>
              <w:t xml:space="preserve"> </w:t>
            </w:r>
            <w:r w:rsidR="00B10157">
              <w:rPr>
                <w:rStyle w:val="ContentBodyChar"/>
              </w:rPr>
              <w:t>readable</w:t>
            </w:r>
            <w:r w:rsidR="00771498">
              <w:rPr>
                <w:rStyle w:val="ContentBodyChar"/>
              </w:rPr>
              <w:t>.</w:t>
            </w:r>
          </w:p>
        </w:tc>
      </w:tr>
      <w:tr w:rsidR="00A432B1" w:rsidRPr="007C1C43" w:rsidTr="00DE1512">
        <w:trPr>
          <w:gridAfter w:val="1"/>
          <w:wAfter w:w="1852" w:type="pct"/>
        </w:trPr>
        <w:tc>
          <w:tcPr>
            <w:tcW w:w="762" w:type="pct"/>
            <w:tcBorders>
              <w:top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p w:rsidR="00A432B1" w:rsidRPr="007C1C43" w:rsidRDefault="00A432B1" w:rsidP="00024E30">
            <w:pPr>
              <w:pStyle w:val="ContentHeading"/>
            </w:pPr>
          </w:p>
        </w:tc>
        <w:tc>
          <w:tcPr>
            <w:tcW w:w="2386" w:type="pct"/>
            <w:gridSpan w:val="4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A432B1" w:rsidRPr="007C1C43" w:rsidRDefault="00A432B1" w:rsidP="001E5C69">
            <w:pPr>
              <w:rPr>
                <w:rStyle w:val="ContentBodyChar"/>
              </w:rPr>
            </w:pPr>
          </w:p>
        </w:tc>
      </w:tr>
      <w:tr w:rsidR="00322741" w:rsidRPr="007C1C43" w:rsidTr="00DE1512">
        <w:trPr>
          <w:gridAfter w:val="1"/>
          <w:wAfter w:w="1852" w:type="pct"/>
        </w:trPr>
        <w:tc>
          <w:tcPr>
            <w:tcW w:w="762" w:type="pct"/>
            <w:tcBorders>
              <w:top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p w:rsidR="00322741" w:rsidRPr="007C1C43" w:rsidRDefault="00322741" w:rsidP="00024E30">
            <w:pPr>
              <w:pStyle w:val="ContentHeading"/>
            </w:pPr>
            <w:r w:rsidRPr="007C1C43">
              <w:t>Work History</w:t>
            </w:r>
          </w:p>
        </w:tc>
        <w:tc>
          <w:tcPr>
            <w:tcW w:w="2386" w:type="pct"/>
            <w:gridSpan w:val="4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2F06D7" w:rsidRPr="00E24F9A" w:rsidRDefault="005D5A2D" w:rsidP="001E5C69">
            <w:pPr>
              <w:rPr>
                <w:rStyle w:val="ContentBodyChar"/>
              </w:rPr>
            </w:pPr>
            <w:r w:rsidRPr="00E24F9A">
              <w:rPr>
                <w:rStyle w:val="ContentBodyChar"/>
              </w:rPr>
              <w:t>N</w:t>
            </w:r>
            <w:r w:rsidR="002F06D7" w:rsidRPr="00E24F9A">
              <w:rPr>
                <w:rStyle w:val="ContentBodyChar"/>
              </w:rPr>
              <w:t>ovember 2013</w:t>
            </w:r>
            <w:r w:rsidRPr="00E24F9A">
              <w:rPr>
                <w:rStyle w:val="ContentBodyChar"/>
              </w:rPr>
              <w:t xml:space="preserve"> – </w:t>
            </w:r>
            <w:r w:rsidR="003D1EA8">
              <w:rPr>
                <w:rStyle w:val="ContentBodyChar"/>
              </w:rPr>
              <w:t>Present</w:t>
            </w:r>
          </w:p>
          <w:p w:rsidR="002F06D7" w:rsidRPr="00E24F9A" w:rsidRDefault="005D5A2D" w:rsidP="001E5C69">
            <w:pPr>
              <w:rPr>
                <w:rStyle w:val="ContentBodyChar"/>
              </w:rPr>
            </w:pPr>
            <w:r w:rsidRPr="00E24F9A">
              <w:rPr>
                <w:rStyle w:val="ContentBodyChar"/>
              </w:rPr>
              <w:t>C# Web Developer</w:t>
            </w:r>
            <w:r w:rsidR="002F06D7" w:rsidRPr="00E24F9A">
              <w:rPr>
                <w:rStyle w:val="ContentBodyChar"/>
              </w:rPr>
              <w:t xml:space="preserve">, </w:t>
            </w:r>
            <w:hyperlink r:id="rId11" w:history="1">
              <w:r w:rsidR="002F06D7" w:rsidRPr="00E24F9A">
                <w:rPr>
                  <w:rStyle w:val="Hyperlink"/>
                  <w:sz w:val="20"/>
                </w:rPr>
                <w:t>APIS IT</w:t>
              </w:r>
            </w:hyperlink>
            <w:r w:rsidR="002F06D7" w:rsidRPr="00E24F9A">
              <w:rPr>
                <w:rStyle w:val="ContentBodyChar"/>
              </w:rPr>
              <w:t>, Zagreb, Croatia</w:t>
            </w:r>
          </w:p>
          <w:p w:rsidR="00E24F9A" w:rsidRDefault="00E24F9A" w:rsidP="00B316FC">
            <w:pPr>
              <w:pStyle w:val="ListParagraph"/>
              <w:numPr>
                <w:ilvl w:val="0"/>
                <w:numId w:val="4"/>
              </w:numPr>
              <w:rPr>
                <w:rStyle w:val="ContentBodyChar"/>
              </w:rPr>
            </w:pPr>
            <w:r>
              <w:rPr>
                <w:rStyle w:val="ContentBodyChar"/>
              </w:rPr>
              <w:t xml:space="preserve">Worked on several projects built </w:t>
            </w:r>
            <w:r w:rsidR="008F3D12">
              <w:rPr>
                <w:rStyle w:val="ContentBodyChar"/>
              </w:rPr>
              <w:t>with</w:t>
            </w:r>
            <w:r>
              <w:rPr>
                <w:rStyle w:val="ContentBodyChar"/>
              </w:rPr>
              <w:t xml:space="preserve"> Web Forms and MVC. My responsibilities ranged from bug fixing and feature additions</w:t>
            </w:r>
            <w:r w:rsidR="00B9765C">
              <w:rPr>
                <w:rStyle w:val="ContentBodyChar"/>
              </w:rPr>
              <w:t xml:space="preserve"> on some projects</w:t>
            </w:r>
            <w:r>
              <w:rPr>
                <w:rStyle w:val="ContentBodyChar"/>
              </w:rPr>
              <w:t>, to the implementations of large parts of the project.</w:t>
            </w:r>
          </w:p>
          <w:p w:rsidR="00B316FC" w:rsidRDefault="00E24F9A" w:rsidP="00B316FC">
            <w:pPr>
              <w:pStyle w:val="ListParagraph"/>
              <w:numPr>
                <w:ilvl w:val="0"/>
                <w:numId w:val="4"/>
              </w:numPr>
              <w:rPr>
                <w:rStyle w:val="ContentBodyChar"/>
              </w:rPr>
            </w:pPr>
            <w:r>
              <w:rPr>
                <w:rStyle w:val="ContentBodyChar"/>
              </w:rPr>
              <w:t xml:space="preserve">Also worked on various other tasks like creating web services, COM objects and jobs for </w:t>
            </w:r>
            <w:r w:rsidR="00B9765C">
              <w:rPr>
                <w:rStyle w:val="ContentBodyChar"/>
              </w:rPr>
              <w:t xml:space="preserve">data </w:t>
            </w:r>
            <w:r>
              <w:rPr>
                <w:rStyle w:val="ContentBodyChar"/>
              </w:rPr>
              <w:t>processing</w:t>
            </w:r>
            <w:r w:rsidR="00B9765C">
              <w:rPr>
                <w:rStyle w:val="ContentBodyChar"/>
              </w:rPr>
              <w:t xml:space="preserve"> and notifications</w:t>
            </w:r>
            <w:r>
              <w:rPr>
                <w:rStyle w:val="ContentBodyChar"/>
              </w:rPr>
              <w:t>.</w:t>
            </w:r>
          </w:p>
          <w:p w:rsidR="00C672A5" w:rsidRDefault="00C672A5" w:rsidP="001E5C69">
            <w:pPr>
              <w:rPr>
                <w:rStyle w:val="ContentBodyChar"/>
              </w:rPr>
            </w:pPr>
          </w:p>
          <w:p w:rsidR="00322741" w:rsidRPr="007C1C43" w:rsidRDefault="00322741" w:rsidP="001E5C69">
            <w:pPr>
              <w:rPr>
                <w:rStyle w:val="ContentBodyChar"/>
              </w:rPr>
            </w:pPr>
            <w:r w:rsidRPr="007C1C43">
              <w:rPr>
                <w:rStyle w:val="ContentBodyChar"/>
              </w:rPr>
              <w:t xml:space="preserve">October 2012 – </w:t>
            </w:r>
            <w:r w:rsidR="00771498">
              <w:rPr>
                <w:rStyle w:val="ContentBodyChar"/>
              </w:rPr>
              <w:t>January</w:t>
            </w:r>
            <w:r w:rsidRPr="007C1C43">
              <w:rPr>
                <w:rStyle w:val="ContentBodyChar"/>
              </w:rPr>
              <w:t xml:space="preserve"> 2013</w:t>
            </w:r>
          </w:p>
          <w:p w:rsidR="00322741" w:rsidRDefault="005D5A2D" w:rsidP="001E5C69">
            <w:pPr>
              <w:rPr>
                <w:rStyle w:val="ContentBodyChar"/>
              </w:rPr>
            </w:pPr>
            <w:r>
              <w:rPr>
                <w:rStyle w:val="ContentBodyChar"/>
              </w:rPr>
              <w:t>C# Developer</w:t>
            </w:r>
            <w:r w:rsidR="002F06D7">
              <w:rPr>
                <w:rStyle w:val="ContentBodyChar"/>
              </w:rPr>
              <w:t xml:space="preserve">, </w:t>
            </w:r>
            <w:hyperlink r:id="rId12" w:history="1">
              <w:r w:rsidR="00052F55" w:rsidRPr="00052F55">
                <w:rPr>
                  <w:rStyle w:val="Hyperlink"/>
                  <w:sz w:val="20"/>
                </w:rPr>
                <w:t>Gemmeus d.o.o.</w:t>
              </w:r>
            </w:hyperlink>
            <w:r w:rsidR="002F06D7">
              <w:rPr>
                <w:rStyle w:val="ContentBodyChar"/>
              </w:rPr>
              <w:t>, Duga Resa, Croatia</w:t>
            </w:r>
          </w:p>
          <w:p w:rsidR="00E24F9A" w:rsidRPr="003D1EA8" w:rsidRDefault="00E24F9A" w:rsidP="003D1EA8">
            <w:pPr>
              <w:pStyle w:val="ListParagraph"/>
              <w:numPr>
                <w:ilvl w:val="0"/>
                <w:numId w:val="7"/>
              </w:numPr>
              <w:rPr>
                <w:color w:val="000000" w:themeColor="text1"/>
                <w:sz w:val="20"/>
              </w:rPr>
            </w:pPr>
            <w:r>
              <w:rPr>
                <w:rStyle w:val="ContentBodyChar"/>
              </w:rPr>
              <w:t xml:space="preserve">Worked on a </w:t>
            </w:r>
            <w:r w:rsidRPr="00E24F9A">
              <w:rPr>
                <w:color w:val="000000" w:themeColor="text1"/>
                <w:sz w:val="20"/>
              </w:rPr>
              <w:t>.NET component (bug fixes, feature additions</w:t>
            </w:r>
            <w:r w:rsidR="00F35A97">
              <w:rPr>
                <w:color w:val="000000" w:themeColor="text1"/>
                <w:sz w:val="20"/>
              </w:rPr>
              <w:t>, optimizations</w:t>
            </w:r>
            <w:r w:rsidRPr="00E24F9A">
              <w:rPr>
                <w:color w:val="000000" w:themeColor="text1"/>
                <w:sz w:val="20"/>
              </w:rPr>
              <w:t>) that enables developers to read/write/edit spreadsheet data and to convert</w:t>
            </w:r>
            <w:r>
              <w:rPr>
                <w:color w:val="000000" w:themeColor="text1"/>
                <w:sz w:val="20"/>
              </w:rPr>
              <w:t xml:space="preserve"> between various formats (xls, xlsx, ods, pdf etc).</w:t>
            </w:r>
          </w:p>
          <w:p w:rsidR="00E24F9A" w:rsidRPr="007C1C43" w:rsidRDefault="00E24F9A" w:rsidP="00E24F9A">
            <w:pPr>
              <w:pStyle w:val="ListParagraph"/>
              <w:rPr>
                <w:rStyle w:val="ContentBodyChar"/>
              </w:rPr>
            </w:pPr>
          </w:p>
          <w:p w:rsidR="00322741" w:rsidRPr="00E24F9A" w:rsidRDefault="00322741" w:rsidP="001E5C69">
            <w:pPr>
              <w:rPr>
                <w:rStyle w:val="ContentBodyChar"/>
              </w:rPr>
            </w:pPr>
            <w:r w:rsidRPr="00E24F9A">
              <w:rPr>
                <w:rStyle w:val="ContentBodyChar"/>
              </w:rPr>
              <w:t>November 2009 – October 2012</w:t>
            </w:r>
          </w:p>
          <w:p w:rsidR="006567F5" w:rsidRPr="00E24F9A" w:rsidRDefault="005D5A2D" w:rsidP="006B5B90">
            <w:pPr>
              <w:rPr>
                <w:rStyle w:val="ContentBodyChar"/>
              </w:rPr>
            </w:pPr>
            <w:r w:rsidRPr="00E24F9A">
              <w:rPr>
                <w:rStyle w:val="ContentBodyChar"/>
              </w:rPr>
              <w:t>C# Windows Desktop (WPF) developer</w:t>
            </w:r>
            <w:r w:rsidR="00322741" w:rsidRPr="00E24F9A">
              <w:rPr>
                <w:rStyle w:val="ContentBodyChar"/>
              </w:rPr>
              <w:t xml:space="preserve">, </w:t>
            </w:r>
            <w:hyperlink r:id="rId13" w:history="1">
              <w:r w:rsidR="00322741" w:rsidRPr="00E24F9A">
                <w:rPr>
                  <w:rStyle w:val="Hyperlink"/>
                  <w:sz w:val="20"/>
                </w:rPr>
                <w:t>INETEC – Institut</w:t>
              </w:r>
              <w:r w:rsidR="007C1C43" w:rsidRPr="00E24F9A">
                <w:rPr>
                  <w:rStyle w:val="Hyperlink"/>
                  <w:sz w:val="20"/>
                </w:rPr>
                <w:t>e</w:t>
              </w:r>
              <w:r w:rsidR="00322741" w:rsidRPr="00E24F9A">
                <w:rPr>
                  <w:rStyle w:val="Hyperlink"/>
                  <w:sz w:val="20"/>
                </w:rPr>
                <w:t xml:space="preserve"> for Nuclear Technology d.o.o.</w:t>
              </w:r>
            </w:hyperlink>
            <w:r w:rsidR="00322741" w:rsidRPr="00E24F9A">
              <w:rPr>
                <w:rStyle w:val="ContentBodyChar"/>
              </w:rPr>
              <w:t>, Zagreb, Croatia</w:t>
            </w:r>
          </w:p>
          <w:p w:rsidR="00F35A97" w:rsidRDefault="00F35A97" w:rsidP="00F35A97">
            <w:pPr>
              <w:pStyle w:val="ListParagraph"/>
              <w:numPr>
                <w:ilvl w:val="0"/>
                <w:numId w:val="2"/>
              </w:numPr>
              <w:rPr>
                <w:rStyle w:val="ContentBodyChar"/>
              </w:rPr>
            </w:pPr>
            <w:r>
              <w:rPr>
                <w:rStyle w:val="ContentBodyChar"/>
              </w:rPr>
              <w:t>Worked on a</w:t>
            </w:r>
            <w:r w:rsidR="00B9765C">
              <w:rPr>
                <w:rStyle w:val="ContentBodyChar"/>
              </w:rPr>
              <w:t xml:space="preserve"> </w:t>
            </w:r>
            <w:r>
              <w:rPr>
                <w:rStyle w:val="ContentBodyChar"/>
              </w:rPr>
              <w:t>WPF desktop a</w:t>
            </w:r>
            <w:r w:rsidRPr="007C1C43">
              <w:rPr>
                <w:rStyle w:val="ContentBodyChar"/>
              </w:rPr>
              <w:t xml:space="preserve">pplication used for damage analysis in steam generators </w:t>
            </w:r>
            <w:r>
              <w:rPr>
                <w:rStyle w:val="ContentBodyChar"/>
              </w:rPr>
              <w:t>in</w:t>
            </w:r>
            <w:r w:rsidRPr="007C1C43">
              <w:rPr>
                <w:rStyle w:val="ContentBodyChar"/>
              </w:rPr>
              <w:t xml:space="preserve"> nuclear power plants (done </w:t>
            </w:r>
            <w:r w:rsidR="003141F2">
              <w:rPr>
                <w:rStyle w:val="ContentBodyChar"/>
              </w:rPr>
              <w:t>large</w:t>
            </w:r>
            <w:r w:rsidRPr="007C1C43">
              <w:rPr>
                <w:rStyle w:val="ContentBodyChar"/>
              </w:rPr>
              <w:t xml:space="preserve"> parts of application)</w:t>
            </w:r>
            <w:r>
              <w:rPr>
                <w:rStyle w:val="ContentBodyChar"/>
              </w:rPr>
              <w:t>.</w:t>
            </w:r>
          </w:p>
          <w:p w:rsidR="00F35A97" w:rsidRPr="007C1C43" w:rsidRDefault="003156A1" w:rsidP="00F35A97">
            <w:pPr>
              <w:pStyle w:val="ListParagraph"/>
              <w:numPr>
                <w:ilvl w:val="0"/>
                <w:numId w:val="2"/>
              </w:numPr>
              <w:rPr>
                <w:rStyle w:val="ContentBodyChar"/>
              </w:rPr>
            </w:pPr>
            <w:r>
              <w:rPr>
                <w:rStyle w:val="ContentBodyChar"/>
              </w:rPr>
              <w:t>Done most of the work on a WPF</w:t>
            </w:r>
            <w:r w:rsidR="00F35A97">
              <w:rPr>
                <w:rStyle w:val="ContentBodyChar"/>
              </w:rPr>
              <w:t xml:space="preserve"> a</w:t>
            </w:r>
            <w:r w:rsidR="00F35A97" w:rsidRPr="007C1C43">
              <w:rPr>
                <w:rStyle w:val="ContentBodyChar"/>
              </w:rPr>
              <w:t xml:space="preserve">pplication used for </w:t>
            </w:r>
            <w:bookmarkStart w:id="0" w:name="_GoBack"/>
            <w:bookmarkEnd w:id="0"/>
            <w:r w:rsidR="00F35A97" w:rsidRPr="007C1C43">
              <w:rPr>
                <w:rStyle w:val="ContentBodyChar"/>
              </w:rPr>
              <w:t xml:space="preserve">control and observation of a robot that positions probes inside a steam </w:t>
            </w:r>
            <w:r w:rsidR="00F35A97" w:rsidRPr="007C1C43">
              <w:rPr>
                <w:rStyle w:val="ContentBodyChar"/>
              </w:rPr>
              <w:lastRenderedPageBreak/>
              <w:t>generator in nuclear power plants (</w:t>
            </w:r>
            <w:r w:rsidR="00F35A97">
              <w:rPr>
                <w:rStyle w:val="ContentBodyChar"/>
              </w:rPr>
              <w:t xml:space="preserve">also did </w:t>
            </w:r>
            <w:r w:rsidR="00F35A97" w:rsidRPr="007C1C43">
              <w:rPr>
                <w:rStyle w:val="ContentBodyChar"/>
              </w:rPr>
              <w:t>small parts of electronics programming)</w:t>
            </w:r>
            <w:r w:rsidR="00F35A97">
              <w:rPr>
                <w:rStyle w:val="ContentBodyChar"/>
              </w:rPr>
              <w:t>.</w:t>
            </w:r>
          </w:p>
          <w:p w:rsidR="00322741" w:rsidRPr="007C1C43" w:rsidRDefault="00322741" w:rsidP="00322741">
            <w:pPr>
              <w:rPr>
                <w:rStyle w:val="ContentBodyChar"/>
              </w:rPr>
            </w:pPr>
          </w:p>
          <w:p w:rsidR="00322741" w:rsidRPr="007C1C43" w:rsidRDefault="00322741" w:rsidP="00322741">
            <w:pPr>
              <w:rPr>
                <w:rStyle w:val="ContentBodyChar"/>
              </w:rPr>
            </w:pPr>
            <w:r w:rsidRPr="007C1C43">
              <w:rPr>
                <w:rStyle w:val="ContentBodyChar"/>
              </w:rPr>
              <w:t>October 2008 – November 2009</w:t>
            </w:r>
          </w:p>
          <w:p w:rsidR="00F35A97" w:rsidRDefault="005D5A2D" w:rsidP="00322741">
            <w:pPr>
              <w:rPr>
                <w:rStyle w:val="ContentBodyChar"/>
              </w:rPr>
            </w:pPr>
            <w:r>
              <w:rPr>
                <w:rStyle w:val="ContentBodyChar"/>
              </w:rPr>
              <w:t>C# Windows Desktop/Web Developer</w:t>
            </w:r>
            <w:r w:rsidR="00322741" w:rsidRPr="007C1C43">
              <w:rPr>
                <w:rStyle w:val="ContentBodyChar"/>
              </w:rPr>
              <w:t>, Ultra d.o.o., Karlovac, Croatia</w:t>
            </w:r>
          </w:p>
          <w:p w:rsidR="00F35A97" w:rsidRDefault="00CB5C92" w:rsidP="003D1EA8">
            <w:pPr>
              <w:pStyle w:val="ListParagraph"/>
              <w:numPr>
                <w:ilvl w:val="0"/>
                <w:numId w:val="9"/>
              </w:numPr>
              <w:rPr>
                <w:rStyle w:val="ContentBodyChar"/>
              </w:rPr>
            </w:pPr>
            <w:r>
              <w:rPr>
                <w:rStyle w:val="ContentBodyChar"/>
              </w:rPr>
              <w:t>Web F</w:t>
            </w:r>
            <w:r w:rsidR="002F2EBB">
              <w:rPr>
                <w:rStyle w:val="ContentBodyChar"/>
              </w:rPr>
              <w:t>orms application used for configuration</w:t>
            </w:r>
            <w:r w:rsidR="00FF6FAD">
              <w:rPr>
                <w:rStyle w:val="ContentBodyChar"/>
              </w:rPr>
              <w:t xml:space="preserve"> and control</w:t>
            </w:r>
            <w:r w:rsidR="002F2EBB">
              <w:rPr>
                <w:rStyle w:val="ContentBodyChar"/>
              </w:rPr>
              <w:t xml:space="preserve"> of fuel dispen</w:t>
            </w:r>
            <w:r w:rsidR="003A33A1">
              <w:rPr>
                <w:rStyle w:val="ContentBodyChar"/>
              </w:rPr>
              <w:t>ser drivers</w:t>
            </w:r>
            <w:r w:rsidR="00FF6FAD">
              <w:rPr>
                <w:rStyle w:val="ContentBodyChar"/>
              </w:rPr>
              <w:t xml:space="preserve"> at fuel stations</w:t>
            </w:r>
            <w:r w:rsidR="003A33A1">
              <w:rPr>
                <w:rStyle w:val="ContentBodyChar"/>
              </w:rPr>
              <w:t xml:space="preserve"> (bug fixes/feature additions).</w:t>
            </w:r>
          </w:p>
          <w:p w:rsidR="0076344B" w:rsidRDefault="00CB5C92" w:rsidP="00322741">
            <w:pPr>
              <w:pStyle w:val="ListParagraph"/>
              <w:numPr>
                <w:ilvl w:val="0"/>
                <w:numId w:val="9"/>
              </w:numPr>
              <w:rPr>
                <w:rStyle w:val="ContentBodyChar"/>
              </w:rPr>
            </w:pPr>
            <w:r>
              <w:rPr>
                <w:rStyle w:val="ContentBodyChar"/>
              </w:rPr>
              <w:t>Windows F</w:t>
            </w:r>
            <w:r w:rsidR="002F2EBB">
              <w:rPr>
                <w:rStyle w:val="ContentBodyChar"/>
              </w:rPr>
              <w:t>orms application used for control and oversight of fuel dispenser</w:t>
            </w:r>
            <w:r w:rsidR="003A33A1">
              <w:rPr>
                <w:rStyle w:val="ContentBodyChar"/>
              </w:rPr>
              <w:t>s</w:t>
            </w:r>
            <w:r w:rsidR="00FF6FAD">
              <w:rPr>
                <w:rStyle w:val="ContentBodyChar"/>
              </w:rPr>
              <w:t xml:space="preserve"> at fuel stations</w:t>
            </w:r>
            <w:r w:rsidR="002F2EBB">
              <w:rPr>
                <w:rStyle w:val="ContentBodyChar"/>
              </w:rPr>
              <w:t xml:space="preserve"> (did the entire application).</w:t>
            </w:r>
          </w:p>
          <w:p w:rsidR="003A33A1" w:rsidRPr="007C1C43" w:rsidRDefault="003A33A1" w:rsidP="003A33A1">
            <w:pPr>
              <w:pStyle w:val="ListParagraph"/>
              <w:rPr>
                <w:rStyle w:val="ContentBodyChar"/>
              </w:rPr>
            </w:pPr>
          </w:p>
          <w:p w:rsidR="0076344B" w:rsidRPr="007C1C43" w:rsidRDefault="0076344B" w:rsidP="00322741">
            <w:pPr>
              <w:rPr>
                <w:rStyle w:val="ContentBodyChar"/>
              </w:rPr>
            </w:pPr>
            <w:r w:rsidRPr="007C1C43">
              <w:rPr>
                <w:rStyle w:val="ContentBodyChar"/>
              </w:rPr>
              <w:t>February 2008 – October 2008</w:t>
            </w:r>
          </w:p>
          <w:p w:rsidR="0076344B" w:rsidRDefault="005D5A2D" w:rsidP="00322741">
            <w:pPr>
              <w:rPr>
                <w:rStyle w:val="ContentBodyChar"/>
              </w:rPr>
            </w:pPr>
            <w:r>
              <w:rPr>
                <w:rStyle w:val="ContentBodyChar"/>
              </w:rPr>
              <w:t>C# Web Developer</w:t>
            </w:r>
            <w:r w:rsidR="0076344B" w:rsidRPr="007C1C43">
              <w:rPr>
                <w:rStyle w:val="ContentBodyChar"/>
              </w:rPr>
              <w:t xml:space="preserve">, </w:t>
            </w:r>
            <w:hyperlink r:id="rId14" w:history="1">
              <w:r w:rsidR="000F5449" w:rsidRPr="007C1C43">
                <w:rPr>
                  <w:rStyle w:val="Hyperlink"/>
                  <w:sz w:val="20"/>
                </w:rPr>
                <w:t>Ekobit d.o.o.</w:t>
              </w:r>
            </w:hyperlink>
            <w:r w:rsidR="000F5449" w:rsidRPr="007C1C43">
              <w:rPr>
                <w:rStyle w:val="ContentBodyChar"/>
              </w:rPr>
              <w:t>, Zagreb, Croatia</w:t>
            </w:r>
          </w:p>
          <w:p w:rsidR="000B03DA" w:rsidRPr="007C1C43" w:rsidRDefault="000B03DA" w:rsidP="000B03DA">
            <w:pPr>
              <w:pStyle w:val="ListParagraph"/>
              <w:numPr>
                <w:ilvl w:val="0"/>
                <w:numId w:val="8"/>
              </w:numPr>
              <w:rPr>
                <w:rStyle w:val="ContentBodyChar"/>
              </w:rPr>
            </w:pPr>
            <w:r>
              <w:rPr>
                <w:rStyle w:val="ContentBodyChar"/>
              </w:rPr>
              <w:t xml:space="preserve">Small tasks mostly on Web Forms applications for some financial institutions in Croatia and the </w:t>
            </w:r>
            <w:r w:rsidRPr="007C1C43">
              <w:rPr>
                <w:rStyle w:val="ContentBodyChar"/>
              </w:rPr>
              <w:t>SQL Server</w:t>
            </w:r>
            <w:r>
              <w:rPr>
                <w:rStyle w:val="ContentBodyChar"/>
              </w:rPr>
              <w:t xml:space="preserve"> database</w:t>
            </w:r>
            <w:r w:rsidR="00B9765C">
              <w:rPr>
                <w:rStyle w:val="ContentBodyChar"/>
              </w:rPr>
              <w:t>s</w:t>
            </w:r>
            <w:r>
              <w:rPr>
                <w:rStyle w:val="ContentBodyChar"/>
              </w:rPr>
              <w:t xml:space="preserve"> behind them.</w:t>
            </w:r>
          </w:p>
        </w:tc>
      </w:tr>
      <w:tr w:rsidR="00C672A5" w:rsidRPr="007C1C43" w:rsidTr="00DE1512">
        <w:trPr>
          <w:gridAfter w:val="1"/>
          <w:wAfter w:w="1852" w:type="pct"/>
        </w:trPr>
        <w:tc>
          <w:tcPr>
            <w:tcW w:w="762" w:type="pct"/>
            <w:tcBorders>
              <w:top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p w:rsidR="00C672A5" w:rsidRPr="007C1C43" w:rsidRDefault="00C672A5" w:rsidP="00024E30">
            <w:pPr>
              <w:pStyle w:val="ContentHeading"/>
            </w:pPr>
          </w:p>
        </w:tc>
        <w:tc>
          <w:tcPr>
            <w:tcW w:w="2386" w:type="pct"/>
            <w:gridSpan w:val="4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C672A5" w:rsidRPr="007C1C43" w:rsidRDefault="00C672A5" w:rsidP="001E5C69">
            <w:pPr>
              <w:rPr>
                <w:rStyle w:val="ContentBodyChar"/>
              </w:rPr>
            </w:pPr>
          </w:p>
        </w:tc>
      </w:tr>
      <w:tr w:rsidR="00DE1512" w:rsidRPr="007C1C43" w:rsidTr="00DE1512">
        <w:trPr>
          <w:gridAfter w:val="1"/>
          <w:wAfter w:w="1852" w:type="pct"/>
        </w:trPr>
        <w:tc>
          <w:tcPr>
            <w:tcW w:w="762" w:type="pct"/>
            <w:tcBorders>
              <w:top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p w:rsidR="00DE1512" w:rsidRPr="007C1C43" w:rsidRDefault="00DE1512" w:rsidP="00DE1512">
            <w:pPr>
              <w:pStyle w:val="ContentHeading"/>
            </w:pPr>
            <w:r>
              <w:t>Skills Overview</w:t>
            </w:r>
          </w:p>
        </w:tc>
        <w:tc>
          <w:tcPr>
            <w:tcW w:w="583" w:type="pct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DE1512" w:rsidRPr="007C1C43" w:rsidRDefault="00DE1512" w:rsidP="001E5C69">
            <w:pPr>
              <w:rPr>
                <w:rStyle w:val="ContentBodyChar"/>
              </w:rPr>
            </w:pPr>
            <w:r>
              <w:rPr>
                <w:rStyle w:val="ContentBodyChar"/>
              </w:rPr>
              <w:t>Professional</w:t>
            </w:r>
            <w:r w:rsidRPr="007C1C43">
              <w:rPr>
                <w:rStyle w:val="ContentBodyChar"/>
              </w:rPr>
              <w:t>:</w:t>
            </w:r>
          </w:p>
          <w:p w:rsidR="00DE1512" w:rsidRPr="007C1C43" w:rsidRDefault="00DE1512" w:rsidP="001E5C69">
            <w:pPr>
              <w:rPr>
                <w:rStyle w:val="ContentBodyChar"/>
              </w:rPr>
            </w:pPr>
          </w:p>
          <w:p w:rsidR="00DE1512" w:rsidRPr="007C1C43" w:rsidRDefault="00DE1512" w:rsidP="001E5C69">
            <w:pPr>
              <w:rPr>
                <w:rStyle w:val="ContentBodyChar"/>
              </w:rPr>
            </w:pPr>
          </w:p>
          <w:p w:rsidR="00DE1512" w:rsidRPr="007C1C43" w:rsidRDefault="00DE1512" w:rsidP="001E5C69">
            <w:pPr>
              <w:rPr>
                <w:rStyle w:val="ContentBodyChar"/>
              </w:rPr>
            </w:pPr>
            <w:r>
              <w:rPr>
                <w:rStyle w:val="ContentBodyChar"/>
              </w:rPr>
              <w:t>Personal/Hobby</w:t>
            </w:r>
            <w:r w:rsidRPr="007C1C43">
              <w:rPr>
                <w:rStyle w:val="ContentBodyChar"/>
              </w:rPr>
              <w:t>:</w:t>
            </w:r>
          </w:p>
          <w:p w:rsidR="00DE1512" w:rsidRPr="007C1C43" w:rsidRDefault="00DE1512" w:rsidP="001E5C69">
            <w:pPr>
              <w:rPr>
                <w:rStyle w:val="ContentBodyChar"/>
              </w:rPr>
            </w:pPr>
          </w:p>
          <w:p w:rsidR="00DE1512" w:rsidRPr="007C1C43" w:rsidRDefault="00DE1512" w:rsidP="001E5C69">
            <w:pPr>
              <w:rPr>
                <w:rStyle w:val="ContentBodyChar"/>
              </w:rPr>
            </w:pPr>
            <w:r w:rsidRPr="007C1C43">
              <w:rPr>
                <w:rStyle w:val="ContentBodyChar"/>
              </w:rPr>
              <w:t>Databases:</w:t>
            </w:r>
          </w:p>
          <w:p w:rsidR="00DE1512" w:rsidRPr="007C1C43" w:rsidRDefault="00DE1512" w:rsidP="001E5C69">
            <w:pPr>
              <w:rPr>
                <w:rStyle w:val="ContentBodyChar"/>
              </w:rPr>
            </w:pPr>
          </w:p>
          <w:p w:rsidR="00DE1512" w:rsidRPr="007C1C43" w:rsidRDefault="00DE1512" w:rsidP="001E5C69">
            <w:pPr>
              <w:rPr>
                <w:rStyle w:val="ContentBodyChar"/>
              </w:rPr>
            </w:pPr>
            <w:r w:rsidRPr="007C1C43">
              <w:rPr>
                <w:rStyle w:val="ContentBodyChar"/>
              </w:rPr>
              <w:t>IDEs:</w:t>
            </w:r>
          </w:p>
        </w:tc>
        <w:tc>
          <w:tcPr>
            <w:tcW w:w="1803" w:type="pct"/>
            <w:gridSpan w:val="3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DE1512" w:rsidRPr="007C1C43" w:rsidRDefault="00DE1512" w:rsidP="009227A3">
            <w:pPr>
              <w:rPr>
                <w:rStyle w:val="ContentBodyChar"/>
              </w:rPr>
            </w:pPr>
            <w:r w:rsidRPr="007C1C43">
              <w:rPr>
                <w:rStyle w:val="ContentBodyChar"/>
              </w:rPr>
              <w:t>C#</w:t>
            </w:r>
            <w:r>
              <w:rPr>
                <w:rStyle w:val="ContentBodyChar"/>
              </w:rPr>
              <w:t>, ASP.NET MVC and Web Forms, WPF, Windows Forms, jQuery, HTML, CSS, XML, JSON</w:t>
            </w:r>
          </w:p>
          <w:p w:rsidR="00DE1512" w:rsidRPr="007C1C43" w:rsidRDefault="00DE1512" w:rsidP="001E5C69">
            <w:pPr>
              <w:rPr>
                <w:rStyle w:val="ContentBodyChar"/>
              </w:rPr>
            </w:pPr>
          </w:p>
          <w:p w:rsidR="00DE1512" w:rsidRPr="007C1C43" w:rsidRDefault="00DE1512" w:rsidP="001E5C69">
            <w:pPr>
              <w:rPr>
                <w:rStyle w:val="ContentBodyChar"/>
              </w:rPr>
            </w:pPr>
            <w:r w:rsidRPr="007C1C43">
              <w:rPr>
                <w:rStyle w:val="ContentBodyChar"/>
              </w:rPr>
              <w:t>Java, C++</w:t>
            </w:r>
          </w:p>
          <w:p w:rsidR="00DE1512" w:rsidRPr="007C1C43" w:rsidRDefault="00DE1512" w:rsidP="008B31E5">
            <w:pPr>
              <w:rPr>
                <w:rStyle w:val="ContentBodyChar"/>
              </w:rPr>
            </w:pPr>
          </w:p>
          <w:p w:rsidR="00DE1512" w:rsidRPr="007C1C43" w:rsidRDefault="00DE1512" w:rsidP="00681B16">
            <w:pPr>
              <w:rPr>
                <w:rStyle w:val="ContentBodyChar"/>
              </w:rPr>
            </w:pPr>
            <w:r w:rsidRPr="007C1C43">
              <w:rPr>
                <w:rStyle w:val="ContentBodyChar"/>
              </w:rPr>
              <w:t xml:space="preserve">Microsoft SQL Server, </w:t>
            </w:r>
            <w:r>
              <w:rPr>
                <w:rStyle w:val="ContentBodyChar"/>
              </w:rPr>
              <w:t>DB2, Oracle</w:t>
            </w:r>
          </w:p>
          <w:p w:rsidR="00DE1512" w:rsidRPr="007C1C43" w:rsidRDefault="00DE1512" w:rsidP="00681B16">
            <w:pPr>
              <w:rPr>
                <w:rStyle w:val="ContentBodyChar"/>
              </w:rPr>
            </w:pPr>
          </w:p>
          <w:p w:rsidR="00DE1512" w:rsidRPr="007C1C43" w:rsidRDefault="00DE1512" w:rsidP="00681B16">
            <w:pPr>
              <w:rPr>
                <w:rStyle w:val="ContentBodyChar"/>
              </w:rPr>
            </w:pPr>
            <w:r w:rsidRPr="007C1C43">
              <w:rPr>
                <w:rStyle w:val="ContentBodyChar"/>
              </w:rPr>
              <w:t>Visual Studio, Eclipse</w:t>
            </w:r>
          </w:p>
        </w:tc>
      </w:tr>
      <w:tr w:rsidR="00322741" w:rsidRPr="007C1C43" w:rsidTr="00DE1512">
        <w:trPr>
          <w:gridAfter w:val="1"/>
          <w:wAfter w:w="1852" w:type="pct"/>
        </w:trPr>
        <w:tc>
          <w:tcPr>
            <w:tcW w:w="762" w:type="pct"/>
            <w:tcBorders>
              <w:top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p w:rsidR="00322741" w:rsidRPr="007C1C43" w:rsidRDefault="00322741" w:rsidP="00024E30">
            <w:pPr>
              <w:pStyle w:val="ContentHeading"/>
            </w:pPr>
          </w:p>
        </w:tc>
        <w:tc>
          <w:tcPr>
            <w:tcW w:w="2386" w:type="pct"/>
            <w:gridSpan w:val="4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322741" w:rsidRPr="007C1C43" w:rsidRDefault="00322741" w:rsidP="001E5C69">
            <w:pPr>
              <w:rPr>
                <w:rStyle w:val="ContentBodyChar"/>
              </w:rPr>
            </w:pPr>
          </w:p>
        </w:tc>
      </w:tr>
      <w:tr w:rsidR="00322741" w:rsidRPr="007C1C43" w:rsidTr="00DE1512">
        <w:trPr>
          <w:gridAfter w:val="1"/>
          <w:wAfter w:w="1852" w:type="pct"/>
        </w:trPr>
        <w:tc>
          <w:tcPr>
            <w:tcW w:w="762" w:type="pct"/>
            <w:tcBorders>
              <w:top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p w:rsidR="00322741" w:rsidRPr="007C1C43" w:rsidRDefault="005109F3" w:rsidP="00024E30">
            <w:pPr>
              <w:pStyle w:val="ContentHeading"/>
            </w:pPr>
            <w:r w:rsidRPr="007C1C43">
              <w:t>Languages</w:t>
            </w:r>
          </w:p>
        </w:tc>
        <w:tc>
          <w:tcPr>
            <w:tcW w:w="2386" w:type="pct"/>
            <w:gridSpan w:val="4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322741" w:rsidRPr="007C1C43" w:rsidRDefault="005109F3" w:rsidP="001E5C69">
            <w:pPr>
              <w:rPr>
                <w:rStyle w:val="ContentBodyChar"/>
              </w:rPr>
            </w:pPr>
            <w:r w:rsidRPr="007C1C43">
              <w:rPr>
                <w:rStyle w:val="ContentBodyChar"/>
              </w:rPr>
              <w:t>Croatian – native language</w:t>
            </w:r>
          </w:p>
          <w:p w:rsidR="005109F3" w:rsidRPr="007C1C43" w:rsidRDefault="005109F3" w:rsidP="001E5C69">
            <w:pPr>
              <w:rPr>
                <w:rStyle w:val="ContentBodyChar"/>
              </w:rPr>
            </w:pPr>
            <w:r w:rsidRPr="007C1C43">
              <w:rPr>
                <w:rStyle w:val="ContentBodyChar"/>
              </w:rPr>
              <w:t xml:space="preserve">English </w:t>
            </w:r>
            <w:r w:rsidR="008B31E5" w:rsidRPr="007C1C43">
              <w:rPr>
                <w:rStyle w:val="ContentBodyChar"/>
              </w:rPr>
              <w:t xml:space="preserve">– </w:t>
            </w:r>
            <w:r w:rsidRPr="007C1C43">
              <w:rPr>
                <w:rStyle w:val="ContentBodyChar"/>
              </w:rPr>
              <w:t>fluent</w:t>
            </w:r>
          </w:p>
        </w:tc>
      </w:tr>
      <w:tr w:rsidR="008411F2" w:rsidRPr="007C1C43" w:rsidTr="00DE1512">
        <w:trPr>
          <w:gridAfter w:val="1"/>
          <w:wAfter w:w="1852" w:type="pct"/>
        </w:trPr>
        <w:tc>
          <w:tcPr>
            <w:tcW w:w="762" w:type="pct"/>
            <w:tcBorders>
              <w:top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p w:rsidR="008411F2" w:rsidRPr="007C1C43" w:rsidRDefault="008411F2" w:rsidP="00024E30">
            <w:pPr>
              <w:pStyle w:val="ContentHeading"/>
            </w:pPr>
          </w:p>
        </w:tc>
        <w:tc>
          <w:tcPr>
            <w:tcW w:w="2386" w:type="pct"/>
            <w:gridSpan w:val="4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8411F2" w:rsidRPr="007C1C43" w:rsidRDefault="008411F2" w:rsidP="001E5C69">
            <w:pPr>
              <w:rPr>
                <w:rStyle w:val="ContentBodyChar"/>
              </w:rPr>
            </w:pPr>
          </w:p>
        </w:tc>
      </w:tr>
      <w:tr w:rsidR="008411F2" w:rsidRPr="007C1C43" w:rsidTr="00DE1512">
        <w:trPr>
          <w:gridAfter w:val="1"/>
          <w:wAfter w:w="1852" w:type="pct"/>
        </w:trPr>
        <w:tc>
          <w:tcPr>
            <w:tcW w:w="762" w:type="pct"/>
            <w:tcBorders>
              <w:top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p w:rsidR="008411F2" w:rsidRPr="007C1C43" w:rsidRDefault="008411F2" w:rsidP="00024E30">
            <w:pPr>
              <w:pStyle w:val="ContentHeading"/>
            </w:pPr>
            <w:r>
              <w:t>Additional Education</w:t>
            </w:r>
          </w:p>
        </w:tc>
        <w:tc>
          <w:tcPr>
            <w:tcW w:w="2386" w:type="pct"/>
            <w:gridSpan w:val="4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8411F2" w:rsidRDefault="008411F2" w:rsidP="001E5C69">
            <w:pPr>
              <w:rPr>
                <w:rStyle w:val="ContentBodyChar"/>
              </w:rPr>
            </w:pPr>
            <w:r>
              <w:rPr>
                <w:rStyle w:val="ContentBodyChar"/>
              </w:rPr>
              <w:t xml:space="preserve">From </w:t>
            </w:r>
            <w:hyperlink r:id="rId15" w:history="1">
              <w:r w:rsidRPr="008411F2">
                <w:rPr>
                  <w:rStyle w:val="Hyperlink"/>
                  <w:sz w:val="20"/>
                </w:rPr>
                <w:t>Coursera</w:t>
              </w:r>
            </w:hyperlink>
            <w:r>
              <w:rPr>
                <w:rStyle w:val="ContentBodyChar"/>
              </w:rPr>
              <w:t>:</w:t>
            </w:r>
          </w:p>
          <w:p w:rsidR="008411F2" w:rsidRDefault="00F22437" w:rsidP="008411F2">
            <w:pPr>
              <w:pStyle w:val="ListParagraph"/>
              <w:numPr>
                <w:ilvl w:val="0"/>
                <w:numId w:val="3"/>
              </w:numPr>
              <w:rPr>
                <w:rStyle w:val="ContentBodyChar"/>
              </w:rPr>
            </w:pPr>
            <w:hyperlink r:id="rId16" w:history="1">
              <w:r w:rsidR="008411F2" w:rsidRPr="008411F2">
                <w:rPr>
                  <w:rStyle w:val="Hyperlink"/>
                  <w:sz w:val="20"/>
                </w:rPr>
                <w:t>Machine Learning</w:t>
              </w:r>
            </w:hyperlink>
          </w:p>
          <w:p w:rsidR="008411F2" w:rsidRPr="008411F2" w:rsidRDefault="00F22437" w:rsidP="008411F2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  <w:sz w:val="20"/>
                <w:lang w:val="hr-HR"/>
              </w:rPr>
            </w:pPr>
            <w:hyperlink r:id="rId17" w:history="1">
              <w:r w:rsidR="008411F2" w:rsidRPr="008411F2">
                <w:rPr>
                  <w:rStyle w:val="Hyperlink"/>
                  <w:sz w:val="20"/>
                  <w:lang w:val="hr-HR"/>
                </w:rPr>
                <w:t>The Data Scientist’s Toolbox</w:t>
              </w:r>
            </w:hyperlink>
          </w:p>
          <w:p w:rsidR="008411F2" w:rsidRPr="008411F2" w:rsidRDefault="00F22437" w:rsidP="008411F2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  <w:sz w:val="20"/>
                <w:lang w:val="hr-HR"/>
              </w:rPr>
            </w:pPr>
            <w:hyperlink r:id="rId18" w:history="1">
              <w:r w:rsidR="008411F2" w:rsidRPr="008411F2">
                <w:rPr>
                  <w:rStyle w:val="Hyperlink"/>
                  <w:sz w:val="20"/>
                  <w:lang w:val="hr-HR"/>
                </w:rPr>
                <w:t>R Programming</w:t>
              </w:r>
            </w:hyperlink>
          </w:p>
          <w:p w:rsidR="008411F2" w:rsidRPr="008411F2" w:rsidRDefault="00F22437" w:rsidP="008411F2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  <w:sz w:val="20"/>
                <w:lang w:val="hr-HR"/>
              </w:rPr>
            </w:pPr>
            <w:hyperlink r:id="rId19" w:history="1">
              <w:r w:rsidR="008411F2" w:rsidRPr="008411F2">
                <w:rPr>
                  <w:rStyle w:val="Hyperlink"/>
                  <w:sz w:val="20"/>
                  <w:lang w:val="hr-HR"/>
                </w:rPr>
                <w:t>Getting and Cleaning Data</w:t>
              </w:r>
            </w:hyperlink>
          </w:p>
          <w:p w:rsidR="008411F2" w:rsidRPr="008411F2" w:rsidRDefault="00F22437" w:rsidP="008411F2">
            <w:pPr>
              <w:pStyle w:val="ListParagraph"/>
              <w:numPr>
                <w:ilvl w:val="0"/>
                <w:numId w:val="3"/>
              </w:numPr>
              <w:rPr>
                <w:rStyle w:val="ContentBodyChar"/>
                <w:lang w:val="hr-HR"/>
              </w:rPr>
            </w:pPr>
            <w:hyperlink r:id="rId20" w:history="1">
              <w:r w:rsidR="008411F2" w:rsidRPr="008411F2">
                <w:rPr>
                  <w:rStyle w:val="Hyperlink"/>
                  <w:sz w:val="20"/>
                  <w:lang w:val="hr-HR"/>
                </w:rPr>
                <w:t>Exploratory Data Analysis</w:t>
              </w:r>
            </w:hyperlink>
          </w:p>
        </w:tc>
      </w:tr>
      <w:tr w:rsidR="00322741" w:rsidRPr="007C1C43" w:rsidTr="00DE1512">
        <w:trPr>
          <w:gridAfter w:val="1"/>
          <w:wAfter w:w="1852" w:type="pct"/>
        </w:trPr>
        <w:tc>
          <w:tcPr>
            <w:tcW w:w="762" w:type="pct"/>
            <w:tcBorders>
              <w:top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p w:rsidR="00322741" w:rsidRPr="007C1C43" w:rsidRDefault="00322741" w:rsidP="00024E30">
            <w:pPr>
              <w:pStyle w:val="ContentHeading"/>
            </w:pPr>
          </w:p>
        </w:tc>
        <w:tc>
          <w:tcPr>
            <w:tcW w:w="2386" w:type="pct"/>
            <w:gridSpan w:val="4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322741" w:rsidRPr="007C1C43" w:rsidRDefault="00322741" w:rsidP="001E5C69">
            <w:pPr>
              <w:rPr>
                <w:rStyle w:val="ContentBodyChar"/>
              </w:rPr>
            </w:pPr>
          </w:p>
        </w:tc>
      </w:tr>
      <w:tr w:rsidR="00322741" w:rsidRPr="007C1C43" w:rsidTr="00DE1512">
        <w:trPr>
          <w:gridAfter w:val="1"/>
          <w:wAfter w:w="1852" w:type="pct"/>
        </w:trPr>
        <w:tc>
          <w:tcPr>
            <w:tcW w:w="762" w:type="pct"/>
            <w:tcBorders>
              <w:top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p w:rsidR="00322741" w:rsidRPr="007C1C43" w:rsidRDefault="005109F3" w:rsidP="00024E30">
            <w:pPr>
              <w:pStyle w:val="ContentHeading"/>
            </w:pPr>
            <w:r w:rsidRPr="007C1C43">
              <w:t>Additional Info</w:t>
            </w:r>
          </w:p>
        </w:tc>
        <w:tc>
          <w:tcPr>
            <w:tcW w:w="2386" w:type="pct"/>
            <w:gridSpan w:val="4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322741" w:rsidRPr="007C1C43" w:rsidRDefault="005109F3" w:rsidP="001E5C69">
            <w:pPr>
              <w:rPr>
                <w:rStyle w:val="ContentBodyChar"/>
              </w:rPr>
            </w:pPr>
            <w:r w:rsidRPr="007C1C43">
              <w:rPr>
                <w:rStyle w:val="ContentBodyChar"/>
              </w:rPr>
              <w:t xml:space="preserve">Driver's </w:t>
            </w:r>
            <w:r w:rsidR="007C1C43" w:rsidRPr="007C1C43">
              <w:rPr>
                <w:rStyle w:val="ContentBodyChar"/>
              </w:rPr>
              <w:t>License</w:t>
            </w:r>
            <w:r w:rsidRPr="007C1C43">
              <w:rPr>
                <w:rStyle w:val="ContentBodyChar"/>
              </w:rPr>
              <w:t xml:space="preserve"> – B category</w:t>
            </w:r>
          </w:p>
        </w:tc>
      </w:tr>
      <w:tr w:rsidR="00CD2EED" w:rsidRPr="007C1C43" w:rsidTr="00DE1512">
        <w:trPr>
          <w:gridAfter w:val="1"/>
          <w:wAfter w:w="1852" w:type="pct"/>
        </w:trPr>
        <w:tc>
          <w:tcPr>
            <w:tcW w:w="762" w:type="pct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CD2EED" w:rsidRPr="007C1C43" w:rsidRDefault="00CD2EED" w:rsidP="00024E30">
            <w:pPr>
              <w:pStyle w:val="ContentHeading"/>
            </w:pPr>
          </w:p>
        </w:tc>
        <w:tc>
          <w:tcPr>
            <w:tcW w:w="2386" w:type="pct"/>
            <w:gridSpan w:val="4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CD2EED" w:rsidRPr="007C1C43" w:rsidRDefault="00CD2EED">
            <w:pPr>
              <w:rPr>
                <w:color w:val="404040" w:themeColor="text1" w:themeTint="BF"/>
                <w:sz w:val="20"/>
              </w:rPr>
            </w:pPr>
          </w:p>
        </w:tc>
      </w:tr>
    </w:tbl>
    <w:p w:rsidR="00910CBB" w:rsidRPr="007C1C43" w:rsidRDefault="00910CBB" w:rsidP="00024E30"/>
    <w:sectPr w:rsidR="00910CBB" w:rsidRPr="007C1C43" w:rsidSect="00910CBB">
      <w:pgSz w:w="12240" w:h="15840" w:code="1"/>
      <w:pgMar w:top="1440" w:right="1440" w:bottom="1440" w:left="1440" w:header="720" w:footer="720" w:gutter="0"/>
      <w:pgBorders w:offsetFrom="page">
        <w:top w:val="single" w:sz="4" w:space="24" w:color="D9D9D9" w:themeColor="background1" w:themeShade="D9"/>
        <w:left w:val="single" w:sz="4" w:space="24" w:color="D9D9D9" w:themeColor="background1" w:themeShade="D9"/>
        <w:bottom w:val="single" w:sz="4" w:space="24" w:color="D9D9D9" w:themeColor="background1" w:themeShade="D9"/>
        <w:right w:val="single" w:sz="4" w:space="24" w:color="D9D9D9" w:themeColor="background1" w:themeShade="D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2437" w:rsidRDefault="00F22437">
      <w:pPr>
        <w:spacing w:after="0" w:line="240" w:lineRule="auto"/>
      </w:pPr>
      <w:r>
        <w:separator/>
      </w:r>
    </w:p>
  </w:endnote>
  <w:endnote w:type="continuationSeparator" w:id="0">
    <w:p w:rsidR="00F22437" w:rsidRDefault="00F22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2437" w:rsidRDefault="00F22437">
      <w:pPr>
        <w:spacing w:after="0" w:line="240" w:lineRule="auto"/>
      </w:pPr>
      <w:r>
        <w:separator/>
      </w:r>
    </w:p>
  </w:footnote>
  <w:footnote w:type="continuationSeparator" w:id="0">
    <w:p w:rsidR="00F22437" w:rsidRDefault="00F224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10420D"/>
    <w:multiLevelType w:val="hybridMultilevel"/>
    <w:tmpl w:val="476EC17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248AB"/>
    <w:multiLevelType w:val="hybridMultilevel"/>
    <w:tmpl w:val="6A141A20"/>
    <w:lvl w:ilvl="0" w:tplc="7D442A70">
      <w:start w:val="1"/>
      <w:numFmt w:val="bullet"/>
      <w:pStyle w:val="BulletedLis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1162D"/>
    <w:multiLevelType w:val="hybridMultilevel"/>
    <w:tmpl w:val="00B21A2A"/>
    <w:lvl w:ilvl="0" w:tplc="041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27081820"/>
    <w:multiLevelType w:val="hybridMultilevel"/>
    <w:tmpl w:val="8714A8E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B64AC4"/>
    <w:multiLevelType w:val="hybridMultilevel"/>
    <w:tmpl w:val="061CCFD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567C2B"/>
    <w:multiLevelType w:val="hybridMultilevel"/>
    <w:tmpl w:val="C7A8EAD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EE44E3"/>
    <w:multiLevelType w:val="hybridMultilevel"/>
    <w:tmpl w:val="06DEEA1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ED65E9"/>
    <w:multiLevelType w:val="hybridMultilevel"/>
    <w:tmpl w:val="B0A64CF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3F3E0F"/>
    <w:multiLevelType w:val="hybridMultilevel"/>
    <w:tmpl w:val="1CB0E97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4E5BA3"/>
    <w:multiLevelType w:val="hybridMultilevel"/>
    <w:tmpl w:val="83DE828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9"/>
  </w:num>
  <w:num w:numId="6">
    <w:abstractNumId w:val="3"/>
  </w:num>
  <w:num w:numId="7">
    <w:abstractNumId w:val="8"/>
  </w:num>
  <w:num w:numId="8">
    <w:abstractNumId w:val="7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56CD"/>
    <w:rsid w:val="00024E30"/>
    <w:rsid w:val="00052F55"/>
    <w:rsid w:val="000719A6"/>
    <w:rsid w:val="000B03DA"/>
    <w:rsid w:val="000B51FA"/>
    <w:rsid w:val="000C72AB"/>
    <w:rsid w:val="000F5449"/>
    <w:rsid w:val="00176056"/>
    <w:rsid w:val="001E13D8"/>
    <w:rsid w:val="001E5C69"/>
    <w:rsid w:val="00200D67"/>
    <w:rsid w:val="002D157A"/>
    <w:rsid w:val="002F06D7"/>
    <w:rsid w:val="002F2EBB"/>
    <w:rsid w:val="003141F2"/>
    <w:rsid w:val="003156A1"/>
    <w:rsid w:val="00322741"/>
    <w:rsid w:val="003A33A1"/>
    <w:rsid w:val="003D1EA8"/>
    <w:rsid w:val="003F284F"/>
    <w:rsid w:val="004513B2"/>
    <w:rsid w:val="0049373C"/>
    <w:rsid w:val="004B1C73"/>
    <w:rsid w:val="005109F3"/>
    <w:rsid w:val="005D5A2D"/>
    <w:rsid w:val="005F4AA1"/>
    <w:rsid w:val="006156CD"/>
    <w:rsid w:val="00647056"/>
    <w:rsid w:val="006567F5"/>
    <w:rsid w:val="0066084A"/>
    <w:rsid w:val="00681B16"/>
    <w:rsid w:val="006A4B56"/>
    <w:rsid w:val="006B5B90"/>
    <w:rsid w:val="006F5273"/>
    <w:rsid w:val="0076344B"/>
    <w:rsid w:val="00771498"/>
    <w:rsid w:val="007724B5"/>
    <w:rsid w:val="007A3E08"/>
    <w:rsid w:val="007C1C43"/>
    <w:rsid w:val="007F7AE6"/>
    <w:rsid w:val="00810AA3"/>
    <w:rsid w:val="008151FD"/>
    <w:rsid w:val="008411F2"/>
    <w:rsid w:val="00851421"/>
    <w:rsid w:val="008626CA"/>
    <w:rsid w:val="008A67F1"/>
    <w:rsid w:val="008B099B"/>
    <w:rsid w:val="008B31E5"/>
    <w:rsid w:val="008D623C"/>
    <w:rsid w:val="008F3D12"/>
    <w:rsid w:val="008F5CA8"/>
    <w:rsid w:val="00910CBB"/>
    <w:rsid w:val="009227A3"/>
    <w:rsid w:val="009968EE"/>
    <w:rsid w:val="00A432B1"/>
    <w:rsid w:val="00AA6298"/>
    <w:rsid w:val="00AF1C31"/>
    <w:rsid w:val="00AF7026"/>
    <w:rsid w:val="00B10157"/>
    <w:rsid w:val="00B1053A"/>
    <w:rsid w:val="00B25359"/>
    <w:rsid w:val="00B316FC"/>
    <w:rsid w:val="00B854CB"/>
    <w:rsid w:val="00B9765C"/>
    <w:rsid w:val="00BC6C72"/>
    <w:rsid w:val="00BF449E"/>
    <w:rsid w:val="00BF44D7"/>
    <w:rsid w:val="00BF78F0"/>
    <w:rsid w:val="00C23259"/>
    <w:rsid w:val="00C638B1"/>
    <w:rsid w:val="00C672A5"/>
    <w:rsid w:val="00CB5C92"/>
    <w:rsid w:val="00CD2EED"/>
    <w:rsid w:val="00CF5E28"/>
    <w:rsid w:val="00D17A26"/>
    <w:rsid w:val="00D313CE"/>
    <w:rsid w:val="00D31A51"/>
    <w:rsid w:val="00D74BDD"/>
    <w:rsid w:val="00D94A14"/>
    <w:rsid w:val="00DE1512"/>
    <w:rsid w:val="00E02D4E"/>
    <w:rsid w:val="00E24F9A"/>
    <w:rsid w:val="00E87FAC"/>
    <w:rsid w:val="00E9596E"/>
    <w:rsid w:val="00EF5340"/>
    <w:rsid w:val="00EF6B8E"/>
    <w:rsid w:val="00F22437"/>
    <w:rsid w:val="00F271BD"/>
    <w:rsid w:val="00F35A97"/>
    <w:rsid w:val="00F818CB"/>
    <w:rsid w:val="00F92593"/>
    <w:rsid w:val="00FC29AE"/>
    <w:rsid w:val="00FF6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79F56ED-6DA2-4A03-9A72-0592D51B1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hr-HR" w:eastAsia="hr-H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0CB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910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0CBB"/>
  </w:style>
  <w:style w:type="paragraph" w:styleId="Footer">
    <w:name w:val="footer"/>
    <w:basedOn w:val="Normal"/>
    <w:link w:val="FooterChar"/>
    <w:uiPriority w:val="99"/>
    <w:unhideWhenUsed/>
    <w:qFormat/>
    <w:rsid w:val="00910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0CBB"/>
  </w:style>
  <w:style w:type="paragraph" w:customStyle="1" w:styleId="Name">
    <w:name w:val="Name"/>
    <w:basedOn w:val="Normal"/>
    <w:link w:val="NameChar"/>
    <w:qFormat/>
    <w:rsid w:val="00910CBB"/>
    <w:pPr>
      <w:spacing w:after="0" w:line="240" w:lineRule="auto"/>
    </w:pPr>
    <w:rPr>
      <w:b/>
      <w:color w:val="31849B" w:themeColor="accent5" w:themeShade="BF"/>
      <w:sz w:val="32"/>
    </w:rPr>
  </w:style>
  <w:style w:type="character" w:styleId="PlaceholderText">
    <w:name w:val="Placeholder Text"/>
    <w:basedOn w:val="DefaultParagraphFont"/>
    <w:uiPriority w:val="99"/>
    <w:semiHidden/>
    <w:rsid w:val="00910CBB"/>
    <w:rPr>
      <w:color w:val="808080"/>
    </w:rPr>
  </w:style>
  <w:style w:type="character" w:customStyle="1" w:styleId="NameChar">
    <w:name w:val="Name Char"/>
    <w:basedOn w:val="DefaultParagraphFont"/>
    <w:link w:val="Name"/>
    <w:rsid w:val="00910CBB"/>
    <w:rPr>
      <w:b/>
      <w:color w:val="31849B" w:themeColor="accent5" w:themeShade="BF"/>
      <w:sz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0C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CBB"/>
    <w:rPr>
      <w:rFonts w:ascii="Tahoma" w:hAnsi="Tahoma" w:cs="Tahoma"/>
      <w:sz w:val="16"/>
      <w:szCs w:val="16"/>
    </w:rPr>
  </w:style>
  <w:style w:type="paragraph" w:customStyle="1" w:styleId="PersonalInfo">
    <w:name w:val="Personal Info"/>
    <w:basedOn w:val="Normal"/>
    <w:link w:val="PersonalInfoChar"/>
    <w:qFormat/>
    <w:rsid w:val="00910CBB"/>
    <w:pPr>
      <w:spacing w:after="0" w:line="240" w:lineRule="auto"/>
    </w:pPr>
    <w:rPr>
      <w:b/>
      <w:color w:val="262626" w:themeColor="text1" w:themeTint="D9"/>
      <w:sz w:val="20"/>
    </w:rPr>
  </w:style>
  <w:style w:type="paragraph" w:customStyle="1" w:styleId="ContentHeading">
    <w:name w:val="Content Heading"/>
    <w:basedOn w:val="Normal"/>
    <w:link w:val="ContentHeadingChar"/>
    <w:qFormat/>
    <w:rsid w:val="00647056"/>
    <w:pPr>
      <w:spacing w:after="0" w:line="240" w:lineRule="auto"/>
      <w:jc w:val="right"/>
    </w:pPr>
    <w:rPr>
      <w:b/>
      <w:color w:val="E36C0A" w:themeColor="accent6" w:themeShade="BF"/>
    </w:rPr>
  </w:style>
  <w:style w:type="character" w:customStyle="1" w:styleId="PersonalInfoChar">
    <w:name w:val="Personal Info Char"/>
    <w:basedOn w:val="DefaultParagraphFont"/>
    <w:link w:val="PersonalInfo"/>
    <w:rsid w:val="00910CBB"/>
    <w:rPr>
      <w:b/>
      <w:color w:val="262626" w:themeColor="text1" w:themeTint="D9"/>
      <w:sz w:val="20"/>
    </w:rPr>
  </w:style>
  <w:style w:type="character" w:customStyle="1" w:styleId="ContentHeadingChar">
    <w:name w:val="Content Heading Char"/>
    <w:basedOn w:val="DefaultParagraphFont"/>
    <w:link w:val="ContentHeading"/>
    <w:rsid w:val="00647056"/>
    <w:rPr>
      <w:b/>
      <w:color w:val="E36C0A" w:themeColor="accent6" w:themeShade="BF"/>
    </w:rPr>
  </w:style>
  <w:style w:type="paragraph" w:customStyle="1" w:styleId="ContentBody">
    <w:name w:val="Content Body"/>
    <w:basedOn w:val="Normal"/>
    <w:link w:val="ContentBodyChar"/>
    <w:qFormat/>
    <w:rsid w:val="00910CBB"/>
    <w:pPr>
      <w:spacing w:after="0" w:line="240" w:lineRule="auto"/>
    </w:pPr>
    <w:rPr>
      <w:color w:val="000000" w:themeColor="text1"/>
      <w:sz w:val="20"/>
    </w:rPr>
  </w:style>
  <w:style w:type="paragraph" w:customStyle="1" w:styleId="ContentBodyBold">
    <w:name w:val="Content Body Bold"/>
    <w:basedOn w:val="Normal"/>
    <w:link w:val="ContentBodyBoldChar"/>
    <w:qFormat/>
    <w:rsid w:val="00910CBB"/>
    <w:pPr>
      <w:spacing w:after="0" w:line="240" w:lineRule="auto"/>
    </w:pPr>
    <w:rPr>
      <w:b/>
      <w:color w:val="000000" w:themeColor="text1"/>
      <w:sz w:val="20"/>
    </w:rPr>
  </w:style>
  <w:style w:type="character" w:customStyle="1" w:styleId="ContentBodyChar">
    <w:name w:val="Content Body Char"/>
    <w:basedOn w:val="DefaultParagraphFont"/>
    <w:link w:val="ContentBody"/>
    <w:rsid w:val="00910CBB"/>
    <w:rPr>
      <w:color w:val="000000" w:themeColor="text1"/>
      <w:sz w:val="20"/>
    </w:rPr>
  </w:style>
  <w:style w:type="character" w:customStyle="1" w:styleId="ContentBodyBoldChar">
    <w:name w:val="Content Body Bold Char"/>
    <w:basedOn w:val="DefaultParagraphFont"/>
    <w:link w:val="ContentBodyBold"/>
    <w:rsid w:val="00910CBB"/>
    <w:rPr>
      <w:b/>
      <w:color w:val="000000" w:themeColor="text1"/>
      <w:sz w:val="20"/>
    </w:rPr>
  </w:style>
  <w:style w:type="paragraph" w:customStyle="1" w:styleId="PersonalInfoRight">
    <w:name w:val="Personal Info_Right"/>
    <w:basedOn w:val="Normal"/>
    <w:link w:val="PersonalInfoRightChar"/>
    <w:qFormat/>
    <w:rsid w:val="00910CBB"/>
    <w:pPr>
      <w:jc w:val="right"/>
    </w:pPr>
    <w:rPr>
      <w:b/>
      <w:sz w:val="20"/>
    </w:rPr>
  </w:style>
  <w:style w:type="character" w:customStyle="1" w:styleId="PersonalInfoRightChar">
    <w:name w:val="Personal Info_Right Char"/>
    <w:basedOn w:val="DefaultParagraphFont"/>
    <w:link w:val="PersonalInfoRight"/>
    <w:rsid w:val="00910CBB"/>
    <w:rPr>
      <w:b/>
      <w:sz w:val="20"/>
    </w:rPr>
  </w:style>
  <w:style w:type="paragraph" w:customStyle="1" w:styleId="BulletedList">
    <w:name w:val="Bulleted List"/>
    <w:basedOn w:val="Normal"/>
    <w:rsid w:val="00024E30"/>
    <w:pPr>
      <w:numPr>
        <w:numId w:val="1"/>
      </w:numPr>
      <w:spacing w:after="0" w:line="240" w:lineRule="auto"/>
      <w:contextualSpacing/>
    </w:pPr>
  </w:style>
  <w:style w:type="character" w:styleId="Hyperlink">
    <w:name w:val="Hyperlink"/>
    <w:basedOn w:val="DefaultParagraphFont"/>
    <w:uiPriority w:val="99"/>
    <w:unhideWhenUsed/>
    <w:rsid w:val="00E9596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9596E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rsid w:val="00BF44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56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inetec.hr/en/" TargetMode="External"/><Relationship Id="rId18" Type="http://schemas.openxmlformats.org/officeDocument/2006/relationships/hyperlink" Target="https://www.coursera.org/course/rprog" TargetMode="Externa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://www.gemboxsoftware.com/" TargetMode="External"/><Relationship Id="rId17" Type="http://schemas.openxmlformats.org/officeDocument/2006/relationships/hyperlink" Target="https://www.coursera.org/course/datascitoolbox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coursera.org/course/ml" TargetMode="External"/><Relationship Id="rId20" Type="http://schemas.openxmlformats.org/officeDocument/2006/relationships/hyperlink" Target="https://www.coursera.org/course/exdata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apis-it.hr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coursera.org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goranm.com" TargetMode="External"/><Relationship Id="rId19" Type="http://schemas.openxmlformats.org/officeDocument/2006/relationships/hyperlink" Target="https://www.coursera.org/course/getdata" TargetMode="External"/><Relationship Id="rId4" Type="http://schemas.openxmlformats.org/officeDocument/2006/relationships/styles" Target="styles.xml"/><Relationship Id="rId9" Type="http://schemas.openxmlformats.org/officeDocument/2006/relationships/hyperlink" Target="mailto:goran.mrzljak@gmail.com" TargetMode="External"/><Relationship Id="rId14" Type="http://schemas.openxmlformats.org/officeDocument/2006/relationships/hyperlink" Target="http://www.ekobit.com/" TargetMode="External"/><Relationship Id="rId22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rzli\AppData\Roaming\Microsoft\Templates\Functional%20resume(2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65AD12E213AB4BDBA3D0923C5A91F8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50D465-6F62-413F-A449-8C4CCFD95ABC}"/>
      </w:docPartPr>
      <w:docPartBody>
        <w:p w:rsidR="0094446D" w:rsidRDefault="00007342">
          <w:pPr>
            <w:pStyle w:val="65AD12E213AB4BDBA3D0923C5A91F875"/>
          </w:pPr>
          <w:r>
            <w:t>[Your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4E7A"/>
    <w:rsid w:val="00007342"/>
    <w:rsid w:val="001843AD"/>
    <w:rsid w:val="00344451"/>
    <w:rsid w:val="003D020E"/>
    <w:rsid w:val="007A0565"/>
    <w:rsid w:val="0094446D"/>
    <w:rsid w:val="00954E7A"/>
    <w:rsid w:val="00C95F6B"/>
    <w:rsid w:val="00E00020"/>
    <w:rsid w:val="00F17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hr-HR" w:eastAsia="hr-H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5AD12E213AB4BDBA3D0923C5A91F875">
    <w:name w:val="65AD12E213AB4BDBA3D0923C5A91F875"/>
  </w:style>
  <w:style w:type="paragraph" w:customStyle="1" w:styleId="PersonalInfo">
    <w:name w:val="Personal Info"/>
    <w:basedOn w:val="Normal"/>
    <w:link w:val="PersonalInfoChar"/>
    <w:qFormat/>
    <w:pPr>
      <w:spacing w:after="0" w:line="240" w:lineRule="auto"/>
    </w:pPr>
    <w:rPr>
      <w:rFonts w:eastAsiaTheme="minorHAnsi"/>
      <w:color w:val="262626" w:themeColor="text1" w:themeTint="D9"/>
      <w:sz w:val="18"/>
      <w:lang w:val="en-US" w:eastAsia="en-US"/>
    </w:rPr>
  </w:style>
  <w:style w:type="character" w:customStyle="1" w:styleId="PersonalInfoChar">
    <w:name w:val="Personal Info Char"/>
    <w:basedOn w:val="DefaultParagraphFont"/>
    <w:link w:val="PersonalInfo"/>
    <w:rPr>
      <w:rFonts w:eastAsiaTheme="minorHAnsi"/>
      <w:color w:val="262626" w:themeColor="text1" w:themeTint="D9"/>
      <w:sz w:val="18"/>
      <w:lang w:val="en-US" w:eastAsia="en-US"/>
    </w:rPr>
  </w:style>
  <w:style w:type="paragraph" w:customStyle="1" w:styleId="3F8F499ED3064DD188545531A690F50B">
    <w:name w:val="3F8F499ED3064DD188545531A690F50B"/>
  </w:style>
  <w:style w:type="paragraph" w:customStyle="1" w:styleId="C52AA1962FBC40D5A76E30F229F19A6D">
    <w:name w:val="C52AA1962FBC40D5A76E30F229F19A6D"/>
  </w:style>
  <w:style w:type="paragraph" w:customStyle="1" w:styleId="DC6C6F0A91EC4BE2AA27FBC373F13A71">
    <w:name w:val="DC6C6F0A91EC4BE2AA27FBC373F13A71"/>
  </w:style>
  <w:style w:type="paragraph" w:customStyle="1" w:styleId="EB59960A661B4A25A312679792B9423B">
    <w:name w:val="EB59960A661B4A25A312679792B9423B"/>
  </w:style>
  <w:style w:type="paragraph" w:customStyle="1" w:styleId="AE16075F7E014649810BDC4A5D91F0AD">
    <w:name w:val="AE16075F7E014649810BDC4A5D91F0AD"/>
  </w:style>
  <w:style w:type="paragraph" w:customStyle="1" w:styleId="FD847DA8155346D89070F465349621A7">
    <w:name w:val="FD847DA8155346D89070F465349621A7"/>
  </w:style>
  <w:style w:type="paragraph" w:customStyle="1" w:styleId="F0E76FAE8E7E45F587AA5047076840FC">
    <w:name w:val="F0E76FAE8E7E45F587AA5047076840FC"/>
  </w:style>
  <w:style w:type="paragraph" w:customStyle="1" w:styleId="E6066B25F1934376A90AFFF1F5F9951E">
    <w:name w:val="E6066B25F1934376A90AFFF1F5F9951E"/>
  </w:style>
  <w:style w:type="paragraph" w:customStyle="1" w:styleId="CADCAB3E51084E56A0A54C8312451ACB">
    <w:name w:val="CADCAB3E51084E56A0A54C8312451ACB"/>
  </w:style>
  <w:style w:type="paragraph" w:customStyle="1" w:styleId="F2A94F2DFD444F398F239D9502FA122E">
    <w:name w:val="F2A94F2DFD444F398F239D9502FA122E"/>
  </w:style>
  <w:style w:type="paragraph" w:customStyle="1" w:styleId="D8CFCF1933414E3B917CD367C08C89B1">
    <w:name w:val="D8CFCF1933414E3B917CD367C08C89B1"/>
  </w:style>
  <w:style w:type="paragraph" w:customStyle="1" w:styleId="1EBF34114958429BB024546B556FC182">
    <w:name w:val="1EBF34114958429BB024546B556FC182"/>
  </w:style>
  <w:style w:type="paragraph" w:customStyle="1" w:styleId="AB7150BF1D7E46C4AE00017A5FA5FB29">
    <w:name w:val="AB7150BF1D7E46C4AE00017A5FA5FB29"/>
  </w:style>
  <w:style w:type="paragraph" w:customStyle="1" w:styleId="7FF70B466DD74FFB862AE44FF64F2740">
    <w:name w:val="7FF70B466DD74FFB862AE44FF64F2740"/>
  </w:style>
  <w:style w:type="paragraph" w:customStyle="1" w:styleId="04E9F9378D7D4D4FB23F09B36A2BAB0C">
    <w:name w:val="04E9F9378D7D4D4FB23F09B36A2BAB0C"/>
  </w:style>
  <w:style w:type="paragraph" w:customStyle="1" w:styleId="BEC7C259D6C94355BCF96EC8F3D1BCAC">
    <w:name w:val="BEC7C259D6C94355BCF96EC8F3D1BCAC"/>
  </w:style>
  <w:style w:type="paragraph" w:customStyle="1" w:styleId="4F3778758FF548658A44ADA1E574C779">
    <w:name w:val="4F3778758FF548658A44ADA1E574C779"/>
  </w:style>
  <w:style w:type="paragraph" w:customStyle="1" w:styleId="699BFC52155D48E4A220E8FD43B5EF3D">
    <w:name w:val="699BFC52155D48E4A220E8FD43B5EF3D"/>
  </w:style>
  <w:style w:type="paragraph" w:customStyle="1" w:styleId="15A7BB35D46B4915A3F826439A42D78F">
    <w:name w:val="15A7BB35D46B4915A3F826439A42D78F"/>
  </w:style>
  <w:style w:type="paragraph" w:customStyle="1" w:styleId="87843DC9E8C04C9EBD108904001F544E">
    <w:name w:val="87843DC9E8C04C9EBD108904001F544E"/>
  </w:style>
  <w:style w:type="paragraph" w:customStyle="1" w:styleId="73CF4FB8C0C448618742BBE7810678C1">
    <w:name w:val="73CF4FB8C0C448618742BBE7810678C1"/>
  </w:style>
  <w:style w:type="paragraph" w:customStyle="1" w:styleId="3885D97C493E4FAE89DE2468AD677838">
    <w:name w:val="3885D97C493E4FAE89DE2468AD677838"/>
  </w:style>
  <w:style w:type="paragraph" w:customStyle="1" w:styleId="0003DAAAE62F4307AA116F0A2C4E941A">
    <w:name w:val="0003DAAAE62F4307AA116F0A2C4E941A"/>
  </w:style>
  <w:style w:type="paragraph" w:customStyle="1" w:styleId="256A4BBB1F0D45A198C6A5CC69D90A45">
    <w:name w:val="256A4BBB1F0D45A198C6A5CC69D90A45"/>
  </w:style>
  <w:style w:type="paragraph" w:customStyle="1" w:styleId="4B11469DA1C242E48C04066B91B370BC">
    <w:name w:val="4B11469DA1C242E48C04066B91B370BC"/>
  </w:style>
  <w:style w:type="paragraph" w:customStyle="1" w:styleId="6B192298A07F4E6BB5B5413B1DBB5D9D">
    <w:name w:val="6B192298A07F4E6BB5B5413B1DBB5D9D"/>
  </w:style>
  <w:style w:type="paragraph" w:customStyle="1" w:styleId="C76CC30ECF5142ED8BCD79D1F7D4BE30">
    <w:name w:val="C76CC30ECF5142ED8BCD79D1F7D4BE30"/>
  </w:style>
  <w:style w:type="paragraph" w:customStyle="1" w:styleId="A319BF6591424F71B634EE975673EF24">
    <w:name w:val="A319BF6591424F71B634EE975673EF24"/>
  </w:style>
  <w:style w:type="paragraph" w:customStyle="1" w:styleId="2335C2675D97498F8ABAE0B90B1205C3">
    <w:name w:val="2335C2675D97498F8ABAE0B90B1205C3"/>
  </w:style>
  <w:style w:type="paragraph" w:customStyle="1" w:styleId="513D39B05BFC4B2F90CAA5E84A5AFD4C">
    <w:name w:val="513D39B05BFC4B2F90CAA5E84A5AFD4C"/>
  </w:style>
  <w:style w:type="paragraph" w:customStyle="1" w:styleId="DF48B1ECC889428EA5FF4C8CEE483686">
    <w:name w:val="DF48B1ECC889428EA5FF4C8CEE483686"/>
  </w:style>
  <w:style w:type="character" w:styleId="PlaceholderText">
    <w:name w:val="Placeholder Text"/>
    <w:basedOn w:val="DefaultParagraphFont"/>
    <w:uiPriority w:val="99"/>
    <w:semiHidden/>
    <w:rsid w:val="00954E7A"/>
    <w:rPr>
      <w:color w:val="808080"/>
    </w:rPr>
  </w:style>
  <w:style w:type="paragraph" w:customStyle="1" w:styleId="8E44C68F449A4FC793471A541D2BFDD6">
    <w:name w:val="8E44C68F449A4FC793471A541D2BFDD6"/>
  </w:style>
  <w:style w:type="paragraph" w:customStyle="1" w:styleId="ContentBody">
    <w:name w:val="Content Body"/>
    <w:basedOn w:val="Normal"/>
    <w:link w:val="ContentBodyChar"/>
    <w:qFormat/>
    <w:rsid w:val="00954E7A"/>
    <w:pPr>
      <w:spacing w:after="0" w:line="240" w:lineRule="auto"/>
    </w:pPr>
    <w:rPr>
      <w:rFonts w:eastAsiaTheme="minorHAnsi"/>
      <w:color w:val="404040" w:themeColor="text1" w:themeTint="BF"/>
      <w:sz w:val="20"/>
      <w:lang w:val="en-US" w:eastAsia="en-US"/>
    </w:rPr>
  </w:style>
  <w:style w:type="character" w:customStyle="1" w:styleId="ContentBodyChar">
    <w:name w:val="Content Body Char"/>
    <w:basedOn w:val="DefaultParagraphFont"/>
    <w:link w:val="ContentBody"/>
    <w:rsid w:val="00954E7A"/>
    <w:rPr>
      <w:rFonts w:eastAsiaTheme="minorHAnsi"/>
      <w:color w:val="404040" w:themeColor="text1" w:themeTint="BF"/>
      <w:sz w:val="20"/>
      <w:lang w:val="en-US" w:eastAsia="en-US"/>
    </w:rPr>
  </w:style>
  <w:style w:type="paragraph" w:customStyle="1" w:styleId="B69FEA6E0FE64E848888E0F34D8B5B49">
    <w:name w:val="B69FEA6E0FE64E848888E0F34D8B5B49"/>
  </w:style>
  <w:style w:type="paragraph" w:customStyle="1" w:styleId="8BB8C4D145F94E13BECB26CFA984CE4B">
    <w:name w:val="8BB8C4D145F94E13BECB26CFA984CE4B"/>
  </w:style>
  <w:style w:type="paragraph" w:customStyle="1" w:styleId="948E192D20C245D0A46DACB69C0A236E">
    <w:name w:val="948E192D20C245D0A46DACB69C0A236E"/>
  </w:style>
  <w:style w:type="paragraph" w:customStyle="1" w:styleId="E9B397C973F140E8BD6132ABC7E0361A">
    <w:name w:val="E9B397C973F140E8BD6132ABC7E0361A"/>
  </w:style>
  <w:style w:type="paragraph" w:customStyle="1" w:styleId="C436A6BCC3FC4D79B16D55D6485ADB61">
    <w:name w:val="C436A6BCC3FC4D79B16D55D6485ADB61"/>
  </w:style>
  <w:style w:type="paragraph" w:customStyle="1" w:styleId="CFF301DCE1D148648079D62407850CF4">
    <w:name w:val="CFF301DCE1D148648079D62407850CF4"/>
  </w:style>
  <w:style w:type="paragraph" w:customStyle="1" w:styleId="A0B500C4108C49C8BB623CB181D1E5CA">
    <w:name w:val="A0B500C4108C49C8BB623CB181D1E5CA"/>
  </w:style>
  <w:style w:type="paragraph" w:customStyle="1" w:styleId="E6CF6EE4CCF940CC886DF027E86C2832">
    <w:name w:val="E6CF6EE4CCF940CC886DF027E86C2832"/>
  </w:style>
  <w:style w:type="paragraph" w:customStyle="1" w:styleId="E38FDCD4046042FAB7C23CCFBDF0907F">
    <w:name w:val="E38FDCD4046042FAB7C23CCFBDF0907F"/>
  </w:style>
  <w:style w:type="paragraph" w:customStyle="1" w:styleId="9685F7D3DB9848CF9C00F4BCBB44338C">
    <w:name w:val="9685F7D3DB9848CF9C00F4BCBB44338C"/>
  </w:style>
  <w:style w:type="paragraph" w:customStyle="1" w:styleId="AA87D75BA65B415099B9AB38856DD9E1">
    <w:name w:val="AA87D75BA65B415099B9AB38856DD9E1"/>
  </w:style>
  <w:style w:type="paragraph" w:customStyle="1" w:styleId="C14802D731C04A20B3CD351711E85D7B">
    <w:name w:val="C14802D731C04A20B3CD351711E85D7B"/>
  </w:style>
  <w:style w:type="paragraph" w:customStyle="1" w:styleId="FFD5B561C0564F18B1FBC020AEA27A00">
    <w:name w:val="FFD5B561C0564F18B1FBC020AEA27A00"/>
  </w:style>
  <w:style w:type="paragraph" w:customStyle="1" w:styleId="20005CE998584F08A0ACA6FC1F5A1FD7">
    <w:name w:val="20005CE998584F08A0ACA6FC1F5A1FD7"/>
  </w:style>
  <w:style w:type="paragraph" w:customStyle="1" w:styleId="535E620FA32749259B81B212B2FB42EA">
    <w:name w:val="535E620FA32749259B81B212B2FB42EA"/>
  </w:style>
  <w:style w:type="paragraph" w:customStyle="1" w:styleId="043665E24F964CD18BD01D70DDB3D878">
    <w:name w:val="043665E24F964CD18BD01D70DDB3D878"/>
  </w:style>
  <w:style w:type="paragraph" w:customStyle="1" w:styleId="67925AFBA04A4B668A4C99F54EF9A053">
    <w:name w:val="67925AFBA04A4B668A4C99F54EF9A053"/>
  </w:style>
  <w:style w:type="paragraph" w:customStyle="1" w:styleId="6033BFD37027402FACCC1911DE6A6F6A">
    <w:name w:val="6033BFD37027402FACCC1911DE6A6F6A"/>
  </w:style>
  <w:style w:type="paragraph" w:customStyle="1" w:styleId="9867D5FBF2DA41B7B2AAED7D5C6B80CD">
    <w:name w:val="9867D5FBF2DA41B7B2AAED7D5C6B80CD"/>
  </w:style>
  <w:style w:type="paragraph" w:customStyle="1" w:styleId="B3438238FCD241BC877E6348EA882D49">
    <w:name w:val="B3438238FCD241BC877E6348EA882D49"/>
  </w:style>
  <w:style w:type="paragraph" w:customStyle="1" w:styleId="84B48AD379C24B2B9AADAF456A97A4AC">
    <w:name w:val="84B48AD379C24B2B9AADAF456A97A4AC"/>
  </w:style>
  <w:style w:type="paragraph" w:customStyle="1" w:styleId="72E0A22F1204432DA2566721258D244F">
    <w:name w:val="72E0A22F1204432DA2566721258D244F"/>
  </w:style>
  <w:style w:type="paragraph" w:customStyle="1" w:styleId="1D7DF8D581F04B58B0172DABB9C21D9A">
    <w:name w:val="1D7DF8D581F04B58B0172DABB9C21D9A"/>
    <w:rsid w:val="00954E7A"/>
  </w:style>
  <w:style w:type="paragraph" w:customStyle="1" w:styleId="15275DD426B24010A4A1824205CEFE56">
    <w:name w:val="15275DD426B24010A4A1824205CEFE56"/>
    <w:rsid w:val="00954E7A"/>
  </w:style>
  <w:style w:type="paragraph" w:customStyle="1" w:styleId="C80A6E7DCBD840AA8FB3A6FC6295E19C">
    <w:name w:val="C80A6E7DCBD840AA8FB3A6FC6295E19C"/>
    <w:rsid w:val="00954E7A"/>
  </w:style>
  <w:style w:type="paragraph" w:customStyle="1" w:styleId="FFE19B27D5F04093BBF18B766B902C20">
    <w:name w:val="FFE19B27D5F04093BBF18B766B902C20"/>
    <w:rsid w:val="00954E7A"/>
  </w:style>
  <w:style w:type="paragraph" w:customStyle="1" w:styleId="1F9211B085E5488183B7292916D66DB9">
    <w:name w:val="1F9211B085E5488183B7292916D66DB9"/>
    <w:rsid w:val="00954E7A"/>
  </w:style>
  <w:style w:type="paragraph" w:customStyle="1" w:styleId="4294C94559874F648AEDF35B7CE03C1E">
    <w:name w:val="4294C94559874F648AEDF35B7CE03C1E"/>
    <w:rsid w:val="00954E7A"/>
  </w:style>
  <w:style w:type="paragraph" w:customStyle="1" w:styleId="E1299B30579C4F129458A4C38AFAD01C">
    <w:name w:val="E1299B30579C4F129458A4C38AFAD01C"/>
    <w:rsid w:val="00954E7A"/>
  </w:style>
  <w:style w:type="paragraph" w:customStyle="1" w:styleId="2942487D87BB483AB9C9375B857DD00F">
    <w:name w:val="2942487D87BB483AB9C9375B857DD00F"/>
    <w:rsid w:val="00954E7A"/>
  </w:style>
  <w:style w:type="paragraph" w:customStyle="1" w:styleId="E3AFF3487F3240489F791395E5C5FA14">
    <w:name w:val="E3AFF3487F3240489F791395E5C5FA14"/>
    <w:rsid w:val="00954E7A"/>
  </w:style>
  <w:style w:type="paragraph" w:customStyle="1" w:styleId="F5566C6259EB4A9DB7542AE0F057FB0A">
    <w:name w:val="F5566C6259EB4A9DB7542AE0F057FB0A"/>
    <w:rsid w:val="00954E7A"/>
  </w:style>
  <w:style w:type="paragraph" w:customStyle="1" w:styleId="498FEA19218F43A1937BB67DAEECB208">
    <w:name w:val="498FEA19218F43A1937BB67DAEECB208"/>
    <w:rsid w:val="00954E7A"/>
  </w:style>
  <w:style w:type="paragraph" w:customStyle="1" w:styleId="167EA26ABF6744568C9395AC4495D7BC">
    <w:name w:val="167EA26ABF6744568C9395AC4495D7BC"/>
    <w:rsid w:val="00954E7A"/>
  </w:style>
  <w:style w:type="paragraph" w:customStyle="1" w:styleId="5609E65BC13E40A6986E26E7FDF60987">
    <w:name w:val="5609E65BC13E40A6986E26E7FDF60987"/>
    <w:rsid w:val="00954E7A"/>
  </w:style>
  <w:style w:type="paragraph" w:customStyle="1" w:styleId="A240D0FB105E4DC682B12FF8E2201A98">
    <w:name w:val="A240D0FB105E4DC682B12FF8E2201A98"/>
    <w:rsid w:val="00954E7A"/>
  </w:style>
  <w:style w:type="paragraph" w:customStyle="1" w:styleId="3BC3D39BF670419496EADF123FBEB89C">
    <w:name w:val="3BC3D39BF670419496EADF123FBEB89C"/>
    <w:rsid w:val="00954E7A"/>
  </w:style>
  <w:style w:type="paragraph" w:customStyle="1" w:styleId="2BB84DED267E4974A785EF66AE21AA7B">
    <w:name w:val="2BB84DED267E4974A785EF66AE21AA7B"/>
    <w:rsid w:val="00954E7A"/>
  </w:style>
  <w:style w:type="paragraph" w:customStyle="1" w:styleId="0BF99CE4412B43E28B978193F5D41EA6">
    <w:name w:val="0BF99CE4412B43E28B978193F5D41EA6"/>
    <w:rsid w:val="00954E7A"/>
  </w:style>
  <w:style w:type="paragraph" w:customStyle="1" w:styleId="48FFD39A20174D81B322AE7620CE144B">
    <w:name w:val="48FFD39A20174D81B322AE7620CE144B"/>
    <w:rsid w:val="00954E7A"/>
  </w:style>
  <w:style w:type="paragraph" w:customStyle="1" w:styleId="E62FB1DB8246496C81B64E4A49D439B4">
    <w:name w:val="E62FB1DB8246496C81B64E4A49D439B4"/>
    <w:rsid w:val="00954E7A"/>
  </w:style>
  <w:style w:type="paragraph" w:customStyle="1" w:styleId="ACE3F76A96E64077945182DA34820E2D">
    <w:name w:val="ACE3F76A96E64077945182DA34820E2D"/>
    <w:rsid w:val="00954E7A"/>
  </w:style>
  <w:style w:type="paragraph" w:customStyle="1" w:styleId="CA4C6A2826BF4365B4E3BF5CF63D63F9">
    <w:name w:val="CA4C6A2826BF4365B4E3BF5CF63D63F9"/>
    <w:rsid w:val="00954E7A"/>
  </w:style>
  <w:style w:type="paragraph" w:customStyle="1" w:styleId="5040B0674088484791543118CBE90EED">
    <w:name w:val="5040B0674088484791543118CBE90EED"/>
    <w:rsid w:val="00954E7A"/>
  </w:style>
  <w:style w:type="paragraph" w:customStyle="1" w:styleId="83704828E33549B0B0537DAAE800E2FF">
    <w:name w:val="83704828E33549B0B0537DAAE800E2FF"/>
    <w:rsid w:val="00954E7A"/>
  </w:style>
  <w:style w:type="paragraph" w:customStyle="1" w:styleId="3C1D5BD631E34107BA2F0E6CA884D28E">
    <w:name w:val="3C1D5BD631E34107BA2F0E6CA884D28E"/>
    <w:rsid w:val="00954E7A"/>
  </w:style>
  <w:style w:type="paragraph" w:customStyle="1" w:styleId="F7BDA1B26D2A4FBD857997C46B9BF035">
    <w:name w:val="F7BDA1B26D2A4FBD857997C46B9BF035"/>
    <w:rsid w:val="00954E7A"/>
  </w:style>
  <w:style w:type="paragraph" w:customStyle="1" w:styleId="D51EE059BC92425B8E3677068685447E">
    <w:name w:val="D51EE059BC92425B8E3677068685447E"/>
    <w:rsid w:val="00954E7A"/>
  </w:style>
  <w:style w:type="paragraph" w:customStyle="1" w:styleId="E6D95E27B3A6439C8AB8C865CB175FF9">
    <w:name w:val="E6D95E27B3A6439C8AB8C865CB175FF9"/>
    <w:rsid w:val="00954E7A"/>
  </w:style>
  <w:style w:type="paragraph" w:customStyle="1" w:styleId="A1F72309B86D4509862101C4182862C9">
    <w:name w:val="A1F72309B86D4509862101C4182862C9"/>
    <w:rsid w:val="00954E7A"/>
  </w:style>
  <w:style w:type="paragraph" w:customStyle="1" w:styleId="30B4AC083C2C4E8AB22E90F77F660FC7">
    <w:name w:val="30B4AC083C2C4E8AB22E90F77F660FC7"/>
    <w:rsid w:val="00954E7A"/>
  </w:style>
  <w:style w:type="paragraph" w:customStyle="1" w:styleId="64E4D3C0F6CA485E9898D61BB2EE130A">
    <w:name w:val="64E4D3C0F6CA485E9898D61BB2EE130A"/>
    <w:rsid w:val="00954E7A"/>
  </w:style>
  <w:style w:type="paragraph" w:customStyle="1" w:styleId="AAC07E0F9DDC4075A8695A9534665DD0">
    <w:name w:val="AAC07E0F9DDC4075A8695A9534665DD0"/>
    <w:rsid w:val="00954E7A"/>
  </w:style>
  <w:style w:type="paragraph" w:customStyle="1" w:styleId="19DEBDB57E4A4FFF9F09C6B98A4B1AF3">
    <w:name w:val="19DEBDB57E4A4FFF9F09C6B98A4B1AF3"/>
    <w:rsid w:val="00954E7A"/>
  </w:style>
  <w:style w:type="paragraph" w:customStyle="1" w:styleId="ED4CBDA019DE4B738F68F4445055F513">
    <w:name w:val="ED4CBDA019DE4B738F68F4445055F513"/>
    <w:rsid w:val="00954E7A"/>
  </w:style>
  <w:style w:type="paragraph" w:customStyle="1" w:styleId="77645FB66A7249AF90E13E54F18CF505">
    <w:name w:val="77645FB66A7249AF90E13E54F18CF505"/>
    <w:rsid w:val="00954E7A"/>
  </w:style>
  <w:style w:type="paragraph" w:customStyle="1" w:styleId="8A12FAB30A884B6D9290642918D5AF96">
    <w:name w:val="8A12FAB30A884B6D9290642918D5AF96"/>
    <w:rsid w:val="00954E7A"/>
  </w:style>
  <w:style w:type="paragraph" w:customStyle="1" w:styleId="C8BDF60C192346EE8BAC7E0E1F16EB36">
    <w:name w:val="C8BDF60C192346EE8BAC7E0E1F16EB36"/>
    <w:rsid w:val="00954E7A"/>
  </w:style>
  <w:style w:type="paragraph" w:customStyle="1" w:styleId="57CF96CB1BE54881ADAF3A0086A8D441">
    <w:name w:val="57CF96CB1BE54881ADAF3A0086A8D441"/>
    <w:rsid w:val="00954E7A"/>
  </w:style>
  <w:style w:type="paragraph" w:customStyle="1" w:styleId="88126EE9658D4BEE932A0E32F979C5FD">
    <w:name w:val="88126EE9658D4BEE932A0E32F979C5FD"/>
    <w:rsid w:val="00954E7A"/>
  </w:style>
  <w:style w:type="paragraph" w:customStyle="1" w:styleId="DB5731FDC14E43C6A5D22C747415735E">
    <w:name w:val="DB5731FDC14E43C6A5D22C747415735E"/>
    <w:rsid w:val="00954E7A"/>
  </w:style>
  <w:style w:type="paragraph" w:customStyle="1" w:styleId="B70741D882514C78A82BDEFDC54E2172">
    <w:name w:val="B70741D882514C78A82BDEFDC54E2172"/>
    <w:rsid w:val="00954E7A"/>
  </w:style>
  <w:style w:type="paragraph" w:customStyle="1" w:styleId="ABE023EC3AA74B75A501AB7B9CB3E4AF">
    <w:name w:val="ABE023EC3AA74B75A501AB7B9CB3E4AF"/>
    <w:rsid w:val="00954E7A"/>
  </w:style>
  <w:style w:type="paragraph" w:customStyle="1" w:styleId="B086195FE0A547D79DB6CE0BBBFC8E99">
    <w:name w:val="B086195FE0A547D79DB6CE0BBBFC8E99"/>
    <w:rsid w:val="00954E7A"/>
  </w:style>
  <w:style w:type="paragraph" w:customStyle="1" w:styleId="47D6124CE2B142C887E8844CBDCFD246">
    <w:name w:val="47D6124CE2B142C887E8844CBDCFD246"/>
    <w:rsid w:val="00954E7A"/>
  </w:style>
  <w:style w:type="paragraph" w:customStyle="1" w:styleId="0AC2EF60D5B24619B696912D517253D0">
    <w:name w:val="0AC2EF60D5B24619B696912D517253D0"/>
    <w:rsid w:val="00954E7A"/>
  </w:style>
  <w:style w:type="paragraph" w:customStyle="1" w:styleId="6F0781613ED74AFB98DC753AB136964E">
    <w:name w:val="6F0781613ED74AFB98DC753AB136964E"/>
    <w:rsid w:val="00954E7A"/>
  </w:style>
  <w:style w:type="paragraph" w:customStyle="1" w:styleId="7DF567F756D74C1CA6430BB52F42BCC0">
    <w:name w:val="7DF567F756D74C1CA6430BB52F42BCC0"/>
    <w:rsid w:val="00954E7A"/>
  </w:style>
  <w:style w:type="paragraph" w:customStyle="1" w:styleId="4C299B91FE5241C4AF265B5F59E271E8">
    <w:name w:val="4C299B91FE5241C4AF265B5F59E271E8"/>
    <w:rsid w:val="00954E7A"/>
  </w:style>
  <w:style w:type="paragraph" w:customStyle="1" w:styleId="E9B8A371CC1340A787F62199922D567B">
    <w:name w:val="E9B8A371CC1340A787F62199922D567B"/>
    <w:rsid w:val="00954E7A"/>
  </w:style>
  <w:style w:type="paragraph" w:customStyle="1" w:styleId="EBD6F2E47A4C45C1B67129A626D1AC73">
    <w:name w:val="EBD6F2E47A4C45C1B67129A626D1AC73"/>
    <w:rsid w:val="00954E7A"/>
  </w:style>
  <w:style w:type="paragraph" w:customStyle="1" w:styleId="BC57D3A82E4E45AA9F7EE56AF3E74110">
    <w:name w:val="BC57D3A82E4E45AA9F7EE56AF3E74110"/>
    <w:rsid w:val="00954E7A"/>
  </w:style>
  <w:style w:type="paragraph" w:customStyle="1" w:styleId="A3BA3CFF710E450A931C0C5033E3B817">
    <w:name w:val="A3BA3CFF710E450A931C0C5033E3B817"/>
    <w:rsid w:val="00954E7A"/>
  </w:style>
  <w:style w:type="paragraph" w:customStyle="1" w:styleId="8994D54E68F744999DC1F44A7267DA56">
    <w:name w:val="8994D54E68F744999DC1F44A7267DA56"/>
    <w:rsid w:val="00954E7A"/>
  </w:style>
  <w:style w:type="paragraph" w:customStyle="1" w:styleId="BFED4B6B14944CF28C0FE1D459D6A65A">
    <w:name w:val="BFED4B6B14944CF28C0FE1D459D6A65A"/>
    <w:rsid w:val="00954E7A"/>
  </w:style>
  <w:style w:type="paragraph" w:customStyle="1" w:styleId="4E7EA2FE178141CAB2E48D663D6923F9">
    <w:name w:val="4E7EA2FE178141CAB2E48D663D6923F9"/>
    <w:rsid w:val="00954E7A"/>
  </w:style>
  <w:style w:type="paragraph" w:customStyle="1" w:styleId="293F2BC25E5E4A5194E95279781C92EA">
    <w:name w:val="293F2BC25E5E4A5194E95279781C92EA"/>
    <w:rsid w:val="00954E7A"/>
  </w:style>
  <w:style w:type="paragraph" w:customStyle="1" w:styleId="2189D5F246704EBABBE08FCB488988D4">
    <w:name w:val="2189D5F246704EBABBE08FCB488988D4"/>
    <w:rsid w:val="00954E7A"/>
  </w:style>
  <w:style w:type="paragraph" w:customStyle="1" w:styleId="835D1A92760943178E186F203AED358C">
    <w:name w:val="835D1A92760943178E186F203AED358C"/>
    <w:rsid w:val="00954E7A"/>
  </w:style>
  <w:style w:type="paragraph" w:customStyle="1" w:styleId="6D84B918EA574F3B8BA88B43E1E0E906">
    <w:name w:val="6D84B918EA574F3B8BA88B43E1E0E906"/>
    <w:rsid w:val="00954E7A"/>
  </w:style>
  <w:style w:type="paragraph" w:customStyle="1" w:styleId="44D74E9E6AF04A4685F1634FBABBC13E">
    <w:name w:val="44D74E9E6AF04A4685F1634FBABBC13E"/>
    <w:rsid w:val="00954E7A"/>
  </w:style>
  <w:style w:type="paragraph" w:customStyle="1" w:styleId="407775991B5F44F4A41E6D29E44EBBE7">
    <w:name w:val="407775991B5F44F4A41E6D29E44EBBE7"/>
    <w:rsid w:val="00954E7A"/>
  </w:style>
  <w:style w:type="paragraph" w:customStyle="1" w:styleId="AAE57C700D0A422CBE893E2F7D078BB5">
    <w:name w:val="AAE57C700D0A422CBE893E2F7D078BB5"/>
    <w:rsid w:val="00954E7A"/>
  </w:style>
  <w:style w:type="paragraph" w:customStyle="1" w:styleId="C5F9A2526541410FA8867512C4E5741F">
    <w:name w:val="C5F9A2526541410FA8867512C4E5741F"/>
    <w:rsid w:val="00954E7A"/>
  </w:style>
  <w:style w:type="paragraph" w:customStyle="1" w:styleId="F9FEA75B45A84918B274294CFEFFC447">
    <w:name w:val="F9FEA75B45A84918B274294CFEFFC447"/>
    <w:rsid w:val="00954E7A"/>
  </w:style>
  <w:style w:type="paragraph" w:customStyle="1" w:styleId="EF8273784E4F4654893614E3CFE75388">
    <w:name w:val="EF8273784E4F4654893614E3CFE75388"/>
    <w:rsid w:val="00954E7A"/>
  </w:style>
  <w:style w:type="paragraph" w:customStyle="1" w:styleId="41BBCA36018446068721E574ECAB3962">
    <w:name w:val="41BBCA36018446068721E574ECAB3962"/>
    <w:rsid w:val="00954E7A"/>
  </w:style>
  <w:style w:type="paragraph" w:customStyle="1" w:styleId="A49AB66B71AD4E65A1A8CFC470746150">
    <w:name w:val="A49AB66B71AD4E65A1A8CFC470746150"/>
    <w:rsid w:val="00954E7A"/>
  </w:style>
  <w:style w:type="paragraph" w:customStyle="1" w:styleId="3139281EC405466D83A9ACC592765D4E">
    <w:name w:val="3139281EC405466D83A9ACC592765D4E"/>
    <w:rsid w:val="00954E7A"/>
  </w:style>
  <w:style w:type="paragraph" w:customStyle="1" w:styleId="523CB06CF44544A4AAD01681018F50C6">
    <w:name w:val="523CB06CF44544A4AAD01681018F50C6"/>
    <w:rsid w:val="00954E7A"/>
  </w:style>
  <w:style w:type="paragraph" w:customStyle="1" w:styleId="467B3B57B22F4BC59F30B9F835A69558">
    <w:name w:val="467B3B57B22F4BC59F30B9F835A69558"/>
    <w:rsid w:val="00954E7A"/>
  </w:style>
  <w:style w:type="paragraph" w:customStyle="1" w:styleId="76928FE6FAF2451F8C84DE87B44E662C">
    <w:name w:val="76928FE6FAF2451F8C84DE87B44E662C"/>
    <w:rsid w:val="00954E7A"/>
  </w:style>
  <w:style w:type="paragraph" w:customStyle="1" w:styleId="61E86FF44A6C4402841440AA0AEBBE9C">
    <w:name w:val="61E86FF44A6C4402841440AA0AEBBE9C"/>
    <w:rsid w:val="00954E7A"/>
  </w:style>
  <w:style w:type="paragraph" w:customStyle="1" w:styleId="C1C3534CC8CF463796D36597A74DBAF3">
    <w:name w:val="C1C3534CC8CF463796D36597A74DBAF3"/>
    <w:rsid w:val="00954E7A"/>
  </w:style>
  <w:style w:type="paragraph" w:customStyle="1" w:styleId="37D6107EBA8C4B988E7FE067D3D6C056">
    <w:name w:val="37D6107EBA8C4B988E7FE067D3D6C056"/>
    <w:rsid w:val="00954E7A"/>
  </w:style>
  <w:style w:type="paragraph" w:customStyle="1" w:styleId="4771F1F06E2D46EFA8B602C9B21B8A02">
    <w:name w:val="4771F1F06E2D46EFA8B602C9B21B8A02"/>
    <w:rsid w:val="00954E7A"/>
  </w:style>
  <w:style w:type="paragraph" w:customStyle="1" w:styleId="E32BA71D39C8491BBEB73AE438149365">
    <w:name w:val="E32BA71D39C8491BBEB73AE438149365"/>
    <w:rsid w:val="00954E7A"/>
  </w:style>
  <w:style w:type="paragraph" w:customStyle="1" w:styleId="FF64A188F85B4ECBB3D585CA284FA537">
    <w:name w:val="FF64A188F85B4ECBB3D585CA284FA537"/>
    <w:rsid w:val="00954E7A"/>
  </w:style>
  <w:style w:type="paragraph" w:customStyle="1" w:styleId="40F21B72517D451EB67F84A17A849B07">
    <w:name w:val="40F21B72517D451EB67F84A17A849B07"/>
    <w:rsid w:val="00954E7A"/>
  </w:style>
  <w:style w:type="paragraph" w:customStyle="1" w:styleId="DFF4A023E42D4584B9F83AA93783D6EF">
    <w:name w:val="DFF4A023E42D4584B9F83AA93783D6EF"/>
    <w:rsid w:val="00954E7A"/>
  </w:style>
  <w:style w:type="paragraph" w:customStyle="1" w:styleId="2E7C0C849EB6410F9A329968A8085E3A">
    <w:name w:val="2E7C0C849EB6410F9A329968A8085E3A"/>
    <w:rsid w:val="00954E7A"/>
  </w:style>
  <w:style w:type="paragraph" w:customStyle="1" w:styleId="EC80A6992A3C400080D9829F5A0B6802">
    <w:name w:val="EC80A6992A3C400080D9829F5A0B6802"/>
    <w:rsid w:val="00954E7A"/>
  </w:style>
  <w:style w:type="paragraph" w:customStyle="1" w:styleId="3CC77DB176324D2C974C13ED0BEC6843">
    <w:name w:val="3CC77DB176324D2C974C13ED0BEC6843"/>
    <w:rsid w:val="00954E7A"/>
  </w:style>
  <w:style w:type="paragraph" w:customStyle="1" w:styleId="FDFEEACBC5E746A598B3668EF9B3A7F1">
    <w:name w:val="FDFEEACBC5E746A598B3668EF9B3A7F1"/>
    <w:rsid w:val="00954E7A"/>
  </w:style>
  <w:style w:type="paragraph" w:customStyle="1" w:styleId="EF1712BC3BF14A79BCBA1F0BAECD5FF0">
    <w:name w:val="EF1712BC3BF14A79BCBA1F0BAECD5FF0"/>
    <w:rsid w:val="00954E7A"/>
  </w:style>
  <w:style w:type="paragraph" w:customStyle="1" w:styleId="4BE4AF7271EB4355BAAE2D5072191F5E">
    <w:name w:val="4BE4AF7271EB4355BAAE2D5072191F5E"/>
    <w:rsid w:val="00954E7A"/>
  </w:style>
  <w:style w:type="paragraph" w:customStyle="1" w:styleId="192DD21EFEEA45FD89B76B973F4CE935">
    <w:name w:val="192DD21EFEEA45FD89B76B973F4CE935"/>
    <w:rsid w:val="00954E7A"/>
  </w:style>
  <w:style w:type="paragraph" w:customStyle="1" w:styleId="3EA53830707B4EBC92C762DB7069B58B">
    <w:name w:val="3EA53830707B4EBC92C762DB7069B58B"/>
    <w:rsid w:val="00954E7A"/>
  </w:style>
  <w:style w:type="paragraph" w:customStyle="1" w:styleId="8E0677E44455441FBBB28E7399D95748">
    <w:name w:val="8E0677E44455441FBBB28E7399D95748"/>
    <w:rsid w:val="00954E7A"/>
  </w:style>
  <w:style w:type="paragraph" w:customStyle="1" w:styleId="7A927DC18F7246F689646C022AC7F758">
    <w:name w:val="7A927DC18F7246F689646C022AC7F758"/>
    <w:rsid w:val="00954E7A"/>
  </w:style>
  <w:style w:type="paragraph" w:customStyle="1" w:styleId="D567AF456D854003B3228215E5534C8A">
    <w:name w:val="D567AF456D854003B3228215E5534C8A"/>
    <w:rsid w:val="00954E7A"/>
  </w:style>
  <w:style w:type="paragraph" w:customStyle="1" w:styleId="AECC899E555F4FB1B4731DE098D7908E">
    <w:name w:val="AECC899E555F4FB1B4731DE098D7908E"/>
    <w:rsid w:val="00954E7A"/>
  </w:style>
  <w:style w:type="paragraph" w:customStyle="1" w:styleId="C482482071694EB5887E45BC6A36F31A">
    <w:name w:val="C482482071694EB5887E45BC6A36F31A"/>
    <w:rsid w:val="00954E7A"/>
  </w:style>
  <w:style w:type="paragraph" w:customStyle="1" w:styleId="7C7A253587D24A4B8941DEF833983356">
    <w:name w:val="7C7A253587D24A4B8941DEF833983356"/>
    <w:rsid w:val="00954E7A"/>
  </w:style>
  <w:style w:type="paragraph" w:customStyle="1" w:styleId="1083919042E94BC5986D10E6438A0C33">
    <w:name w:val="1083919042E94BC5986D10E6438A0C33"/>
    <w:rsid w:val="00954E7A"/>
  </w:style>
  <w:style w:type="paragraph" w:customStyle="1" w:styleId="E958AF7D530E4AF5B11FD61C9BA02EA4">
    <w:name w:val="E958AF7D530E4AF5B11FD61C9BA02EA4"/>
    <w:rsid w:val="00954E7A"/>
  </w:style>
  <w:style w:type="paragraph" w:customStyle="1" w:styleId="7EA0D5FBC8084C9698FE3A85088AEF1F">
    <w:name w:val="7EA0D5FBC8084C9698FE3A85088AEF1F"/>
    <w:rsid w:val="00954E7A"/>
  </w:style>
  <w:style w:type="paragraph" w:customStyle="1" w:styleId="B17288CBDD3B4047B0FBBBEAD01159AD">
    <w:name w:val="B17288CBDD3B4047B0FBBBEAD01159AD"/>
    <w:rsid w:val="00954E7A"/>
  </w:style>
  <w:style w:type="paragraph" w:customStyle="1" w:styleId="8A46C1C66E834DBEBD288FE6FBF1DE6C">
    <w:name w:val="8A46C1C66E834DBEBD288FE6FBF1DE6C"/>
    <w:rsid w:val="00954E7A"/>
  </w:style>
  <w:style w:type="paragraph" w:customStyle="1" w:styleId="2A684D4948C04E33A899C178C98C1FB4">
    <w:name w:val="2A684D4948C04E33A899C178C98C1FB4"/>
    <w:rsid w:val="00954E7A"/>
  </w:style>
  <w:style w:type="paragraph" w:customStyle="1" w:styleId="7D10B944BBCA48F9B8A318756F08EDD8">
    <w:name w:val="7D10B944BBCA48F9B8A318756F08EDD8"/>
    <w:rsid w:val="00954E7A"/>
  </w:style>
  <w:style w:type="paragraph" w:customStyle="1" w:styleId="7C2E420E28CB4C11A94B52324B9F37CE">
    <w:name w:val="7C2E420E28CB4C11A94B52324B9F37CE"/>
    <w:rsid w:val="00954E7A"/>
  </w:style>
  <w:style w:type="paragraph" w:customStyle="1" w:styleId="30E50D9A6AF846209425BDB0EAE68FFB">
    <w:name w:val="30E50D9A6AF846209425BDB0EAE68FFB"/>
    <w:rsid w:val="00954E7A"/>
  </w:style>
  <w:style w:type="paragraph" w:customStyle="1" w:styleId="7318212BF7CE44C8B92E6A534B0EAE8E">
    <w:name w:val="7318212BF7CE44C8B92E6A534B0EAE8E"/>
    <w:rsid w:val="00954E7A"/>
  </w:style>
  <w:style w:type="paragraph" w:customStyle="1" w:styleId="E9F8A2A3CC964C85A3D78D1ED73BCF42">
    <w:name w:val="E9F8A2A3CC964C85A3D78D1ED73BCF42"/>
    <w:rsid w:val="00954E7A"/>
  </w:style>
  <w:style w:type="paragraph" w:customStyle="1" w:styleId="B5E9B67F91D646EAB2CFA7D6680D7EE9">
    <w:name w:val="B5E9B67F91D646EAB2CFA7D6680D7EE9"/>
    <w:rsid w:val="00954E7A"/>
  </w:style>
  <w:style w:type="paragraph" w:customStyle="1" w:styleId="F871174CF8FD4DCF85B085B3AC9BE153">
    <w:name w:val="F871174CF8FD4DCF85B085B3AC9BE153"/>
    <w:rsid w:val="00954E7A"/>
  </w:style>
  <w:style w:type="paragraph" w:customStyle="1" w:styleId="14DB142EC86C49A68E9028E3A713D203">
    <w:name w:val="14DB142EC86C49A68E9028E3A713D203"/>
    <w:rsid w:val="00954E7A"/>
  </w:style>
  <w:style w:type="paragraph" w:customStyle="1" w:styleId="5BE36EB1C3D749EDB80BC7B44A5DC0B5">
    <w:name w:val="5BE36EB1C3D749EDB80BC7B44A5DC0B5"/>
    <w:rsid w:val="00954E7A"/>
  </w:style>
  <w:style w:type="paragraph" w:customStyle="1" w:styleId="992C1EECD8E6476EB28FECF8846FAC12">
    <w:name w:val="992C1EECD8E6476EB28FECF8846FAC12"/>
    <w:rsid w:val="00954E7A"/>
  </w:style>
  <w:style w:type="paragraph" w:customStyle="1" w:styleId="FE3D33F8188240F6A682D82E7AA911AA">
    <w:name w:val="FE3D33F8188240F6A682D82E7AA911AA"/>
    <w:rsid w:val="00954E7A"/>
  </w:style>
  <w:style w:type="paragraph" w:customStyle="1" w:styleId="7F69E06455D14E979BBBC8841803F22B">
    <w:name w:val="7F69E06455D14E979BBBC8841803F22B"/>
    <w:rsid w:val="00954E7A"/>
  </w:style>
  <w:style w:type="paragraph" w:customStyle="1" w:styleId="072B41CFBC124E10A26A00098E38F5F0">
    <w:name w:val="072B41CFBC124E10A26A00098E38F5F0"/>
    <w:rsid w:val="00954E7A"/>
  </w:style>
  <w:style w:type="paragraph" w:customStyle="1" w:styleId="B0498E797FE942F6B1272ADBFF7B7FE1">
    <w:name w:val="B0498E797FE942F6B1272ADBFF7B7FE1"/>
    <w:rsid w:val="00954E7A"/>
  </w:style>
  <w:style w:type="paragraph" w:customStyle="1" w:styleId="62EDB832AA514D7194B49B81F63B4C3C">
    <w:name w:val="62EDB832AA514D7194B49B81F63B4C3C"/>
    <w:rsid w:val="00954E7A"/>
  </w:style>
  <w:style w:type="paragraph" w:customStyle="1" w:styleId="26769BA6BA1F42C98F0B7BFCEB51D4B7">
    <w:name w:val="26769BA6BA1F42C98F0B7BFCEB51D4B7"/>
    <w:rsid w:val="00954E7A"/>
  </w:style>
  <w:style w:type="paragraph" w:customStyle="1" w:styleId="8B7FCD3664E641DEBD00D7BA8E3B8F03">
    <w:name w:val="8B7FCD3664E641DEBD00D7BA8E3B8F03"/>
    <w:rsid w:val="00954E7A"/>
  </w:style>
  <w:style w:type="paragraph" w:customStyle="1" w:styleId="666E45684D0F43E592BB6556327C76A3">
    <w:name w:val="666E45684D0F43E592BB6556327C76A3"/>
    <w:rsid w:val="00954E7A"/>
  </w:style>
  <w:style w:type="paragraph" w:customStyle="1" w:styleId="68D99F56E3D3479B92DE96108E2C3156">
    <w:name w:val="68D99F56E3D3479B92DE96108E2C3156"/>
    <w:rsid w:val="00954E7A"/>
  </w:style>
  <w:style w:type="paragraph" w:customStyle="1" w:styleId="2FE293188B9E4F8785670DE9585E5B5D">
    <w:name w:val="2FE293188B9E4F8785670DE9585E5B5D"/>
    <w:rsid w:val="00954E7A"/>
  </w:style>
  <w:style w:type="paragraph" w:customStyle="1" w:styleId="9488E39D879641C0A4AA954526DFB4F4">
    <w:name w:val="9488E39D879641C0A4AA954526DFB4F4"/>
    <w:rsid w:val="00954E7A"/>
  </w:style>
  <w:style w:type="paragraph" w:customStyle="1" w:styleId="EEFB1E4BE3514D5796E298918F561673">
    <w:name w:val="EEFB1E4BE3514D5796E298918F561673"/>
    <w:rsid w:val="00954E7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F9A99F-18DC-4A1C-8BE6-5251DAD9C08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BDBB05-4C9D-4E9F-A540-9377AA9C8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resume(2).dotx</Template>
  <TotalTime>3208</TotalTime>
  <Pages>2</Pages>
  <Words>561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Functional resume</vt:lpstr>
    </vt:vector>
  </TitlesOfParts>
  <Company/>
  <LinksUpToDate>false</LinksUpToDate>
  <CharactersWithSpaces>3757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resume</dc:title>
  <dc:creator>Mrzli</dc:creator>
  <cp:lastModifiedBy>mrzli</cp:lastModifiedBy>
  <cp:revision>33</cp:revision>
  <cp:lastPrinted>2015-05-16T21:08:00Z</cp:lastPrinted>
  <dcterms:created xsi:type="dcterms:W3CDTF">2013-03-30T15:51:00Z</dcterms:created>
  <dcterms:modified xsi:type="dcterms:W3CDTF">2015-05-23T19:29:00Z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TC103782729990</vt:lpwstr>
  </property>
</Properties>
</file>