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right" w:tblpY="-70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83"/>
        <w:gridCol w:w="2712"/>
        <w:gridCol w:w="270"/>
        <w:gridCol w:w="4525"/>
      </w:tblGrid>
      <w:tr w:rsidR="00910CBB" w14:paraId="6FF4D065" w14:textId="77777777" w:rsidTr="00150BDD">
        <w:tc>
          <w:tcPr>
            <w:tcW w:w="5000" w:type="pct"/>
            <w:gridSpan w:val="4"/>
            <w:shd w:val="clear" w:color="auto" w:fill="auto"/>
            <w:vAlign w:val="bottom"/>
          </w:tcPr>
          <w:p w14:paraId="145730B8" w14:textId="77777777" w:rsidR="00910CBB" w:rsidRDefault="006462ED" w:rsidP="00150BDD">
            <w:pPr>
              <w:pStyle w:val="Name"/>
              <w:jc w:val="both"/>
            </w:pPr>
            <w:sdt>
              <w:sdtPr>
                <w:id w:val="5444133"/>
                <w:placeholder>
                  <w:docPart w:val="7BC0BC7C0BA2499D942882ECFCB1EAC6"/>
                </w:placeholder>
              </w:sdtPr>
              <w:sdtEndPr/>
              <w:sdtContent>
                <w:r w:rsidR="009F1007">
                  <w:t>Jarrod Sampson</w:t>
                </w:r>
              </w:sdtContent>
            </w:sdt>
          </w:p>
        </w:tc>
      </w:tr>
      <w:tr w:rsidR="00910CBB" w14:paraId="28EDBFA7" w14:textId="77777777" w:rsidTr="00150BDD">
        <w:trPr>
          <w:trHeight w:val="598"/>
        </w:trPr>
        <w:tc>
          <w:tcPr>
            <w:tcW w:w="2500" w:type="pct"/>
            <w:gridSpan w:val="2"/>
            <w:shd w:val="clear" w:color="auto" w:fill="auto"/>
            <w:vAlign w:val="bottom"/>
          </w:tcPr>
          <w:sdt>
            <w:sdtPr>
              <w:rPr>
                <w:rStyle w:val="PersonalInfoChar"/>
                <w:sz w:val="22"/>
              </w:rPr>
              <w:id w:val="5444137"/>
              <w:placeholder>
                <w:docPart w:val="34B97683FC36487085B2B4AF49EF5F38"/>
              </w:placeholder>
            </w:sdtPr>
            <w:sdtEndPr>
              <w:rPr>
                <w:rStyle w:val="PersonalInfoChar"/>
              </w:rPr>
            </w:sdtEndPr>
            <w:sdtContent>
              <w:p w14:paraId="1DEBA376" w14:textId="77777777" w:rsidR="00910CBB" w:rsidRPr="000226A9" w:rsidRDefault="00084334" w:rsidP="00A20D94">
                <w:pPr>
                  <w:rPr>
                    <w:color w:val="262626" w:themeColor="text1" w:themeTint="D9"/>
                  </w:rPr>
                </w:pPr>
                <w:r>
                  <w:rPr>
                    <w:rStyle w:val="PersonalInfoChar"/>
                    <w:sz w:val="22"/>
                  </w:rPr>
                  <w:t>(</w:t>
                </w:r>
                <w:sdt>
                  <w:sdtPr>
                    <w:rPr>
                      <w:rStyle w:val="PersonalInfoChar"/>
                      <w:sz w:val="22"/>
                    </w:rPr>
                    <w:id w:val="-819733061"/>
                    <w:placeholder>
                      <w:docPart w:val="D4CD958DB47B48D8BFDE7E3D64FE2F25"/>
                    </w:placeholder>
                  </w:sdtPr>
                  <w:sdtEndPr>
                    <w:rPr>
                      <w:rStyle w:val="PersonalInfoChar"/>
                    </w:rPr>
                  </w:sdtEndPr>
                  <w:sdtContent>
                    <w:r w:rsidR="00A20D94">
                      <w:rPr>
                        <w:rStyle w:val="PersonalInfoChar"/>
                        <w:sz w:val="22"/>
                      </w:rPr>
                      <w:t>424) 240-2815</w:t>
                    </w:r>
                  </w:sdtContent>
                </w:sdt>
              </w:p>
            </w:sdtContent>
          </w:sdt>
          <w:p w14:paraId="73EAA794" w14:textId="77777777" w:rsidR="00910CBB" w:rsidRPr="000226A9" w:rsidRDefault="006462ED" w:rsidP="00A20D94">
            <w:pPr>
              <w:pStyle w:val="PersonalInfo"/>
              <w:rPr>
                <w:sz w:val="22"/>
              </w:rPr>
            </w:pPr>
            <w:sdt>
              <w:sdtPr>
                <w:rPr>
                  <w:b w:val="0"/>
                  <w:sz w:val="22"/>
                </w:rPr>
                <w:id w:val="5444139"/>
                <w:placeholder>
                  <w:docPart w:val="1B03ED2688814B2798F800600F963BFE"/>
                </w:placeholder>
              </w:sdtPr>
              <w:sdtEndPr/>
              <w:sdtContent>
                <w:r w:rsidR="00A20D94">
                  <w:rPr>
                    <w:sz w:val="22"/>
                  </w:rPr>
                  <w:t>202 S. Juanita Ave Los Angeles, CA, 90004</w:t>
                </w:r>
              </w:sdtContent>
            </w:sdt>
          </w:p>
        </w:tc>
        <w:tc>
          <w:tcPr>
            <w:tcW w:w="2500" w:type="pct"/>
            <w:gridSpan w:val="2"/>
            <w:shd w:val="clear" w:color="auto" w:fill="auto"/>
            <w:vAlign w:val="bottom"/>
          </w:tcPr>
          <w:p w14:paraId="0C2BBE12" w14:textId="77777777" w:rsidR="00910CBB" w:rsidRPr="000226A9" w:rsidRDefault="006462ED" w:rsidP="00150BDD">
            <w:pPr>
              <w:pStyle w:val="PersonalInfoRight"/>
              <w:rPr>
                <w:sz w:val="22"/>
              </w:rPr>
            </w:pPr>
            <w:sdt>
              <w:sdtPr>
                <w:id w:val="5444140"/>
                <w:placeholder>
                  <w:docPart w:val="9683CD59807F430DBF3881E90CED9E04"/>
                </w:placeholder>
              </w:sdtPr>
              <w:sdtEndPr>
                <w:rPr>
                  <w:sz w:val="22"/>
                </w:rPr>
              </w:sdtEndPr>
              <w:sdtContent>
                <w:r w:rsidR="009F1007" w:rsidRPr="000226A9">
                  <w:rPr>
                    <w:sz w:val="22"/>
                  </w:rPr>
                  <w:t>Jarrod_sampson@aol.com</w:t>
                </w:r>
              </w:sdtContent>
            </w:sdt>
          </w:p>
          <w:sdt>
            <w:sdtPr>
              <w:rPr>
                <w:sz w:val="22"/>
              </w:rPr>
              <w:id w:val="5444141"/>
              <w:placeholder>
                <w:docPart w:val="6C886A03A9234788A4DB3E9F1DA5315F"/>
              </w:placeholder>
            </w:sdtPr>
            <w:sdtEndPr/>
            <w:sdtContent>
              <w:p w14:paraId="05278233" w14:textId="77777777" w:rsidR="00FF0CC6" w:rsidRDefault="00E90554" w:rsidP="00C6774F">
                <w:pPr>
                  <w:pStyle w:val="PersonalInfoRight"/>
                  <w:rPr>
                    <w:sz w:val="22"/>
                  </w:rPr>
                </w:pPr>
                <w:r>
                  <w:rPr>
                    <w:sz w:val="22"/>
                  </w:rPr>
                  <w:t>Planl</w:t>
                </w:r>
                <w:r w:rsidR="00C6774F">
                  <w:rPr>
                    <w:sz w:val="22"/>
                  </w:rPr>
                  <w:t>odge.com</w:t>
                </w:r>
              </w:p>
              <w:p w14:paraId="57BA80D8" w14:textId="77777777" w:rsidR="00910CBB" w:rsidRDefault="0004065F" w:rsidP="0004065F">
                <w:pPr>
                  <w:pStyle w:val="PersonalInfoRight"/>
                </w:pPr>
                <w:r w:rsidRPr="0004065F">
                  <w:rPr>
                    <w:sz w:val="22"/>
                  </w:rPr>
                  <w:t>https://github.com/planlodge</w:t>
                </w:r>
              </w:p>
            </w:sdtContent>
          </w:sdt>
        </w:tc>
      </w:tr>
      <w:tr w:rsidR="00910CBB" w14:paraId="3E721F30" w14:textId="77777777" w:rsidTr="00150BDD">
        <w:trPr>
          <w:trHeight w:val="216"/>
        </w:trPr>
        <w:tc>
          <w:tcPr>
            <w:tcW w:w="5000" w:type="pct"/>
            <w:gridSpan w:val="4"/>
            <w:shd w:val="clear" w:color="auto" w:fill="auto"/>
          </w:tcPr>
          <w:p w14:paraId="43DE33B2" w14:textId="77777777" w:rsidR="00910CBB" w:rsidRDefault="00910CBB" w:rsidP="00150BDD"/>
        </w:tc>
      </w:tr>
      <w:tr w:rsidR="001E5C69" w14:paraId="60A136F9" w14:textId="77777777" w:rsidTr="00150BDD">
        <w:tc>
          <w:tcPr>
            <w:tcW w:w="1086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3B234104" w14:textId="77777777" w:rsidR="001E5C69" w:rsidRPr="00024E30" w:rsidRDefault="006462ED" w:rsidP="00150BDD">
            <w:pPr>
              <w:pStyle w:val="ContentHeading"/>
            </w:pPr>
            <w:sdt>
              <w:sdtPr>
                <w:id w:val="5444144"/>
                <w:placeholder>
                  <w:docPart w:val="A9EE8BC81DB9408492289E60C2591EC7"/>
                </w:placeholder>
              </w:sdtPr>
              <w:sdtEndPr/>
              <w:sdtContent>
                <w:r w:rsidR="009F1007">
                  <w:t>Relevant Skills:</w:t>
                </w:r>
              </w:sdtContent>
            </w:sdt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282025B" w14:textId="77777777" w:rsidR="001E5C69" w:rsidRDefault="006462ED" w:rsidP="00150BDD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</w:rPr>
                <w:id w:val="5444185"/>
                <w:placeholder>
                  <w:docPart w:val="ADA5B9D416DD4541A650E57797A9EE08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9F1007">
                  <w:rPr>
                    <w:rStyle w:val="ContentBodyChar"/>
                  </w:rPr>
                  <w:t xml:space="preserve"> </w:t>
                </w:r>
              </w:sdtContent>
            </w:sdt>
            <w:r w:rsidR="001E5C69">
              <w:rPr>
                <w:color w:val="404040" w:themeColor="text1" w:themeTint="BF"/>
                <w:sz w:val="20"/>
              </w:rPr>
              <w:t xml:space="preserve"> </w:t>
            </w:r>
          </w:p>
        </w:tc>
      </w:tr>
      <w:tr w:rsidR="001E5C69" w14:paraId="3E935500" w14:textId="77777777" w:rsidTr="00150BDD">
        <w:trPr>
          <w:trHeight w:val="729"/>
        </w:trPr>
        <w:tc>
          <w:tcPr>
            <w:tcW w:w="1086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23C6C719" w14:textId="77777777" w:rsidR="001E5C69" w:rsidRPr="00024E30" w:rsidRDefault="001E5C69" w:rsidP="00150BDD">
            <w:pPr>
              <w:pStyle w:val="ContentHeading"/>
            </w:pPr>
          </w:p>
        </w:tc>
        <w:tc>
          <w:tcPr>
            <w:tcW w:w="1555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BD0DF5A" w14:textId="77777777" w:rsidR="001E5C69" w:rsidRPr="001E5C69" w:rsidRDefault="006462ED" w:rsidP="00150BDD">
            <w:pPr>
              <w:pStyle w:val="BulletedList"/>
            </w:pPr>
            <w:sdt>
              <w:sdtPr>
                <w:id w:val="5444190"/>
                <w:placeholder>
                  <w:docPart w:val="57196474842547278E5E105132969AFE"/>
                </w:placeholder>
              </w:sdtPr>
              <w:sdtEndPr/>
              <w:sdtContent>
                <w:r w:rsidR="00FF0CC6">
                  <w:t>MySQL/Apache</w:t>
                </w:r>
              </w:sdtContent>
            </w:sdt>
          </w:p>
          <w:p w14:paraId="37154E4C" w14:textId="77777777" w:rsidR="001E5C69" w:rsidRPr="001E5C69" w:rsidRDefault="006462ED" w:rsidP="00150BDD">
            <w:pPr>
              <w:pStyle w:val="BulletedList"/>
            </w:pPr>
            <w:sdt>
              <w:sdtPr>
                <w:id w:val="5444197"/>
                <w:placeholder>
                  <w:docPart w:val="6B57BBCD1A1B47FD8A07CF35A266052F"/>
                </w:placeholder>
              </w:sdtPr>
              <w:sdtEndPr/>
              <w:sdtContent>
                <w:r w:rsidR="00FB43F6">
                  <w:t>HTML 5/CSS</w:t>
                </w:r>
                <w:r w:rsidR="00FF0CC6">
                  <w:t>3</w:t>
                </w:r>
              </w:sdtContent>
            </w:sdt>
          </w:p>
          <w:p w14:paraId="476981D7" w14:textId="77777777" w:rsidR="001E5C69" w:rsidRPr="001E5C69" w:rsidRDefault="006462ED" w:rsidP="00150BDD">
            <w:pPr>
              <w:pStyle w:val="BulletedList"/>
            </w:pPr>
            <w:sdt>
              <w:sdtPr>
                <w:id w:val="5444194"/>
                <w:placeholder>
                  <w:docPart w:val="1FF6B78D75A146229E797E11EE711EA5"/>
                </w:placeholder>
              </w:sdtPr>
              <w:sdtEndPr/>
              <w:sdtContent>
                <w:r w:rsidR="00C6774F">
                  <w:t>JavaScript/AJAX</w:t>
                </w:r>
              </w:sdtContent>
            </w:sdt>
          </w:p>
          <w:sdt>
            <w:sdtPr>
              <w:id w:val="5444198"/>
              <w:placeholder>
                <w:docPart w:val="C496ADE9B548489AA2D2BE8232D0FE23"/>
              </w:placeholder>
            </w:sdtPr>
            <w:sdtEndPr/>
            <w:sdtContent>
              <w:p w14:paraId="35A6F2D7" w14:textId="77777777" w:rsidR="00FB43F6" w:rsidRDefault="00587FC9" w:rsidP="00FB43F6">
                <w:pPr>
                  <w:pStyle w:val="BulletedList"/>
                </w:pPr>
                <w:r>
                  <w:t>PHP</w:t>
                </w:r>
              </w:p>
              <w:p w14:paraId="60BF04DC" w14:textId="77777777" w:rsidR="001E5C69" w:rsidRPr="001E5C69" w:rsidRDefault="00FF0CC6" w:rsidP="00FB43F6">
                <w:pPr>
                  <w:pStyle w:val="BulletedList"/>
                </w:pPr>
                <w:r>
                  <w:t>Bootstrap</w:t>
                </w:r>
              </w:p>
            </w:sdtContent>
          </w:sdt>
        </w:tc>
        <w:tc>
          <w:tcPr>
            <w:tcW w:w="2359" w:type="pc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B2A5533" w14:textId="77777777" w:rsidR="001E5C69" w:rsidRPr="001E5C69" w:rsidRDefault="006462ED" w:rsidP="00150BDD">
            <w:pPr>
              <w:pStyle w:val="BulletedList"/>
            </w:pPr>
            <w:sdt>
              <w:sdtPr>
                <w:id w:val="5444195"/>
                <w:placeholder>
                  <w:docPart w:val="D16A4C254B934358B7B133699BBC2AD0"/>
                </w:placeholder>
              </w:sdtPr>
              <w:sdtEndPr/>
              <w:sdtContent>
                <w:r w:rsidR="00FF0CC6">
                  <w:t>MVC Frameworks</w:t>
                </w:r>
              </w:sdtContent>
            </w:sdt>
          </w:p>
          <w:sdt>
            <w:sdtPr>
              <w:id w:val="5444199"/>
              <w:placeholder>
                <w:docPart w:val="EB375B78BC2E462099AC1D8289C8093F"/>
              </w:placeholder>
            </w:sdtPr>
            <w:sdtEndPr/>
            <w:sdtContent>
              <w:p w14:paraId="421340DF" w14:textId="77777777" w:rsidR="005B13EB" w:rsidRDefault="00FF0CC6" w:rsidP="005B13EB">
                <w:pPr>
                  <w:pStyle w:val="BulletedList"/>
                </w:pPr>
                <w:r>
                  <w:t>Ember/Angular JS</w:t>
                </w:r>
              </w:p>
              <w:p w14:paraId="77AC7F74" w14:textId="77777777" w:rsidR="001E5C69" w:rsidRPr="001E5C69" w:rsidRDefault="006462ED" w:rsidP="005B13EB">
                <w:pPr>
                  <w:pStyle w:val="BulletedList"/>
                </w:pPr>
                <w:sdt>
                  <w:sdtPr>
                    <w:id w:val="5444196"/>
                    <w:placeholder>
                      <w:docPart w:val="74CD17DACA5D4AB69B7602671F811A8F"/>
                    </w:placeholder>
                  </w:sdtPr>
                  <w:sdtEndPr/>
                  <w:sdtContent>
                    <w:r w:rsidR="00F6546C">
                      <w:t xml:space="preserve">UI/UX </w:t>
                    </w:r>
                    <w:r w:rsidR="005B13EB">
                      <w:t>Responsive Mobile Development</w:t>
                    </w:r>
                  </w:sdtContent>
                </w:sdt>
              </w:p>
            </w:sdtContent>
          </w:sdt>
          <w:sdt>
            <w:sdtPr>
              <w:id w:val="5444200"/>
              <w:placeholder>
                <w:docPart w:val="94DE230F6CA34EEAA6ADB58EDA46F446"/>
              </w:placeholder>
            </w:sdtPr>
            <w:sdtEndPr/>
            <w:sdtContent>
              <w:p w14:paraId="2FA27A2E" w14:textId="77777777" w:rsidR="00084334" w:rsidRDefault="00E90554" w:rsidP="00150BDD">
                <w:pPr>
                  <w:pStyle w:val="BulletedList"/>
                </w:pPr>
                <w:proofErr w:type="spellStart"/>
                <w:r>
                  <w:t>Node</w:t>
                </w:r>
                <w:r w:rsidR="00FD4487">
                  <w:t>JS</w:t>
                </w:r>
                <w:proofErr w:type="spellEnd"/>
              </w:p>
              <w:p w14:paraId="07360610" w14:textId="77777777" w:rsidR="001E5C69" w:rsidRPr="001E5C69" w:rsidRDefault="005B13EB" w:rsidP="00FD4487">
                <w:pPr>
                  <w:pStyle w:val="BulletedList"/>
                </w:pPr>
                <w:r>
                  <w:t>Android</w:t>
                </w:r>
                <w:r w:rsidR="00FD4487">
                  <w:t>,</w:t>
                </w:r>
                <w:r>
                  <w:t xml:space="preserve"> Windows</w:t>
                </w:r>
                <w:r w:rsidR="00FD4487">
                  <w:t>, and IOS</w:t>
                </w:r>
                <w:r>
                  <w:t xml:space="preserve"> Applications</w:t>
                </w:r>
              </w:p>
            </w:sdtContent>
          </w:sdt>
        </w:tc>
      </w:tr>
      <w:tr w:rsidR="00910CBB" w14:paraId="344AC527" w14:textId="77777777" w:rsidTr="00150BDD">
        <w:trPr>
          <w:trHeight w:val="93"/>
        </w:trPr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3530BBE4" w14:textId="77777777" w:rsidR="00910CBB" w:rsidRPr="00024E30" w:rsidRDefault="00910CBB" w:rsidP="00150BDD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9A4D9F8" w14:textId="77777777" w:rsidR="00910CBB" w:rsidRDefault="00910CBB" w:rsidP="00150BDD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14:paraId="01A1D035" w14:textId="77777777" w:rsidTr="00150BDD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14:paraId="337A3CA4" w14:textId="77777777" w:rsidR="00910CBB" w:rsidRPr="00024E30" w:rsidRDefault="006462ED" w:rsidP="00150BDD">
            <w:pPr>
              <w:pStyle w:val="ContentHeading"/>
            </w:pPr>
            <w:sdt>
              <w:sdtPr>
                <w:id w:val="5444160"/>
                <w:placeholder>
                  <w:docPart w:val="20C066D966AF46F6B1CEF16066ED1CD2"/>
                </w:placeholder>
                <w:showingPlcHdr/>
              </w:sdtPr>
              <w:sdtEndPr/>
              <w:sdtContent>
                <w:r w:rsidR="004513B2" w:rsidRPr="00024E30">
                  <w:t>Professional Accomplishments</w:t>
                </w:r>
              </w:sdtContent>
            </w:sdt>
            <w:r w:rsidR="00153D47">
              <w:t>:</w:t>
            </w: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73752063" w14:textId="77777777" w:rsidR="00910CBB" w:rsidRDefault="00910CBB" w:rsidP="00150BDD">
            <w:pPr>
              <w:rPr>
                <w:color w:val="404040" w:themeColor="text1" w:themeTint="BF"/>
                <w:sz w:val="20"/>
              </w:rPr>
            </w:pPr>
          </w:p>
          <w:p w14:paraId="6F687ABC" w14:textId="77777777" w:rsidR="00910CBB" w:rsidRPr="001E5C69" w:rsidRDefault="006462ED" w:rsidP="00150BDD">
            <w:pPr>
              <w:pStyle w:val="BulletedList"/>
            </w:pPr>
            <w:sdt>
              <w:sdtPr>
                <w:id w:val="5444204"/>
                <w:placeholder>
                  <w:docPart w:val="E405B8A64E0B4B3E831CE9F754C691DF"/>
                </w:placeholder>
              </w:sdtPr>
              <w:sdtEndPr/>
              <w:sdtContent>
                <w:r w:rsidR="005B13EB">
                  <w:t>Webmaster for</w:t>
                </w:r>
                <w:r w:rsidR="00A44DEE">
                  <w:t xml:space="preserve"> Department Scholars Business Association.</w:t>
                </w:r>
                <w:r w:rsidR="00FF5E44">
                  <w:t xml:space="preserve"> </w:t>
                </w:r>
              </w:sdtContent>
            </w:sdt>
          </w:p>
          <w:p w14:paraId="16397968" w14:textId="77777777" w:rsidR="00910CBB" w:rsidRPr="001E5C69" w:rsidRDefault="006462ED" w:rsidP="00150BDD">
            <w:pPr>
              <w:pStyle w:val="BulletedList"/>
            </w:pPr>
            <w:sdt>
              <w:sdtPr>
                <w:id w:val="5444207"/>
                <w:placeholder>
                  <w:docPart w:val="7B11339C5F63495CB8AF6FC1E7C50357"/>
                </w:placeholder>
              </w:sdtPr>
              <w:sdtEndPr/>
              <w:sdtContent>
                <w:r w:rsidR="0062489C">
                  <w:t>CSUDH Cyber Defense team</w:t>
                </w:r>
                <w:r w:rsidR="00153D47">
                  <w:t xml:space="preserve"> member</w:t>
                </w:r>
                <w:r w:rsidR="00AF4854">
                  <w:t xml:space="preserve"> for two years</w:t>
                </w:r>
                <w:r w:rsidR="00153D47">
                  <w:t>; Database specialist.</w:t>
                </w:r>
              </w:sdtContent>
            </w:sdt>
          </w:p>
          <w:p w14:paraId="35F34F0B" w14:textId="77777777" w:rsidR="00910CBB" w:rsidRDefault="006462ED" w:rsidP="00150BDD">
            <w:pPr>
              <w:pStyle w:val="BulletedList"/>
            </w:pPr>
            <w:sdt>
              <w:sdtPr>
                <w:id w:val="5444208"/>
                <w:placeholder>
                  <w:docPart w:val="ADCB923470D54E138B57B7F54A291858"/>
                </w:placeholder>
              </w:sdtPr>
              <w:sdtEndPr/>
              <w:sdtContent>
                <w:r w:rsidR="0022219A">
                  <w:t>Active volunteer</w:t>
                </w:r>
                <w:r w:rsidR="00084334">
                  <w:t xml:space="preserve"> and member</w:t>
                </w:r>
                <w:r w:rsidR="0022219A">
                  <w:t xml:space="preserve"> in CSUDH Cyber Defense club.</w:t>
                </w:r>
              </w:sdtContent>
            </w:sdt>
          </w:p>
          <w:p w14:paraId="522C1EAE" w14:textId="77777777" w:rsidR="00910CBB" w:rsidRDefault="00084334" w:rsidP="00A20D94">
            <w:pPr>
              <w:pStyle w:val="BulletedList"/>
            </w:pPr>
            <w:r>
              <w:t xml:space="preserve">IEEE </w:t>
            </w:r>
            <w:r w:rsidR="005B13EB">
              <w:t xml:space="preserve">active </w:t>
            </w:r>
            <w:r>
              <w:t>member and school branch supporter.</w:t>
            </w:r>
          </w:p>
        </w:tc>
      </w:tr>
      <w:tr w:rsidR="00910CBB" w14:paraId="5D9BA69D" w14:textId="77777777" w:rsidTr="00150BDD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37BD304F" w14:textId="77777777" w:rsidR="00910CBB" w:rsidRPr="00024E30" w:rsidRDefault="00910CBB" w:rsidP="00150BDD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6FF3233C" w14:textId="77777777" w:rsidR="00910CBB" w:rsidRDefault="00910CBB" w:rsidP="00150BDD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14:paraId="71B7532A" w14:textId="77777777" w:rsidTr="00DB1987">
        <w:trPr>
          <w:trHeight w:val="1956"/>
        </w:trPr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3753AB94" w14:textId="77777777" w:rsidR="00910CBB" w:rsidRPr="00024E30" w:rsidRDefault="006462ED" w:rsidP="00150BDD">
            <w:pPr>
              <w:pStyle w:val="ContentHeading"/>
            </w:pPr>
            <w:sdt>
              <w:sdtPr>
                <w:id w:val="5444170"/>
                <w:placeholder>
                  <w:docPart w:val="BF0C7B68EE7840C7922125CDA1A98FE0"/>
                </w:placeholder>
                <w:showingPlcHdr/>
              </w:sdtPr>
              <w:sdtEndPr/>
              <w:sdtContent>
                <w:r w:rsidR="004513B2" w:rsidRPr="00024E30">
                  <w:t>Work History</w:t>
                </w:r>
              </w:sdtContent>
            </w:sdt>
            <w:r w:rsidR="00153D47">
              <w:t>:</w:t>
            </w: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FEA1EBD" w14:textId="77777777" w:rsidR="00B779E4" w:rsidRDefault="00B779E4" w:rsidP="00150BDD">
            <w:pPr>
              <w:pStyle w:val="ContentBodyBold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December 2015 </w:t>
            </w:r>
            <w:r>
              <w:rPr>
                <w:b w:val="0"/>
                <w:sz w:val="22"/>
              </w:rPr>
              <w:t xml:space="preserve">– </w:t>
            </w:r>
            <w:r>
              <w:rPr>
                <w:b w:val="0"/>
                <w:sz w:val="22"/>
              </w:rPr>
              <w:t>Present</w:t>
            </w:r>
          </w:p>
          <w:p w14:paraId="73AA078F" w14:textId="77777777" w:rsidR="00B779E4" w:rsidRDefault="00B779E4" w:rsidP="00150BDD">
            <w:pPr>
              <w:pStyle w:val="ContentBodyBold"/>
              <w:rPr>
                <w:sz w:val="22"/>
              </w:rPr>
            </w:pPr>
            <w:r w:rsidRPr="00B779E4">
              <w:rPr>
                <w:sz w:val="22"/>
              </w:rPr>
              <w:t xml:space="preserve">Software Engineer, </w:t>
            </w:r>
            <w:proofErr w:type="spellStart"/>
            <w:r w:rsidRPr="00B779E4">
              <w:rPr>
                <w:sz w:val="22"/>
              </w:rPr>
              <w:t>Gungho</w:t>
            </w:r>
            <w:proofErr w:type="spellEnd"/>
            <w:r w:rsidRPr="00B779E4">
              <w:rPr>
                <w:sz w:val="22"/>
              </w:rPr>
              <w:t xml:space="preserve"> Online Entertainment, El Segundo, CA</w:t>
            </w:r>
          </w:p>
          <w:p w14:paraId="5CF0DD0D" w14:textId="77777777" w:rsidR="00B779E4" w:rsidRDefault="00B779E4" w:rsidP="00B779E4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Create back-end administration tools for company games using Angular and Java.</w:t>
            </w:r>
          </w:p>
          <w:p w14:paraId="1F5D2F57" w14:textId="77777777" w:rsidR="00B779E4" w:rsidRDefault="00B779E4" w:rsidP="00B779E4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Create Clean User Interfaces with Bootstrap, Materialize, and LESS.</w:t>
            </w:r>
          </w:p>
          <w:p w14:paraId="54EDDA7F" w14:textId="77777777" w:rsidR="00B779E4" w:rsidRDefault="00B779E4" w:rsidP="00B779E4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Manage and create </w:t>
            </w:r>
            <w:proofErr w:type="spellStart"/>
            <w:r>
              <w:rPr>
                <w:b w:val="0"/>
                <w:sz w:val="22"/>
              </w:rPr>
              <w:t>RESTful</w:t>
            </w:r>
            <w:proofErr w:type="spellEnd"/>
            <w:r>
              <w:rPr>
                <w:b w:val="0"/>
                <w:sz w:val="22"/>
              </w:rPr>
              <w:t xml:space="preserve"> apps using Spring Framework and Hibernate with JSON output.</w:t>
            </w:r>
          </w:p>
          <w:p w14:paraId="43E41553" w14:textId="77777777" w:rsidR="00B779E4" w:rsidRDefault="00B779E4" w:rsidP="00B779E4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Use code management tools such as </w:t>
            </w:r>
            <w:proofErr w:type="spellStart"/>
            <w:r>
              <w:rPr>
                <w:b w:val="0"/>
                <w:sz w:val="22"/>
              </w:rPr>
              <w:t>SourceTree</w:t>
            </w:r>
            <w:proofErr w:type="spellEnd"/>
            <w:r>
              <w:rPr>
                <w:b w:val="0"/>
                <w:sz w:val="22"/>
              </w:rPr>
              <w:t xml:space="preserve">, </w:t>
            </w:r>
            <w:proofErr w:type="spellStart"/>
            <w:r>
              <w:rPr>
                <w:b w:val="0"/>
                <w:sz w:val="22"/>
              </w:rPr>
              <w:t>Bitbucket</w:t>
            </w:r>
            <w:proofErr w:type="spellEnd"/>
            <w:r>
              <w:rPr>
                <w:b w:val="0"/>
                <w:sz w:val="22"/>
              </w:rPr>
              <w:t xml:space="preserve">, </w:t>
            </w:r>
            <w:proofErr w:type="spellStart"/>
            <w:r>
              <w:rPr>
                <w:b w:val="0"/>
                <w:sz w:val="22"/>
              </w:rPr>
              <w:t>Upsource</w:t>
            </w:r>
            <w:proofErr w:type="spellEnd"/>
            <w:r>
              <w:rPr>
                <w:b w:val="0"/>
                <w:sz w:val="22"/>
              </w:rPr>
              <w:t xml:space="preserve">, and </w:t>
            </w:r>
            <w:proofErr w:type="spellStart"/>
            <w:r>
              <w:rPr>
                <w:b w:val="0"/>
                <w:sz w:val="22"/>
              </w:rPr>
              <w:t>Doku</w:t>
            </w:r>
            <w:proofErr w:type="spellEnd"/>
            <w:r>
              <w:rPr>
                <w:b w:val="0"/>
                <w:sz w:val="22"/>
              </w:rPr>
              <w:t xml:space="preserve"> to communicate with team and set up code reviews.</w:t>
            </w:r>
          </w:p>
          <w:p w14:paraId="2012ED2B" w14:textId="77777777" w:rsidR="00B779E4" w:rsidRDefault="00B779E4" w:rsidP="00B779E4">
            <w:pPr>
              <w:pStyle w:val="ContentBodyBold"/>
              <w:numPr>
                <w:ilvl w:val="0"/>
                <w:numId w:val="24"/>
              </w:numPr>
              <w:rPr>
                <w:sz w:val="22"/>
              </w:rPr>
            </w:pPr>
            <w:r>
              <w:rPr>
                <w:b w:val="0"/>
                <w:sz w:val="22"/>
              </w:rPr>
              <w:t xml:space="preserve">Test applications using </w:t>
            </w:r>
            <w:proofErr w:type="spellStart"/>
            <w:r>
              <w:rPr>
                <w:b w:val="0"/>
                <w:sz w:val="22"/>
              </w:rPr>
              <w:t>jUnit</w:t>
            </w:r>
            <w:proofErr w:type="spellEnd"/>
            <w:r>
              <w:rPr>
                <w:b w:val="0"/>
                <w:sz w:val="22"/>
              </w:rPr>
              <w:t xml:space="preserve">, Karma, Jasmine, and </w:t>
            </w:r>
            <w:proofErr w:type="spellStart"/>
            <w:r>
              <w:rPr>
                <w:b w:val="0"/>
                <w:sz w:val="22"/>
              </w:rPr>
              <w:t>BlanketJS</w:t>
            </w:r>
            <w:proofErr w:type="spellEnd"/>
            <w:r>
              <w:rPr>
                <w:b w:val="0"/>
                <w:sz w:val="22"/>
              </w:rPr>
              <w:t xml:space="preserve"> before deploying to live servers.</w:t>
            </w:r>
            <w:r w:rsidRPr="00B779E4">
              <w:rPr>
                <w:sz w:val="22"/>
              </w:rPr>
              <w:t xml:space="preserve"> </w:t>
            </w:r>
          </w:p>
          <w:p w14:paraId="11214033" w14:textId="77777777" w:rsidR="00FB43F6" w:rsidRDefault="00F60FDB" w:rsidP="00150BDD">
            <w:pPr>
              <w:pStyle w:val="ContentBodyBold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December</w:t>
            </w:r>
            <w:r w:rsidR="00FB43F6">
              <w:rPr>
                <w:b w:val="0"/>
                <w:sz w:val="22"/>
              </w:rPr>
              <w:t xml:space="preserve"> 2014 – </w:t>
            </w:r>
            <w:r w:rsidR="00B779E4">
              <w:rPr>
                <w:b w:val="0"/>
                <w:sz w:val="22"/>
              </w:rPr>
              <w:t>December 2015</w:t>
            </w:r>
          </w:p>
          <w:p w14:paraId="43A89322" w14:textId="77777777" w:rsidR="00FB43F6" w:rsidRDefault="00FF0CC6" w:rsidP="00150BDD">
            <w:pPr>
              <w:pStyle w:val="ContentBodyBold"/>
              <w:rPr>
                <w:sz w:val="22"/>
              </w:rPr>
            </w:pPr>
            <w:r>
              <w:rPr>
                <w:sz w:val="22"/>
              </w:rPr>
              <w:t>Front-End/PHP Developer</w:t>
            </w:r>
            <w:r w:rsidR="00FB43F6" w:rsidRPr="00FB43F6">
              <w:rPr>
                <w:sz w:val="22"/>
              </w:rPr>
              <w:t>, SAG-AFTRA, Los Angeles, CA</w:t>
            </w:r>
          </w:p>
          <w:p w14:paraId="35215871" w14:textId="77777777" w:rsidR="00FB43F6" w:rsidRDefault="00FB43F6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Use GIT and SVN as revision systems for the various stages in environment workflow.</w:t>
            </w:r>
          </w:p>
          <w:p w14:paraId="5B4ABFC4" w14:textId="77777777" w:rsidR="00FB43F6" w:rsidRDefault="00FB43F6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Provide new PHP applications with HTML5 cleanup and responsive mobile design concepts.</w:t>
            </w:r>
          </w:p>
          <w:p w14:paraId="5DAB9E70" w14:textId="77777777" w:rsidR="00FB43F6" w:rsidRDefault="00FB43F6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Debug web applications using tools such as Firebug and Chrome Developer tools to troubleshoot data transfer errors.</w:t>
            </w:r>
          </w:p>
          <w:p w14:paraId="1BEA1F88" w14:textId="77777777" w:rsidR="00FB43F6" w:rsidRDefault="00FB43F6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Equip websites with a better UI/UX experience using jQuery and structured MVC frameworks such as </w:t>
            </w:r>
            <w:proofErr w:type="spellStart"/>
            <w:r>
              <w:rPr>
                <w:b w:val="0"/>
                <w:sz w:val="22"/>
              </w:rPr>
              <w:t>AngularJS</w:t>
            </w:r>
            <w:proofErr w:type="spellEnd"/>
            <w:r>
              <w:rPr>
                <w:b w:val="0"/>
                <w:sz w:val="22"/>
              </w:rPr>
              <w:t>.</w:t>
            </w:r>
          </w:p>
          <w:p w14:paraId="7FC86D02" w14:textId="77777777" w:rsidR="00FB43F6" w:rsidRDefault="00042E23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Connect web applications to MySQL, </w:t>
            </w:r>
            <w:proofErr w:type="spellStart"/>
            <w:r>
              <w:rPr>
                <w:b w:val="0"/>
                <w:sz w:val="22"/>
              </w:rPr>
              <w:t>CouchDB</w:t>
            </w:r>
            <w:proofErr w:type="spellEnd"/>
            <w:r>
              <w:rPr>
                <w:b w:val="0"/>
                <w:sz w:val="22"/>
              </w:rPr>
              <w:t>, LDAP, and Oracle, depending on the application requirements.</w:t>
            </w:r>
          </w:p>
          <w:p w14:paraId="470AE64E" w14:textId="77777777" w:rsidR="00042E23" w:rsidRDefault="00042E23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Manage multiple websites with Drupal 7 while maintaining standalone </w:t>
            </w:r>
            <w:r w:rsidR="009158F8">
              <w:rPr>
                <w:b w:val="0"/>
                <w:sz w:val="22"/>
              </w:rPr>
              <w:t xml:space="preserve">PHP </w:t>
            </w:r>
            <w:r>
              <w:rPr>
                <w:b w:val="0"/>
                <w:sz w:val="22"/>
              </w:rPr>
              <w:t xml:space="preserve">web applications using </w:t>
            </w:r>
            <w:r w:rsidR="00B779E4">
              <w:rPr>
                <w:b w:val="0"/>
                <w:sz w:val="22"/>
              </w:rPr>
              <w:t xml:space="preserve">A10 network </w:t>
            </w:r>
            <w:bookmarkStart w:id="0" w:name="_GoBack"/>
            <w:bookmarkEnd w:id="0"/>
            <w:r>
              <w:rPr>
                <w:b w:val="0"/>
                <w:sz w:val="22"/>
              </w:rPr>
              <w:t xml:space="preserve">load balancers for </w:t>
            </w:r>
            <w:r w:rsidR="00F60FDB">
              <w:rPr>
                <w:b w:val="0"/>
                <w:sz w:val="22"/>
              </w:rPr>
              <w:t>better performance.</w:t>
            </w:r>
          </w:p>
          <w:p w14:paraId="08320C7D" w14:textId="77777777" w:rsidR="00A20D94" w:rsidRDefault="00A20D94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Implement multiple REST and JSON-Based</w:t>
            </w:r>
            <w:r w:rsidR="0004065F">
              <w:rPr>
                <w:b w:val="0"/>
                <w:sz w:val="22"/>
              </w:rPr>
              <w:t xml:space="preserve"> API</w:t>
            </w:r>
            <w:r>
              <w:rPr>
                <w:b w:val="0"/>
                <w:sz w:val="22"/>
              </w:rPr>
              <w:t xml:space="preserve"> services to web applications.</w:t>
            </w:r>
          </w:p>
          <w:p w14:paraId="0315DC33" w14:textId="77777777" w:rsidR="0004065F" w:rsidRDefault="0004065F" w:rsidP="00FB43F6">
            <w:pPr>
              <w:pStyle w:val="ContentBodyBold"/>
              <w:numPr>
                <w:ilvl w:val="0"/>
                <w:numId w:val="24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lastRenderedPageBreak/>
              <w:t xml:space="preserve">Conduct code testing and debugging on web applications using </w:t>
            </w:r>
            <w:proofErr w:type="spellStart"/>
            <w:r>
              <w:rPr>
                <w:b w:val="0"/>
                <w:sz w:val="22"/>
              </w:rPr>
              <w:t>JUnit</w:t>
            </w:r>
            <w:proofErr w:type="spellEnd"/>
            <w:r>
              <w:rPr>
                <w:b w:val="0"/>
                <w:sz w:val="22"/>
              </w:rPr>
              <w:t xml:space="preserve"> and </w:t>
            </w:r>
            <w:proofErr w:type="spellStart"/>
            <w:r>
              <w:rPr>
                <w:b w:val="0"/>
                <w:sz w:val="22"/>
              </w:rPr>
              <w:t>QUnit</w:t>
            </w:r>
            <w:proofErr w:type="spellEnd"/>
            <w:r>
              <w:rPr>
                <w:b w:val="0"/>
                <w:sz w:val="22"/>
              </w:rPr>
              <w:t xml:space="preserve"> testing frameworks.</w:t>
            </w:r>
          </w:p>
          <w:p w14:paraId="78AD3A42" w14:textId="77777777" w:rsidR="00FB43F6" w:rsidRPr="00FB43F6" w:rsidRDefault="00FB43F6" w:rsidP="00150BDD">
            <w:pPr>
              <w:pStyle w:val="ContentBodyBold"/>
              <w:rPr>
                <w:b w:val="0"/>
                <w:sz w:val="22"/>
              </w:rPr>
            </w:pPr>
          </w:p>
          <w:p w14:paraId="28A0FCDA" w14:textId="77777777" w:rsidR="00111907" w:rsidRDefault="00FB43F6" w:rsidP="00150BDD">
            <w:pPr>
              <w:pStyle w:val="ContentBodyBold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July</w:t>
            </w:r>
            <w:r w:rsidR="00111907">
              <w:rPr>
                <w:b w:val="0"/>
                <w:sz w:val="22"/>
              </w:rPr>
              <w:t xml:space="preserve"> 2014 – </w:t>
            </w:r>
            <w:r>
              <w:rPr>
                <w:b w:val="0"/>
                <w:sz w:val="22"/>
              </w:rPr>
              <w:t>December 2014</w:t>
            </w:r>
          </w:p>
          <w:p w14:paraId="4310FFF3" w14:textId="77777777" w:rsidR="00111907" w:rsidRDefault="00111907" w:rsidP="00150BDD">
            <w:pPr>
              <w:pStyle w:val="ContentBodyBold"/>
              <w:rPr>
                <w:sz w:val="22"/>
              </w:rPr>
            </w:pPr>
            <w:r w:rsidRPr="00111907">
              <w:rPr>
                <w:sz w:val="22"/>
              </w:rPr>
              <w:t xml:space="preserve">Web </w:t>
            </w:r>
            <w:r w:rsidR="00FF0CC6">
              <w:rPr>
                <w:sz w:val="22"/>
              </w:rPr>
              <w:t>Developer</w:t>
            </w:r>
            <w:r w:rsidRPr="00111907">
              <w:rPr>
                <w:sz w:val="22"/>
              </w:rPr>
              <w:t>/ Trainer</w:t>
            </w:r>
            <w:r w:rsidR="00FB43F6">
              <w:rPr>
                <w:sz w:val="22"/>
              </w:rPr>
              <w:t xml:space="preserve">, </w:t>
            </w:r>
            <w:proofErr w:type="spellStart"/>
            <w:r w:rsidR="00FB43F6">
              <w:rPr>
                <w:sz w:val="22"/>
              </w:rPr>
              <w:t>Academyx</w:t>
            </w:r>
            <w:proofErr w:type="spellEnd"/>
            <w:r w:rsidR="00FB43F6">
              <w:rPr>
                <w:sz w:val="22"/>
              </w:rPr>
              <w:t>, Sherman Oaks, CA</w:t>
            </w:r>
          </w:p>
          <w:p w14:paraId="7E37F56D" w14:textId="77777777" w:rsidR="00111907" w:rsidRDefault="003A1F63" w:rsidP="00587FC9">
            <w:pPr>
              <w:pStyle w:val="ContentBodyBold"/>
              <w:numPr>
                <w:ilvl w:val="0"/>
                <w:numId w:val="23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Instruct</w:t>
            </w:r>
            <w:r w:rsidR="00111907">
              <w:rPr>
                <w:b w:val="0"/>
                <w:sz w:val="22"/>
              </w:rPr>
              <w:t xml:space="preserve"> experienced employees working </w:t>
            </w:r>
            <w:r>
              <w:rPr>
                <w:b w:val="0"/>
                <w:sz w:val="22"/>
              </w:rPr>
              <w:t>with top industry corporations</w:t>
            </w:r>
            <w:r w:rsidR="00111907">
              <w:rPr>
                <w:b w:val="0"/>
                <w:sz w:val="22"/>
              </w:rPr>
              <w:t xml:space="preserve"> new programming strategies and concepts.</w:t>
            </w:r>
          </w:p>
          <w:p w14:paraId="43CF42DE" w14:textId="77777777" w:rsidR="00111907" w:rsidRDefault="003A1F63" w:rsidP="00587FC9">
            <w:pPr>
              <w:pStyle w:val="ContentBodyBold"/>
              <w:numPr>
                <w:ilvl w:val="0"/>
                <w:numId w:val="23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Lecture and train individuals on the latest web and</w:t>
            </w:r>
            <w:r w:rsidR="00E90554">
              <w:rPr>
                <w:b w:val="0"/>
                <w:sz w:val="22"/>
              </w:rPr>
              <w:t xml:space="preserve"> programming technologies using </w:t>
            </w:r>
            <w:r>
              <w:rPr>
                <w:b w:val="0"/>
                <w:sz w:val="22"/>
              </w:rPr>
              <w:t>Android, PHP, MySQL to construct and replicate large-scale applications.</w:t>
            </w:r>
          </w:p>
          <w:p w14:paraId="01452AA0" w14:textId="77777777" w:rsidR="003A1F63" w:rsidRDefault="00587FC9" w:rsidP="00587FC9">
            <w:pPr>
              <w:pStyle w:val="ContentBodyBold"/>
              <w:numPr>
                <w:ilvl w:val="0"/>
                <w:numId w:val="23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Create functioning models and structures to demonstrate current data transfers within common APIs.</w:t>
            </w:r>
          </w:p>
          <w:p w14:paraId="5580E5C9" w14:textId="77777777" w:rsidR="00F60FDB" w:rsidRDefault="00F60FDB" w:rsidP="00587FC9">
            <w:pPr>
              <w:pStyle w:val="ContentBodyBold"/>
              <w:numPr>
                <w:ilvl w:val="0"/>
                <w:numId w:val="23"/>
              </w:num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Train new developers on setting </w:t>
            </w:r>
            <w:r w:rsidR="00A20D94">
              <w:rPr>
                <w:b w:val="0"/>
                <w:sz w:val="22"/>
              </w:rPr>
              <w:t>up a local web development environment.</w:t>
            </w:r>
          </w:p>
          <w:p w14:paraId="4CFC298F" w14:textId="77777777" w:rsidR="00A20D94" w:rsidRDefault="00A20D94" w:rsidP="00A20D94">
            <w:pPr>
              <w:pStyle w:val="ContentBodyBold"/>
              <w:ind w:left="720"/>
              <w:rPr>
                <w:b w:val="0"/>
                <w:sz w:val="22"/>
              </w:rPr>
            </w:pPr>
          </w:p>
          <w:p w14:paraId="00D33A94" w14:textId="77777777" w:rsidR="005B13EB" w:rsidRDefault="00FB43F6" w:rsidP="00150BDD">
            <w:pPr>
              <w:pStyle w:val="ContentBodyBold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June</w:t>
            </w:r>
            <w:r w:rsidR="005B13EB">
              <w:rPr>
                <w:b w:val="0"/>
                <w:sz w:val="22"/>
              </w:rPr>
              <w:t xml:space="preserve"> 2013</w:t>
            </w:r>
            <w:r w:rsidR="00AF4854">
              <w:rPr>
                <w:b w:val="0"/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 xml:space="preserve">June </w:t>
            </w:r>
            <w:r w:rsidR="00AF4854">
              <w:rPr>
                <w:b w:val="0"/>
                <w:sz w:val="22"/>
              </w:rPr>
              <w:t>2014</w:t>
            </w:r>
          </w:p>
          <w:p w14:paraId="427AFB42" w14:textId="77777777" w:rsidR="005B13EB" w:rsidRDefault="00FF0CC6" w:rsidP="00150BDD">
            <w:pPr>
              <w:pStyle w:val="ContentBodyBold"/>
              <w:rPr>
                <w:sz w:val="22"/>
              </w:rPr>
            </w:pPr>
            <w:r>
              <w:rPr>
                <w:sz w:val="22"/>
              </w:rPr>
              <w:t>Front-End</w:t>
            </w:r>
            <w:r w:rsidR="00FB43F6">
              <w:rPr>
                <w:sz w:val="22"/>
              </w:rPr>
              <w:t xml:space="preserve"> Developer</w:t>
            </w:r>
            <w:r w:rsidR="005B13EB" w:rsidRPr="005B13EB">
              <w:rPr>
                <w:sz w:val="22"/>
              </w:rPr>
              <w:t>, CSUDH IT Department, Carson, CA</w:t>
            </w:r>
          </w:p>
          <w:p w14:paraId="0305F55D" w14:textId="77777777" w:rsidR="005B13EB" w:rsidRPr="00DB1987" w:rsidRDefault="005B13EB" w:rsidP="005B13EB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</w:pPr>
            <w:r w:rsidRPr="00DB1987">
              <w:rPr>
                <w:rFonts w:cs="Arial"/>
              </w:rPr>
              <w:t>Review and edit</w:t>
            </w:r>
            <w:r w:rsidR="00BD2BAD" w:rsidRPr="00DB1987">
              <w:rPr>
                <w:rFonts w:cs="Arial"/>
              </w:rPr>
              <w:t xml:space="preserve"> articles, files, documents and other</w:t>
            </w:r>
            <w:r w:rsidRPr="00DB1987">
              <w:rPr>
                <w:rFonts w:cs="Arial"/>
              </w:rPr>
              <w:t xml:space="preserve"> content for the university website</w:t>
            </w:r>
            <w:r w:rsidR="00001001">
              <w:rPr>
                <w:rFonts w:cs="Arial"/>
              </w:rPr>
              <w:t>.</w:t>
            </w:r>
          </w:p>
          <w:p w14:paraId="16A29C52" w14:textId="77777777" w:rsidR="005B13EB" w:rsidRPr="00DB1987" w:rsidRDefault="005B13EB" w:rsidP="005B13EB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</w:pPr>
            <w:r w:rsidRPr="00DB1987">
              <w:rPr>
                <w:rFonts w:cs="Arial"/>
              </w:rPr>
              <w:t>Fix</w:t>
            </w:r>
            <w:r w:rsidR="00FF0CC6">
              <w:rPr>
                <w:rFonts w:cs="Arial"/>
              </w:rPr>
              <w:t xml:space="preserve">/Troubleshoot </w:t>
            </w:r>
            <w:r w:rsidRPr="00DB1987">
              <w:rPr>
                <w:rFonts w:cs="Arial"/>
              </w:rPr>
              <w:t xml:space="preserve"> JavaScript, HTML, CSS, and </w:t>
            </w:r>
            <w:r w:rsidR="00FF0CC6">
              <w:rPr>
                <w:rFonts w:cs="Arial"/>
              </w:rPr>
              <w:t>jQuery</w:t>
            </w:r>
            <w:r w:rsidRPr="00DB1987">
              <w:rPr>
                <w:rFonts w:cs="Arial"/>
              </w:rPr>
              <w:t xml:space="preserve"> errors in code</w:t>
            </w:r>
          </w:p>
          <w:p w14:paraId="7753BDB8" w14:textId="77777777" w:rsidR="005B13EB" w:rsidRPr="00DB1987" w:rsidRDefault="005B13EB" w:rsidP="005B13EB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</w:pPr>
            <w:r w:rsidRPr="00DB1987">
              <w:rPr>
                <w:rFonts w:cs="Arial"/>
              </w:rPr>
              <w:t>Update permissions and user access to content</w:t>
            </w:r>
            <w:r w:rsidR="00001001">
              <w:rPr>
                <w:rFonts w:cs="Arial"/>
              </w:rPr>
              <w:t>.</w:t>
            </w:r>
          </w:p>
          <w:p w14:paraId="62A23B12" w14:textId="77777777" w:rsidR="005B13EB" w:rsidRPr="00DB1987" w:rsidRDefault="00FF0CC6" w:rsidP="00BD2BAD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</w:pPr>
            <w:r>
              <w:rPr>
                <w:rFonts w:cs="Arial"/>
              </w:rPr>
              <w:t>Design Templates and interfaces for different pages throughout the site</w:t>
            </w:r>
            <w:r w:rsidR="00001001">
              <w:rPr>
                <w:rFonts w:cs="Arial"/>
              </w:rPr>
              <w:t xml:space="preserve"> using Bootstrap and Blueprint CSS</w:t>
            </w:r>
            <w:r>
              <w:rPr>
                <w:rFonts w:cs="Arial"/>
              </w:rPr>
              <w:t>.</w:t>
            </w:r>
          </w:p>
          <w:p w14:paraId="04C10BDE" w14:textId="77777777" w:rsidR="00F6546C" w:rsidRPr="00F6546C" w:rsidRDefault="00F6546C" w:rsidP="00F6546C">
            <w:pPr>
              <w:tabs>
                <w:tab w:val="right" w:pos="8640"/>
              </w:tabs>
            </w:pPr>
            <w:r w:rsidRPr="00F6546C">
              <w:t>August 2013 – December 2013</w:t>
            </w:r>
          </w:p>
          <w:p w14:paraId="7CF0ED74" w14:textId="77777777" w:rsidR="00F6546C" w:rsidRDefault="00F6546C" w:rsidP="00F6546C">
            <w:pPr>
              <w:tabs>
                <w:tab w:val="right" w:pos="8640"/>
              </w:tabs>
              <w:rPr>
                <w:b/>
              </w:rPr>
            </w:pPr>
            <w:r w:rsidRPr="00F6546C">
              <w:rPr>
                <w:b/>
              </w:rPr>
              <w:t>Intern, Cal State University Dominguez Hills Telephone Services Department</w:t>
            </w:r>
          </w:p>
          <w:p w14:paraId="41D288FB" w14:textId="77777777" w:rsidR="00F6546C" w:rsidRPr="00DB1987" w:rsidRDefault="00F6546C" w:rsidP="00DB1987">
            <w:pPr>
              <w:pStyle w:val="ListParagraph"/>
              <w:numPr>
                <w:ilvl w:val="0"/>
                <w:numId w:val="21"/>
              </w:numPr>
              <w:tabs>
                <w:tab w:val="right" w:pos="8640"/>
              </w:tabs>
            </w:pPr>
            <w:r w:rsidRPr="00DB1987">
              <w:t>Troubleshoot phone systems and devices</w:t>
            </w:r>
          </w:p>
          <w:p w14:paraId="44DDD92E" w14:textId="77777777" w:rsidR="00F6546C" w:rsidRPr="00DB1987" w:rsidRDefault="00F6546C" w:rsidP="00DB1987">
            <w:pPr>
              <w:pStyle w:val="ListParagraph"/>
              <w:numPr>
                <w:ilvl w:val="0"/>
                <w:numId w:val="21"/>
              </w:numPr>
              <w:tabs>
                <w:tab w:val="right" w:pos="8640"/>
              </w:tabs>
            </w:pPr>
            <w:r w:rsidRPr="00DB1987">
              <w:t>Provide customer service to the entire campus</w:t>
            </w:r>
          </w:p>
          <w:p w14:paraId="0DE184F1" w14:textId="77777777" w:rsidR="00F6546C" w:rsidRPr="00DB1987" w:rsidRDefault="00F6546C" w:rsidP="00DB1987">
            <w:pPr>
              <w:pStyle w:val="ListParagraph"/>
              <w:numPr>
                <w:ilvl w:val="0"/>
                <w:numId w:val="21"/>
              </w:numPr>
              <w:tabs>
                <w:tab w:val="right" w:pos="8640"/>
              </w:tabs>
            </w:pPr>
            <w:r w:rsidRPr="00DB1987">
              <w:t>Update telephone directory</w:t>
            </w:r>
            <w:r w:rsidR="00AF4854">
              <w:t xml:space="preserve"> and </w:t>
            </w:r>
            <w:r w:rsidR="00DB1987" w:rsidRPr="00DB1987">
              <w:t xml:space="preserve"> verify extensions</w:t>
            </w:r>
          </w:p>
          <w:p w14:paraId="1FB5D31E" w14:textId="77777777" w:rsidR="00F6546C" w:rsidRPr="00DB1987" w:rsidRDefault="00F6546C" w:rsidP="00F6546C">
            <w:pPr>
              <w:pStyle w:val="ListParagraph"/>
              <w:numPr>
                <w:ilvl w:val="0"/>
                <w:numId w:val="21"/>
              </w:numPr>
              <w:tabs>
                <w:tab w:val="right" w:pos="8640"/>
              </w:tabs>
            </w:pPr>
            <w:r w:rsidRPr="00DB1987">
              <w:t>Manage excel spreadsheet payments and invoices</w:t>
            </w:r>
          </w:p>
          <w:p w14:paraId="1D70D6E7" w14:textId="77777777" w:rsidR="00910CBB" w:rsidRPr="000226A9" w:rsidRDefault="006462ED" w:rsidP="00150BDD">
            <w:pPr>
              <w:pStyle w:val="ContentBodyBold"/>
              <w:rPr>
                <w:rStyle w:val="ContentBodyChar"/>
                <w:sz w:val="22"/>
              </w:rPr>
            </w:pPr>
            <w:sdt>
              <w:sdtPr>
                <w:rPr>
                  <w:b w:val="0"/>
                  <w:sz w:val="22"/>
                </w:rPr>
                <w:id w:val="13960624"/>
                <w:placeholder>
                  <w:docPart w:val="F27BFDD9DA874AAA87836D61155A53FE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6546C">
                  <w:rPr>
                    <w:b w:val="0"/>
                    <w:sz w:val="22"/>
                  </w:rPr>
                  <w:t>November 2012 – December 2013</w:t>
                </w:r>
              </w:sdtContent>
            </w:sdt>
          </w:p>
          <w:p w14:paraId="0CF12DD1" w14:textId="77777777" w:rsidR="00FD5576" w:rsidRPr="00150BDD" w:rsidRDefault="006462ED" w:rsidP="00150BDD">
            <w:pPr>
              <w:rPr>
                <w:b/>
                <w:color w:val="404040" w:themeColor="text1" w:themeTint="BF"/>
              </w:rPr>
            </w:pPr>
            <w:sdt>
              <w:sdtPr>
                <w:rPr>
                  <w:rStyle w:val="ContentBodyChar"/>
                  <w:b/>
                  <w:sz w:val="22"/>
                </w:rPr>
                <w:id w:val="5444263"/>
                <w:placeholder>
                  <w:docPart w:val="6D72F1734F114577A3DBCD1C6BA99565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6F752A" w:rsidRPr="00150BDD">
                  <w:rPr>
                    <w:rStyle w:val="ContentBodyChar"/>
                    <w:b/>
                    <w:sz w:val="22"/>
                  </w:rPr>
                  <w:t>Intern Webmaster</w:t>
                </w:r>
              </w:sdtContent>
            </w:sdt>
            <w:r w:rsidR="004513B2" w:rsidRPr="00150BDD">
              <w:rPr>
                <w:b/>
                <w:color w:val="404040" w:themeColor="text1" w:themeTint="BF"/>
              </w:rPr>
              <w:t xml:space="preserve">, </w:t>
            </w:r>
            <w:sdt>
              <w:sdtPr>
                <w:rPr>
                  <w:rStyle w:val="ContentBodyChar"/>
                  <w:b/>
                  <w:sz w:val="22"/>
                </w:rPr>
                <w:id w:val="5444233"/>
                <w:placeholder>
                  <w:docPart w:val="61F2F1C3430941C9903E22DBC7751B8C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6F752A" w:rsidRPr="00150BDD">
                  <w:rPr>
                    <w:rStyle w:val="ContentBodyChar"/>
                    <w:b/>
                    <w:sz w:val="22"/>
                  </w:rPr>
                  <w:t>CSUDH Department Scholars Organization</w:t>
                </w:r>
              </w:sdtContent>
            </w:sdt>
            <w:r w:rsidR="004513B2" w:rsidRPr="00150BDD">
              <w:rPr>
                <w:b/>
                <w:color w:val="404040" w:themeColor="text1" w:themeTint="BF"/>
              </w:rPr>
              <w:t xml:space="preserve">, </w:t>
            </w:r>
            <w:sdt>
              <w:sdtPr>
                <w:rPr>
                  <w:rStyle w:val="ContentBodyChar"/>
                  <w:b/>
                  <w:sz w:val="22"/>
                </w:rPr>
                <w:id w:val="5444234"/>
                <w:placeholder>
                  <w:docPart w:val="224D5717B21C416C80E3BFACEE643248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6F752A" w:rsidRPr="00150BDD">
                  <w:rPr>
                    <w:rStyle w:val="ContentBodyChar"/>
                    <w:b/>
                    <w:sz w:val="22"/>
                  </w:rPr>
                  <w:t>Carson, CA</w:t>
                </w:r>
              </w:sdtContent>
            </w:sdt>
          </w:p>
          <w:p w14:paraId="1B7772DC" w14:textId="77777777" w:rsidR="006F752A" w:rsidRDefault="006F752A" w:rsidP="00150BDD">
            <w:pPr>
              <w:pStyle w:val="ListParagraph"/>
              <w:numPr>
                <w:ilvl w:val="0"/>
                <w:numId w:val="13"/>
              </w:numPr>
            </w:pPr>
            <w:r w:rsidRPr="00DB1987">
              <w:t>Man</w:t>
            </w:r>
            <w:r w:rsidR="005B13EB" w:rsidRPr="00DB1987">
              <w:t xml:space="preserve">age </w:t>
            </w:r>
            <w:r w:rsidR="00001001">
              <w:t xml:space="preserve">MySQL </w:t>
            </w:r>
            <w:r w:rsidR="005B13EB" w:rsidRPr="00DB1987">
              <w:t>database security and users</w:t>
            </w:r>
            <w:r w:rsidR="00001001">
              <w:t>.</w:t>
            </w:r>
          </w:p>
          <w:p w14:paraId="507E23C8" w14:textId="77777777" w:rsidR="00001001" w:rsidRPr="00DB1987" w:rsidRDefault="00001001" w:rsidP="00150BDD">
            <w:pPr>
              <w:pStyle w:val="ListParagraph"/>
              <w:numPr>
                <w:ilvl w:val="0"/>
                <w:numId w:val="13"/>
              </w:numPr>
            </w:pPr>
            <w:r>
              <w:t xml:space="preserve">Create website with login, registration, and account recovery capabilities using OOP PHP and jQuery for interface. </w:t>
            </w:r>
          </w:p>
          <w:p w14:paraId="122FA2E6" w14:textId="77777777" w:rsidR="006F752A" w:rsidRPr="00DB1987" w:rsidRDefault="006F752A" w:rsidP="00150BDD">
            <w:pPr>
              <w:pStyle w:val="ListParagraph"/>
              <w:numPr>
                <w:ilvl w:val="0"/>
                <w:numId w:val="13"/>
              </w:numPr>
            </w:pPr>
            <w:r w:rsidRPr="00DB1987">
              <w:t>Handle customer servi</w:t>
            </w:r>
            <w:r w:rsidR="005B13EB" w:rsidRPr="00DB1987">
              <w:t>ce issues pertaining to website</w:t>
            </w:r>
            <w:r w:rsidR="00001001">
              <w:t>.</w:t>
            </w:r>
          </w:p>
          <w:p w14:paraId="488912F8" w14:textId="77777777" w:rsidR="006F752A" w:rsidRPr="00DB1987" w:rsidRDefault="00FF5E44" w:rsidP="00150BDD">
            <w:pPr>
              <w:pStyle w:val="ListParagraph"/>
              <w:numPr>
                <w:ilvl w:val="0"/>
                <w:numId w:val="13"/>
              </w:numPr>
            </w:pPr>
            <w:r w:rsidRPr="00DB1987">
              <w:t>Create newsletters and emails for upcoming events f</w:t>
            </w:r>
            <w:r w:rsidR="005B13EB" w:rsidRPr="00DB1987">
              <w:t>or faculty members and students</w:t>
            </w:r>
            <w:r w:rsidR="00001001">
              <w:t>.</w:t>
            </w:r>
          </w:p>
          <w:p w14:paraId="4DA97D86" w14:textId="77777777" w:rsidR="00910CBB" w:rsidRPr="000226A9" w:rsidRDefault="006462ED" w:rsidP="00150BDD">
            <w:pPr>
              <w:pStyle w:val="ContentBodyBold"/>
              <w:rPr>
                <w:rStyle w:val="ContentBodyChar"/>
                <w:sz w:val="22"/>
              </w:rPr>
            </w:pPr>
            <w:sdt>
              <w:sdtPr>
                <w:rPr>
                  <w:b w:val="0"/>
                  <w:sz w:val="22"/>
                </w:rPr>
                <w:id w:val="16492025"/>
                <w:placeholder>
                  <w:docPart w:val="17A0152606EB48F4912D04DE42BF3C1E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F73F3" w:rsidRPr="00150BDD">
                  <w:rPr>
                    <w:b w:val="0"/>
                    <w:sz w:val="22"/>
                  </w:rPr>
                  <w:t>February 2013 – March 2013</w:t>
                </w:r>
              </w:sdtContent>
            </w:sdt>
          </w:p>
          <w:p w14:paraId="7A4157D1" w14:textId="77777777" w:rsidR="00910CBB" w:rsidRPr="000226A9" w:rsidRDefault="006462ED" w:rsidP="00150BDD">
            <w:pPr>
              <w:rPr>
                <w:b/>
                <w:color w:val="404040" w:themeColor="text1" w:themeTint="BF"/>
              </w:rPr>
            </w:pPr>
            <w:sdt>
              <w:sdtPr>
                <w:rPr>
                  <w:rStyle w:val="ContentBodyChar"/>
                  <w:b/>
                  <w:sz w:val="22"/>
                </w:rPr>
                <w:id w:val="5444268"/>
                <w:placeholder>
                  <w:docPart w:val="C65C475938C940ADA9C68BB40BEDB2E6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7F73F3" w:rsidRPr="000226A9">
                  <w:rPr>
                    <w:rStyle w:val="ContentBodyChar"/>
                    <w:b/>
                    <w:sz w:val="22"/>
                  </w:rPr>
                  <w:t>Freelance Web Project</w:t>
                </w:r>
              </w:sdtContent>
            </w:sdt>
            <w:r w:rsidR="004513B2" w:rsidRPr="000226A9">
              <w:rPr>
                <w:b/>
                <w:color w:val="404040" w:themeColor="text1" w:themeTint="BF"/>
              </w:rPr>
              <w:t xml:space="preserve">, </w:t>
            </w:r>
            <w:sdt>
              <w:sdtPr>
                <w:rPr>
                  <w:rStyle w:val="ContentBodyChar"/>
                  <w:b/>
                  <w:sz w:val="22"/>
                </w:rPr>
                <w:id w:val="5444239"/>
                <w:placeholder>
                  <w:docPart w:val="B70290A941364A258341F38D0E045CA3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7F73F3" w:rsidRPr="000226A9">
                  <w:rPr>
                    <w:rStyle w:val="ContentBodyChar"/>
                    <w:b/>
                    <w:sz w:val="22"/>
                  </w:rPr>
                  <w:t>CSC 255 Course</w:t>
                </w:r>
              </w:sdtContent>
            </w:sdt>
            <w:r w:rsidR="004513B2" w:rsidRPr="000226A9">
              <w:rPr>
                <w:b/>
                <w:color w:val="404040" w:themeColor="text1" w:themeTint="BF"/>
              </w:rPr>
              <w:t xml:space="preserve">, </w:t>
            </w:r>
            <w:sdt>
              <w:sdtPr>
                <w:rPr>
                  <w:rStyle w:val="ContentBodyChar"/>
                  <w:b/>
                  <w:sz w:val="22"/>
                </w:rPr>
                <w:id w:val="5444240"/>
                <w:placeholder>
                  <w:docPart w:val="19473A0A30204D2AB892AF4F8DB7CE89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7F73F3" w:rsidRPr="000226A9">
                  <w:rPr>
                    <w:rStyle w:val="ContentBodyChar"/>
                    <w:b/>
                    <w:sz w:val="22"/>
                  </w:rPr>
                  <w:t>Carson, CA</w:t>
                </w:r>
              </w:sdtContent>
            </w:sdt>
          </w:p>
          <w:p w14:paraId="37D2DA79" w14:textId="77777777" w:rsidR="00910CBB" w:rsidRPr="00DB1987" w:rsidRDefault="007F73F3" w:rsidP="00150BDD">
            <w:pPr>
              <w:pStyle w:val="ListParagraph"/>
              <w:numPr>
                <w:ilvl w:val="0"/>
                <w:numId w:val="12"/>
              </w:numPr>
            </w:pPr>
            <w:r w:rsidRPr="00DB1987">
              <w:t xml:space="preserve">Developed a test-taking module </w:t>
            </w:r>
            <w:r w:rsidR="004D21F9" w:rsidRPr="00DB1987">
              <w:t>for students wi</w:t>
            </w:r>
            <w:r w:rsidR="005B13EB" w:rsidRPr="00DB1987">
              <w:t>th administrator capabilities</w:t>
            </w:r>
            <w:r w:rsidR="00CC4F43">
              <w:t xml:space="preserve"> written in PHP/MySQL.</w:t>
            </w:r>
          </w:p>
          <w:p w14:paraId="2F141D03" w14:textId="77777777" w:rsidR="007F73F3" w:rsidRDefault="004D21F9" w:rsidP="005B13EB">
            <w:pPr>
              <w:pStyle w:val="ListParagraph"/>
              <w:numPr>
                <w:ilvl w:val="0"/>
                <w:numId w:val="12"/>
              </w:numPr>
            </w:pPr>
            <w:r w:rsidRPr="00DB1987">
              <w:t>Designed questions and study g</w:t>
            </w:r>
            <w:r w:rsidR="005B13EB" w:rsidRPr="00DB1987">
              <w:t>uides for test materials online</w:t>
            </w:r>
            <w:r w:rsidR="003832B3">
              <w:t xml:space="preserve">, interface </w:t>
            </w:r>
            <w:r w:rsidR="00CC4F43">
              <w:t xml:space="preserve">based on </w:t>
            </w:r>
            <w:proofErr w:type="spellStart"/>
            <w:r w:rsidR="00CC4F43">
              <w:t>AngularJS</w:t>
            </w:r>
            <w:proofErr w:type="spellEnd"/>
            <w:r w:rsidR="00CC4F43">
              <w:t xml:space="preserve"> and jQuery.</w:t>
            </w:r>
          </w:p>
          <w:p w14:paraId="31A9D9C0" w14:textId="77777777" w:rsidR="00DB1987" w:rsidRDefault="00DB1987" w:rsidP="00AF4854"/>
          <w:p w14:paraId="5C137689" w14:textId="77777777" w:rsidR="00AF4854" w:rsidRPr="00AF4854" w:rsidRDefault="00AF4854" w:rsidP="00AF4854">
            <w:pPr>
              <w:rPr>
                <w:sz w:val="20"/>
              </w:rPr>
            </w:pPr>
          </w:p>
        </w:tc>
      </w:tr>
      <w:tr w:rsidR="00910CBB" w14:paraId="52D7FE70" w14:textId="77777777" w:rsidTr="00DB1987">
        <w:trPr>
          <w:trHeight w:val="56"/>
        </w:trPr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0FE5398" w14:textId="77777777" w:rsidR="00910CBB" w:rsidRPr="00024E30" w:rsidRDefault="00910CBB" w:rsidP="00150BDD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7D99FE5" w14:textId="77777777" w:rsidR="00910CBB" w:rsidRDefault="00910CBB" w:rsidP="00150BDD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14:paraId="62FC6EEB" w14:textId="77777777" w:rsidTr="00150BDD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4348FE41" w14:textId="77777777" w:rsidR="00910CBB" w:rsidRPr="00024E30" w:rsidRDefault="006462ED" w:rsidP="00150BDD">
            <w:pPr>
              <w:pStyle w:val="ContentHeading"/>
            </w:pPr>
            <w:sdt>
              <w:sdtPr>
                <w:id w:val="5444174"/>
                <w:placeholder>
                  <w:docPart w:val="9B74BEC9BDDE476694D766D0D0AD0781"/>
                </w:placeholder>
                <w:showingPlcHdr/>
              </w:sdtPr>
              <w:sdtEndPr/>
              <w:sdtContent>
                <w:r w:rsidR="004513B2" w:rsidRPr="00024E30">
                  <w:t>Education</w:t>
                </w:r>
              </w:sdtContent>
            </w:sdt>
            <w:r w:rsidR="00153D47">
              <w:t>:</w:t>
            </w: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  <w:sz w:val="22"/>
              </w:rPr>
              <w:id w:val="5444249"/>
              <w:placeholder>
                <w:docPart w:val="385E6A8923044811955628935478DF69"/>
              </w:placeholder>
            </w:sdtPr>
            <w:sdtEndPr>
              <w:rPr>
                <w:rStyle w:val="ContentBodyChar"/>
              </w:rPr>
            </w:sdtEndPr>
            <w:sdtContent>
              <w:p w14:paraId="624EEF35" w14:textId="77777777" w:rsidR="00910CBB" w:rsidRPr="00362603" w:rsidRDefault="00FF5E44" w:rsidP="00150BDD">
                <w:pPr>
                  <w:rPr>
                    <w:b/>
                    <w:color w:val="000000" w:themeColor="text1"/>
                  </w:rPr>
                </w:pPr>
                <w:r w:rsidRPr="00362603">
                  <w:rPr>
                    <w:rStyle w:val="ContentBodyChar"/>
                    <w:b/>
                    <w:sz w:val="22"/>
                  </w:rPr>
                  <w:t xml:space="preserve">Bachelor of Science </w:t>
                </w:r>
                <w:r w:rsidR="00153D47" w:rsidRPr="00362603">
                  <w:rPr>
                    <w:rStyle w:val="ContentBodyChar"/>
                    <w:b/>
                    <w:sz w:val="22"/>
                  </w:rPr>
                  <w:t>Computer Technology</w:t>
                </w:r>
                <w:r w:rsidR="00BD2BAD" w:rsidRPr="00362603">
                  <w:rPr>
                    <w:rStyle w:val="ContentBodyChar"/>
                    <w:b/>
                    <w:sz w:val="22"/>
                  </w:rPr>
                  <w:t>,</w:t>
                </w:r>
                <w:r w:rsidR="00153D47" w:rsidRPr="00362603">
                  <w:rPr>
                    <w:rStyle w:val="ContentBodyChar"/>
                    <w:b/>
                    <w:sz w:val="22"/>
                  </w:rPr>
                  <w:t xml:space="preserve"> Homeland Security</w:t>
                </w:r>
              </w:p>
            </w:sdtContent>
          </w:sdt>
          <w:p w14:paraId="093BBE2A" w14:textId="77777777" w:rsidR="00910CBB" w:rsidRPr="007B23BE" w:rsidRDefault="006462ED" w:rsidP="00150BDD">
            <w:pPr>
              <w:rPr>
                <w:color w:val="404040" w:themeColor="text1" w:themeTint="BF"/>
              </w:rPr>
            </w:pPr>
            <w:sdt>
              <w:sdtPr>
                <w:rPr>
                  <w:rStyle w:val="ContentBodyChar"/>
                  <w:sz w:val="22"/>
                </w:rPr>
                <w:id w:val="5444250"/>
                <w:placeholder>
                  <w:docPart w:val="DCF26F2D49B9422FAD66B9D335DE46F9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153D47" w:rsidRPr="007B23BE">
                  <w:rPr>
                    <w:rStyle w:val="ContentBodyChar"/>
                    <w:sz w:val="22"/>
                  </w:rPr>
                  <w:t>California State University Dominguez Hills</w:t>
                </w:r>
                <w:r w:rsidR="00BD2BAD" w:rsidRPr="007B23BE">
                  <w:rPr>
                    <w:rStyle w:val="ContentBodyChar"/>
                    <w:sz w:val="22"/>
                  </w:rPr>
                  <w:t xml:space="preserve">, </w:t>
                </w:r>
                <w:r w:rsidR="005560A4">
                  <w:rPr>
                    <w:rStyle w:val="ContentBodyChar"/>
                    <w:sz w:val="22"/>
                  </w:rPr>
                  <w:t>November</w:t>
                </w:r>
                <w:r w:rsidR="00AF4854">
                  <w:rPr>
                    <w:rStyle w:val="ContentBodyChar"/>
                    <w:sz w:val="22"/>
                  </w:rPr>
                  <w:t xml:space="preserve"> </w:t>
                </w:r>
                <w:r w:rsidR="00B10664">
                  <w:rPr>
                    <w:rStyle w:val="ContentBodyChar"/>
                    <w:sz w:val="22"/>
                  </w:rPr>
                  <w:t>2014</w:t>
                </w:r>
              </w:sdtContent>
            </w:sdt>
          </w:p>
          <w:p w14:paraId="53FB190A" w14:textId="77777777" w:rsidR="00910CBB" w:rsidRPr="00BD2BAD" w:rsidRDefault="006462ED" w:rsidP="00BD2BAD">
            <w:pPr>
              <w:rPr>
                <w:color w:val="404040" w:themeColor="text1" w:themeTint="BF"/>
                <w:sz w:val="20"/>
              </w:rPr>
            </w:pPr>
            <w:sdt>
              <w:sdtPr>
                <w:rPr>
                  <w:rStyle w:val="ContentBodyChar"/>
                  <w:sz w:val="22"/>
                </w:rPr>
                <w:id w:val="5444256"/>
                <w:placeholder>
                  <w:docPart w:val="28A2FE8CBBB149A3BBD4EC74433619A4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153D47" w:rsidRPr="007B23BE">
                  <w:rPr>
                    <w:rStyle w:val="ContentBodyChar"/>
                    <w:sz w:val="22"/>
                  </w:rPr>
                  <w:t>Carson, CA</w:t>
                </w:r>
              </w:sdtContent>
            </w:sdt>
          </w:p>
        </w:tc>
      </w:tr>
      <w:tr w:rsidR="00910CBB" w14:paraId="48EECD2E" w14:textId="77777777" w:rsidTr="00150BDD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093828DB" w14:textId="77777777" w:rsidR="00910CBB" w:rsidRPr="00024E30" w:rsidRDefault="00910CBB" w:rsidP="00150BDD">
            <w:pPr>
              <w:pStyle w:val="ContentHeading"/>
            </w:pP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4A841A39" w14:textId="77777777" w:rsidR="00910CBB" w:rsidRDefault="00910CBB" w:rsidP="00150BDD">
            <w:pPr>
              <w:rPr>
                <w:color w:val="404040" w:themeColor="text1" w:themeTint="BF"/>
                <w:sz w:val="20"/>
              </w:rPr>
            </w:pPr>
          </w:p>
        </w:tc>
      </w:tr>
      <w:tr w:rsidR="00910CBB" w14:paraId="4F4DB891" w14:textId="77777777" w:rsidTr="00150BDD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7F7F7" w:fill="auto"/>
          </w:tcPr>
          <w:p w14:paraId="0C423AB3" w14:textId="77777777" w:rsidR="00910CBB" w:rsidRPr="00024E30" w:rsidRDefault="006462ED" w:rsidP="00150BDD">
            <w:pPr>
              <w:pStyle w:val="ContentHeading"/>
            </w:pPr>
            <w:sdt>
              <w:sdtPr>
                <w:id w:val="5444177"/>
                <w:placeholder>
                  <w:docPart w:val="35BF32A8ABF44215875744C0D07D693A"/>
                </w:placeholder>
                <w:showingPlcHdr/>
              </w:sdtPr>
              <w:sdtEndPr/>
              <w:sdtContent>
                <w:r w:rsidR="004513B2" w:rsidRPr="00024E30">
                  <w:t>References</w:t>
                </w:r>
              </w:sdtContent>
            </w:sdt>
            <w:r w:rsidR="00153D47">
              <w:t>:</w:t>
            </w:r>
          </w:p>
        </w:tc>
        <w:tc>
          <w:tcPr>
            <w:tcW w:w="3914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</w:rPr>
              <w:id w:val="5444252"/>
              <w:placeholder>
                <w:docPart w:val="DC0D02EF799643059010582233ED7A44"/>
              </w:placeholder>
            </w:sdtPr>
            <w:sdtEndPr>
              <w:rPr>
                <w:rStyle w:val="ContentBodyChar"/>
              </w:rPr>
            </w:sdtEndPr>
            <w:sdtContent>
              <w:p w14:paraId="63D2A876" w14:textId="77777777" w:rsidR="005B13EB" w:rsidRPr="007B23BE" w:rsidRDefault="005B13EB" w:rsidP="005B13EB">
                <w:pPr>
                  <w:autoSpaceDE w:val="0"/>
                  <w:autoSpaceDN w:val="0"/>
                  <w:adjustRightInd w:val="0"/>
                  <w:rPr>
                    <w:rFonts w:cs="Arial"/>
                  </w:rPr>
                </w:pPr>
                <w:r w:rsidRPr="00362603">
                  <w:rPr>
                    <w:rFonts w:cs="Arial"/>
                    <w:b/>
                  </w:rPr>
                  <w:t>John J. Tran</w:t>
                </w:r>
                <w:r w:rsidRPr="005B13EB">
                  <w:rPr>
                    <w:rFonts w:cs="Arial"/>
                    <w:sz w:val="20"/>
                  </w:rPr>
                  <w:t xml:space="preserve">, </w:t>
                </w:r>
                <w:r w:rsidRPr="007B23BE">
                  <w:rPr>
                    <w:rFonts w:cs="Arial"/>
                  </w:rPr>
                  <w:t>Adjunct Instructor, Computer Science Department</w:t>
                </w:r>
              </w:p>
              <w:p w14:paraId="2395A2FE" w14:textId="77777777" w:rsidR="005B13EB" w:rsidRPr="007B23BE" w:rsidRDefault="005B13EB" w:rsidP="005B13EB">
                <w:pPr>
                  <w:autoSpaceDE w:val="0"/>
                  <w:autoSpaceDN w:val="0"/>
                  <w:adjustRightInd w:val="0"/>
                  <w:rPr>
                    <w:rFonts w:cs="Arial"/>
                  </w:rPr>
                </w:pPr>
                <w:r w:rsidRPr="007B23BE">
                  <w:rPr>
                    <w:rFonts w:cs="Arial"/>
                  </w:rPr>
                  <w:t>California State University Dominguez Hills</w:t>
                </w:r>
              </w:p>
              <w:p w14:paraId="3E9AA1DF" w14:textId="77777777" w:rsidR="005B13EB" w:rsidRPr="005B13EB" w:rsidRDefault="005B13EB" w:rsidP="005B13EB">
                <w:pPr>
                  <w:autoSpaceDE w:val="0"/>
                  <w:autoSpaceDN w:val="0"/>
                  <w:adjustRightInd w:val="0"/>
                  <w:rPr>
                    <w:rFonts w:cs="TimesNewRomanPSMT"/>
                  </w:rPr>
                </w:pPr>
                <w:r w:rsidRPr="005B13EB">
                  <w:rPr>
                    <w:rFonts w:cs="TimesNewRomanPSMT"/>
                  </w:rPr>
                  <w:t>(213) 276 – 0156</w:t>
                </w:r>
              </w:p>
              <w:p w14:paraId="4D40B94F" w14:textId="77777777" w:rsidR="005B13EB" w:rsidRPr="005B13EB" w:rsidRDefault="006462ED" w:rsidP="005B13EB">
                <w:pPr>
                  <w:autoSpaceDE w:val="0"/>
                  <w:autoSpaceDN w:val="0"/>
                  <w:adjustRightInd w:val="0"/>
                  <w:rPr>
                    <w:rFonts w:cs="TimesNewRomanPSMT"/>
                  </w:rPr>
                </w:pPr>
                <w:hyperlink r:id="rId8" w:history="1">
                  <w:r w:rsidR="005B13EB" w:rsidRPr="005B13EB">
                    <w:rPr>
                      <w:rStyle w:val="Hyperlink"/>
                      <w:rFonts w:cs="TimesNewRomanPSMT"/>
                    </w:rPr>
                    <w:t>johnjtran@acm.org</w:t>
                  </w:r>
                </w:hyperlink>
              </w:p>
              <w:p w14:paraId="4711E89C" w14:textId="77777777" w:rsidR="005B13EB" w:rsidRPr="005B13EB" w:rsidRDefault="005B13EB" w:rsidP="005B13EB">
                <w:pPr>
                  <w:autoSpaceDE w:val="0"/>
                  <w:autoSpaceDN w:val="0"/>
                  <w:adjustRightInd w:val="0"/>
                  <w:rPr>
                    <w:rFonts w:cs="TimesNewRomanPSMT"/>
                  </w:rPr>
                </w:pPr>
              </w:p>
              <w:p w14:paraId="15158B81" w14:textId="77777777" w:rsidR="005B13EB" w:rsidRPr="005B13EB" w:rsidRDefault="005B13EB" w:rsidP="005B13EB">
                <w:pPr>
                  <w:autoSpaceDE w:val="0"/>
                  <w:autoSpaceDN w:val="0"/>
                  <w:adjustRightInd w:val="0"/>
                  <w:rPr>
                    <w:rFonts w:cs="Arial"/>
                  </w:rPr>
                </w:pPr>
                <w:proofErr w:type="spellStart"/>
                <w:r w:rsidRPr="005B13EB">
                  <w:rPr>
                    <w:rStyle w:val="Strong"/>
                    <w:rFonts w:cs="Arial"/>
                  </w:rPr>
                  <w:t>Tak</w:t>
                </w:r>
                <w:proofErr w:type="spellEnd"/>
                <w:r w:rsidRPr="005B13EB">
                  <w:rPr>
                    <w:rStyle w:val="Strong"/>
                    <w:rFonts w:cs="Arial"/>
                  </w:rPr>
                  <w:t xml:space="preserve"> Yee Poon</w:t>
                </w:r>
                <w:r w:rsidRPr="005B13EB">
                  <w:rPr>
                    <w:rFonts w:cs="Arial"/>
                  </w:rPr>
                  <w:t xml:space="preserve">, </w:t>
                </w:r>
                <w:r>
                  <w:rPr>
                    <w:rFonts w:cs="Arial"/>
                  </w:rPr>
                  <w:t xml:space="preserve">CSUDH </w:t>
                </w:r>
                <w:r w:rsidRPr="005B13EB">
                  <w:rPr>
                    <w:rFonts w:cs="Arial"/>
                  </w:rPr>
                  <w:t xml:space="preserve">University Webmaster </w:t>
                </w:r>
                <w:r w:rsidRPr="005B13EB">
                  <w:rPr>
                    <w:rFonts w:cs="Arial"/>
                  </w:rPr>
                  <w:br/>
                  <w:t>(310) 243-3602</w:t>
                </w:r>
                <w:r w:rsidRPr="005B13EB">
                  <w:rPr>
                    <w:rFonts w:cs="Arial"/>
                  </w:rPr>
                  <w:br/>
                </w:r>
                <w:hyperlink r:id="rId9" w:tooltip="Email address of Tak Yee Poon" w:history="1">
                  <w:r w:rsidRPr="005B13EB">
                    <w:rPr>
                      <w:rStyle w:val="Hyperlink"/>
                      <w:rFonts w:cs="Arial"/>
                    </w:rPr>
                    <w:t>typoon@csudh.edu</w:t>
                  </w:r>
                </w:hyperlink>
              </w:p>
              <w:p w14:paraId="76959DBD" w14:textId="77777777" w:rsidR="00910CBB" w:rsidRDefault="006462ED" w:rsidP="00150BDD">
                <w:pPr>
                  <w:rPr>
                    <w:rStyle w:val="ContentBodyChar"/>
                  </w:rPr>
                </w:pPr>
              </w:p>
            </w:sdtContent>
          </w:sdt>
          <w:p w14:paraId="64D15F9B" w14:textId="77777777" w:rsidR="00150BDD" w:rsidRDefault="00150BDD" w:rsidP="00150BDD">
            <w:pPr>
              <w:rPr>
                <w:color w:val="404040" w:themeColor="text1" w:themeTint="BF"/>
              </w:rPr>
            </w:pPr>
          </w:p>
        </w:tc>
      </w:tr>
    </w:tbl>
    <w:p w14:paraId="73AE64CB" w14:textId="77777777" w:rsidR="00910CBB" w:rsidRDefault="00910CBB" w:rsidP="00024E30"/>
    <w:sectPr w:rsidR="00910CBB" w:rsidSect="00910CBB">
      <w:pgSz w:w="12240" w:h="15840" w:code="1"/>
      <w:pgMar w:top="1440" w:right="1440" w:bottom="144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EED624" w14:textId="77777777" w:rsidR="006462ED" w:rsidRDefault="006462ED">
      <w:pPr>
        <w:spacing w:after="0" w:line="240" w:lineRule="auto"/>
      </w:pPr>
      <w:r>
        <w:separator/>
      </w:r>
    </w:p>
  </w:endnote>
  <w:endnote w:type="continuationSeparator" w:id="0">
    <w:p w14:paraId="690DA8A4" w14:textId="77777777" w:rsidR="006462ED" w:rsidRDefault="00646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54AB1" w14:textId="77777777" w:rsidR="006462ED" w:rsidRDefault="006462ED">
      <w:pPr>
        <w:spacing w:after="0" w:line="240" w:lineRule="auto"/>
      </w:pPr>
      <w:r>
        <w:separator/>
      </w:r>
    </w:p>
  </w:footnote>
  <w:footnote w:type="continuationSeparator" w:id="0">
    <w:p w14:paraId="56FC7C72" w14:textId="77777777" w:rsidR="006462ED" w:rsidRDefault="00646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5388F"/>
    <w:multiLevelType w:val="hybridMultilevel"/>
    <w:tmpl w:val="0C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FA3CFC"/>
    <w:multiLevelType w:val="hybridMultilevel"/>
    <w:tmpl w:val="AD6A5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E71123"/>
    <w:multiLevelType w:val="hybridMultilevel"/>
    <w:tmpl w:val="3E8E4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C97A80"/>
    <w:multiLevelType w:val="hybridMultilevel"/>
    <w:tmpl w:val="D75A50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462937"/>
    <w:multiLevelType w:val="hybridMultilevel"/>
    <w:tmpl w:val="C596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3527B8"/>
    <w:multiLevelType w:val="multilevel"/>
    <w:tmpl w:val="277AE850"/>
    <w:numStyleLink w:val="BulletList2"/>
  </w:abstractNum>
  <w:abstractNum w:abstractNumId="7">
    <w:nsid w:val="232C01D7"/>
    <w:multiLevelType w:val="hybridMultilevel"/>
    <w:tmpl w:val="A66AD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CA2620"/>
    <w:multiLevelType w:val="hybridMultilevel"/>
    <w:tmpl w:val="C5361E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1E5FA8"/>
    <w:multiLevelType w:val="multilevel"/>
    <w:tmpl w:val="277AE850"/>
    <w:numStyleLink w:val="BulletList2"/>
  </w:abstractNum>
  <w:abstractNum w:abstractNumId="10">
    <w:nsid w:val="31512240"/>
    <w:multiLevelType w:val="hybridMultilevel"/>
    <w:tmpl w:val="4838FB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570DB4"/>
    <w:multiLevelType w:val="hybridMultilevel"/>
    <w:tmpl w:val="C78A82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D1165"/>
    <w:multiLevelType w:val="hybridMultilevel"/>
    <w:tmpl w:val="E4506A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CE5ACF"/>
    <w:multiLevelType w:val="hybridMultilevel"/>
    <w:tmpl w:val="1E96A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C7444FF"/>
    <w:multiLevelType w:val="hybridMultilevel"/>
    <w:tmpl w:val="7A2EA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494763E"/>
    <w:multiLevelType w:val="hybridMultilevel"/>
    <w:tmpl w:val="D65E628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595851CC"/>
    <w:multiLevelType w:val="hybridMultilevel"/>
    <w:tmpl w:val="278CB4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F420BB"/>
    <w:multiLevelType w:val="hybridMultilevel"/>
    <w:tmpl w:val="8F5AE2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D40738"/>
    <w:multiLevelType w:val="hybridMultilevel"/>
    <w:tmpl w:val="31A2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0C28F4"/>
    <w:multiLevelType w:val="multilevel"/>
    <w:tmpl w:val="277AE850"/>
    <w:styleLink w:val="BulletList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74CA2F97"/>
    <w:multiLevelType w:val="hybridMultilevel"/>
    <w:tmpl w:val="FA4E14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CB4588"/>
    <w:multiLevelType w:val="multilevel"/>
    <w:tmpl w:val="277AE850"/>
    <w:numStyleLink w:val="BulletList2"/>
  </w:abstractNum>
  <w:abstractNum w:abstractNumId="22">
    <w:nsid w:val="7E0612B6"/>
    <w:multiLevelType w:val="multilevel"/>
    <w:tmpl w:val="277AE850"/>
    <w:numStyleLink w:val="BulletList2"/>
  </w:abstractNum>
  <w:abstractNum w:abstractNumId="23">
    <w:nsid w:val="7E5B3B1E"/>
    <w:multiLevelType w:val="hybridMultilevel"/>
    <w:tmpl w:val="4C7A33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4"/>
  </w:num>
  <w:num w:numId="4">
    <w:abstractNumId w:val="4"/>
  </w:num>
  <w:num w:numId="5">
    <w:abstractNumId w:val="23"/>
  </w:num>
  <w:num w:numId="6">
    <w:abstractNumId w:val="0"/>
  </w:num>
  <w:num w:numId="7">
    <w:abstractNumId w:val="1"/>
  </w:num>
  <w:num w:numId="8">
    <w:abstractNumId w:val="18"/>
  </w:num>
  <w:num w:numId="9">
    <w:abstractNumId w:val="13"/>
  </w:num>
  <w:num w:numId="10">
    <w:abstractNumId w:val="16"/>
  </w:num>
  <w:num w:numId="11">
    <w:abstractNumId w:val="3"/>
  </w:num>
  <w:num w:numId="12">
    <w:abstractNumId w:val="12"/>
  </w:num>
  <w:num w:numId="13">
    <w:abstractNumId w:val="17"/>
  </w:num>
  <w:num w:numId="14">
    <w:abstractNumId w:val="19"/>
  </w:num>
  <w:num w:numId="15">
    <w:abstractNumId w:val="6"/>
  </w:num>
  <w:num w:numId="16">
    <w:abstractNumId w:val="22"/>
  </w:num>
  <w:num w:numId="17">
    <w:abstractNumId w:val="21"/>
  </w:num>
  <w:num w:numId="18">
    <w:abstractNumId w:val="9"/>
  </w:num>
  <w:num w:numId="19">
    <w:abstractNumId w:val="15"/>
  </w:num>
  <w:num w:numId="20">
    <w:abstractNumId w:val="20"/>
  </w:num>
  <w:num w:numId="21">
    <w:abstractNumId w:val="11"/>
  </w:num>
  <w:num w:numId="22">
    <w:abstractNumId w:val="2"/>
  </w:num>
  <w:num w:numId="23">
    <w:abstractNumId w:val="1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19A"/>
    <w:rsid w:val="00001001"/>
    <w:rsid w:val="0001258B"/>
    <w:rsid w:val="000226A9"/>
    <w:rsid w:val="00024E30"/>
    <w:rsid w:val="0004065F"/>
    <w:rsid w:val="00042E23"/>
    <w:rsid w:val="00073B53"/>
    <w:rsid w:val="00084334"/>
    <w:rsid w:val="000F1568"/>
    <w:rsid w:val="00111907"/>
    <w:rsid w:val="00150BDD"/>
    <w:rsid w:val="00153D47"/>
    <w:rsid w:val="001B71CB"/>
    <w:rsid w:val="001E5C69"/>
    <w:rsid w:val="001F3035"/>
    <w:rsid w:val="00212C19"/>
    <w:rsid w:val="0022219A"/>
    <w:rsid w:val="00233B91"/>
    <w:rsid w:val="00241371"/>
    <w:rsid w:val="00245B68"/>
    <w:rsid w:val="002722FB"/>
    <w:rsid w:val="00291C76"/>
    <w:rsid w:val="00334440"/>
    <w:rsid w:val="00362603"/>
    <w:rsid w:val="003832B3"/>
    <w:rsid w:val="003A1F63"/>
    <w:rsid w:val="004513B2"/>
    <w:rsid w:val="004546C3"/>
    <w:rsid w:val="004D21F9"/>
    <w:rsid w:val="004F182D"/>
    <w:rsid w:val="005027CC"/>
    <w:rsid w:val="005152A7"/>
    <w:rsid w:val="005560A4"/>
    <w:rsid w:val="00587FC9"/>
    <w:rsid w:val="005B13EB"/>
    <w:rsid w:val="00604ED0"/>
    <w:rsid w:val="0062489C"/>
    <w:rsid w:val="006462ED"/>
    <w:rsid w:val="00647056"/>
    <w:rsid w:val="00690231"/>
    <w:rsid w:val="006E5C0D"/>
    <w:rsid w:val="006F752A"/>
    <w:rsid w:val="0072564F"/>
    <w:rsid w:val="0075570F"/>
    <w:rsid w:val="00764FE6"/>
    <w:rsid w:val="00764FF1"/>
    <w:rsid w:val="007B23BE"/>
    <w:rsid w:val="007F73F3"/>
    <w:rsid w:val="00870B9A"/>
    <w:rsid w:val="00910CBB"/>
    <w:rsid w:val="009158F8"/>
    <w:rsid w:val="00990CE1"/>
    <w:rsid w:val="009A3D0C"/>
    <w:rsid w:val="009F1007"/>
    <w:rsid w:val="009F7881"/>
    <w:rsid w:val="00A20D94"/>
    <w:rsid w:val="00A44DEE"/>
    <w:rsid w:val="00AA6298"/>
    <w:rsid w:val="00AE0ABA"/>
    <w:rsid w:val="00AF4854"/>
    <w:rsid w:val="00AF4C4F"/>
    <w:rsid w:val="00AF7026"/>
    <w:rsid w:val="00B1053A"/>
    <w:rsid w:val="00B10664"/>
    <w:rsid w:val="00B1222F"/>
    <w:rsid w:val="00B51797"/>
    <w:rsid w:val="00B779E4"/>
    <w:rsid w:val="00BC6DC8"/>
    <w:rsid w:val="00BD2BAD"/>
    <w:rsid w:val="00C25692"/>
    <w:rsid w:val="00C6774F"/>
    <w:rsid w:val="00CC4F43"/>
    <w:rsid w:val="00CE3DD2"/>
    <w:rsid w:val="00D313CE"/>
    <w:rsid w:val="00D5772B"/>
    <w:rsid w:val="00D93513"/>
    <w:rsid w:val="00DB1987"/>
    <w:rsid w:val="00E02D4E"/>
    <w:rsid w:val="00E551A1"/>
    <w:rsid w:val="00E90554"/>
    <w:rsid w:val="00EC4EBB"/>
    <w:rsid w:val="00F12D5B"/>
    <w:rsid w:val="00F220CD"/>
    <w:rsid w:val="00F60FDB"/>
    <w:rsid w:val="00F6546C"/>
    <w:rsid w:val="00FB43F6"/>
    <w:rsid w:val="00FB797E"/>
    <w:rsid w:val="00FD4487"/>
    <w:rsid w:val="00FD5576"/>
    <w:rsid w:val="00FF0CC6"/>
    <w:rsid w:val="00F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FBF0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  <w:style w:type="paragraph" w:styleId="ListParagraph">
    <w:name w:val="List Paragraph"/>
    <w:basedOn w:val="Normal"/>
    <w:uiPriority w:val="34"/>
    <w:rsid w:val="006F752A"/>
    <w:pPr>
      <w:ind w:left="720"/>
      <w:contextualSpacing/>
    </w:pPr>
  </w:style>
  <w:style w:type="character" w:styleId="Hyperlink">
    <w:name w:val="Hyperlink"/>
    <w:basedOn w:val="DefaultParagraphFont"/>
    <w:rsid w:val="005B13E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5B13EB"/>
    <w:rPr>
      <w:b/>
      <w:bCs/>
    </w:rPr>
  </w:style>
  <w:style w:type="numbering" w:customStyle="1" w:styleId="BulletList2">
    <w:name w:val="Bullet List 2"/>
    <w:basedOn w:val="NoList"/>
    <w:rsid w:val="005B13EB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johnjtran@acm.org" TargetMode="External"/><Relationship Id="rId9" Type="http://schemas.openxmlformats.org/officeDocument/2006/relationships/hyperlink" Target="mailto:typoon@csudh.edu" TargetMode="External"/><Relationship Id="rId1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rylpad\AppData\Roaming\Microsoft\Templates\Function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C0BC7C0BA2499D942882ECFCB1E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A369B-EE10-4C2D-BF37-A11933292F5E}"/>
      </w:docPartPr>
      <w:docPartBody>
        <w:p w:rsidR="00556512" w:rsidRDefault="00897771">
          <w:pPr>
            <w:pStyle w:val="7BC0BC7C0BA2499D942882ECFCB1EAC6"/>
          </w:pPr>
          <w:r>
            <w:t>[Your Name]</w:t>
          </w:r>
        </w:p>
      </w:docPartBody>
    </w:docPart>
    <w:docPart>
      <w:docPartPr>
        <w:name w:val="34B97683FC36487085B2B4AF49EF5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534-CFB8-46D9-915F-2FA388103A1B}"/>
      </w:docPartPr>
      <w:docPartBody>
        <w:p w:rsidR="00556512" w:rsidRDefault="00897771">
          <w:pPr>
            <w:pStyle w:val="34B97683FC36487085B2B4AF49EF5F38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1B03ED2688814B2798F800600F963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5E4C0-00FC-43D8-94D0-75386A716B21}"/>
      </w:docPartPr>
      <w:docPartBody>
        <w:p w:rsidR="00556512" w:rsidRDefault="00897771">
          <w:pPr>
            <w:pStyle w:val="1B03ED2688814B2798F800600F963BFE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9683CD59807F430DBF3881E90CED9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E50A-1410-4FDD-807A-6CECFA51D1F2}"/>
      </w:docPartPr>
      <w:docPartBody>
        <w:p w:rsidR="00556512" w:rsidRDefault="00897771">
          <w:pPr>
            <w:pStyle w:val="9683CD59807F430DBF3881E90CED9E04"/>
          </w:pPr>
          <w:r>
            <w:rPr>
              <w:color w:val="262626" w:themeColor="text1" w:themeTint="D9"/>
              <w:sz w:val="18"/>
            </w:rPr>
            <w:t>[E-Mail]</w:t>
          </w:r>
        </w:p>
      </w:docPartBody>
    </w:docPart>
    <w:docPart>
      <w:docPartPr>
        <w:name w:val="6C886A03A9234788A4DB3E9F1DA5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CFAA6-DD21-4E99-8FB3-E648A1294E63}"/>
      </w:docPartPr>
      <w:docPartBody>
        <w:p w:rsidR="00556512" w:rsidRDefault="00897771">
          <w:pPr>
            <w:pStyle w:val="6C886A03A9234788A4DB3E9F1DA5315F"/>
          </w:pPr>
          <w:r>
            <w:rPr>
              <w:color w:val="262626" w:themeColor="text1" w:themeTint="D9"/>
              <w:sz w:val="18"/>
            </w:rPr>
            <w:t>[Website]</w:t>
          </w:r>
        </w:p>
      </w:docPartBody>
    </w:docPart>
    <w:docPart>
      <w:docPartPr>
        <w:name w:val="A9EE8BC81DB9408492289E60C2591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6AAFE-CEB3-4FBC-8DD8-1E10B31226F8}"/>
      </w:docPartPr>
      <w:docPartBody>
        <w:p w:rsidR="00556512" w:rsidRDefault="00897771">
          <w:pPr>
            <w:pStyle w:val="A9EE8BC81DB9408492289E60C2591EC7"/>
          </w:pPr>
          <w:r>
            <w:t>Professional Profile</w:t>
          </w:r>
        </w:p>
      </w:docPartBody>
    </w:docPart>
    <w:docPart>
      <w:docPartPr>
        <w:name w:val="ADA5B9D416DD4541A650E57797A9E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B68E-0F9E-4E8E-ACAD-DD3C22825F99}"/>
      </w:docPartPr>
      <w:docPartBody>
        <w:p w:rsidR="00556512" w:rsidRDefault="00897771">
          <w:pPr>
            <w:pStyle w:val="ADA5B9D416DD4541A650E57797A9EE08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57196474842547278E5E105132969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24451-6D4E-449B-8087-D6CFFE3C37D3}"/>
      </w:docPartPr>
      <w:docPartBody>
        <w:p w:rsidR="00556512" w:rsidRDefault="00897771">
          <w:pPr>
            <w:pStyle w:val="57196474842547278E5E105132969AFE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6B57BBCD1A1B47FD8A07CF35A2660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841B5-C835-44A3-B2DA-D5D400C7724B}"/>
      </w:docPartPr>
      <w:docPartBody>
        <w:p w:rsidR="00556512" w:rsidRDefault="00897771">
          <w:pPr>
            <w:pStyle w:val="6B57BBCD1A1B47FD8A07CF35A266052F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1FF6B78D75A146229E797E11EE711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F2418-BC9F-4E48-AB55-11DC4AFF85D4}"/>
      </w:docPartPr>
      <w:docPartBody>
        <w:p w:rsidR="00556512" w:rsidRDefault="00897771">
          <w:pPr>
            <w:pStyle w:val="1FF6B78D75A146229E797E11EE711EA5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C496ADE9B548489AA2D2BE8232D0F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362C-160A-451A-B8B3-2925254D4BCE}"/>
      </w:docPartPr>
      <w:docPartBody>
        <w:p w:rsidR="00556512" w:rsidRDefault="00897771">
          <w:pPr>
            <w:pStyle w:val="C496ADE9B548489AA2D2BE8232D0FE23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D16A4C254B934358B7B133699BBC2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BB779-CDB4-4439-B408-3CD9C7ED3BB9}"/>
      </w:docPartPr>
      <w:docPartBody>
        <w:p w:rsidR="00556512" w:rsidRDefault="00897771">
          <w:pPr>
            <w:pStyle w:val="D16A4C254B934358B7B133699BBC2AD0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EB375B78BC2E462099AC1D8289C80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9592D-57A1-4737-8FD0-0EFCCAF6CB33}"/>
      </w:docPartPr>
      <w:docPartBody>
        <w:p w:rsidR="00556512" w:rsidRDefault="00897771">
          <w:pPr>
            <w:pStyle w:val="EB375B78BC2E462099AC1D8289C8093F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94DE230F6CA34EEAA6ADB58EDA46F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F930D-A2A7-4EAC-BE75-28A0616F09E8}"/>
      </w:docPartPr>
      <w:docPartBody>
        <w:p w:rsidR="00556512" w:rsidRDefault="00897771">
          <w:pPr>
            <w:pStyle w:val="94DE230F6CA34EEAA6ADB58EDA46F446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20C066D966AF46F6B1CEF16066ED1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3BB48-CFCF-4804-B82F-10F7E8076341}"/>
      </w:docPartPr>
      <w:docPartBody>
        <w:p w:rsidR="00556512" w:rsidRDefault="00897771">
          <w:pPr>
            <w:pStyle w:val="20C066D966AF46F6B1CEF16066ED1CD2"/>
          </w:pPr>
          <w:r>
            <w:t>Professional Accomplishments</w:t>
          </w:r>
        </w:p>
      </w:docPartBody>
    </w:docPart>
    <w:docPart>
      <w:docPartPr>
        <w:name w:val="E405B8A64E0B4B3E831CE9F754C69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89BF5-1E08-4B35-AF5B-1C0B1FCBE414}"/>
      </w:docPartPr>
      <w:docPartBody>
        <w:p w:rsidR="00556512" w:rsidRDefault="00897771">
          <w:pPr>
            <w:pStyle w:val="E405B8A64E0B4B3E831CE9F754C691DF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7B11339C5F63495CB8AF6FC1E7C50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E761E-EC2A-4ECE-80AB-277130D22AE1}"/>
      </w:docPartPr>
      <w:docPartBody>
        <w:p w:rsidR="00556512" w:rsidRDefault="00897771">
          <w:pPr>
            <w:pStyle w:val="7B11339C5F63495CB8AF6FC1E7C50357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ADCB923470D54E138B57B7F54A291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E32B0-FAF2-47DB-BD16-FAC777EAF057}"/>
      </w:docPartPr>
      <w:docPartBody>
        <w:p w:rsidR="00556512" w:rsidRDefault="00897771">
          <w:pPr>
            <w:pStyle w:val="ADCB923470D54E138B57B7F54A291858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BF0C7B68EE7840C7922125CDA1A98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F31B5-7DBE-4E1D-AE6A-7799881CC5F6}"/>
      </w:docPartPr>
      <w:docPartBody>
        <w:p w:rsidR="00556512" w:rsidRDefault="00897771">
          <w:pPr>
            <w:pStyle w:val="BF0C7B68EE7840C7922125CDA1A98FE0"/>
          </w:pPr>
          <w:r>
            <w:t>Work History</w:t>
          </w:r>
        </w:p>
      </w:docPartBody>
    </w:docPart>
    <w:docPart>
      <w:docPartPr>
        <w:name w:val="F27BFDD9DA874AAA87836D61155A5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2FE0E-A126-4954-98EE-487285A229A6}"/>
      </w:docPartPr>
      <w:docPartBody>
        <w:p w:rsidR="00556512" w:rsidRDefault="00897771">
          <w:pPr>
            <w:pStyle w:val="F27BFDD9DA874AAA87836D61155A53FE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6D72F1734F114577A3DBCD1C6BA99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2911F-8E2A-4588-BC6C-03BF4371F806}"/>
      </w:docPartPr>
      <w:docPartBody>
        <w:p w:rsidR="00556512" w:rsidRDefault="00897771">
          <w:pPr>
            <w:pStyle w:val="6D72F1734F114577A3DBCD1C6BA99565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61F2F1C3430941C9903E22DBC7751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D5532-D4B5-4A50-B0A7-125A0735CF86}"/>
      </w:docPartPr>
      <w:docPartBody>
        <w:p w:rsidR="00556512" w:rsidRDefault="00897771">
          <w:pPr>
            <w:pStyle w:val="61F2F1C3430941C9903E22DBC7751B8C"/>
          </w:pPr>
          <w:r>
            <w:rPr>
              <w:color w:val="404040" w:themeColor="text1" w:themeTint="BF"/>
              <w:sz w:val="20"/>
            </w:rPr>
            <w:t>[Company Name]</w:t>
          </w:r>
        </w:p>
      </w:docPartBody>
    </w:docPart>
    <w:docPart>
      <w:docPartPr>
        <w:name w:val="224D5717B21C416C80E3BFACEE643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47CB3-751B-40FC-B288-480385B19C68}"/>
      </w:docPartPr>
      <w:docPartBody>
        <w:p w:rsidR="00556512" w:rsidRDefault="00897771">
          <w:pPr>
            <w:pStyle w:val="224D5717B21C416C80E3BFACEE643248"/>
          </w:pPr>
          <w:r>
            <w:rPr>
              <w:color w:val="404040" w:themeColor="text1" w:themeTint="BF"/>
              <w:sz w:val="20"/>
            </w:rPr>
            <w:t>[City, ST]</w:t>
          </w:r>
        </w:p>
      </w:docPartBody>
    </w:docPart>
    <w:docPart>
      <w:docPartPr>
        <w:name w:val="17A0152606EB48F4912D04DE42BF3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4E8D7-0A39-45EF-9E8F-39EBFFA24C06}"/>
      </w:docPartPr>
      <w:docPartBody>
        <w:p w:rsidR="00556512" w:rsidRDefault="00897771">
          <w:pPr>
            <w:pStyle w:val="17A0152606EB48F4912D04DE42BF3C1E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65C475938C940ADA9C68BB40BEDB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F374E-B7CE-4445-89A9-9A32A6439A74}"/>
      </w:docPartPr>
      <w:docPartBody>
        <w:p w:rsidR="00556512" w:rsidRDefault="00897771">
          <w:pPr>
            <w:pStyle w:val="C65C475938C940ADA9C68BB40BEDB2E6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B70290A941364A258341F38D0E045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367B7-983B-4A61-8A0A-3C46A17D1D10}"/>
      </w:docPartPr>
      <w:docPartBody>
        <w:p w:rsidR="00556512" w:rsidRDefault="00897771">
          <w:pPr>
            <w:pStyle w:val="B70290A941364A258341F38D0E045CA3"/>
          </w:pPr>
          <w:r>
            <w:rPr>
              <w:color w:val="404040" w:themeColor="text1" w:themeTint="BF"/>
              <w:sz w:val="20"/>
            </w:rPr>
            <w:t>[Company Name]</w:t>
          </w:r>
        </w:p>
      </w:docPartBody>
    </w:docPart>
    <w:docPart>
      <w:docPartPr>
        <w:name w:val="19473A0A30204D2AB892AF4F8DB7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791EE-052C-4099-BE30-664F8471B0AC}"/>
      </w:docPartPr>
      <w:docPartBody>
        <w:p w:rsidR="00556512" w:rsidRDefault="00897771">
          <w:pPr>
            <w:pStyle w:val="19473A0A30204D2AB892AF4F8DB7CE89"/>
          </w:pPr>
          <w:r>
            <w:rPr>
              <w:color w:val="404040" w:themeColor="text1" w:themeTint="BF"/>
              <w:sz w:val="20"/>
            </w:rPr>
            <w:t>[City, ST]</w:t>
          </w:r>
        </w:p>
      </w:docPartBody>
    </w:docPart>
    <w:docPart>
      <w:docPartPr>
        <w:name w:val="9B74BEC9BDDE476694D766D0D0AD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3F010-53CE-4DAC-939B-CD29105F5601}"/>
      </w:docPartPr>
      <w:docPartBody>
        <w:p w:rsidR="00556512" w:rsidRDefault="00897771">
          <w:pPr>
            <w:pStyle w:val="9B74BEC9BDDE476694D766D0D0AD0781"/>
          </w:pPr>
          <w:r>
            <w:t>Education</w:t>
          </w:r>
        </w:p>
      </w:docPartBody>
    </w:docPart>
    <w:docPart>
      <w:docPartPr>
        <w:name w:val="385E6A8923044811955628935478D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648C1-4100-4FB3-AB46-062523AA895E}"/>
      </w:docPartPr>
      <w:docPartBody>
        <w:p w:rsidR="00556512" w:rsidRDefault="00897771">
          <w:pPr>
            <w:pStyle w:val="385E6A8923044811955628935478DF69"/>
          </w:pPr>
          <w:r>
            <w:rPr>
              <w:color w:val="404040" w:themeColor="text1" w:themeTint="BF"/>
              <w:sz w:val="20"/>
            </w:rPr>
            <w:t>[Degree]</w:t>
          </w:r>
        </w:p>
      </w:docPartBody>
    </w:docPart>
    <w:docPart>
      <w:docPartPr>
        <w:name w:val="DCF26F2D49B9422FAD66B9D335DE4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81A8B-33C9-4197-94C4-C170D466F321}"/>
      </w:docPartPr>
      <w:docPartBody>
        <w:p w:rsidR="00556512" w:rsidRDefault="00897771">
          <w:pPr>
            <w:pStyle w:val="DCF26F2D49B9422FAD66B9D335DE46F9"/>
          </w:pPr>
          <w:r>
            <w:rPr>
              <w:color w:val="404040" w:themeColor="text1" w:themeTint="BF"/>
              <w:sz w:val="20"/>
            </w:rPr>
            <w:t>[School Name]</w:t>
          </w:r>
        </w:p>
      </w:docPartBody>
    </w:docPart>
    <w:docPart>
      <w:docPartPr>
        <w:name w:val="28A2FE8CBBB149A3BBD4EC7443361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829A0-650A-435A-B17B-EF21010BC984}"/>
      </w:docPartPr>
      <w:docPartBody>
        <w:p w:rsidR="00556512" w:rsidRDefault="00897771">
          <w:pPr>
            <w:pStyle w:val="28A2FE8CBBB149A3BBD4EC74433619A4"/>
          </w:pPr>
          <w:r>
            <w:rPr>
              <w:color w:val="404040" w:themeColor="text1" w:themeTint="BF"/>
              <w:sz w:val="20"/>
            </w:rPr>
            <w:t>[City, ST]</w:t>
          </w:r>
        </w:p>
      </w:docPartBody>
    </w:docPart>
    <w:docPart>
      <w:docPartPr>
        <w:name w:val="35BF32A8ABF44215875744C0D07D6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3597D-20F5-4D5A-9E68-FA00EA7C0A48}"/>
      </w:docPartPr>
      <w:docPartBody>
        <w:p w:rsidR="00556512" w:rsidRDefault="00897771">
          <w:pPr>
            <w:pStyle w:val="35BF32A8ABF44215875744C0D07D693A"/>
          </w:pPr>
          <w:r>
            <w:t>References</w:t>
          </w:r>
        </w:p>
      </w:docPartBody>
    </w:docPart>
    <w:docPart>
      <w:docPartPr>
        <w:name w:val="DC0D02EF799643059010582233ED7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13D78-A490-42F0-92C1-3969FF837880}"/>
      </w:docPartPr>
      <w:docPartBody>
        <w:p w:rsidR="00556512" w:rsidRDefault="00897771">
          <w:pPr>
            <w:pStyle w:val="DC0D02EF799643059010582233ED7A44"/>
          </w:pPr>
          <w:r>
            <w:rPr>
              <w:color w:val="404040" w:themeColor="text1" w:themeTint="BF"/>
              <w:sz w:val="20"/>
            </w:rPr>
            <w:t>[References are available upon request.]</w:t>
          </w:r>
        </w:p>
      </w:docPartBody>
    </w:docPart>
    <w:docPart>
      <w:docPartPr>
        <w:name w:val="74CD17DACA5D4AB69B7602671F811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1CE48-BBF7-4117-A697-9062811E840A}"/>
      </w:docPartPr>
      <w:docPartBody>
        <w:p w:rsidR="00A62B0C" w:rsidRDefault="001B25F8" w:rsidP="001B25F8">
          <w:pPr>
            <w:pStyle w:val="74CD17DACA5D4AB69B7602671F811A8F"/>
          </w:pPr>
          <w:r>
            <w:rPr>
              <w:color w:val="404040" w:themeColor="text1" w:themeTint="BF"/>
              <w:sz w:val="20"/>
            </w:rPr>
            <w:t>[Relevant skill]</w:t>
          </w:r>
        </w:p>
      </w:docPartBody>
    </w:docPart>
    <w:docPart>
      <w:docPartPr>
        <w:name w:val="D4CD958DB47B48D8BFDE7E3D64FE2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A287B-7642-40B3-93AE-7AE69C49D7D1}"/>
      </w:docPartPr>
      <w:docPartBody>
        <w:p w:rsidR="001E60E0" w:rsidRDefault="001243DF" w:rsidP="001243DF">
          <w:pPr>
            <w:pStyle w:val="D4CD958DB47B48D8BFDE7E3D64FE2F25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7771"/>
    <w:rsid w:val="000A7385"/>
    <w:rsid w:val="001243DF"/>
    <w:rsid w:val="001B25F8"/>
    <w:rsid w:val="001E60E0"/>
    <w:rsid w:val="00492619"/>
    <w:rsid w:val="00556512"/>
    <w:rsid w:val="006C6492"/>
    <w:rsid w:val="00837923"/>
    <w:rsid w:val="00897771"/>
    <w:rsid w:val="008B1CC3"/>
    <w:rsid w:val="008C2587"/>
    <w:rsid w:val="00A56EB1"/>
    <w:rsid w:val="00A62B0C"/>
    <w:rsid w:val="00CB532E"/>
    <w:rsid w:val="00D64FD2"/>
    <w:rsid w:val="00E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C0BC7C0BA2499D942882ECFCB1EAC6">
    <w:name w:val="7BC0BC7C0BA2499D942882ECFCB1EAC6"/>
    <w:rsid w:val="00556512"/>
  </w:style>
  <w:style w:type="paragraph" w:customStyle="1" w:styleId="PersonalInfo">
    <w:name w:val="Personal Info"/>
    <w:basedOn w:val="Normal"/>
    <w:link w:val="PersonalInfoChar"/>
    <w:qFormat/>
    <w:rsid w:val="001243DF"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sid w:val="001243DF"/>
    <w:rPr>
      <w:rFonts w:eastAsiaTheme="minorHAnsi"/>
      <w:color w:val="262626" w:themeColor="text1" w:themeTint="D9"/>
      <w:sz w:val="18"/>
    </w:rPr>
  </w:style>
  <w:style w:type="paragraph" w:customStyle="1" w:styleId="34B97683FC36487085B2B4AF49EF5F38">
    <w:name w:val="34B97683FC36487085B2B4AF49EF5F38"/>
    <w:rsid w:val="00556512"/>
  </w:style>
  <w:style w:type="paragraph" w:customStyle="1" w:styleId="1B03ED2688814B2798F800600F963BFE">
    <w:name w:val="1B03ED2688814B2798F800600F963BFE"/>
    <w:rsid w:val="00556512"/>
  </w:style>
  <w:style w:type="paragraph" w:customStyle="1" w:styleId="9683CD59807F430DBF3881E90CED9E04">
    <w:name w:val="9683CD59807F430DBF3881E90CED9E04"/>
    <w:rsid w:val="00556512"/>
  </w:style>
  <w:style w:type="paragraph" w:customStyle="1" w:styleId="6C886A03A9234788A4DB3E9F1DA5315F">
    <w:name w:val="6C886A03A9234788A4DB3E9F1DA5315F"/>
    <w:rsid w:val="00556512"/>
  </w:style>
  <w:style w:type="paragraph" w:customStyle="1" w:styleId="A9EE8BC81DB9408492289E60C2591EC7">
    <w:name w:val="A9EE8BC81DB9408492289E60C2591EC7"/>
    <w:rsid w:val="00556512"/>
  </w:style>
  <w:style w:type="paragraph" w:customStyle="1" w:styleId="ADA5B9D416DD4541A650E57797A9EE08">
    <w:name w:val="ADA5B9D416DD4541A650E57797A9EE08"/>
    <w:rsid w:val="00556512"/>
  </w:style>
  <w:style w:type="paragraph" w:customStyle="1" w:styleId="57196474842547278E5E105132969AFE">
    <w:name w:val="57196474842547278E5E105132969AFE"/>
    <w:rsid w:val="00556512"/>
  </w:style>
  <w:style w:type="paragraph" w:customStyle="1" w:styleId="6B57BBCD1A1B47FD8A07CF35A266052F">
    <w:name w:val="6B57BBCD1A1B47FD8A07CF35A266052F"/>
    <w:rsid w:val="00556512"/>
  </w:style>
  <w:style w:type="paragraph" w:customStyle="1" w:styleId="1FF6B78D75A146229E797E11EE711EA5">
    <w:name w:val="1FF6B78D75A146229E797E11EE711EA5"/>
    <w:rsid w:val="00556512"/>
  </w:style>
  <w:style w:type="paragraph" w:customStyle="1" w:styleId="C496ADE9B548489AA2D2BE8232D0FE23">
    <w:name w:val="C496ADE9B548489AA2D2BE8232D0FE23"/>
    <w:rsid w:val="00556512"/>
  </w:style>
  <w:style w:type="paragraph" w:customStyle="1" w:styleId="D16A4C254B934358B7B133699BBC2AD0">
    <w:name w:val="D16A4C254B934358B7B133699BBC2AD0"/>
    <w:rsid w:val="00556512"/>
  </w:style>
  <w:style w:type="paragraph" w:customStyle="1" w:styleId="EB375B78BC2E462099AC1D8289C8093F">
    <w:name w:val="EB375B78BC2E462099AC1D8289C8093F"/>
    <w:rsid w:val="00556512"/>
  </w:style>
  <w:style w:type="paragraph" w:customStyle="1" w:styleId="9E9FF254EAA74B8F84EF56F4A2FD8067">
    <w:name w:val="9E9FF254EAA74B8F84EF56F4A2FD8067"/>
    <w:rsid w:val="00556512"/>
  </w:style>
  <w:style w:type="paragraph" w:customStyle="1" w:styleId="94DE230F6CA34EEAA6ADB58EDA46F446">
    <w:name w:val="94DE230F6CA34EEAA6ADB58EDA46F446"/>
    <w:rsid w:val="00556512"/>
  </w:style>
  <w:style w:type="paragraph" w:customStyle="1" w:styleId="20C066D966AF46F6B1CEF16066ED1CD2">
    <w:name w:val="20C066D966AF46F6B1CEF16066ED1CD2"/>
    <w:rsid w:val="00556512"/>
  </w:style>
  <w:style w:type="paragraph" w:customStyle="1" w:styleId="65F59B4C50B6407894934042F634318C">
    <w:name w:val="65F59B4C50B6407894934042F634318C"/>
    <w:rsid w:val="00556512"/>
  </w:style>
  <w:style w:type="paragraph" w:customStyle="1" w:styleId="E405B8A64E0B4B3E831CE9F754C691DF">
    <w:name w:val="E405B8A64E0B4B3E831CE9F754C691DF"/>
    <w:rsid w:val="00556512"/>
  </w:style>
  <w:style w:type="paragraph" w:customStyle="1" w:styleId="7B11339C5F63495CB8AF6FC1E7C50357">
    <w:name w:val="7B11339C5F63495CB8AF6FC1E7C50357"/>
    <w:rsid w:val="00556512"/>
  </w:style>
  <w:style w:type="paragraph" w:customStyle="1" w:styleId="ADCB923470D54E138B57B7F54A291858">
    <w:name w:val="ADCB923470D54E138B57B7F54A291858"/>
    <w:rsid w:val="00556512"/>
  </w:style>
  <w:style w:type="paragraph" w:customStyle="1" w:styleId="A8C641320CAA4C3AA1DC499F15360C92">
    <w:name w:val="A8C641320CAA4C3AA1DC499F15360C92"/>
    <w:rsid w:val="00556512"/>
  </w:style>
  <w:style w:type="paragraph" w:customStyle="1" w:styleId="D85FA89CB4564F4F8C1402B2DB0652CC">
    <w:name w:val="D85FA89CB4564F4F8C1402B2DB0652CC"/>
    <w:rsid w:val="00556512"/>
  </w:style>
  <w:style w:type="paragraph" w:customStyle="1" w:styleId="CCAF645D99884F6CAC0DA4A2C2115B70">
    <w:name w:val="CCAF645D99884F6CAC0DA4A2C2115B70"/>
    <w:rsid w:val="00556512"/>
  </w:style>
  <w:style w:type="paragraph" w:customStyle="1" w:styleId="B7EC29038A5F4F4390445B32E53A4951">
    <w:name w:val="B7EC29038A5F4F4390445B32E53A4951"/>
    <w:rsid w:val="00556512"/>
  </w:style>
  <w:style w:type="paragraph" w:customStyle="1" w:styleId="FAA875C4C6D04A20A494F39FFC4DDD82">
    <w:name w:val="FAA875C4C6D04A20A494F39FFC4DDD82"/>
    <w:rsid w:val="00556512"/>
  </w:style>
  <w:style w:type="paragraph" w:customStyle="1" w:styleId="1F5D4E94598A4C2CA433B03A3069DF4C">
    <w:name w:val="1F5D4E94598A4C2CA433B03A3069DF4C"/>
    <w:rsid w:val="00556512"/>
  </w:style>
  <w:style w:type="paragraph" w:customStyle="1" w:styleId="C0D69AE762FD4446A83289ED2BE0AC8A">
    <w:name w:val="C0D69AE762FD4446A83289ED2BE0AC8A"/>
    <w:rsid w:val="00556512"/>
  </w:style>
  <w:style w:type="paragraph" w:customStyle="1" w:styleId="63C9667E6ED94ADFB6D504CBB1F4E8DD">
    <w:name w:val="63C9667E6ED94ADFB6D504CBB1F4E8DD"/>
    <w:rsid w:val="00556512"/>
  </w:style>
  <w:style w:type="paragraph" w:customStyle="1" w:styleId="B333CCC080E64C74866A9753A0DAEADD">
    <w:name w:val="B333CCC080E64C74866A9753A0DAEADD"/>
    <w:rsid w:val="00556512"/>
  </w:style>
  <w:style w:type="paragraph" w:customStyle="1" w:styleId="8D26BEF095414CD6A99EAD1527DAD8DA">
    <w:name w:val="8D26BEF095414CD6A99EAD1527DAD8DA"/>
    <w:rsid w:val="00556512"/>
  </w:style>
  <w:style w:type="paragraph" w:customStyle="1" w:styleId="6050A1DD9C9A445B80C5586AB365714E">
    <w:name w:val="6050A1DD9C9A445B80C5586AB365714E"/>
    <w:rsid w:val="00556512"/>
  </w:style>
  <w:style w:type="paragraph" w:customStyle="1" w:styleId="BF0C7B68EE7840C7922125CDA1A98FE0">
    <w:name w:val="BF0C7B68EE7840C7922125CDA1A98FE0"/>
    <w:rsid w:val="00556512"/>
  </w:style>
  <w:style w:type="character" w:styleId="PlaceholderText">
    <w:name w:val="Placeholder Text"/>
    <w:basedOn w:val="DefaultParagraphFont"/>
    <w:uiPriority w:val="99"/>
    <w:semiHidden/>
    <w:rsid w:val="00556512"/>
    <w:rPr>
      <w:color w:val="808080"/>
    </w:rPr>
  </w:style>
  <w:style w:type="paragraph" w:customStyle="1" w:styleId="F27BFDD9DA874AAA87836D61155A53FE">
    <w:name w:val="F27BFDD9DA874AAA87836D61155A53FE"/>
    <w:rsid w:val="00556512"/>
  </w:style>
  <w:style w:type="paragraph" w:customStyle="1" w:styleId="ContentBody">
    <w:name w:val="Content Body"/>
    <w:basedOn w:val="Normal"/>
    <w:link w:val="ContentBodyChar"/>
    <w:qFormat/>
    <w:rsid w:val="00556512"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sid w:val="00556512"/>
    <w:rPr>
      <w:rFonts w:eastAsiaTheme="minorHAnsi"/>
      <w:color w:val="404040" w:themeColor="text1" w:themeTint="BF"/>
      <w:sz w:val="20"/>
    </w:rPr>
  </w:style>
  <w:style w:type="paragraph" w:customStyle="1" w:styleId="6D72F1734F114577A3DBCD1C6BA99565">
    <w:name w:val="6D72F1734F114577A3DBCD1C6BA99565"/>
    <w:rsid w:val="00556512"/>
  </w:style>
  <w:style w:type="paragraph" w:customStyle="1" w:styleId="61F2F1C3430941C9903E22DBC7751B8C">
    <w:name w:val="61F2F1C3430941C9903E22DBC7751B8C"/>
    <w:rsid w:val="00556512"/>
  </w:style>
  <w:style w:type="paragraph" w:customStyle="1" w:styleId="224D5717B21C416C80E3BFACEE643248">
    <w:name w:val="224D5717B21C416C80E3BFACEE643248"/>
    <w:rsid w:val="00556512"/>
  </w:style>
  <w:style w:type="paragraph" w:customStyle="1" w:styleId="17A0152606EB48F4912D04DE42BF3C1E">
    <w:name w:val="17A0152606EB48F4912D04DE42BF3C1E"/>
    <w:rsid w:val="00556512"/>
  </w:style>
  <w:style w:type="paragraph" w:customStyle="1" w:styleId="C65C475938C940ADA9C68BB40BEDB2E6">
    <w:name w:val="C65C475938C940ADA9C68BB40BEDB2E6"/>
    <w:rsid w:val="00556512"/>
  </w:style>
  <w:style w:type="paragraph" w:customStyle="1" w:styleId="B70290A941364A258341F38D0E045CA3">
    <w:name w:val="B70290A941364A258341F38D0E045CA3"/>
    <w:rsid w:val="00556512"/>
  </w:style>
  <w:style w:type="paragraph" w:customStyle="1" w:styleId="19473A0A30204D2AB892AF4F8DB7CE89">
    <w:name w:val="19473A0A30204D2AB892AF4F8DB7CE89"/>
    <w:rsid w:val="00556512"/>
  </w:style>
  <w:style w:type="paragraph" w:customStyle="1" w:styleId="0109CD2948B944D1980D85FC74E827CB">
    <w:name w:val="0109CD2948B944D1980D85FC74E827CB"/>
    <w:rsid w:val="00556512"/>
  </w:style>
  <w:style w:type="paragraph" w:customStyle="1" w:styleId="4B4826F37DD3496482111D0B981BBE6E">
    <w:name w:val="4B4826F37DD3496482111D0B981BBE6E"/>
    <w:rsid w:val="00556512"/>
  </w:style>
  <w:style w:type="paragraph" w:customStyle="1" w:styleId="C6386A1D91074A4E96463D18416ACC12">
    <w:name w:val="C6386A1D91074A4E96463D18416ACC12"/>
    <w:rsid w:val="00556512"/>
  </w:style>
  <w:style w:type="paragraph" w:customStyle="1" w:styleId="5E6776BD301749929255E2C294FE93FD">
    <w:name w:val="5E6776BD301749929255E2C294FE93FD"/>
    <w:rsid w:val="00556512"/>
  </w:style>
  <w:style w:type="paragraph" w:customStyle="1" w:styleId="203FADA691AC42C88669650C5968FDC1">
    <w:name w:val="203FADA691AC42C88669650C5968FDC1"/>
    <w:rsid w:val="00556512"/>
  </w:style>
  <w:style w:type="paragraph" w:customStyle="1" w:styleId="FAB9076DDFF649CEA036E42BE2D00D6D">
    <w:name w:val="FAB9076DDFF649CEA036E42BE2D00D6D"/>
    <w:rsid w:val="00556512"/>
  </w:style>
  <w:style w:type="paragraph" w:customStyle="1" w:styleId="794D631848F1487A9CD5CA304B742677">
    <w:name w:val="794D631848F1487A9CD5CA304B742677"/>
    <w:rsid w:val="00556512"/>
  </w:style>
  <w:style w:type="paragraph" w:customStyle="1" w:styleId="7D5B1657A5B94F98B1FF29CA1ACC7186">
    <w:name w:val="7D5B1657A5B94F98B1FF29CA1ACC7186"/>
    <w:rsid w:val="00556512"/>
  </w:style>
  <w:style w:type="paragraph" w:customStyle="1" w:styleId="9B74BEC9BDDE476694D766D0D0AD0781">
    <w:name w:val="9B74BEC9BDDE476694D766D0D0AD0781"/>
    <w:rsid w:val="00556512"/>
  </w:style>
  <w:style w:type="paragraph" w:customStyle="1" w:styleId="385E6A8923044811955628935478DF69">
    <w:name w:val="385E6A8923044811955628935478DF69"/>
    <w:rsid w:val="00556512"/>
  </w:style>
  <w:style w:type="paragraph" w:customStyle="1" w:styleId="DCF26F2D49B9422FAD66B9D335DE46F9">
    <w:name w:val="DCF26F2D49B9422FAD66B9D335DE46F9"/>
    <w:rsid w:val="00556512"/>
  </w:style>
  <w:style w:type="paragraph" w:customStyle="1" w:styleId="28A2FE8CBBB149A3BBD4EC74433619A4">
    <w:name w:val="28A2FE8CBBB149A3BBD4EC74433619A4"/>
    <w:rsid w:val="00556512"/>
  </w:style>
  <w:style w:type="paragraph" w:customStyle="1" w:styleId="90A9F5377C68454F82AC3F8BB547A359">
    <w:name w:val="90A9F5377C68454F82AC3F8BB547A359"/>
    <w:rsid w:val="00556512"/>
  </w:style>
  <w:style w:type="paragraph" w:customStyle="1" w:styleId="35BF32A8ABF44215875744C0D07D693A">
    <w:name w:val="35BF32A8ABF44215875744C0D07D693A"/>
    <w:rsid w:val="00556512"/>
  </w:style>
  <w:style w:type="paragraph" w:customStyle="1" w:styleId="DC0D02EF799643059010582233ED7A44">
    <w:name w:val="DC0D02EF799643059010582233ED7A44"/>
    <w:rsid w:val="00556512"/>
  </w:style>
  <w:style w:type="paragraph" w:customStyle="1" w:styleId="070F09682CC7416488C0E2EB36991D56">
    <w:name w:val="070F09682CC7416488C0E2EB36991D56"/>
    <w:rsid w:val="001B25F8"/>
  </w:style>
  <w:style w:type="paragraph" w:customStyle="1" w:styleId="74CD17DACA5D4AB69B7602671F811A8F">
    <w:name w:val="74CD17DACA5D4AB69B7602671F811A8F"/>
    <w:rsid w:val="001B25F8"/>
  </w:style>
  <w:style w:type="paragraph" w:customStyle="1" w:styleId="1D1C081961C84145ACA009FFAEEE9F7C">
    <w:name w:val="1D1C081961C84145ACA009FFAEEE9F7C"/>
    <w:rsid w:val="00837923"/>
  </w:style>
  <w:style w:type="paragraph" w:customStyle="1" w:styleId="E11E8847D6904EE59E6876F2A556DF12">
    <w:name w:val="E11E8847D6904EE59E6876F2A556DF12"/>
    <w:rsid w:val="001243DF"/>
  </w:style>
  <w:style w:type="paragraph" w:customStyle="1" w:styleId="D4CD958DB47B48D8BFDE7E3D64FE2F25">
    <w:name w:val="D4CD958DB47B48D8BFDE7E3D64FE2F25"/>
    <w:rsid w:val="001243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C:\Users\cherylpad\AppData\Roaming\Microsoft\Templates\FunctionalResume.dotx</Template>
  <TotalTime>2</TotalTime>
  <Pages>3</Pages>
  <Words>669</Words>
  <Characters>3816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>Hewlett-Packard</Company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cherylpad</dc:creator>
  <cp:lastModifiedBy>Microsoft Office User</cp:lastModifiedBy>
  <cp:revision>2</cp:revision>
  <dcterms:created xsi:type="dcterms:W3CDTF">2016-01-06T03:03:00Z</dcterms:created>
  <dcterms:modified xsi:type="dcterms:W3CDTF">2016-01-06T03:03:00Z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