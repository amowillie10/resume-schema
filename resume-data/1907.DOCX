
<file path=[Content_Types].xml><?xml version="1.0" encoding="utf-8"?>
<Types xmlns="http://schemas.openxmlformats.org/package/2006/content-types">
  <Override PartName="/word/glossary/settings.xml" ContentType="application/vnd.openxmlformats-officedocument.wordprocessingml.settings+xml"/>
  <Override PartName="/word/webSettings.xml" ContentType="application/vnd.openxmlformats-officedocument.wordprocessingml.webSettings+xml"/>
  <Override PartName="/word/glossary/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word/numbering.xml" ContentType="application/vnd.openxmlformats-officedocument.wordprocessingml.numbering+xml"/>
  <Override PartName="/word/glossary/webSettings.xml" ContentType="application/vnd.openxmlformats-officedocument.wordprocessingml.webSetting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word/glossary/document.xml" ContentType="application/vnd.openxmlformats-officedocument.wordprocessingml.document.glossary+xml"/>
  <Override PartName="/word/header2.xml" ContentType="application/vnd.openxmlformats-officedocument.wordprocessingml.header+xml"/>
  <Default Extension="jpeg" ContentType="image/jpeg"/>
  <Override PartName="/word/settings.xml" ContentType="application/vnd.openxmlformats-officedocument.wordprocessingml.settings+xml"/>
  <Override PartName="/word/glossary/fontTable.xml" ContentType="application/vnd.openxmlformats-officedocument.wordprocessingml.fontTable+xml"/>
  <Default Extension="rels" ContentType="application/vnd.openxmlformats-package.relationships+xml"/>
  <Override PartName="/word/glossary/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443" w:rsidRPr="00B10443" w:rsidRDefault="00B10443" w:rsidP="0092131D">
      <w:pPr>
        <w:pStyle w:val="Heading1"/>
        <w:jc w:val="center"/>
        <w:rPr>
          <w:sz w:val="24"/>
        </w:rPr>
      </w:pPr>
      <w:r w:rsidRPr="00B10443">
        <w:rPr>
          <w:sz w:val="24"/>
        </w:rPr>
        <w:t>Ove</w:t>
      </w:r>
      <w:r w:rsidR="0092131D">
        <w:rPr>
          <w:sz w:val="24"/>
        </w:rPr>
        <w:t xml:space="preserve">r 18 years’ experience </w:t>
      </w:r>
      <w:r w:rsidR="00EE1D3E">
        <w:rPr>
          <w:sz w:val="24"/>
        </w:rPr>
        <w:t>writing quality software and teaching others to do the same</w:t>
      </w:r>
      <w:r w:rsidR="0092131D">
        <w:rPr>
          <w:sz w:val="24"/>
        </w:rPr>
        <w:t>.</w:t>
      </w:r>
    </w:p>
    <w:p w:rsidR="00B10443" w:rsidRDefault="00B10443">
      <w:pPr>
        <w:pStyle w:val="Heading1"/>
      </w:pPr>
      <w:r>
        <w:t>Career Accomplishments</w:t>
      </w:r>
    </w:p>
    <w:p w:rsidR="00B10443" w:rsidRDefault="00B10443" w:rsidP="00CD6409">
      <w:pPr>
        <w:pStyle w:val="BodyText"/>
        <w:spacing w:line="240" w:lineRule="auto"/>
        <w:ind w:left="216" w:hanging="216"/>
      </w:pPr>
      <w:r>
        <w:sym w:font="Wingdings" w:char="F0FE"/>
      </w:r>
      <w:r>
        <w:t xml:space="preserve"> </w:t>
      </w:r>
      <w:r w:rsidR="00C21B40">
        <w:t xml:space="preserve">Awarded </w:t>
      </w:r>
      <w:r>
        <w:t>Microsoft Most Valuable Professional</w:t>
      </w:r>
      <w:r w:rsidR="00534324">
        <w:t xml:space="preserve"> (MVP) for</w:t>
      </w:r>
      <w:r>
        <w:t xml:space="preserve"> C#</w:t>
      </w:r>
      <w:r w:rsidR="00C21B40">
        <w:t xml:space="preserve"> 3 times</w:t>
      </w:r>
      <w:r>
        <w:t xml:space="preserve"> (2006-2009)</w:t>
      </w:r>
      <w:r w:rsidR="00EE1D3E">
        <w:t>.</w:t>
      </w:r>
    </w:p>
    <w:p w:rsidR="00534324" w:rsidRDefault="00534324" w:rsidP="00CD6409">
      <w:pPr>
        <w:pStyle w:val="BodyText"/>
        <w:spacing w:line="240" w:lineRule="auto"/>
        <w:ind w:left="216" w:hanging="216"/>
      </w:pPr>
      <w:r>
        <w:sym w:font="Wingdings" w:char="F0FE"/>
      </w:r>
      <w:r>
        <w:t xml:space="preserve"> Created hundreds of </w:t>
      </w:r>
      <w:r w:rsidR="00765171">
        <w:t xml:space="preserve">.NET </w:t>
      </w:r>
      <w:r>
        <w:t xml:space="preserve">screen-cast training videos for Microsoft </w:t>
      </w:r>
      <w:proofErr w:type="gramStart"/>
      <w:r w:rsidR="0092131D">
        <w:t>that have</w:t>
      </w:r>
      <w:proofErr w:type="gramEnd"/>
      <w:r>
        <w:t xml:space="preserve"> been viewed millions of times on Microsoft.com and related sites (MSDN, Channel9, etc.)</w:t>
      </w:r>
      <w:r w:rsidR="00EE1D3E">
        <w:t>.</w:t>
      </w:r>
      <w:r>
        <w:t xml:space="preserve">  In 2005, the videos were distributed with Visual Studio “in the box” and spawned new resources on Microsoft.com, namely the “Beginner Developer’s Center” and “How Do I” videos.</w:t>
      </w:r>
    </w:p>
    <w:p w:rsidR="00B10443" w:rsidRPr="00B10443" w:rsidRDefault="00534324" w:rsidP="00CD6409">
      <w:pPr>
        <w:pStyle w:val="BodyText"/>
        <w:spacing w:line="240" w:lineRule="auto"/>
        <w:ind w:left="216" w:hanging="216"/>
      </w:pPr>
      <w:r>
        <w:sym w:font="Wingdings" w:char="F0FE"/>
      </w:r>
      <w:r>
        <w:t xml:space="preserve"> Founded an 11-year</w:t>
      </w:r>
      <w:r w:rsidR="00C21B40">
        <w:t>-</w:t>
      </w:r>
      <w:r>
        <w:t>old .NET training company, meanwhile establishing a great relationship with Microsoft and the developer community, employed six people and dozens of contractors and grossing several million dollars in sales</w:t>
      </w:r>
      <w:r w:rsidR="00EE1D3E">
        <w:t>.</w:t>
      </w:r>
    </w:p>
    <w:p w:rsidR="00534324" w:rsidRDefault="00534324" w:rsidP="00CD6409">
      <w:pPr>
        <w:pStyle w:val="BodyText"/>
        <w:spacing w:line="240" w:lineRule="auto"/>
        <w:ind w:left="216" w:hanging="216"/>
      </w:pPr>
      <w:r>
        <w:sym w:font="Wingdings" w:char="F0FE"/>
      </w:r>
      <w:r>
        <w:t xml:space="preserve"> Wrote one of the first books on .NET and SOAP Web Services (“Microsoft .NET XML Web Services”, </w:t>
      </w:r>
      <w:proofErr w:type="spellStart"/>
      <w:r>
        <w:t>Sams</w:t>
      </w:r>
      <w:proofErr w:type="spellEnd"/>
      <w:r>
        <w:t xml:space="preserve"> Publishing, 2002)</w:t>
      </w:r>
      <w:r w:rsidR="00EE1D3E">
        <w:t>.</w:t>
      </w:r>
    </w:p>
    <w:p w:rsidR="00B10443" w:rsidRDefault="00B10443">
      <w:pPr>
        <w:pStyle w:val="Heading1"/>
      </w:pPr>
      <w:r>
        <w:t>Professional Experience</w:t>
      </w:r>
    </w:p>
    <w:p w:rsidR="00B10443" w:rsidRDefault="00270EB6">
      <w:pPr>
        <w:pStyle w:val="Heading2"/>
      </w:pPr>
      <w:sdt>
        <w:sdtPr>
          <w:id w:val="9459739"/>
          <w:placeholder>
            <w:docPart w:val="E6749C7AC83F874AAEF10AB071B1B6B7"/>
          </w:placeholder>
        </w:sdtPr>
        <w:sdtContent>
          <w:r w:rsidR="00B10443">
            <w:t>Microsoft</w:t>
          </w:r>
        </w:sdtContent>
      </w:sdt>
      <w:r w:rsidR="00B10443">
        <w:tab/>
        <w:t>2004-Present</w:t>
      </w:r>
    </w:p>
    <w:p w:rsidR="00B10443" w:rsidRPr="00534324" w:rsidRDefault="00B10443" w:rsidP="00B10443">
      <w:pPr>
        <w:pStyle w:val="BodyText"/>
        <w:rPr>
          <w:b/>
          <w:i/>
        </w:rPr>
      </w:pPr>
      <w:r>
        <w:tab/>
      </w:r>
      <w:r w:rsidRPr="00534324">
        <w:rPr>
          <w:b/>
          <w:i/>
        </w:rPr>
        <w:t>Contract Evangelist / Trainer / Developer</w:t>
      </w:r>
    </w:p>
    <w:sdt>
      <w:sdtPr>
        <w:id w:val="9459741"/>
        <w:placeholder>
          <w:docPart w:val="8F25EB7F47F56846A8772E26F374BA2C"/>
        </w:placeholder>
      </w:sdtPr>
      <w:sdtContent>
        <w:p w:rsidR="00765171" w:rsidRDefault="00765171" w:rsidP="00765171">
          <w:pPr>
            <w:pStyle w:val="ListBullet"/>
          </w:pPr>
          <w:r>
            <w:t xml:space="preserve">Worked with over a dozen product groups on dozens of projects in a number of capacities to provide screen-cast and live training.  Groups include the C#, VB, SQL, Web Dev, Windows 8, Windows Phone, SharePoint Search, Platform Developer Evangelism group (i.e., Channel9), </w:t>
          </w:r>
          <w:proofErr w:type="spellStart"/>
          <w:r>
            <w:t>Bizspark</w:t>
          </w:r>
          <w:proofErr w:type="spellEnd"/>
          <w:r>
            <w:t>, Academic Alliance, etc.</w:t>
          </w:r>
        </w:p>
        <w:p w:rsidR="00B10443" w:rsidRDefault="00765171" w:rsidP="00765171">
          <w:pPr>
            <w:pStyle w:val="ListBullet"/>
          </w:pPr>
          <w:r>
            <w:t xml:space="preserve">See my latest work for the Platform Evangelism Group: </w:t>
          </w:r>
          <w:hyperlink r:id="rId7" w:history="1">
            <w:r w:rsidRPr="00162BD1">
              <w:rPr>
                <w:rStyle w:val="Hyperlink"/>
              </w:rPr>
              <w:t>http://channel9.msdn.com/posts/Beginner</w:t>
            </w:r>
          </w:hyperlink>
        </w:p>
      </w:sdtContent>
    </w:sdt>
    <w:p w:rsidR="00534324" w:rsidRDefault="00270EB6">
      <w:pPr>
        <w:pStyle w:val="Heading2"/>
      </w:pPr>
      <w:sdt>
        <w:sdtPr>
          <w:id w:val="9459744"/>
          <w:placeholder>
            <w:docPart w:val="850B49AB8EA1C7488788B346B6971105"/>
          </w:placeholder>
        </w:sdtPr>
        <w:sdtContent>
          <w:r w:rsidR="00534324">
            <w:t>LearnVisualStudio.NET</w:t>
          </w:r>
        </w:sdtContent>
      </w:sdt>
      <w:r w:rsidR="00B10443">
        <w:tab/>
      </w:r>
      <w:fldSimple w:instr=" PLACEHOLDER &quot;[Insert Dates]&quot; \* MERGEFORMAT ">
        <w:r w:rsidR="00534324">
          <w:t>2002</w:t>
        </w:r>
      </w:fldSimple>
      <w:r w:rsidR="00534324">
        <w:t>-Present</w:t>
      </w:r>
    </w:p>
    <w:p w:rsidR="00B10443" w:rsidRPr="00534324" w:rsidRDefault="00534324" w:rsidP="00534324">
      <w:pPr>
        <w:pStyle w:val="BodyText"/>
        <w:rPr>
          <w:b/>
          <w:i/>
        </w:rPr>
      </w:pPr>
      <w:r>
        <w:tab/>
      </w:r>
      <w:r w:rsidRPr="00534324">
        <w:rPr>
          <w:b/>
          <w:i/>
        </w:rPr>
        <w:t>President / Trainer / Developer</w:t>
      </w:r>
    </w:p>
    <w:sdt>
      <w:sdtPr>
        <w:id w:val="9459797"/>
        <w:placeholder>
          <w:docPart w:val="65BB1D2083B691428D80898BC6486C67"/>
        </w:placeholder>
      </w:sdtPr>
      <w:sdtContent>
        <w:p w:rsidR="00162BD1" w:rsidRDefault="00765171" w:rsidP="00765171">
          <w:pPr>
            <w:pStyle w:val="ListBullet"/>
          </w:pPr>
          <w:r>
            <w:t>Founded the company</w:t>
          </w:r>
          <w:r w:rsidR="00162BD1">
            <w:t xml:space="preserve"> (</w:t>
          </w:r>
          <w:hyperlink r:id="rId8" w:history="1">
            <w:r w:rsidR="00162BD1" w:rsidRPr="00162BD1">
              <w:rPr>
                <w:rStyle w:val="Hyperlink"/>
              </w:rPr>
              <w:t>http://www.LearnVisualStudio.NET</w:t>
            </w:r>
          </w:hyperlink>
          <w:r w:rsidR="00162BD1">
            <w:t>)</w:t>
          </w:r>
          <w:r>
            <w:t>, grew it to over $1.4 million in annual revenues</w:t>
          </w:r>
          <w:r w:rsidR="00162BD1">
            <w:t xml:space="preserve"> with tens</w:t>
          </w:r>
          <w:r w:rsidR="00C21B40">
            <w:t xml:space="preserve"> </w:t>
          </w:r>
          <w:r w:rsidR="00162BD1">
            <w:t>of</w:t>
          </w:r>
          <w:r w:rsidR="00C21B40">
            <w:t xml:space="preserve"> </w:t>
          </w:r>
          <w:r w:rsidR="00162BD1">
            <w:t>thousands of customers</w:t>
          </w:r>
          <w:r w:rsidR="00EC0534">
            <w:t>.  Leveraged success into other businesses and partnerships.</w:t>
          </w:r>
        </w:p>
        <w:p w:rsidR="00765171" w:rsidRDefault="00EC0534" w:rsidP="00765171">
          <w:pPr>
            <w:pStyle w:val="ListBullet"/>
          </w:pPr>
          <w:r>
            <w:t>Designed and b</w:t>
          </w:r>
          <w:r w:rsidR="00162BD1">
            <w:t>uilt dozens of applications to sell, deliver, market, support and manage the business.  Managed a small server farm.  Eventually migrated to low-cost third-party tools and services when they became available.</w:t>
          </w:r>
        </w:p>
        <w:p w:rsidR="00162BD1" w:rsidRDefault="00765171" w:rsidP="00765171">
          <w:pPr>
            <w:pStyle w:val="ListBullet"/>
          </w:pPr>
          <w:r>
            <w:t>Created hundreds of</w:t>
          </w:r>
          <w:r w:rsidR="00162BD1">
            <w:t xml:space="preserve"> training modules to demonstrate various features of C#, .NET, web development, etc.</w:t>
          </w:r>
        </w:p>
        <w:p w:rsidR="00162BD1" w:rsidRDefault="00162BD1" w:rsidP="00162BD1">
          <w:pPr>
            <w:pStyle w:val="ListBullet"/>
          </w:pPr>
          <w:r>
            <w:t>Provided onsite training for a number of organizations, most notably Microsoft and the Social Security Administration</w:t>
          </w:r>
        </w:p>
      </w:sdtContent>
    </w:sdt>
    <w:p w:rsidR="00162BD1" w:rsidRDefault="00270EB6" w:rsidP="00162BD1">
      <w:pPr>
        <w:pStyle w:val="Heading2"/>
      </w:pPr>
      <w:sdt>
        <w:sdtPr>
          <w:id w:val="61737007"/>
          <w:placeholder>
            <w:docPart w:val="6A9D49CCA126AF4080132C88E2E14054"/>
          </w:placeholder>
        </w:sdtPr>
        <w:sdtContent>
          <w:r w:rsidR="00162BD1">
            <w:t>Mary Kay Corporation</w:t>
          </w:r>
        </w:sdtContent>
      </w:sdt>
      <w:r w:rsidR="00162BD1">
        <w:tab/>
        <w:t>1999-2002</w:t>
      </w:r>
    </w:p>
    <w:p w:rsidR="00162BD1" w:rsidRPr="00EC0534" w:rsidRDefault="00162BD1" w:rsidP="00162BD1">
      <w:pPr>
        <w:pStyle w:val="BodyText"/>
        <w:rPr>
          <w:b/>
          <w:i/>
        </w:rPr>
      </w:pPr>
      <w:r>
        <w:tab/>
      </w:r>
      <w:r w:rsidR="00EC0534" w:rsidRPr="00EC0534">
        <w:rPr>
          <w:b/>
          <w:i/>
        </w:rPr>
        <w:t xml:space="preserve">Contract-to-Fulltime </w:t>
      </w:r>
      <w:r w:rsidRPr="00EC0534">
        <w:rPr>
          <w:b/>
          <w:i/>
        </w:rPr>
        <w:t>Software Developer</w:t>
      </w:r>
    </w:p>
    <w:sdt>
      <w:sdtPr>
        <w:id w:val="61737008"/>
        <w:placeholder>
          <w:docPart w:val="C9CB2D9A2EDD5B499D72EC3DA5336EFF"/>
        </w:placeholder>
      </w:sdtPr>
      <w:sdtContent>
        <w:p w:rsidR="00162BD1" w:rsidRDefault="00162BD1" w:rsidP="00162BD1">
          <w:pPr>
            <w:pStyle w:val="ListBullet"/>
          </w:pPr>
          <w:r>
            <w:t>Developed, supported and lead several projects in their e-Business group.  Heavy emphasis on classic ASP, SQL Server, Visual Basic 6</w:t>
          </w:r>
          <w:r w:rsidR="00EC0534">
            <w:t>, COM+, etc.</w:t>
          </w:r>
        </w:p>
        <w:p w:rsidR="00162BD1" w:rsidRDefault="00270EB6" w:rsidP="00162BD1">
          <w:pPr>
            <w:pStyle w:val="ListBullet"/>
            <w:numPr>
              <w:ilvl w:val="0"/>
              <w:numId w:val="0"/>
            </w:numPr>
            <w:ind w:left="360"/>
          </w:pPr>
        </w:p>
      </w:sdtContent>
    </w:sdt>
    <w:p w:rsidR="00EC0534" w:rsidRDefault="00270EB6" w:rsidP="00EC0534">
      <w:pPr>
        <w:pStyle w:val="Heading2"/>
      </w:pPr>
      <w:sdt>
        <w:sdtPr>
          <w:id w:val="61737033"/>
          <w:placeholder>
            <w:docPart w:val="D40FAA98867A1A4B93411AC3FED4C5EC"/>
          </w:placeholder>
        </w:sdtPr>
        <w:sdtContent>
          <w:r w:rsidR="00EC0534">
            <w:t>American Heart Association (</w:t>
          </w:r>
          <w:r w:rsidR="00EC0534" w:rsidRPr="00EC0534">
            <w:rPr>
              <w:i/>
            </w:rPr>
            <w:t>Contract Software Developer</w:t>
          </w:r>
          <w:r w:rsidR="00EC0534">
            <w:t xml:space="preserve">) </w:t>
          </w:r>
        </w:sdtContent>
      </w:sdt>
      <w:r w:rsidR="00EC0534">
        <w:tab/>
        <w:t>1999-2002</w:t>
      </w:r>
    </w:p>
    <w:sdt>
      <w:sdtPr>
        <w:id w:val="61737034"/>
        <w:placeholder>
          <w:docPart w:val="1E1B714614E2084C924FC18D17485323"/>
        </w:placeholder>
      </w:sdtPr>
      <w:sdtContent>
        <w:p w:rsidR="00EC0534" w:rsidRDefault="00EC0534" w:rsidP="00EC0534">
          <w:pPr>
            <w:pStyle w:val="Heading2"/>
          </w:pPr>
          <w:r>
            <w:t>KPMG (</w:t>
          </w:r>
          <w:r w:rsidRPr="00EC0534">
            <w:rPr>
              <w:i/>
            </w:rPr>
            <w:t>Contract Software Developer</w:t>
          </w:r>
          <w:r>
            <w:t>)</w:t>
          </w:r>
          <w:r>
            <w:tab/>
            <w:t>1999</w:t>
          </w:r>
        </w:p>
        <w:p w:rsidR="00EC0534" w:rsidRDefault="00270EB6" w:rsidP="00EC0534">
          <w:pPr>
            <w:pStyle w:val="Heading2"/>
          </w:pPr>
          <w:sdt>
            <w:sdtPr>
              <w:id w:val="61737061"/>
              <w:placeholder>
                <w:docPart w:val="8A36998A05006F449ECDE1787F8F5F6F"/>
              </w:placeholder>
            </w:sdtPr>
            <w:sdtContent>
              <w:r w:rsidR="00EC0534">
                <w:t>Sprint (</w:t>
              </w:r>
              <w:r w:rsidR="00EC0534" w:rsidRPr="00EC0534">
                <w:rPr>
                  <w:i/>
                </w:rPr>
                <w:t>Contract Software Developer</w:t>
              </w:r>
              <w:r w:rsidR="00EC0534">
                <w:t xml:space="preserve">) </w:t>
              </w:r>
            </w:sdtContent>
          </w:sdt>
          <w:r w:rsidR="00EC0534">
            <w:tab/>
            <w:t>1997-1999</w:t>
          </w:r>
        </w:p>
      </w:sdtContent>
    </w:sdt>
    <w:p w:rsidR="00EC0534" w:rsidRDefault="00270EB6" w:rsidP="00EC0534">
      <w:pPr>
        <w:pStyle w:val="Heading2"/>
      </w:pPr>
      <w:sdt>
        <w:sdtPr>
          <w:id w:val="61737067"/>
          <w:placeholder>
            <w:docPart w:val="AAA858087F6EA84AAB2860F5FBDEA9F5"/>
          </w:placeholder>
        </w:sdtPr>
        <w:sdtContent>
          <w:r w:rsidR="00EC0534">
            <w:t>Ernst &amp; Young (</w:t>
          </w:r>
          <w:r w:rsidR="00EC0534" w:rsidRPr="00EC0534">
            <w:rPr>
              <w:i/>
            </w:rPr>
            <w:t>Software Developer</w:t>
          </w:r>
          <w:r w:rsidR="00EC0534">
            <w:t xml:space="preserve">) </w:t>
          </w:r>
        </w:sdtContent>
      </w:sdt>
      <w:r w:rsidR="00EC0534">
        <w:tab/>
        <w:t>1995-1997</w:t>
      </w:r>
    </w:p>
    <w:p w:rsidR="00B10443" w:rsidRDefault="00B10443">
      <w:pPr>
        <w:pStyle w:val="Heading1"/>
      </w:pPr>
      <w:r>
        <w:t>Education</w:t>
      </w:r>
    </w:p>
    <w:sdt>
      <w:sdtPr>
        <w:rPr>
          <w:i/>
        </w:rPr>
        <w:id w:val="9459748"/>
        <w:placeholder>
          <w:docPart w:val="FC9D59D1165EFD4BA748AE9ECD92D4D7"/>
        </w:placeholder>
      </w:sdtPr>
      <w:sdtEndPr>
        <w:rPr>
          <w:b w:val="0"/>
          <w:bCs w:val="0"/>
          <w:i w:val="0"/>
        </w:rPr>
      </w:sdtEndPr>
      <w:sdtContent>
        <w:p w:rsidR="00B10443" w:rsidRDefault="00EC0534" w:rsidP="0092131D">
          <w:pPr>
            <w:pStyle w:val="Heading2"/>
          </w:pPr>
          <w:r w:rsidRPr="0092131D">
            <w:rPr>
              <w:i/>
            </w:rPr>
            <w:t>Bachelor of Business Administration</w:t>
          </w:r>
          <w:r w:rsidR="0092131D" w:rsidRPr="0092131D">
            <w:rPr>
              <w:i/>
            </w:rPr>
            <w:t xml:space="preserve"> –</w:t>
          </w:r>
          <w:r w:rsidRPr="0092131D">
            <w:rPr>
              <w:i/>
            </w:rPr>
            <w:t xml:space="preserve"> 199</w:t>
          </w:r>
          <w:r w:rsidR="0092131D" w:rsidRPr="0092131D">
            <w:rPr>
              <w:i/>
            </w:rPr>
            <w:t>2</w:t>
          </w:r>
          <w:r w:rsidR="0092131D">
            <w:br/>
          </w:r>
          <w:r w:rsidR="0092131D" w:rsidRPr="0092131D">
            <w:rPr>
              <w:b w:val="0"/>
            </w:rPr>
            <w:t>Management Information Systems</w:t>
          </w:r>
          <w:r w:rsidR="00CD6409">
            <w:rPr>
              <w:b w:val="0"/>
            </w:rPr>
            <w:t xml:space="preserve">, </w:t>
          </w:r>
          <w:r w:rsidR="0092131D" w:rsidRPr="0092131D">
            <w:rPr>
              <w:b w:val="0"/>
            </w:rPr>
            <w:t>Loyola University of Chicago</w:t>
          </w:r>
        </w:p>
      </w:sdtContent>
    </w:sdt>
    <w:p w:rsidR="0092131D" w:rsidRDefault="00B10443" w:rsidP="0092131D">
      <w:pPr>
        <w:pStyle w:val="Heading1"/>
      </w:pPr>
      <w:r>
        <w:t>Selected Skills</w:t>
      </w:r>
    </w:p>
    <w:sdt>
      <w:sdtPr>
        <w:id w:val="9459754"/>
        <w:placeholder>
          <w:docPart w:val="F7D37B725E0D1F45A0EB65CAD0614DA2"/>
        </w:placeholder>
      </w:sdtPr>
      <w:sdtContent>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3432"/>
            <w:gridCol w:w="3432"/>
            <w:gridCol w:w="3432"/>
          </w:tblGrid>
          <w:tr w:rsidR="00B10443">
            <w:tc>
              <w:tcPr>
                <w:tcW w:w="3432" w:type="dxa"/>
              </w:tcPr>
              <w:p w:rsidR="00B10443" w:rsidRPr="00775E89" w:rsidRDefault="00775E89" w:rsidP="00EE1D3E">
                <w:pPr>
                  <w:pStyle w:val="BodyText"/>
                  <w:spacing w:before="60"/>
                  <w:rPr>
                    <w:b/>
                    <w:i/>
                  </w:rPr>
                </w:pPr>
                <w:r>
                  <w:rPr>
                    <w:b/>
                    <w:i/>
                  </w:rPr>
                  <w:t>Core .NET</w:t>
                </w:r>
              </w:p>
              <w:p w:rsidR="00B10443" w:rsidRDefault="00B10443" w:rsidP="00807639">
                <w:pPr>
                  <w:pStyle w:val="BodyText"/>
                  <w:numPr>
                    <w:ilvl w:val="0"/>
                    <w:numId w:val="12"/>
                  </w:numPr>
                  <w:spacing w:after="120" w:line="240" w:lineRule="auto"/>
                  <w:ind w:left="360"/>
                </w:pPr>
                <w:r>
                  <w:t>C# 5.0</w:t>
                </w:r>
                <w:r w:rsidR="00CD6409">
                  <w:t xml:space="preserve">, </w:t>
                </w:r>
                <w:r>
                  <w:t xml:space="preserve">.NET Framework 4.5 </w:t>
                </w:r>
              </w:p>
              <w:p w:rsidR="00775E89" w:rsidRDefault="00775E89" w:rsidP="00807639">
                <w:pPr>
                  <w:pStyle w:val="BodyText"/>
                  <w:numPr>
                    <w:ilvl w:val="0"/>
                    <w:numId w:val="12"/>
                  </w:numPr>
                  <w:spacing w:after="120" w:line="240" w:lineRule="auto"/>
                  <w:ind w:left="360"/>
                </w:pPr>
                <w:r>
                  <w:t>Task Parallel Library &amp; Asynchrony</w:t>
                </w:r>
              </w:p>
              <w:p w:rsidR="00534324" w:rsidRDefault="00775E89" w:rsidP="00807639">
                <w:pPr>
                  <w:pStyle w:val="BodyText"/>
                  <w:numPr>
                    <w:ilvl w:val="0"/>
                    <w:numId w:val="12"/>
                  </w:numPr>
                  <w:spacing w:after="120" w:line="240" w:lineRule="auto"/>
                  <w:ind w:left="360"/>
                </w:pPr>
                <w:r>
                  <w:t>Delegates, Lambdas, Generics</w:t>
                </w:r>
              </w:p>
              <w:p w:rsidR="00B10443" w:rsidRDefault="00534324" w:rsidP="00807639">
                <w:pPr>
                  <w:pStyle w:val="BodyText"/>
                  <w:numPr>
                    <w:ilvl w:val="0"/>
                    <w:numId w:val="12"/>
                  </w:numPr>
                  <w:spacing w:after="120" w:line="240" w:lineRule="auto"/>
                  <w:ind w:left="360"/>
                </w:pPr>
                <w:r>
                  <w:t>Object Oriented Programming</w:t>
                </w:r>
              </w:p>
            </w:tc>
            <w:tc>
              <w:tcPr>
                <w:tcW w:w="3432" w:type="dxa"/>
              </w:tcPr>
              <w:p w:rsidR="00775E89" w:rsidRPr="00807639" w:rsidRDefault="00775E89" w:rsidP="00EE1D3E">
                <w:pPr>
                  <w:pStyle w:val="BodyText"/>
                  <w:spacing w:before="60"/>
                  <w:rPr>
                    <w:b/>
                    <w:i/>
                  </w:rPr>
                </w:pPr>
                <w:r w:rsidRPr="00807639">
                  <w:rPr>
                    <w:b/>
                    <w:i/>
                  </w:rPr>
                  <w:t xml:space="preserve">Client-Side </w:t>
                </w:r>
                <w:r w:rsidR="00EE1D3E">
                  <w:rPr>
                    <w:b/>
                    <w:i/>
                  </w:rPr>
                  <w:t>Web Development</w:t>
                </w:r>
              </w:p>
              <w:p w:rsidR="00775E89" w:rsidRDefault="00775E89" w:rsidP="00765171">
                <w:pPr>
                  <w:pStyle w:val="BodyText"/>
                  <w:numPr>
                    <w:ilvl w:val="0"/>
                    <w:numId w:val="13"/>
                  </w:numPr>
                  <w:spacing w:after="120" w:line="240" w:lineRule="auto"/>
                  <w:ind w:left="360"/>
                </w:pPr>
                <w:r>
                  <w:t>HTML5, CSS3</w:t>
                </w:r>
              </w:p>
              <w:p w:rsidR="00775E89" w:rsidRDefault="00775E89" w:rsidP="00765171">
                <w:pPr>
                  <w:pStyle w:val="BodyText"/>
                  <w:numPr>
                    <w:ilvl w:val="0"/>
                    <w:numId w:val="13"/>
                  </w:numPr>
                  <w:spacing w:after="120" w:line="240" w:lineRule="auto"/>
                  <w:ind w:left="360"/>
                </w:pPr>
                <w:r>
                  <w:t>JavaScript</w:t>
                </w:r>
              </w:p>
              <w:p w:rsidR="00775E89" w:rsidRDefault="00775E89" w:rsidP="00765171">
                <w:pPr>
                  <w:pStyle w:val="BodyText"/>
                  <w:numPr>
                    <w:ilvl w:val="0"/>
                    <w:numId w:val="13"/>
                  </w:numPr>
                  <w:spacing w:after="120" w:line="240" w:lineRule="auto"/>
                  <w:ind w:left="360"/>
                </w:pPr>
                <w:proofErr w:type="spellStart"/>
                <w:proofErr w:type="gramStart"/>
                <w:r>
                  <w:t>jQuery</w:t>
                </w:r>
                <w:proofErr w:type="spellEnd"/>
                <w:proofErr w:type="gramEnd"/>
                <w:r w:rsidR="001A76C3">
                  <w:t xml:space="preserve">, </w:t>
                </w:r>
                <w:proofErr w:type="spellStart"/>
                <w:r w:rsidR="001A76C3">
                  <w:t>jQuery</w:t>
                </w:r>
                <w:proofErr w:type="spellEnd"/>
                <w:r w:rsidR="001A76C3">
                  <w:t>-UI</w:t>
                </w:r>
                <w:r>
                  <w:t xml:space="preserve"> &amp; numerous third-party plug-ins</w:t>
                </w:r>
              </w:p>
              <w:p w:rsidR="00B10443" w:rsidRDefault="00775E89" w:rsidP="00765171">
                <w:pPr>
                  <w:pStyle w:val="BodyText"/>
                  <w:numPr>
                    <w:ilvl w:val="0"/>
                    <w:numId w:val="13"/>
                  </w:numPr>
                  <w:spacing w:after="120" w:line="240" w:lineRule="auto"/>
                  <w:ind w:left="360"/>
                </w:pPr>
                <w:proofErr w:type="spellStart"/>
                <w:r>
                  <w:t>Modernizr</w:t>
                </w:r>
                <w:proofErr w:type="spellEnd"/>
                <w:r w:rsidR="00534324">
                  <w:t xml:space="preserve">, Bootstrap, </w:t>
                </w:r>
                <w:proofErr w:type="spellStart"/>
                <w:r w:rsidR="00765171">
                  <w:t>HTMLBoilerPlate</w:t>
                </w:r>
                <w:proofErr w:type="spellEnd"/>
              </w:p>
            </w:tc>
            <w:tc>
              <w:tcPr>
                <w:tcW w:w="3432" w:type="dxa"/>
              </w:tcPr>
              <w:p w:rsidR="00775E89" w:rsidRPr="00807639" w:rsidRDefault="00775E89" w:rsidP="00EE1D3E">
                <w:pPr>
                  <w:pStyle w:val="BodyText"/>
                  <w:spacing w:before="60"/>
                  <w:rPr>
                    <w:b/>
                    <w:i/>
                  </w:rPr>
                </w:pPr>
                <w:r w:rsidRPr="00807639">
                  <w:rPr>
                    <w:b/>
                    <w:i/>
                  </w:rPr>
                  <w:t>Server-Side Web Development</w:t>
                </w:r>
              </w:p>
              <w:p w:rsidR="00775E89" w:rsidRDefault="00775E89" w:rsidP="00807639">
                <w:pPr>
                  <w:pStyle w:val="BodyText"/>
                  <w:numPr>
                    <w:ilvl w:val="0"/>
                    <w:numId w:val="15"/>
                  </w:numPr>
                  <w:ind w:left="360"/>
                </w:pPr>
                <w:r>
                  <w:t>ASP.NET MVC 4</w:t>
                </w:r>
              </w:p>
              <w:p w:rsidR="00B10443" w:rsidRDefault="00775E89" w:rsidP="00807639">
                <w:pPr>
                  <w:pStyle w:val="BodyText"/>
                  <w:numPr>
                    <w:ilvl w:val="0"/>
                    <w:numId w:val="15"/>
                  </w:numPr>
                  <w:ind w:left="360"/>
                </w:pPr>
                <w:r>
                  <w:t>ASP.NET Web Forms</w:t>
                </w:r>
              </w:p>
            </w:tc>
          </w:tr>
          <w:tr w:rsidR="001A76C3">
            <w:trPr>
              <w:trHeight w:val="2583"/>
            </w:trPr>
            <w:tc>
              <w:tcPr>
                <w:tcW w:w="3432" w:type="dxa"/>
              </w:tcPr>
              <w:p w:rsidR="001A76C3" w:rsidRPr="00807639" w:rsidRDefault="001A76C3" w:rsidP="00EE1D3E">
                <w:pPr>
                  <w:pStyle w:val="BodyText"/>
                  <w:spacing w:before="60"/>
                  <w:rPr>
                    <w:b/>
                    <w:i/>
                  </w:rPr>
                </w:pPr>
                <w:r w:rsidRPr="00807639">
                  <w:rPr>
                    <w:b/>
                    <w:i/>
                  </w:rPr>
                  <w:t>Agile Patterns &amp; Practices</w:t>
                </w:r>
              </w:p>
              <w:p w:rsidR="00807639" w:rsidRDefault="001A76C3" w:rsidP="00765171">
                <w:pPr>
                  <w:pStyle w:val="BodyText"/>
                  <w:numPr>
                    <w:ilvl w:val="0"/>
                    <w:numId w:val="20"/>
                  </w:numPr>
                  <w:spacing w:after="120"/>
                  <w:ind w:left="360"/>
                </w:pPr>
                <w:r>
                  <w:t>SOLID principles</w:t>
                </w:r>
                <w:r w:rsidR="00765171">
                  <w:t xml:space="preserve">, </w:t>
                </w:r>
                <w:r w:rsidR="00807639">
                  <w:t>DRY, YAGNI, etc.</w:t>
                </w:r>
              </w:p>
              <w:p w:rsidR="00807639" w:rsidRDefault="00807639" w:rsidP="00765171">
                <w:pPr>
                  <w:pStyle w:val="BodyText"/>
                  <w:numPr>
                    <w:ilvl w:val="0"/>
                    <w:numId w:val="20"/>
                  </w:numPr>
                  <w:spacing w:after="120"/>
                  <w:ind w:left="360"/>
                </w:pPr>
                <w:proofErr w:type="spellStart"/>
                <w:r>
                  <w:t>GoF</w:t>
                </w:r>
                <w:proofErr w:type="spellEnd"/>
                <w:r>
                  <w:t xml:space="preserve"> Design Patterns</w:t>
                </w:r>
              </w:p>
              <w:p w:rsidR="00807639" w:rsidRDefault="001A76C3" w:rsidP="00765171">
                <w:pPr>
                  <w:pStyle w:val="BodyText"/>
                  <w:numPr>
                    <w:ilvl w:val="0"/>
                    <w:numId w:val="20"/>
                  </w:numPr>
                  <w:spacing w:after="120"/>
                  <w:ind w:left="360"/>
                </w:pPr>
                <w:proofErr w:type="spellStart"/>
                <w:r>
                  <w:t>MSTest</w:t>
                </w:r>
                <w:proofErr w:type="spellEnd"/>
                <w:r>
                  <w:t xml:space="preserve">, </w:t>
                </w:r>
                <w:proofErr w:type="spellStart"/>
                <w:r>
                  <w:t>NUnit</w:t>
                </w:r>
                <w:proofErr w:type="spellEnd"/>
              </w:p>
              <w:p w:rsidR="001A76C3" w:rsidRPr="001A76C3" w:rsidRDefault="00807639" w:rsidP="00765171">
                <w:pPr>
                  <w:pStyle w:val="BodyText"/>
                  <w:numPr>
                    <w:ilvl w:val="0"/>
                    <w:numId w:val="20"/>
                  </w:numPr>
                  <w:spacing w:after="120"/>
                  <w:ind w:left="360"/>
                </w:pPr>
                <w:proofErr w:type="spellStart"/>
                <w:r>
                  <w:t>Ninject</w:t>
                </w:r>
                <w:proofErr w:type="spellEnd"/>
                <w:r>
                  <w:t xml:space="preserve">, </w:t>
                </w:r>
                <w:proofErr w:type="spellStart"/>
                <w:r>
                  <w:t>FakeItEasy</w:t>
                </w:r>
                <w:proofErr w:type="spellEnd"/>
                <w:r>
                  <w:t xml:space="preserve">, </w:t>
                </w:r>
                <w:proofErr w:type="spellStart"/>
                <w:r>
                  <w:t>Automapper</w:t>
                </w:r>
                <w:proofErr w:type="spellEnd"/>
                <w:r w:rsidR="00765171">
                  <w:t>, Log2Net, and other open source libraries</w:t>
                </w:r>
              </w:p>
            </w:tc>
            <w:tc>
              <w:tcPr>
                <w:tcW w:w="3432" w:type="dxa"/>
              </w:tcPr>
              <w:p w:rsidR="001A76C3" w:rsidRPr="00807639" w:rsidRDefault="001A76C3" w:rsidP="00EE1D3E">
                <w:pPr>
                  <w:pStyle w:val="BodyText"/>
                  <w:spacing w:before="60"/>
                  <w:rPr>
                    <w:b/>
                    <w:i/>
                  </w:rPr>
                </w:pPr>
                <w:r w:rsidRPr="00807639">
                  <w:rPr>
                    <w:b/>
                    <w:i/>
                  </w:rPr>
                  <w:t>Data Access</w:t>
                </w:r>
              </w:p>
              <w:p w:rsidR="001A76C3" w:rsidRDefault="00EE1D3E" w:rsidP="00807639">
                <w:pPr>
                  <w:pStyle w:val="BodyText"/>
                  <w:numPr>
                    <w:ilvl w:val="0"/>
                    <w:numId w:val="16"/>
                  </w:numPr>
                  <w:ind w:left="360"/>
                </w:pPr>
                <w:r>
                  <w:t>Entity Framework 5.0 (</w:t>
                </w:r>
                <w:proofErr w:type="spellStart"/>
                <w:r w:rsidR="001A76C3">
                  <w:t>DbContext</w:t>
                </w:r>
                <w:proofErr w:type="spellEnd"/>
                <w:r w:rsidR="001A76C3">
                  <w:t>, Code-First, Model-First and Database-First styles)</w:t>
                </w:r>
              </w:p>
              <w:p w:rsidR="001A76C3" w:rsidRDefault="001A76C3" w:rsidP="00807639">
                <w:pPr>
                  <w:pStyle w:val="BodyText"/>
                  <w:numPr>
                    <w:ilvl w:val="0"/>
                    <w:numId w:val="16"/>
                  </w:numPr>
                  <w:ind w:left="360"/>
                </w:pPr>
                <w:r>
                  <w:t>Azure Storage Client Library 2.0</w:t>
                </w:r>
                <w:r w:rsidR="00807639">
                  <w:t>, Windows Azure Mobile Services</w:t>
                </w:r>
              </w:p>
              <w:p w:rsidR="001A76C3" w:rsidRDefault="001A76C3" w:rsidP="00807639">
                <w:pPr>
                  <w:pStyle w:val="BodyText"/>
                  <w:numPr>
                    <w:ilvl w:val="0"/>
                    <w:numId w:val="16"/>
                  </w:numPr>
                  <w:ind w:left="360"/>
                </w:pPr>
                <w:r>
                  <w:t>LINQ to SQL</w:t>
                </w:r>
                <w:r w:rsidR="00807639">
                  <w:t>, A</w:t>
                </w:r>
                <w:r>
                  <w:t xml:space="preserve">DO.NET </w:t>
                </w:r>
                <w:proofErr w:type="spellStart"/>
                <w:r>
                  <w:t>DataReader</w:t>
                </w:r>
                <w:proofErr w:type="spellEnd"/>
                <w:r>
                  <w:t xml:space="preserve"> and </w:t>
                </w:r>
                <w:proofErr w:type="spellStart"/>
                <w:r>
                  <w:t>DataSets</w:t>
                </w:r>
                <w:proofErr w:type="spellEnd"/>
              </w:p>
            </w:tc>
            <w:tc>
              <w:tcPr>
                <w:tcW w:w="3432" w:type="dxa"/>
              </w:tcPr>
              <w:p w:rsidR="001A76C3" w:rsidRPr="00807639" w:rsidRDefault="001A76C3" w:rsidP="00EE1D3E">
                <w:pPr>
                  <w:pStyle w:val="BodyText"/>
                  <w:tabs>
                    <w:tab w:val="center" w:pos="1608"/>
                  </w:tabs>
                  <w:spacing w:before="60"/>
                  <w:rPr>
                    <w:b/>
                    <w:i/>
                  </w:rPr>
                </w:pPr>
                <w:r w:rsidRPr="00807639">
                  <w:rPr>
                    <w:b/>
                    <w:i/>
                  </w:rPr>
                  <w:t>Tools</w:t>
                </w:r>
                <w:r w:rsidR="00EE1D3E">
                  <w:rPr>
                    <w:b/>
                    <w:i/>
                  </w:rPr>
                  <w:tab/>
                </w:r>
              </w:p>
              <w:p w:rsidR="001A76C3" w:rsidRDefault="001A76C3" w:rsidP="00765171">
                <w:pPr>
                  <w:pStyle w:val="BodyText"/>
                  <w:numPr>
                    <w:ilvl w:val="0"/>
                    <w:numId w:val="17"/>
                  </w:numPr>
                  <w:spacing w:after="120"/>
                  <w:ind w:left="360"/>
                </w:pPr>
                <w:r>
                  <w:t>Visual Studio 2012</w:t>
                </w:r>
              </w:p>
              <w:p w:rsidR="001A76C3" w:rsidRDefault="001A76C3" w:rsidP="00765171">
                <w:pPr>
                  <w:pStyle w:val="BodyText"/>
                  <w:numPr>
                    <w:ilvl w:val="0"/>
                    <w:numId w:val="17"/>
                  </w:numPr>
                  <w:spacing w:after="120"/>
                  <w:ind w:left="360"/>
                </w:pPr>
                <w:r>
                  <w:t>Team Foundation Services</w:t>
                </w:r>
              </w:p>
              <w:p w:rsidR="001A76C3" w:rsidRDefault="001A76C3" w:rsidP="00765171">
                <w:pPr>
                  <w:pStyle w:val="BodyText"/>
                  <w:numPr>
                    <w:ilvl w:val="0"/>
                    <w:numId w:val="17"/>
                  </w:numPr>
                  <w:spacing w:after="120"/>
                  <w:ind w:left="360"/>
                </w:pPr>
                <w:proofErr w:type="spellStart"/>
                <w:r>
                  <w:t>Resharper</w:t>
                </w:r>
                <w:proofErr w:type="spellEnd"/>
              </w:p>
              <w:p w:rsidR="00807639" w:rsidRDefault="001A76C3" w:rsidP="00765171">
                <w:pPr>
                  <w:pStyle w:val="BodyText"/>
                  <w:numPr>
                    <w:ilvl w:val="0"/>
                    <w:numId w:val="17"/>
                  </w:numPr>
                  <w:spacing w:after="120"/>
                  <w:ind w:left="360"/>
                </w:pPr>
                <w:r>
                  <w:t xml:space="preserve">SQL Server, </w:t>
                </w:r>
                <w:r w:rsidR="00807639">
                  <w:t>Reporting Services, Integration Services</w:t>
                </w:r>
                <w:r w:rsidR="00CD6409">
                  <w:t>, Azure SQL</w:t>
                </w:r>
              </w:p>
              <w:p w:rsidR="001A76C3" w:rsidRDefault="00807639" w:rsidP="00EE1D3E">
                <w:pPr>
                  <w:pStyle w:val="BodyText"/>
                  <w:numPr>
                    <w:ilvl w:val="0"/>
                    <w:numId w:val="17"/>
                  </w:numPr>
                  <w:spacing w:after="120"/>
                  <w:ind w:left="360"/>
                </w:pPr>
                <w:r>
                  <w:t xml:space="preserve">Numerous third party tools (i.e., </w:t>
                </w:r>
                <w:proofErr w:type="spellStart"/>
                <w:r>
                  <w:t>Telerik</w:t>
                </w:r>
                <w:proofErr w:type="spellEnd"/>
                <w:r>
                  <w:t xml:space="preserve">, </w:t>
                </w:r>
                <w:proofErr w:type="spellStart"/>
                <w:r>
                  <w:t>RedGate</w:t>
                </w:r>
                <w:proofErr w:type="spellEnd"/>
                <w:r>
                  <w:t>)</w:t>
                </w:r>
              </w:p>
            </w:tc>
          </w:tr>
          <w:tr w:rsidR="00775E89">
            <w:tc>
              <w:tcPr>
                <w:tcW w:w="3432" w:type="dxa"/>
              </w:tcPr>
              <w:p w:rsidR="001A76C3" w:rsidRDefault="001A76C3" w:rsidP="00EE1D3E">
                <w:pPr>
                  <w:pStyle w:val="BodyText"/>
                  <w:spacing w:before="60"/>
                  <w:rPr>
                    <w:b/>
                    <w:i/>
                  </w:rPr>
                </w:pPr>
                <w:r>
                  <w:rPr>
                    <w:b/>
                    <w:i/>
                  </w:rPr>
                  <w:t>Architecture and Design</w:t>
                </w:r>
              </w:p>
              <w:p w:rsidR="001A76C3" w:rsidRDefault="001A76C3" w:rsidP="00765171">
                <w:pPr>
                  <w:pStyle w:val="BodyText"/>
                  <w:numPr>
                    <w:ilvl w:val="0"/>
                    <w:numId w:val="14"/>
                  </w:numPr>
                  <w:spacing w:after="120"/>
                  <w:ind w:left="360"/>
                </w:pPr>
                <w:r w:rsidRPr="001A76C3">
                  <w:t>La</w:t>
                </w:r>
                <w:r>
                  <w:t>yered n-tier architectural patterns</w:t>
                </w:r>
              </w:p>
              <w:p w:rsidR="00765171" w:rsidRDefault="001A76C3" w:rsidP="00765171">
                <w:pPr>
                  <w:pStyle w:val="BodyText"/>
                  <w:numPr>
                    <w:ilvl w:val="0"/>
                    <w:numId w:val="14"/>
                  </w:numPr>
                  <w:spacing w:after="120"/>
                  <w:ind w:left="360"/>
                </w:pPr>
                <w:r>
                  <w:t>Cloud</w:t>
                </w:r>
                <w:r w:rsidR="00EE1D3E">
                  <w:t xml:space="preserve"> &amp; SOA</w:t>
                </w:r>
                <w:r>
                  <w:t xml:space="preserve"> architectures</w:t>
                </w:r>
              </w:p>
              <w:p w:rsidR="001A76C3" w:rsidRDefault="00765171" w:rsidP="00765171">
                <w:pPr>
                  <w:pStyle w:val="BodyText"/>
                  <w:numPr>
                    <w:ilvl w:val="0"/>
                    <w:numId w:val="20"/>
                  </w:numPr>
                  <w:spacing w:after="120"/>
                  <w:ind w:left="360"/>
                </w:pPr>
                <w:r>
                  <w:t>Test Driven Design (TDD)</w:t>
                </w:r>
              </w:p>
              <w:p w:rsidR="001A76C3" w:rsidRDefault="001A76C3" w:rsidP="00765171">
                <w:pPr>
                  <w:pStyle w:val="BodyText"/>
                  <w:numPr>
                    <w:ilvl w:val="0"/>
                    <w:numId w:val="14"/>
                  </w:numPr>
                  <w:spacing w:after="120"/>
                  <w:ind w:left="360"/>
                </w:pPr>
                <w:r>
                  <w:t>Domain Driven Design (DDD)</w:t>
                </w:r>
              </w:p>
              <w:p w:rsidR="00775E89" w:rsidRPr="001A76C3" w:rsidRDefault="001A76C3" w:rsidP="00765171">
                <w:pPr>
                  <w:pStyle w:val="BodyText"/>
                  <w:numPr>
                    <w:ilvl w:val="0"/>
                    <w:numId w:val="14"/>
                  </w:numPr>
                  <w:spacing w:after="120"/>
                  <w:ind w:left="360"/>
                </w:pPr>
                <w:r>
                  <w:t>UML</w:t>
                </w:r>
              </w:p>
            </w:tc>
            <w:tc>
              <w:tcPr>
                <w:tcW w:w="3432" w:type="dxa"/>
              </w:tcPr>
              <w:p w:rsidR="00775E89" w:rsidRPr="00807639" w:rsidRDefault="00775E89" w:rsidP="00EE1D3E">
                <w:pPr>
                  <w:pStyle w:val="BodyText"/>
                  <w:spacing w:before="60"/>
                  <w:rPr>
                    <w:b/>
                    <w:i/>
                  </w:rPr>
                </w:pPr>
                <w:r w:rsidRPr="00807639">
                  <w:rPr>
                    <w:b/>
                    <w:i/>
                  </w:rPr>
                  <w:t>Desktop</w:t>
                </w:r>
                <w:r w:rsidR="00534324">
                  <w:rPr>
                    <w:b/>
                    <w:i/>
                  </w:rPr>
                  <w:t xml:space="preserve">, </w:t>
                </w:r>
                <w:r w:rsidRPr="00807639">
                  <w:rPr>
                    <w:b/>
                    <w:i/>
                  </w:rPr>
                  <w:t>Device</w:t>
                </w:r>
                <w:r w:rsidR="00534324">
                  <w:rPr>
                    <w:b/>
                    <w:i/>
                  </w:rPr>
                  <w:t xml:space="preserve"> &amp; RIA</w:t>
                </w:r>
                <w:r w:rsidRPr="00807639">
                  <w:rPr>
                    <w:b/>
                    <w:i/>
                  </w:rPr>
                  <w:t xml:space="preserve"> Development</w:t>
                </w:r>
              </w:p>
              <w:p w:rsidR="00775E89" w:rsidRDefault="00775E89" w:rsidP="00765171">
                <w:pPr>
                  <w:pStyle w:val="BodyText"/>
                  <w:numPr>
                    <w:ilvl w:val="0"/>
                    <w:numId w:val="19"/>
                  </w:numPr>
                  <w:spacing w:after="120"/>
                  <w:ind w:left="360"/>
                </w:pPr>
                <w:r>
                  <w:t>Windows 8 App Store</w:t>
                </w:r>
              </w:p>
              <w:p w:rsidR="00775E89" w:rsidRDefault="00775E89" w:rsidP="00765171">
                <w:pPr>
                  <w:pStyle w:val="BodyText"/>
                  <w:numPr>
                    <w:ilvl w:val="0"/>
                    <w:numId w:val="19"/>
                  </w:numPr>
                  <w:spacing w:after="120"/>
                  <w:ind w:left="360"/>
                </w:pPr>
                <w:r>
                  <w:t>Windows Presentation Foundation</w:t>
                </w:r>
                <w:r w:rsidR="00EE1D3E">
                  <w:t xml:space="preserve"> (WPF)</w:t>
                </w:r>
              </w:p>
              <w:p w:rsidR="00775E89" w:rsidRDefault="00775E89" w:rsidP="00765171">
                <w:pPr>
                  <w:pStyle w:val="BodyText"/>
                  <w:numPr>
                    <w:ilvl w:val="0"/>
                    <w:numId w:val="19"/>
                  </w:numPr>
                  <w:spacing w:after="120"/>
                  <w:ind w:left="360"/>
                </w:pPr>
                <w:r>
                  <w:t>Windows Phone</w:t>
                </w:r>
                <w:r w:rsidR="00EE1D3E">
                  <w:t xml:space="preserve">, </w:t>
                </w:r>
                <w:proofErr w:type="spellStart"/>
                <w:r w:rsidR="00EE1D3E">
                  <w:t>Silverlight</w:t>
                </w:r>
                <w:proofErr w:type="spellEnd"/>
              </w:p>
              <w:p w:rsidR="00775E89" w:rsidRDefault="00775E89" w:rsidP="00EE1D3E">
                <w:pPr>
                  <w:pStyle w:val="BodyText"/>
                  <w:numPr>
                    <w:ilvl w:val="0"/>
                    <w:numId w:val="19"/>
                  </w:numPr>
                  <w:spacing w:after="120"/>
                  <w:ind w:left="360"/>
                </w:pPr>
                <w:r>
                  <w:t>Windows Forms</w:t>
                </w:r>
              </w:p>
            </w:tc>
            <w:tc>
              <w:tcPr>
                <w:tcW w:w="3432" w:type="dxa"/>
              </w:tcPr>
              <w:p w:rsidR="00807639" w:rsidRPr="00807639" w:rsidRDefault="00807639" w:rsidP="00EE1D3E">
                <w:pPr>
                  <w:pStyle w:val="BodyText"/>
                  <w:spacing w:before="60"/>
                  <w:rPr>
                    <w:b/>
                    <w:i/>
                  </w:rPr>
                </w:pPr>
                <w:r w:rsidRPr="00807639">
                  <w:rPr>
                    <w:b/>
                    <w:i/>
                  </w:rPr>
                  <w:t>Communication</w:t>
                </w:r>
              </w:p>
              <w:p w:rsidR="00807639" w:rsidRDefault="00807639" w:rsidP="00765171">
                <w:pPr>
                  <w:pStyle w:val="BodyText"/>
                  <w:numPr>
                    <w:ilvl w:val="0"/>
                    <w:numId w:val="18"/>
                  </w:numPr>
                  <w:spacing w:after="120" w:line="240" w:lineRule="auto"/>
                  <w:ind w:left="360"/>
                </w:pPr>
                <w:r>
                  <w:t>Windows Communication Foundation</w:t>
                </w:r>
              </w:p>
              <w:p w:rsidR="00807639" w:rsidRDefault="00807639" w:rsidP="00765171">
                <w:pPr>
                  <w:pStyle w:val="BodyText"/>
                  <w:numPr>
                    <w:ilvl w:val="0"/>
                    <w:numId w:val="18"/>
                  </w:numPr>
                  <w:spacing w:after="120" w:line="240" w:lineRule="auto"/>
                  <w:ind w:left="360"/>
                </w:pPr>
                <w:r>
                  <w:t xml:space="preserve">WCF Data Services &amp; </w:t>
                </w:r>
                <w:proofErr w:type="spellStart"/>
                <w:r>
                  <w:t>OData</w:t>
                </w:r>
                <w:proofErr w:type="spellEnd"/>
              </w:p>
              <w:p w:rsidR="00807639" w:rsidRDefault="00807639" w:rsidP="00765171">
                <w:pPr>
                  <w:pStyle w:val="BodyText"/>
                  <w:numPr>
                    <w:ilvl w:val="0"/>
                    <w:numId w:val="18"/>
                  </w:numPr>
                  <w:spacing w:after="120" w:line="240" w:lineRule="auto"/>
                  <w:ind w:left="360"/>
                </w:pPr>
                <w:r>
                  <w:t>ASP.NET Web API</w:t>
                </w:r>
              </w:p>
              <w:p w:rsidR="00775E89" w:rsidRDefault="00775E89" w:rsidP="00807639">
                <w:pPr>
                  <w:pStyle w:val="BodyText"/>
                </w:pPr>
              </w:p>
            </w:tc>
          </w:tr>
        </w:tbl>
        <w:p w:rsidR="00CD6409" w:rsidRDefault="00270EB6" w:rsidP="0092131D">
          <w:pPr>
            <w:pStyle w:val="BodyText"/>
          </w:pPr>
        </w:p>
      </w:sdtContent>
    </w:sdt>
    <w:p w:rsidR="00B10443" w:rsidRDefault="00CD6409" w:rsidP="0092131D">
      <w:pPr>
        <w:pStyle w:val="BodyText"/>
      </w:pPr>
      <w:r>
        <w:t xml:space="preserve">Learn more at: </w:t>
      </w:r>
      <w:hyperlink r:id="rId9" w:history="1">
        <w:r w:rsidRPr="00CD6409">
          <w:rPr>
            <w:rStyle w:val="Hyperlink"/>
          </w:rPr>
          <w:t>http://www.BobTabor.com</w:t>
        </w:r>
      </w:hyperlink>
    </w:p>
    <w:sectPr w:rsidR="00B10443" w:rsidSect="00B10443">
      <w:headerReference w:type="default" r:id="rId10"/>
      <w:headerReference w:type="first" r:id="rId11"/>
      <w:pgSz w:w="12240" w:h="15840"/>
      <w:pgMar w:top="720" w:right="1080" w:bottom="720" w:left="1080" w:gutter="0"/>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100A" w:rsidRDefault="001F100A">
      <w:pPr>
        <w:spacing w:line="240" w:lineRule="auto"/>
      </w:pPr>
      <w:r>
        <w:separator/>
      </w:r>
    </w:p>
  </w:endnote>
  <w:endnote w:type="continuationSeparator" w:id="0">
    <w:p w:rsidR="001F100A" w:rsidRDefault="001F100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Book Antiqua">
    <w:panose1 w:val="020406020503050303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100A" w:rsidRDefault="001F100A">
      <w:pPr>
        <w:spacing w:line="240" w:lineRule="auto"/>
      </w:pPr>
      <w:r>
        <w:separator/>
      </w:r>
    </w:p>
  </w:footnote>
  <w:footnote w:type="continuationSeparator" w:id="0">
    <w:p w:rsidR="001F100A" w:rsidRDefault="001F100A">
      <w:pPr>
        <w:spacing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00A" w:rsidRPr="001F100A" w:rsidRDefault="001F100A" w:rsidP="001F100A">
    <w:pPr>
      <w:pStyle w:val="Header"/>
      <w:jc w:val="cent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00A" w:rsidRDefault="001F100A" w:rsidP="001F100A">
    <w:pPr>
      <w:pStyle w:val="Title"/>
      <w:jc w:val="center"/>
    </w:pPr>
    <w:r>
      <w:t>Bob Tabor</w:t>
    </w:r>
  </w:p>
  <w:p w:rsidR="001F100A" w:rsidRPr="00B10443" w:rsidRDefault="001F100A" w:rsidP="001F100A">
    <w:pPr>
      <w:tabs>
        <w:tab w:val="right" w:pos="0"/>
        <w:tab w:val="right" w:pos="10080"/>
      </w:tabs>
    </w:pPr>
    <w:r>
      <w:t>Phone: (972) 977-3028</w:t>
    </w:r>
    <w:r>
      <w:tab/>
      <w:t>E-mail: bob@learnvisualstudio.net</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nsid w:val="07ED2FB3"/>
    <w:multiLevelType w:val="hybridMultilevel"/>
    <w:tmpl w:val="53926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B777CE2"/>
    <w:multiLevelType w:val="hybridMultilevel"/>
    <w:tmpl w:val="9EC44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9130A7"/>
    <w:multiLevelType w:val="hybridMultilevel"/>
    <w:tmpl w:val="4A44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110F0C"/>
    <w:multiLevelType w:val="hybridMultilevel"/>
    <w:tmpl w:val="00DA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036BE1"/>
    <w:multiLevelType w:val="hybridMultilevel"/>
    <w:tmpl w:val="B124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B803B2"/>
    <w:multiLevelType w:val="hybridMultilevel"/>
    <w:tmpl w:val="F176B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7D4301"/>
    <w:multiLevelType w:val="hybridMultilevel"/>
    <w:tmpl w:val="971E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FDA69F5"/>
    <w:multiLevelType w:val="hybridMultilevel"/>
    <w:tmpl w:val="529C7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8A2EBC"/>
    <w:multiLevelType w:val="hybridMultilevel"/>
    <w:tmpl w:val="60562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ABA3B47"/>
    <w:multiLevelType w:val="hybridMultilevel"/>
    <w:tmpl w:val="C9EC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9"/>
  </w:num>
  <w:num w:numId="14">
    <w:abstractNumId w:val="13"/>
  </w:num>
  <w:num w:numId="15">
    <w:abstractNumId w:val="12"/>
  </w:num>
  <w:num w:numId="16">
    <w:abstractNumId w:val="10"/>
  </w:num>
  <w:num w:numId="17">
    <w:abstractNumId w:val="16"/>
  </w:num>
  <w:num w:numId="18">
    <w:abstractNumId w:val="17"/>
  </w:num>
  <w:num w:numId="19">
    <w:abstractNumId w:val="18"/>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oNotTrackMoves/>
  <w:defaultTabStop w:val="720"/>
  <w:characterSpacingControl w:val="doNotCompress"/>
  <w:savePreviewPicture/>
  <w:footnotePr>
    <w:footnote w:id="-1"/>
    <w:footnote w:id="0"/>
  </w:footnotePr>
  <w:endnotePr>
    <w:endnote w:id="-1"/>
    <w:endnote w:id="0"/>
  </w:endnotePr>
  <w:compat>
    <w:useFELayout/>
  </w:compat>
  <w:docVars>
    <w:docVar w:name="ShowDynamicGuides" w:val="1"/>
    <w:docVar w:name="ShowMarginGuides" w:val="0"/>
    <w:docVar w:name="ShowOutlines" w:val="0"/>
    <w:docVar w:name="ShowStaticGuides" w:val="0"/>
  </w:docVars>
  <w:rsids>
    <w:rsidRoot w:val="00775E89"/>
    <w:rsid w:val="00162BD1"/>
    <w:rsid w:val="001A76C3"/>
    <w:rsid w:val="001F100A"/>
    <w:rsid w:val="00270EB6"/>
    <w:rsid w:val="00534324"/>
    <w:rsid w:val="00765171"/>
    <w:rsid w:val="00775E89"/>
    <w:rsid w:val="00807639"/>
    <w:rsid w:val="0092131D"/>
    <w:rsid w:val="00B10443"/>
    <w:rsid w:val="00C21B40"/>
    <w:rsid w:val="00CD6409"/>
    <w:rsid w:val="00E22B92"/>
    <w:rsid w:val="00EC0534"/>
    <w:rsid w:val="00EE1D3E"/>
  </w:rsids>
  <m:mathPr>
    <m:mathFont m:val="Consolas"/>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0" w:defSemiHidden="0" w:defUnhideWhenUsed="0" w:defQFormat="0" w:count="276"/>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semiHidden/>
    <w:unhideWhenUsed/>
    <w:rsid w:val="008C503B"/>
    <w:pPr>
      <w:tabs>
        <w:tab w:val="center" w:pos="4680"/>
        <w:tab w:val="right" w:pos="9360"/>
      </w:tabs>
      <w:spacing w:line="240" w:lineRule="auto"/>
    </w:pPr>
  </w:style>
  <w:style w:type="character" w:customStyle="1" w:styleId="FooterChar">
    <w:name w:val="Footer Char"/>
    <w:basedOn w:val="DefaultParagraphFont"/>
    <w:link w:val="Footer"/>
    <w:semiHidden/>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table" w:styleId="TableGrid">
    <w:name w:val="Table Grid"/>
    <w:basedOn w:val="TableNormal"/>
    <w:rsid w:val="00B1044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rsid w:val="00162BD1"/>
    <w:rPr>
      <w:color w:val="A9122A" w:themeColor="hyperlink"/>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glossaryDocument" Target="glossary/document.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channel9.msdn.com/posts/Beginner" TargetMode="External"/><Relationship Id="rId8" Type="http://schemas.openxmlformats.org/officeDocument/2006/relationships/hyperlink" Target="http://www.LearnVisualStudio.NET" TargetMode="External"/><Relationship Id="rId9" Type="http://schemas.openxmlformats.org/officeDocument/2006/relationships/hyperlink" Target="http://www.BobTabor.com" TargetMode="Externa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08:Office:Media:Templates:Resumes:Simple%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6749C7AC83F874AAEF10AB071B1B6B7"/>
        <w:category>
          <w:name w:val="General"/>
          <w:gallery w:val="placeholder"/>
        </w:category>
        <w:types>
          <w:type w:val="bbPlcHdr"/>
        </w:types>
        <w:behaviors>
          <w:behavior w:val="content"/>
        </w:behaviors>
        <w:guid w:val="{AA77DCF0-14BF-0147-8E87-D09F9077A0D2}"/>
      </w:docPartPr>
      <w:docPartBody>
        <w:p w:rsidR="00BE0E80" w:rsidRDefault="00BE0E80">
          <w:pPr>
            <w:pStyle w:val="E6749C7AC83F874AAEF10AB071B1B6B7"/>
          </w:pPr>
          <w:r>
            <w:t>Lorem ipsum dolor</w:t>
          </w:r>
        </w:p>
      </w:docPartBody>
    </w:docPart>
    <w:docPart>
      <w:docPartPr>
        <w:name w:val="8F25EB7F47F56846A8772E26F374BA2C"/>
        <w:category>
          <w:name w:val="General"/>
          <w:gallery w:val="placeholder"/>
        </w:category>
        <w:types>
          <w:type w:val="bbPlcHdr"/>
        </w:types>
        <w:behaviors>
          <w:behavior w:val="content"/>
        </w:behaviors>
        <w:guid w:val="{ECDC71C0-0D19-F547-864E-8FA0EB1BC19F}"/>
      </w:docPartPr>
      <w:docPartBody>
        <w:p w:rsidR="00BE0E80" w:rsidRDefault="00BE0E80">
          <w:pPr>
            <w:pStyle w:val="ListBullet"/>
          </w:pPr>
          <w:r>
            <w:t>Etiam cursus suscipit enim. Nulla facilisi. Integer eleifend diam eu diam. Donec dapibus enim sollicitudin nulla. Nam hendrerit. Nunc id nisi. Curabitur sed neque. Pellentesque placerat consequat pede.</w:t>
          </w:r>
        </w:p>
        <w:p w:rsidR="00BE0E80" w:rsidRDefault="00BE0E80">
          <w:pPr>
            <w:pStyle w:val="ListBullet"/>
          </w:pPr>
          <w:r>
            <w:t>Nullam dapibus elementum metus. Aenean libero sem, commodo euismod, imperdiet et, molestie vel, neque. Duis nec sapien eu pede consectetuer placerat.</w:t>
          </w:r>
        </w:p>
        <w:p w:rsidR="00BE0E80" w:rsidRDefault="00BE0E80">
          <w:pPr>
            <w:pStyle w:val="8F25EB7F47F56846A8772E26F374BA2C"/>
          </w:pPr>
          <w:r>
            <w:t>Pellentesque interdum, tellus non consectetuer mattis, lectus eros volutpat nunc, auctor nonummy nulla lectus nec tellus. Aliquam hendrerit lorem vulputate turpis.</w:t>
          </w:r>
        </w:p>
      </w:docPartBody>
    </w:docPart>
    <w:docPart>
      <w:docPartPr>
        <w:name w:val="850B49AB8EA1C7488788B346B6971105"/>
        <w:category>
          <w:name w:val="General"/>
          <w:gallery w:val="placeholder"/>
        </w:category>
        <w:types>
          <w:type w:val="bbPlcHdr"/>
        </w:types>
        <w:behaviors>
          <w:behavior w:val="content"/>
        </w:behaviors>
        <w:guid w:val="{02EADAA1-02A0-4C40-BDAC-674A79D000E3}"/>
      </w:docPartPr>
      <w:docPartBody>
        <w:p w:rsidR="00BE0E80" w:rsidRDefault="00BE0E80">
          <w:pPr>
            <w:pStyle w:val="850B49AB8EA1C7488788B346B6971105"/>
          </w:pPr>
          <w:r>
            <w:t>Lorem ipsum dolor</w:t>
          </w:r>
        </w:p>
      </w:docPartBody>
    </w:docPart>
    <w:docPart>
      <w:docPartPr>
        <w:name w:val="65BB1D2083B691428D80898BC6486C67"/>
        <w:category>
          <w:name w:val="General"/>
          <w:gallery w:val="placeholder"/>
        </w:category>
        <w:types>
          <w:type w:val="bbPlcHdr"/>
        </w:types>
        <w:behaviors>
          <w:behavior w:val="content"/>
        </w:behaviors>
        <w:guid w:val="{002FBC7E-4441-8349-926A-8A23DD3EBF5B}"/>
      </w:docPartPr>
      <w:docPartBody>
        <w:p w:rsidR="00BE0E80" w:rsidRDefault="00BE0E80">
          <w:pPr>
            <w:pStyle w:val="ListBullet"/>
          </w:pPr>
          <w:r>
            <w:t>Etiam cursus suscipit enim. Nulla facilisi. Integer eleifend diam eu diam. Donec dapibus enim sollicitudin nulla. Nam hendrerit. Nunc id nisi. Curabitur sed neque. Pellentesque placerat consequat pede.</w:t>
          </w:r>
        </w:p>
        <w:p w:rsidR="00BE0E80" w:rsidRDefault="00BE0E80">
          <w:pPr>
            <w:pStyle w:val="ListBullet"/>
          </w:pPr>
          <w:r>
            <w:t>Nullam dapibus elementum metus. Aenean libero sem, commodo euismod, imperdiet et, molestie vel, neque. Duis nec sapien eu pede consectetuer placerat.</w:t>
          </w:r>
        </w:p>
        <w:p w:rsidR="00BE0E80" w:rsidRDefault="00BE0E80">
          <w:pPr>
            <w:pStyle w:val="65BB1D2083B691428D80898BC6486C67"/>
          </w:pPr>
          <w:r>
            <w:t>Pellentesque interdum, tellus non consectetuer mattis, lectus eros volutpat nunc, auctor nonummy nulla lectus nec tellus. Aliquam hendrerit lorem vulputate turpis.</w:t>
          </w:r>
        </w:p>
      </w:docPartBody>
    </w:docPart>
    <w:docPart>
      <w:docPartPr>
        <w:name w:val="FC9D59D1165EFD4BA748AE9ECD92D4D7"/>
        <w:category>
          <w:name w:val="General"/>
          <w:gallery w:val="placeholder"/>
        </w:category>
        <w:types>
          <w:type w:val="bbPlcHdr"/>
        </w:types>
        <w:behaviors>
          <w:behavior w:val="content"/>
        </w:behaviors>
        <w:guid w:val="{483A8031-B7BF-F64B-B667-B15C2C07819C}"/>
      </w:docPartPr>
      <w:docPartBody>
        <w:p w:rsidR="00BE0E80" w:rsidRDefault="00BE0E80">
          <w:pPr>
            <w:pStyle w:val="FC9D59D1165EFD4BA748AE9ECD92D4D7"/>
          </w:pPr>
          <w:r>
            <w:t>Aliquam dapibus.</w:t>
          </w:r>
        </w:p>
      </w:docPartBody>
    </w:docPart>
    <w:docPart>
      <w:docPartPr>
        <w:name w:val="F7D37B725E0D1F45A0EB65CAD0614DA2"/>
        <w:category>
          <w:name w:val="General"/>
          <w:gallery w:val="placeholder"/>
        </w:category>
        <w:types>
          <w:type w:val="bbPlcHdr"/>
        </w:types>
        <w:behaviors>
          <w:behavior w:val="content"/>
        </w:behaviors>
        <w:guid w:val="{F910A44D-118F-0740-98FE-5A4C3C9B18DE}"/>
      </w:docPartPr>
      <w:docPartBody>
        <w:p w:rsidR="00BE0E80" w:rsidRDefault="00BE0E80">
          <w:pPr>
            <w:pStyle w:val="F7D37B725E0D1F45A0EB65CAD0614DA2"/>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6A9D49CCA126AF4080132C88E2E14054"/>
        <w:category>
          <w:name w:val="General"/>
          <w:gallery w:val="placeholder"/>
        </w:category>
        <w:types>
          <w:type w:val="bbPlcHdr"/>
        </w:types>
        <w:behaviors>
          <w:behavior w:val="content"/>
        </w:behaviors>
        <w:guid w:val="{4E9C7C8C-6AA6-BF40-B51C-B35622B2E597}"/>
      </w:docPartPr>
      <w:docPartBody>
        <w:p w:rsidR="00BE0E80" w:rsidRDefault="00BE0E80" w:rsidP="00BE0E80">
          <w:pPr>
            <w:pStyle w:val="6A9D49CCA126AF4080132C88E2E14054"/>
          </w:pPr>
          <w:r>
            <w:t>Lorem ipsum dolor</w:t>
          </w:r>
        </w:p>
      </w:docPartBody>
    </w:docPart>
    <w:docPart>
      <w:docPartPr>
        <w:name w:val="C9CB2D9A2EDD5B499D72EC3DA5336EFF"/>
        <w:category>
          <w:name w:val="General"/>
          <w:gallery w:val="placeholder"/>
        </w:category>
        <w:types>
          <w:type w:val="bbPlcHdr"/>
        </w:types>
        <w:behaviors>
          <w:behavior w:val="content"/>
        </w:behaviors>
        <w:guid w:val="{B2BAE8A5-2F18-1147-9A4A-F2475B1454F6}"/>
      </w:docPartPr>
      <w:docPartBody>
        <w:p w:rsidR="00BE0E80" w:rsidRDefault="00BE0E80">
          <w:pPr>
            <w:pStyle w:val="ListBullet"/>
          </w:pPr>
          <w:r>
            <w:t>Etiam cursus suscipit enim. Nulla facilisi. Integer eleifend diam eu diam. Donec dapibus enim sollicitudin nulla. Nam hendrerit. Nunc id nisi. Curabitur sed neque. Pellentesque placerat consequat pede.</w:t>
          </w:r>
        </w:p>
        <w:p w:rsidR="00BE0E80" w:rsidRDefault="00BE0E80">
          <w:pPr>
            <w:pStyle w:val="ListBullet"/>
          </w:pPr>
          <w:r>
            <w:t>Nullam dapibus elementum metus. Aenean libero sem, commodo euismod, imperdiet et, molestie vel, neque. Duis nec sapien eu pede consectetuer placerat.</w:t>
          </w:r>
        </w:p>
        <w:p w:rsidR="00BE0E80" w:rsidRDefault="00BE0E80" w:rsidP="00BE0E80">
          <w:pPr>
            <w:pStyle w:val="C9CB2D9A2EDD5B499D72EC3DA5336EFF"/>
          </w:pPr>
          <w:r>
            <w:t>Pellentesque interdum, tellus non consectetuer mattis, lectus eros volutpat nunc, auctor nonummy nulla lectus nec tellus. Aliquam hendrerit lorem vulputate turpis.</w:t>
          </w:r>
        </w:p>
      </w:docPartBody>
    </w:docPart>
    <w:docPart>
      <w:docPartPr>
        <w:name w:val="D40FAA98867A1A4B93411AC3FED4C5EC"/>
        <w:category>
          <w:name w:val="General"/>
          <w:gallery w:val="placeholder"/>
        </w:category>
        <w:types>
          <w:type w:val="bbPlcHdr"/>
        </w:types>
        <w:behaviors>
          <w:behavior w:val="content"/>
        </w:behaviors>
        <w:guid w:val="{C4D596B5-9B3E-D04D-B63C-0E4013A250EE}"/>
      </w:docPartPr>
      <w:docPartBody>
        <w:p w:rsidR="00BE0E80" w:rsidRDefault="00BE0E80" w:rsidP="00BE0E80">
          <w:pPr>
            <w:pStyle w:val="D40FAA98867A1A4B93411AC3FED4C5EC"/>
          </w:pPr>
          <w:r>
            <w:t>Lorem ipsum dolor</w:t>
          </w:r>
        </w:p>
      </w:docPartBody>
    </w:docPart>
    <w:docPart>
      <w:docPartPr>
        <w:name w:val="1E1B714614E2084C924FC18D17485323"/>
        <w:category>
          <w:name w:val="General"/>
          <w:gallery w:val="placeholder"/>
        </w:category>
        <w:types>
          <w:type w:val="bbPlcHdr"/>
        </w:types>
        <w:behaviors>
          <w:behavior w:val="content"/>
        </w:behaviors>
        <w:guid w:val="{868F6A91-9755-0643-8569-05AE3233F89F}"/>
      </w:docPartPr>
      <w:docPartBody>
        <w:p w:rsidR="00BE0E80" w:rsidRDefault="00BE0E80">
          <w:pPr>
            <w:pStyle w:val="ListBullet"/>
          </w:pPr>
          <w:r>
            <w:t>Etiam cursus suscipit enim. Nulla facilisi. Integer eleifend diam eu diam. Donec dapibus enim sollicitudin nulla. Nam hendrerit. Nunc id nisi. Curabitur sed neque. Pellentesque placerat consequat pede.</w:t>
          </w:r>
        </w:p>
        <w:p w:rsidR="00BE0E80" w:rsidRDefault="00BE0E80">
          <w:pPr>
            <w:pStyle w:val="ListBullet"/>
          </w:pPr>
          <w:r>
            <w:t>Nullam dapibus elementum metus. Aenean libero sem, commodo euismod, imperdiet et, molestie vel, neque. Duis nec sapien eu pede consectetuer placerat.</w:t>
          </w:r>
        </w:p>
        <w:p w:rsidR="00BE0E80" w:rsidRDefault="00BE0E80" w:rsidP="00BE0E80">
          <w:pPr>
            <w:pStyle w:val="1E1B714614E2084C924FC18D17485323"/>
          </w:pPr>
          <w:r>
            <w:t>Pellentesque interdum, tellus non consectetuer mattis, lectus eros volutpat nunc, auctor nonummy nulla lectus nec tellus. Aliquam hendrerit lorem vulputate turpis.</w:t>
          </w:r>
        </w:p>
      </w:docPartBody>
    </w:docPart>
    <w:docPart>
      <w:docPartPr>
        <w:name w:val="8A36998A05006F449ECDE1787F8F5F6F"/>
        <w:category>
          <w:name w:val="General"/>
          <w:gallery w:val="placeholder"/>
        </w:category>
        <w:types>
          <w:type w:val="bbPlcHdr"/>
        </w:types>
        <w:behaviors>
          <w:behavior w:val="content"/>
        </w:behaviors>
        <w:guid w:val="{65DF7D54-012B-2540-B0F5-7292C25E646C}"/>
      </w:docPartPr>
      <w:docPartBody>
        <w:p w:rsidR="00BE0E80" w:rsidRDefault="00BE0E80" w:rsidP="00BE0E80">
          <w:pPr>
            <w:pStyle w:val="8A36998A05006F449ECDE1787F8F5F6F"/>
          </w:pPr>
          <w:r>
            <w:t>Lorem ipsum dolor</w:t>
          </w:r>
        </w:p>
      </w:docPartBody>
    </w:docPart>
    <w:docPart>
      <w:docPartPr>
        <w:name w:val="AAA858087F6EA84AAB2860F5FBDEA9F5"/>
        <w:category>
          <w:name w:val="General"/>
          <w:gallery w:val="placeholder"/>
        </w:category>
        <w:types>
          <w:type w:val="bbPlcHdr"/>
        </w:types>
        <w:behaviors>
          <w:behavior w:val="content"/>
        </w:behaviors>
        <w:guid w:val="{FB549F7B-B7F2-F048-BEAF-571CD5408502}"/>
      </w:docPartPr>
      <w:docPartBody>
        <w:p w:rsidR="00BE0E80" w:rsidRDefault="00BE0E80" w:rsidP="00BE0E80">
          <w:pPr>
            <w:pStyle w:val="AAA858087F6EA84AAB2860F5FBDEA9F5"/>
          </w:pPr>
          <w:r>
            <w:t>Lorem ipsum dolor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Book Antiqua">
    <w:panose1 w:val="02040602050305030304"/>
    <w:charset w:val="00"/>
    <w:family w:val="auto"/>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glossary/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embedSystemFonts/>
  <w:doNotTrackMoves/>
  <w:defaultTabStop w:val="720"/>
  <w:drawingGridHorizontalSpacing w:val="360"/>
  <w:drawingGridVerticalSpacing w:val="360"/>
  <w:displayHorizontalDrawingGridEvery w:val="0"/>
  <w:displayVerticalDrawingGridEvery w:val="0"/>
  <w:characterSpacingControl w:val="doNotCompress"/>
  <w:compat>
    <w:useFELayout/>
    <w:doNotAutofitConstrainedTables/>
    <w:splitPgBreakAndParaMark/>
    <w:doNotVertAlignCellWithSp/>
    <w:doNotBreakConstrainedForcedTable/>
    <w:useAnsiKerningPairs/>
    <w:cachedColBalance/>
  </w:compat>
  <w:rsids>
    <w:rsidRoot w:val="00BE0E80"/>
    <w:rsid w:val="005E313C"/>
    <w:rsid w:val="00BE0E80"/>
    <w:rsid w:val="00F20114"/>
  </w:rsids>
  <m:mathPr>
    <m:mathFont m:val="Consolas"/>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13C"/>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odyText">
    <w:name w:val="Body Text"/>
    <w:basedOn w:val="Normal"/>
    <w:link w:val="BodyTextChar"/>
    <w:rsid w:val="005E313C"/>
    <w:pPr>
      <w:spacing w:after="200"/>
    </w:pPr>
    <w:rPr>
      <w:rFonts w:eastAsiaTheme="minorHAnsi"/>
      <w:sz w:val="20"/>
      <w:szCs w:val="22"/>
    </w:rPr>
  </w:style>
  <w:style w:type="character" w:customStyle="1" w:styleId="BodyTextChar">
    <w:name w:val="Body Text Char"/>
    <w:basedOn w:val="DefaultParagraphFont"/>
    <w:link w:val="BodyText"/>
    <w:rsid w:val="005E313C"/>
    <w:rPr>
      <w:rFonts w:eastAsiaTheme="minorHAnsi"/>
      <w:sz w:val="20"/>
      <w:szCs w:val="22"/>
    </w:rPr>
  </w:style>
  <w:style w:type="paragraph" w:customStyle="1" w:styleId="CE028396422AA0458DFFAB5F385A7CB2">
    <w:name w:val="CE028396422AA0458DFFAB5F385A7CB2"/>
    <w:rsid w:val="005E313C"/>
  </w:style>
  <w:style w:type="paragraph" w:customStyle="1" w:styleId="E6749C7AC83F874AAEF10AB071B1B6B7">
    <w:name w:val="E6749C7AC83F874AAEF10AB071B1B6B7"/>
    <w:rsid w:val="005E313C"/>
  </w:style>
  <w:style w:type="paragraph" w:styleId="ListBullet">
    <w:name w:val="List Bullet"/>
    <w:basedOn w:val="Normal"/>
    <w:rsid w:val="00BE0E80"/>
    <w:pPr>
      <w:numPr>
        <w:numId w:val="1"/>
      </w:numPr>
      <w:spacing w:after="120" w:line="276" w:lineRule="auto"/>
    </w:pPr>
    <w:rPr>
      <w:rFonts w:eastAsiaTheme="minorHAnsi"/>
      <w:sz w:val="20"/>
      <w:szCs w:val="22"/>
    </w:rPr>
  </w:style>
  <w:style w:type="paragraph" w:customStyle="1" w:styleId="8F25EB7F47F56846A8772E26F374BA2C">
    <w:name w:val="8F25EB7F47F56846A8772E26F374BA2C"/>
    <w:rsid w:val="005E313C"/>
  </w:style>
  <w:style w:type="paragraph" w:customStyle="1" w:styleId="850B49AB8EA1C7488788B346B6971105">
    <w:name w:val="850B49AB8EA1C7488788B346B6971105"/>
    <w:rsid w:val="005E313C"/>
  </w:style>
  <w:style w:type="paragraph" w:customStyle="1" w:styleId="65BB1D2083B691428D80898BC6486C67">
    <w:name w:val="65BB1D2083B691428D80898BC6486C67"/>
    <w:rsid w:val="005E313C"/>
  </w:style>
  <w:style w:type="paragraph" w:customStyle="1" w:styleId="FC9D59D1165EFD4BA748AE9ECD92D4D7">
    <w:name w:val="FC9D59D1165EFD4BA748AE9ECD92D4D7"/>
    <w:rsid w:val="005E313C"/>
  </w:style>
  <w:style w:type="paragraph" w:customStyle="1" w:styleId="7111640E36C6CE4AAE324B426C8A78FD">
    <w:name w:val="7111640E36C6CE4AAE324B426C8A78FD"/>
    <w:rsid w:val="005E313C"/>
  </w:style>
  <w:style w:type="paragraph" w:customStyle="1" w:styleId="8BA319983F5F4E46B0DF71BEE43E2D39">
    <w:name w:val="8BA319983F5F4E46B0DF71BEE43E2D39"/>
    <w:rsid w:val="005E313C"/>
  </w:style>
  <w:style w:type="paragraph" w:customStyle="1" w:styleId="CFAA81ADC4D49C4C9D6A4B28A309D0D4">
    <w:name w:val="CFAA81ADC4D49C4C9D6A4B28A309D0D4"/>
    <w:rsid w:val="005E313C"/>
  </w:style>
  <w:style w:type="paragraph" w:customStyle="1" w:styleId="F7D37B725E0D1F45A0EB65CAD0614DA2">
    <w:name w:val="F7D37B725E0D1F45A0EB65CAD0614DA2"/>
    <w:rsid w:val="005E313C"/>
  </w:style>
  <w:style w:type="paragraph" w:customStyle="1" w:styleId="6A9D49CCA126AF4080132C88E2E14054">
    <w:name w:val="6A9D49CCA126AF4080132C88E2E14054"/>
    <w:rsid w:val="00BE0E80"/>
  </w:style>
  <w:style w:type="paragraph" w:customStyle="1" w:styleId="C9CB2D9A2EDD5B499D72EC3DA5336EFF">
    <w:name w:val="C9CB2D9A2EDD5B499D72EC3DA5336EFF"/>
    <w:rsid w:val="00BE0E80"/>
  </w:style>
  <w:style w:type="paragraph" w:customStyle="1" w:styleId="D40FAA98867A1A4B93411AC3FED4C5EC">
    <w:name w:val="D40FAA98867A1A4B93411AC3FED4C5EC"/>
    <w:rsid w:val="00BE0E80"/>
  </w:style>
  <w:style w:type="paragraph" w:customStyle="1" w:styleId="1E1B714614E2084C924FC18D17485323">
    <w:name w:val="1E1B714614E2084C924FC18D17485323"/>
    <w:rsid w:val="00BE0E80"/>
  </w:style>
  <w:style w:type="paragraph" w:customStyle="1" w:styleId="8A36998A05006F449ECDE1787F8F5F6F">
    <w:name w:val="8A36998A05006F449ECDE1787F8F5F6F"/>
    <w:rsid w:val="00BE0E80"/>
  </w:style>
  <w:style w:type="paragraph" w:customStyle="1" w:styleId="AAA858087F6EA84AAB2860F5FBDEA9F5">
    <w:name w:val="AAA858087F6EA84AAB2860F5FBDEA9F5"/>
    <w:rsid w:val="00BE0E80"/>
  </w:style>
</w:styles>
</file>

<file path=word/glossary/webSettings.xml><?xml version="1.0" encoding="utf-8"?>
<w:webSettings xmlns:r="http://schemas.openxmlformats.org/officeDocument/2006/relationships" xmlns:w="http://schemas.openxmlformats.org/wordprocessingml/2006/main">
  <w:allowPNG/>
  <w:doNotSaveAsSingleFile/>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Simple Resume.dotx</Template>
  <TotalTime>334</TotalTime>
  <Pages>2</Pages>
  <Words>598</Words>
  <Characters>3414</Characters>
  <Application>Microsoft Macintosh Word</Application>
  <DocSecurity>0</DocSecurity>
  <Lines>28</Lines>
  <Paragraphs>6</Paragraphs>
  <ScaleCrop>false</ScaleCrop>
  <Manager/>
  <Company/>
  <LinksUpToDate>false</LinksUpToDate>
  <CharactersWithSpaces>4192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Tabor</dc:creator>
  <cp:keywords/>
  <dc:description/>
  <cp:lastModifiedBy>Bob Tabor</cp:lastModifiedBy>
  <cp:revision>3</cp:revision>
  <cp:lastPrinted>2013-01-09T17:37:00Z</cp:lastPrinted>
  <dcterms:created xsi:type="dcterms:W3CDTF">2013-01-09T14:49:00Z</dcterms:created>
  <dcterms:modified xsi:type="dcterms:W3CDTF">2013-01-09T21:05:00Z</dcterms:modified>
  <cp:category/>
</cp:coreProperties>
</file>