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131" w:rsidRPr="00C53BB8" w:rsidRDefault="000950A4" w:rsidP="00C53BB8">
      <w:pPr>
        <w:pStyle w:val="NAMEHEADER"/>
        <w:rPr>
          <w:caps/>
          <w:sz w:val="26"/>
          <w:szCs w:val="26"/>
        </w:rPr>
      </w:pPr>
      <w:r>
        <w:rPr>
          <w:caps/>
          <w:sz w:val="26"/>
          <w:szCs w:val="26"/>
        </w:rPr>
        <w:t>Kurt Nettgen</w:t>
      </w:r>
    </w:p>
    <w:p w:rsidR="0032207B" w:rsidRDefault="000950A4" w:rsidP="00C53BB8">
      <w:pPr>
        <w:pStyle w:val="10BULLETEDTEXT"/>
        <w:numPr>
          <w:ilvl w:val="0"/>
          <w:numId w:val="0"/>
        </w:numPr>
        <w:pBdr>
          <w:bottom w:val="single" w:sz="4" w:space="1" w:color="auto"/>
        </w:pBdr>
        <w:tabs>
          <w:tab w:val="center" w:pos="5112"/>
          <w:tab w:val="right" w:pos="10224"/>
        </w:tabs>
        <w:jc w:val="center"/>
      </w:pPr>
      <w:r>
        <w:t>847-668-4686</w:t>
      </w:r>
      <w:r w:rsidR="00C53BB8">
        <w:t xml:space="preserve"> • </w:t>
      </w:r>
      <w:r w:rsidR="00B452BE">
        <w:t>kurtnettgen</w:t>
      </w:r>
      <w:r>
        <w:t>@</w:t>
      </w:r>
      <w:r w:rsidR="00B452BE">
        <w:t>gmail.com</w:t>
      </w:r>
    </w:p>
    <w:p w:rsidR="00E52E0B" w:rsidRPr="00BA0323" w:rsidRDefault="00E52E0B" w:rsidP="00077081">
      <w:pPr>
        <w:pStyle w:val="OBJECTIVE"/>
        <w:rPr>
          <w:caps/>
          <w:sz w:val="16"/>
          <w:szCs w:val="26"/>
        </w:rPr>
      </w:pPr>
    </w:p>
    <w:p w:rsidR="00891430" w:rsidRDefault="00891430" w:rsidP="00077081">
      <w:pPr>
        <w:pStyle w:val="OBJECTIVE"/>
        <w:rPr>
          <w:caps/>
          <w:sz w:val="24"/>
          <w:szCs w:val="26"/>
        </w:rPr>
      </w:pPr>
      <w:r w:rsidRPr="00A550E5">
        <w:rPr>
          <w:caps/>
          <w:sz w:val="24"/>
          <w:szCs w:val="26"/>
        </w:rPr>
        <w:t>SUMMARY</w:t>
      </w:r>
    </w:p>
    <w:p w:rsidR="00684E0A" w:rsidRPr="00684E0A" w:rsidRDefault="00684E0A" w:rsidP="00077081">
      <w:pPr>
        <w:pStyle w:val="OBJECTIVE"/>
        <w:rPr>
          <w:caps/>
          <w:sz w:val="10"/>
          <w:szCs w:val="26"/>
        </w:rPr>
      </w:pPr>
    </w:p>
    <w:p w:rsidR="00F83C13" w:rsidRDefault="00DE710E" w:rsidP="0032207B">
      <w:pPr>
        <w:pStyle w:val="FULLJUSTIFIEDPLAINTEXT"/>
        <w:rPr>
          <w:rFonts w:cs="Arial"/>
          <w:szCs w:val="20"/>
        </w:rPr>
      </w:pPr>
      <w:r w:rsidRPr="00DE710E">
        <w:rPr>
          <w:rFonts w:cs="Arial"/>
          <w:szCs w:val="20"/>
        </w:rPr>
        <w:t xml:space="preserve">Positive innovative leader with diverse experiences in </w:t>
      </w:r>
      <w:r w:rsidR="00A04C4A">
        <w:rPr>
          <w:rFonts w:cs="Arial"/>
          <w:szCs w:val="20"/>
        </w:rPr>
        <w:t xml:space="preserve">customer </w:t>
      </w:r>
      <w:r w:rsidR="00F01A1C">
        <w:rPr>
          <w:rFonts w:cs="Arial"/>
          <w:szCs w:val="20"/>
        </w:rPr>
        <w:t>relationship</w:t>
      </w:r>
      <w:r w:rsidR="00A04C4A">
        <w:rPr>
          <w:rFonts w:cs="Arial"/>
          <w:szCs w:val="20"/>
        </w:rPr>
        <w:t xml:space="preserve"> management, integrated </w:t>
      </w:r>
      <w:r w:rsidR="00543F1C">
        <w:rPr>
          <w:rFonts w:cs="Arial"/>
          <w:szCs w:val="20"/>
        </w:rPr>
        <w:t xml:space="preserve">supply chain and distribution </w:t>
      </w:r>
      <w:r w:rsidR="00F01A1C">
        <w:rPr>
          <w:rFonts w:cs="Arial"/>
          <w:szCs w:val="20"/>
        </w:rPr>
        <w:t>leadership</w:t>
      </w:r>
      <w:r w:rsidR="00543F1C">
        <w:rPr>
          <w:rFonts w:cs="Arial"/>
          <w:szCs w:val="20"/>
        </w:rPr>
        <w:t xml:space="preserve">, </w:t>
      </w:r>
      <w:r w:rsidR="00F83C13">
        <w:rPr>
          <w:rFonts w:cs="Arial"/>
          <w:szCs w:val="20"/>
        </w:rPr>
        <w:t xml:space="preserve">sales and marketing, </w:t>
      </w:r>
      <w:r w:rsidR="00F83C13" w:rsidRPr="00DE710E">
        <w:rPr>
          <w:rFonts w:cs="Arial"/>
          <w:szCs w:val="20"/>
        </w:rPr>
        <w:t>demand forecasting</w:t>
      </w:r>
      <w:r w:rsidR="00600EAC">
        <w:rPr>
          <w:rFonts w:cs="Arial"/>
          <w:szCs w:val="20"/>
        </w:rPr>
        <w:t>,</w:t>
      </w:r>
      <w:r w:rsidR="00F83C13" w:rsidRPr="00DE710E">
        <w:rPr>
          <w:rFonts w:cs="Arial"/>
          <w:szCs w:val="20"/>
        </w:rPr>
        <w:t xml:space="preserve"> new product int</w:t>
      </w:r>
      <w:r w:rsidR="00A55A65">
        <w:rPr>
          <w:rFonts w:cs="Arial"/>
          <w:szCs w:val="20"/>
        </w:rPr>
        <w:t xml:space="preserve">roduction, </w:t>
      </w:r>
      <w:r w:rsidR="00F01A1C">
        <w:rPr>
          <w:rFonts w:cs="Arial"/>
          <w:szCs w:val="20"/>
        </w:rPr>
        <w:t>s</w:t>
      </w:r>
      <w:r w:rsidR="00E453DA">
        <w:rPr>
          <w:rFonts w:cs="Arial"/>
          <w:szCs w:val="20"/>
        </w:rPr>
        <w:t>ervice operations, pricing and quoting</w:t>
      </w:r>
      <w:r w:rsidR="00E52E0B">
        <w:rPr>
          <w:rFonts w:cs="Arial"/>
          <w:szCs w:val="20"/>
        </w:rPr>
        <w:t xml:space="preserve">, </w:t>
      </w:r>
      <w:r w:rsidR="00F01A1C">
        <w:rPr>
          <w:rFonts w:cs="Arial"/>
          <w:szCs w:val="20"/>
        </w:rPr>
        <w:t>vendor partner and customer agreements</w:t>
      </w:r>
      <w:r w:rsidR="00F83C13">
        <w:rPr>
          <w:rFonts w:cs="Arial"/>
          <w:szCs w:val="20"/>
        </w:rPr>
        <w:t xml:space="preserve"> </w:t>
      </w:r>
      <w:r w:rsidRPr="00DE710E">
        <w:rPr>
          <w:rFonts w:cs="Arial"/>
          <w:szCs w:val="20"/>
        </w:rPr>
        <w:t xml:space="preserve">and </w:t>
      </w:r>
      <w:r w:rsidR="00517B15">
        <w:rPr>
          <w:rFonts w:cs="Arial"/>
          <w:szCs w:val="20"/>
        </w:rPr>
        <w:t>program management</w:t>
      </w:r>
      <w:r w:rsidRPr="00DE710E">
        <w:rPr>
          <w:rFonts w:cs="Arial"/>
          <w:szCs w:val="20"/>
        </w:rPr>
        <w:t xml:space="preserve">. </w:t>
      </w:r>
      <w:r w:rsidR="00517B15">
        <w:rPr>
          <w:rFonts w:cs="Arial"/>
          <w:szCs w:val="20"/>
        </w:rPr>
        <w:t>I have p</w:t>
      </w:r>
      <w:r w:rsidRPr="00DE710E">
        <w:rPr>
          <w:rFonts w:cs="Arial"/>
          <w:szCs w:val="20"/>
        </w:rPr>
        <w:t xml:space="preserve">assion and appreciation for </w:t>
      </w:r>
      <w:r w:rsidR="00543F1C">
        <w:rPr>
          <w:rFonts w:cs="Arial"/>
          <w:szCs w:val="20"/>
        </w:rPr>
        <w:t xml:space="preserve">operational efficiency and continuous improvement. </w:t>
      </w:r>
      <w:r w:rsidRPr="00DE710E">
        <w:rPr>
          <w:rFonts w:cs="Arial"/>
          <w:szCs w:val="20"/>
        </w:rPr>
        <w:t>A six sigma certified professional with an established track record of process re-engineering and the application of information technology.</w:t>
      </w:r>
      <w:r w:rsidR="00F83C13">
        <w:rPr>
          <w:rFonts w:cs="Arial"/>
          <w:szCs w:val="20"/>
        </w:rPr>
        <w:t xml:space="preserve"> </w:t>
      </w:r>
      <w:r w:rsidR="000D0B0A">
        <w:rPr>
          <w:rFonts w:cs="Arial"/>
          <w:szCs w:val="20"/>
        </w:rPr>
        <w:t>I am a</w:t>
      </w:r>
      <w:r w:rsidR="00517B15">
        <w:rPr>
          <w:rFonts w:cs="Arial"/>
          <w:szCs w:val="20"/>
        </w:rPr>
        <w:t xml:space="preserve"> </w:t>
      </w:r>
      <w:r w:rsidRPr="00DE710E">
        <w:rPr>
          <w:rFonts w:cs="Arial"/>
          <w:szCs w:val="20"/>
        </w:rPr>
        <w:t xml:space="preserve">motivational manager with focus on the customer, market and profitability. </w:t>
      </w:r>
    </w:p>
    <w:p w:rsidR="00A04C4A" w:rsidRPr="00BA0323" w:rsidRDefault="00A04C4A" w:rsidP="0032207B">
      <w:pPr>
        <w:pStyle w:val="FULLJUSTIFIEDPLAINTEXT"/>
        <w:rPr>
          <w:rFonts w:cs="Arial"/>
          <w:sz w:val="14"/>
          <w:szCs w:val="20"/>
        </w:rPr>
      </w:pPr>
    </w:p>
    <w:p w:rsidR="008C285A" w:rsidRDefault="00891430">
      <w:pPr>
        <w:pStyle w:val="CENTEREDHEADER"/>
        <w:rPr>
          <w:caps/>
          <w:sz w:val="24"/>
          <w:szCs w:val="26"/>
        </w:rPr>
      </w:pPr>
      <w:r w:rsidRPr="00A550E5">
        <w:rPr>
          <w:caps/>
          <w:sz w:val="24"/>
          <w:szCs w:val="26"/>
        </w:rPr>
        <w:t>PROFESSIONAL EXPERIENCE</w:t>
      </w:r>
    </w:p>
    <w:p w:rsidR="00BA0323" w:rsidRPr="00BA0323" w:rsidRDefault="00BA0323">
      <w:pPr>
        <w:pStyle w:val="CENTEREDHEADER"/>
        <w:rPr>
          <w:caps/>
          <w:sz w:val="8"/>
          <w:szCs w:val="26"/>
        </w:rPr>
      </w:pPr>
    </w:p>
    <w:p w:rsidR="00DB640F" w:rsidRDefault="00DB640F" w:rsidP="008C285A">
      <w:pPr>
        <w:pStyle w:val="CENTEREDHEADER"/>
        <w:jc w:val="left"/>
        <w:rPr>
          <w:bCs w:val="0"/>
          <w:caps/>
          <w:sz w:val="23"/>
        </w:rPr>
      </w:pPr>
      <w:r>
        <w:rPr>
          <w:bCs w:val="0"/>
          <w:caps/>
          <w:sz w:val="23"/>
        </w:rPr>
        <w:t>Johnson Controls Inc.</w:t>
      </w:r>
    </w:p>
    <w:p w:rsidR="00BA0323" w:rsidRPr="00BA0323" w:rsidRDefault="00BA0323" w:rsidP="00BA0323">
      <w:pPr>
        <w:rPr>
          <w:sz w:val="20"/>
        </w:rPr>
      </w:pPr>
      <w:r w:rsidRPr="00BA0323">
        <w:rPr>
          <w:sz w:val="20"/>
        </w:rPr>
        <w:t>A global diversified technology and industrial leader servicing customers in more than 150 countries</w:t>
      </w:r>
      <w:r>
        <w:rPr>
          <w:sz w:val="20"/>
        </w:rPr>
        <w:t>.</w:t>
      </w:r>
      <w:r w:rsidRPr="00BA0323">
        <w:rPr>
          <w:sz w:val="20"/>
        </w:rPr>
        <w:t xml:space="preserve"> </w:t>
      </w:r>
    </w:p>
    <w:p w:rsidR="00BA0323" w:rsidRPr="00BA0323" w:rsidRDefault="00BA0323" w:rsidP="00BA0323">
      <w:pPr>
        <w:rPr>
          <w:rFonts w:ascii="Cambria" w:hAnsi="Cambria"/>
          <w:b/>
          <w:sz w:val="12"/>
        </w:rPr>
      </w:pPr>
    </w:p>
    <w:p w:rsidR="00DB640F" w:rsidRPr="00C05903" w:rsidRDefault="00DB640F" w:rsidP="008C285A">
      <w:pPr>
        <w:pStyle w:val="CENTEREDHEADER"/>
        <w:jc w:val="left"/>
        <w:rPr>
          <w:b w:val="0"/>
          <w:sz w:val="24"/>
          <w:szCs w:val="24"/>
        </w:rPr>
      </w:pPr>
      <w:r>
        <w:rPr>
          <w:sz w:val="24"/>
          <w:szCs w:val="24"/>
        </w:rPr>
        <w:t>Business Process Lead – Order to Cash</w:t>
      </w:r>
      <w:r w:rsidR="00C05903">
        <w:rPr>
          <w:sz w:val="24"/>
          <w:szCs w:val="24"/>
        </w:rPr>
        <w:tab/>
      </w:r>
      <w:r w:rsidR="00C05903">
        <w:rPr>
          <w:sz w:val="24"/>
          <w:szCs w:val="24"/>
        </w:rPr>
        <w:tab/>
      </w:r>
      <w:r w:rsidR="00C05903">
        <w:rPr>
          <w:sz w:val="24"/>
          <w:szCs w:val="24"/>
        </w:rPr>
        <w:tab/>
      </w:r>
      <w:r w:rsidR="00C05903">
        <w:rPr>
          <w:sz w:val="24"/>
          <w:szCs w:val="24"/>
        </w:rPr>
        <w:tab/>
      </w:r>
      <w:r w:rsidR="00C05903">
        <w:rPr>
          <w:sz w:val="24"/>
          <w:szCs w:val="24"/>
        </w:rPr>
        <w:tab/>
      </w:r>
      <w:r w:rsidR="00C05903">
        <w:rPr>
          <w:sz w:val="24"/>
          <w:szCs w:val="24"/>
        </w:rPr>
        <w:tab/>
        <w:t xml:space="preserve">  </w:t>
      </w:r>
      <w:r w:rsidR="00C05903" w:rsidRPr="00C05903">
        <w:rPr>
          <w:b w:val="0"/>
          <w:sz w:val="24"/>
          <w:szCs w:val="24"/>
        </w:rPr>
        <w:t>Jan 2015 - present</w:t>
      </w:r>
    </w:p>
    <w:p w:rsidR="00DB640F" w:rsidRDefault="00431849" w:rsidP="008C285A">
      <w:pPr>
        <w:pStyle w:val="CENTEREDHEADER"/>
        <w:jc w:val="left"/>
        <w:rPr>
          <w:b w:val="0"/>
          <w:szCs w:val="24"/>
        </w:rPr>
      </w:pPr>
      <w:r w:rsidRPr="00A160E6">
        <w:rPr>
          <w:b w:val="0"/>
          <w:szCs w:val="24"/>
        </w:rPr>
        <w:t xml:space="preserve">A global process </w:t>
      </w:r>
      <w:r w:rsidR="00DB640F" w:rsidRPr="00A160E6">
        <w:rPr>
          <w:b w:val="0"/>
          <w:szCs w:val="24"/>
        </w:rPr>
        <w:t xml:space="preserve">leader focused </w:t>
      </w:r>
      <w:r w:rsidR="00884340" w:rsidRPr="00A160E6">
        <w:rPr>
          <w:b w:val="0"/>
          <w:szCs w:val="24"/>
        </w:rPr>
        <w:t>upon pricing</w:t>
      </w:r>
      <w:r w:rsidR="00A04C4A">
        <w:rPr>
          <w:b w:val="0"/>
          <w:szCs w:val="24"/>
        </w:rPr>
        <w:t xml:space="preserve"> management</w:t>
      </w:r>
      <w:r w:rsidR="00884340" w:rsidRPr="00A160E6">
        <w:rPr>
          <w:b w:val="0"/>
          <w:szCs w:val="24"/>
        </w:rPr>
        <w:t xml:space="preserve">, </w:t>
      </w:r>
      <w:r w:rsidR="00DB640F" w:rsidRPr="00A160E6">
        <w:rPr>
          <w:b w:val="0"/>
          <w:szCs w:val="24"/>
        </w:rPr>
        <w:t xml:space="preserve">order management, contracts and functional data management.  </w:t>
      </w:r>
      <w:r w:rsidR="002C23CC">
        <w:rPr>
          <w:b w:val="0"/>
          <w:szCs w:val="24"/>
        </w:rPr>
        <w:t>Transforming</w:t>
      </w:r>
      <w:r w:rsidR="003D023D">
        <w:rPr>
          <w:b w:val="0"/>
          <w:szCs w:val="24"/>
        </w:rPr>
        <w:t xml:space="preserve"> </w:t>
      </w:r>
      <w:r w:rsidR="006841A7">
        <w:rPr>
          <w:b w:val="0"/>
          <w:szCs w:val="24"/>
        </w:rPr>
        <w:t>enterprise</w:t>
      </w:r>
      <w:r w:rsidR="003D023D">
        <w:rPr>
          <w:b w:val="0"/>
          <w:szCs w:val="24"/>
        </w:rPr>
        <w:t xml:space="preserve"> business processes</w:t>
      </w:r>
      <w:r w:rsidR="002C23CC">
        <w:rPr>
          <w:b w:val="0"/>
          <w:szCs w:val="24"/>
        </w:rPr>
        <w:t xml:space="preserve"> and</w:t>
      </w:r>
      <w:r w:rsidR="003D023D">
        <w:rPr>
          <w:b w:val="0"/>
          <w:szCs w:val="24"/>
        </w:rPr>
        <w:t xml:space="preserve"> </w:t>
      </w:r>
      <w:r w:rsidR="00A04C4A">
        <w:rPr>
          <w:b w:val="0"/>
          <w:szCs w:val="24"/>
        </w:rPr>
        <w:t>documenting</w:t>
      </w:r>
      <w:r w:rsidR="003D023D">
        <w:rPr>
          <w:b w:val="0"/>
          <w:szCs w:val="24"/>
        </w:rPr>
        <w:t xml:space="preserve"> detailed ARIS process flows, business process documentation and functional specifications to </w:t>
      </w:r>
      <w:r w:rsidR="00A04C4A">
        <w:rPr>
          <w:b w:val="0"/>
          <w:szCs w:val="24"/>
        </w:rPr>
        <w:t>implement</w:t>
      </w:r>
      <w:r w:rsidR="003D023D">
        <w:rPr>
          <w:b w:val="0"/>
          <w:szCs w:val="24"/>
        </w:rPr>
        <w:t xml:space="preserve"> global processes within SAP.</w:t>
      </w:r>
      <w:r w:rsidR="00DB640F" w:rsidRPr="00A160E6">
        <w:rPr>
          <w:b w:val="0"/>
          <w:szCs w:val="24"/>
        </w:rPr>
        <w:t xml:space="preserve"> </w:t>
      </w:r>
    </w:p>
    <w:p w:rsidR="00A04C4A" w:rsidRPr="00C05903" w:rsidRDefault="00A04C4A" w:rsidP="008C285A">
      <w:pPr>
        <w:pStyle w:val="CENTEREDHEADER"/>
        <w:jc w:val="left"/>
        <w:rPr>
          <w:bCs w:val="0"/>
          <w:caps/>
          <w:sz w:val="16"/>
        </w:rPr>
      </w:pPr>
    </w:p>
    <w:p w:rsidR="008C285A" w:rsidRDefault="00600EAC" w:rsidP="008C285A">
      <w:pPr>
        <w:pStyle w:val="CENTEREDHEADER"/>
        <w:jc w:val="left"/>
        <w:rPr>
          <w:caps/>
          <w:sz w:val="24"/>
          <w:szCs w:val="26"/>
        </w:rPr>
      </w:pPr>
      <w:r>
        <w:rPr>
          <w:bCs w:val="0"/>
          <w:caps/>
          <w:sz w:val="23"/>
        </w:rPr>
        <w:t xml:space="preserve">Emerson Electric / </w:t>
      </w:r>
      <w:r w:rsidR="008C285A">
        <w:rPr>
          <w:bCs w:val="0"/>
          <w:caps/>
          <w:sz w:val="23"/>
        </w:rPr>
        <w:t>Emerson process management</w:t>
      </w:r>
    </w:p>
    <w:p w:rsidR="008C285A" w:rsidRPr="00BA0323" w:rsidRDefault="008C285A" w:rsidP="008C285A">
      <w:pPr>
        <w:pStyle w:val="CENTEREDHEADER"/>
        <w:jc w:val="left"/>
        <w:rPr>
          <w:b w:val="0"/>
          <w:sz w:val="20"/>
        </w:rPr>
      </w:pPr>
      <w:r w:rsidRPr="00BA0323">
        <w:rPr>
          <w:b w:val="0"/>
          <w:sz w:val="20"/>
        </w:rPr>
        <w:t xml:space="preserve">A </w:t>
      </w:r>
      <w:r w:rsidR="008B0A68" w:rsidRPr="00BA0323">
        <w:rPr>
          <w:b w:val="0"/>
          <w:sz w:val="20"/>
        </w:rPr>
        <w:t xml:space="preserve">diverse </w:t>
      </w:r>
      <w:r w:rsidRPr="00BA0323">
        <w:rPr>
          <w:b w:val="0"/>
          <w:sz w:val="20"/>
        </w:rPr>
        <w:t xml:space="preserve">global </w:t>
      </w:r>
      <w:r w:rsidR="008B0A68" w:rsidRPr="00BA0323">
        <w:rPr>
          <w:b w:val="0"/>
          <w:sz w:val="20"/>
        </w:rPr>
        <w:t>c</w:t>
      </w:r>
      <w:r w:rsidRPr="00BA0323">
        <w:rPr>
          <w:b w:val="0"/>
          <w:sz w:val="20"/>
        </w:rPr>
        <w:t>orporation</w:t>
      </w:r>
      <w:r w:rsidR="008B0A68" w:rsidRPr="00BA0323">
        <w:rPr>
          <w:b w:val="0"/>
          <w:sz w:val="20"/>
        </w:rPr>
        <w:t xml:space="preserve"> serving multiple industries with process management and automation needs.</w:t>
      </w:r>
    </w:p>
    <w:p w:rsidR="008C285A" w:rsidRPr="00BD03E2" w:rsidRDefault="008C285A" w:rsidP="008C285A">
      <w:pPr>
        <w:pStyle w:val="COMPANYNAME"/>
        <w:tabs>
          <w:tab w:val="clear" w:pos="9360"/>
          <w:tab w:val="right" w:pos="9630"/>
        </w:tabs>
        <w:jc w:val="both"/>
        <w:rPr>
          <w:b/>
          <w:bCs w:val="0"/>
          <w:caps/>
          <w:sz w:val="12"/>
          <w:szCs w:val="12"/>
        </w:rPr>
      </w:pPr>
    </w:p>
    <w:p w:rsidR="008C285A" w:rsidRDefault="00884340" w:rsidP="008C285A">
      <w:pPr>
        <w:pStyle w:val="COMPANYNAME"/>
        <w:tabs>
          <w:tab w:val="clear" w:pos="9360"/>
        </w:tabs>
        <w:jc w:val="both"/>
      </w:pPr>
      <w:r>
        <w:rPr>
          <w:b/>
          <w:sz w:val="24"/>
          <w:szCs w:val="24"/>
        </w:rPr>
        <w:t xml:space="preserve">General Manager, </w:t>
      </w:r>
      <w:r w:rsidR="00543F1C">
        <w:rPr>
          <w:b/>
          <w:sz w:val="24"/>
          <w:szCs w:val="24"/>
        </w:rPr>
        <w:t>Service Operations</w:t>
      </w:r>
      <w:r w:rsidR="008C285A">
        <w:rPr>
          <w:b/>
        </w:rPr>
        <w:tab/>
      </w:r>
      <w:r w:rsidR="008C285A">
        <w:rPr>
          <w:b/>
        </w:rPr>
        <w:tab/>
      </w:r>
      <w:r w:rsidR="008C285A">
        <w:rPr>
          <w:b/>
        </w:rPr>
        <w:tab/>
      </w:r>
      <w:r w:rsidR="008C285A">
        <w:rPr>
          <w:b/>
        </w:rPr>
        <w:tab/>
      </w:r>
      <w:r w:rsidR="008C285A">
        <w:rPr>
          <w:b/>
        </w:rPr>
        <w:tab/>
      </w:r>
      <w:r w:rsidR="008B0A68">
        <w:rPr>
          <w:b/>
        </w:rPr>
        <w:tab/>
      </w:r>
      <w:r w:rsidR="00B94A9C">
        <w:rPr>
          <w:b/>
        </w:rPr>
        <w:t xml:space="preserve">   </w:t>
      </w:r>
      <w:r w:rsidR="008C285A">
        <w:t>Feb 2013</w:t>
      </w:r>
      <w:r w:rsidR="008C285A" w:rsidRPr="00EA1DD5">
        <w:t xml:space="preserve"> </w:t>
      </w:r>
      <w:r w:rsidR="008C285A" w:rsidRPr="00A23C1A">
        <w:t>–</w:t>
      </w:r>
      <w:r w:rsidR="00DB640F">
        <w:t>Jan 2015</w:t>
      </w:r>
    </w:p>
    <w:p w:rsidR="008C285A" w:rsidRDefault="00543F1C" w:rsidP="002B0518">
      <w:pPr>
        <w:pStyle w:val="CENTEREDHEADER"/>
        <w:jc w:val="left"/>
        <w:rPr>
          <w:b w:val="0"/>
          <w:color w:val="333333"/>
          <w:shd w:val="clear" w:color="auto" w:fill="FFFFFF"/>
        </w:rPr>
      </w:pPr>
      <w:r>
        <w:rPr>
          <w:b w:val="0"/>
          <w:color w:val="333333"/>
          <w:shd w:val="clear" w:color="auto" w:fill="FFFFFF"/>
        </w:rPr>
        <w:t>W</w:t>
      </w:r>
      <w:r w:rsidR="00077081" w:rsidRPr="008B0A68">
        <w:rPr>
          <w:b w:val="0"/>
          <w:color w:val="333333"/>
          <w:shd w:val="clear" w:color="auto" w:fill="FFFFFF"/>
        </w:rPr>
        <w:t>ithin the Rosemount service</w:t>
      </w:r>
      <w:r w:rsidR="00A55A65">
        <w:rPr>
          <w:b w:val="0"/>
          <w:color w:val="333333"/>
          <w:shd w:val="clear" w:color="auto" w:fill="FFFFFF"/>
        </w:rPr>
        <w:t xml:space="preserve"> /IVS</w:t>
      </w:r>
      <w:r>
        <w:rPr>
          <w:b w:val="0"/>
          <w:color w:val="333333"/>
          <w:shd w:val="clear" w:color="auto" w:fill="FFFFFF"/>
        </w:rPr>
        <w:t xml:space="preserve"> division</w:t>
      </w:r>
      <w:r w:rsidR="00600EAC">
        <w:rPr>
          <w:b w:val="0"/>
          <w:color w:val="333333"/>
          <w:shd w:val="clear" w:color="auto" w:fill="FFFFFF"/>
        </w:rPr>
        <w:t xml:space="preserve"> –</w:t>
      </w:r>
      <w:r w:rsidR="00734134">
        <w:rPr>
          <w:b w:val="0"/>
          <w:color w:val="333333"/>
          <w:shd w:val="clear" w:color="auto" w:fill="FFFFFF"/>
        </w:rPr>
        <w:t xml:space="preserve"> I managed</w:t>
      </w:r>
      <w:r w:rsidR="005F085E">
        <w:rPr>
          <w:b w:val="0"/>
          <w:color w:val="333333"/>
          <w:shd w:val="clear" w:color="auto" w:fill="FFFFFF"/>
        </w:rPr>
        <w:t xml:space="preserve"> </w:t>
      </w:r>
      <w:r w:rsidR="00077081">
        <w:rPr>
          <w:b w:val="0"/>
          <w:color w:val="333333"/>
          <w:shd w:val="clear" w:color="auto" w:fill="FFFFFF"/>
        </w:rPr>
        <w:t>revenue</w:t>
      </w:r>
      <w:r w:rsidR="008B0A68" w:rsidRPr="008B0A68">
        <w:rPr>
          <w:b w:val="0"/>
          <w:color w:val="333333"/>
          <w:shd w:val="clear" w:color="auto" w:fill="FFFFFF"/>
        </w:rPr>
        <w:t xml:space="preserve"> growth</w:t>
      </w:r>
      <w:r w:rsidR="00EB7253">
        <w:rPr>
          <w:b w:val="0"/>
          <w:color w:val="333333"/>
          <w:shd w:val="clear" w:color="auto" w:fill="FFFFFF"/>
        </w:rPr>
        <w:t xml:space="preserve">, </w:t>
      </w:r>
      <w:r w:rsidR="00EB7253" w:rsidRPr="008B0A68">
        <w:rPr>
          <w:b w:val="0"/>
          <w:color w:val="333333"/>
          <w:shd w:val="clear" w:color="auto" w:fill="FFFFFF"/>
        </w:rPr>
        <w:t>business process</w:t>
      </w:r>
      <w:r w:rsidR="00EB7253">
        <w:rPr>
          <w:b w:val="0"/>
          <w:color w:val="333333"/>
          <w:shd w:val="clear" w:color="auto" w:fill="FFFFFF"/>
        </w:rPr>
        <w:t xml:space="preserve"> improvement, </w:t>
      </w:r>
      <w:r w:rsidR="00A8479E">
        <w:rPr>
          <w:b w:val="0"/>
          <w:color w:val="333333"/>
          <w:shd w:val="clear" w:color="auto" w:fill="FFFFFF"/>
        </w:rPr>
        <w:t xml:space="preserve">sales and operations planning, </w:t>
      </w:r>
      <w:r w:rsidR="00600EAC">
        <w:rPr>
          <w:b w:val="0"/>
          <w:color w:val="333333"/>
          <w:shd w:val="clear" w:color="auto" w:fill="FFFFFF"/>
        </w:rPr>
        <w:t>systems and organization design and ultimately-customer satisfaction</w:t>
      </w:r>
      <w:r w:rsidR="00EB7253">
        <w:rPr>
          <w:b w:val="0"/>
          <w:color w:val="333333"/>
          <w:shd w:val="clear" w:color="auto" w:fill="FFFFFF"/>
        </w:rPr>
        <w:t>.</w:t>
      </w:r>
      <w:r w:rsidR="008B0A68" w:rsidRPr="008B0A68">
        <w:rPr>
          <w:b w:val="0"/>
          <w:color w:val="333333"/>
          <w:shd w:val="clear" w:color="auto" w:fill="FFFFFF"/>
        </w:rPr>
        <w:t xml:space="preserve"> </w:t>
      </w:r>
    </w:p>
    <w:p w:rsidR="008B0A68" w:rsidRPr="00F55FC8" w:rsidRDefault="008B0A68" w:rsidP="008B0A68">
      <w:pPr>
        <w:spacing w:line="276" w:lineRule="auto"/>
        <w:rPr>
          <w:rFonts w:cs="Arial"/>
          <w:sz w:val="6"/>
          <w:szCs w:val="16"/>
        </w:rPr>
      </w:pPr>
    </w:p>
    <w:p w:rsidR="008B0A68" w:rsidRDefault="005333E8" w:rsidP="008B0A68">
      <w:pPr>
        <w:numPr>
          <w:ilvl w:val="0"/>
          <w:numId w:val="4"/>
        </w:numPr>
        <w:spacing w:line="276" w:lineRule="auto"/>
      </w:pPr>
      <w:r>
        <w:t>Led business development and</w:t>
      </w:r>
      <w:r w:rsidR="000171F1">
        <w:t xml:space="preserve"> i</w:t>
      </w:r>
      <w:r w:rsidR="000D0B0A">
        <w:t>mplemented sales</w:t>
      </w:r>
      <w:r>
        <w:t xml:space="preserve"> opportunity</w:t>
      </w:r>
      <w:r w:rsidR="000D0B0A">
        <w:t xml:space="preserve"> funnel</w:t>
      </w:r>
      <w:r w:rsidR="00600EAC">
        <w:t xml:space="preserve">, </w:t>
      </w:r>
      <w:r w:rsidR="00DB640F">
        <w:t xml:space="preserve">complex </w:t>
      </w:r>
      <w:r w:rsidR="00600EAC">
        <w:t>services quoting,</w:t>
      </w:r>
      <w:r w:rsidR="000D0B0A">
        <w:t xml:space="preserve"> </w:t>
      </w:r>
      <w:r w:rsidR="000171F1">
        <w:t>demand forecasting models and</w:t>
      </w:r>
      <w:r w:rsidR="000D0B0A">
        <w:t xml:space="preserve"> instituted S&amp;OP</w:t>
      </w:r>
      <w:r w:rsidR="00600EAC">
        <w:t>.</w:t>
      </w:r>
    </w:p>
    <w:p w:rsidR="00EB7253" w:rsidRDefault="00600EAC" w:rsidP="008B0A68">
      <w:pPr>
        <w:numPr>
          <w:ilvl w:val="0"/>
          <w:numId w:val="4"/>
        </w:numPr>
        <w:spacing w:line="276" w:lineRule="auto"/>
      </w:pPr>
      <w:r>
        <w:t xml:space="preserve">Grew </w:t>
      </w:r>
      <w:r w:rsidR="00A00F0F">
        <w:t>the “P</w:t>
      </w:r>
      <w:r w:rsidR="00DB640F">
        <w:t>rojects and Turnarounds</w:t>
      </w:r>
      <w:r w:rsidR="00A00F0F">
        <w:t>”</w:t>
      </w:r>
      <w:r w:rsidR="00DB640F">
        <w:t xml:space="preserve"> </w:t>
      </w:r>
      <w:r w:rsidR="00897541">
        <w:t xml:space="preserve">service </w:t>
      </w:r>
      <w:r w:rsidR="00DB640F">
        <w:t xml:space="preserve">business </w:t>
      </w:r>
      <w:r w:rsidR="00EB7253">
        <w:t>year over year revenue</w:t>
      </w:r>
      <w:r w:rsidR="005063D4">
        <w:t xml:space="preserve"> </w:t>
      </w:r>
      <w:r>
        <w:t>9</w:t>
      </w:r>
      <w:r w:rsidR="00DB640F">
        <w:t>4</w:t>
      </w:r>
      <w:r>
        <w:t xml:space="preserve">% </w:t>
      </w:r>
      <w:r w:rsidR="00DB640F">
        <w:t>in</w:t>
      </w:r>
      <w:r w:rsidR="005063D4">
        <w:t xml:space="preserve"> 2014</w:t>
      </w:r>
      <w:r w:rsidR="000171F1">
        <w:t xml:space="preserve">. </w:t>
      </w:r>
    </w:p>
    <w:p w:rsidR="00191409" w:rsidRDefault="005F085E" w:rsidP="00191409">
      <w:pPr>
        <w:numPr>
          <w:ilvl w:val="0"/>
          <w:numId w:val="4"/>
        </w:numPr>
        <w:spacing w:line="276" w:lineRule="auto"/>
      </w:pPr>
      <w:r>
        <w:t>Expanded technician staff augmentation partnerships and contracts</w:t>
      </w:r>
      <w:r w:rsidR="00EB7253">
        <w:t xml:space="preserve"> to accommodate growth</w:t>
      </w:r>
      <w:r>
        <w:t>.</w:t>
      </w:r>
    </w:p>
    <w:p w:rsidR="00DB640F" w:rsidRPr="00DB640F" w:rsidRDefault="00DB640F" w:rsidP="00DB640F">
      <w:pPr>
        <w:spacing w:line="276" w:lineRule="auto"/>
        <w:ind w:left="360"/>
        <w:rPr>
          <w:sz w:val="12"/>
        </w:rPr>
      </w:pPr>
    </w:p>
    <w:p w:rsidR="00891430" w:rsidRPr="00A550E5" w:rsidRDefault="000950A4" w:rsidP="00A550E5">
      <w:pPr>
        <w:pStyle w:val="COMPANYNAME"/>
        <w:tabs>
          <w:tab w:val="clear" w:pos="9360"/>
          <w:tab w:val="right" w:pos="9630"/>
        </w:tabs>
        <w:jc w:val="both"/>
        <w:rPr>
          <w:sz w:val="23"/>
        </w:rPr>
      </w:pPr>
      <w:r>
        <w:rPr>
          <w:b/>
          <w:bCs w:val="0"/>
          <w:caps/>
          <w:sz w:val="23"/>
        </w:rPr>
        <w:t xml:space="preserve">Motorola Mobility </w:t>
      </w:r>
      <w:r w:rsidR="00B174D7">
        <w:rPr>
          <w:b/>
          <w:bCs w:val="0"/>
          <w:caps/>
          <w:sz w:val="23"/>
        </w:rPr>
        <w:t>/</w:t>
      </w:r>
      <w:r>
        <w:rPr>
          <w:b/>
          <w:bCs w:val="0"/>
          <w:caps/>
          <w:sz w:val="23"/>
        </w:rPr>
        <w:t xml:space="preserve"> Motorola inc.</w:t>
      </w:r>
      <w:r w:rsidR="00ED720A">
        <w:rPr>
          <w:b/>
          <w:bCs w:val="0"/>
          <w:caps/>
          <w:sz w:val="23"/>
        </w:rPr>
        <w:t xml:space="preserve">, </w:t>
      </w:r>
      <w:r w:rsidR="00F55FC8">
        <w:rPr>
          <w:sz w:val="23"/>
        </w:rPr>
        <w:tab/>
      </w:r>
    </w:p>
    <w:p w:rsidR="00B9278B" w:rsidRPr="00BA0323" w:rsidRDefault="00ED720A" w:rsidP="00A550E5">
      <w:pPr>
        <w:pStyle w:val="FULLJUSTIFIEDPLAINTEXT"/>
      </w:pPr>
      <w:r w:rsidRPr="009B4BD2">
        <w:rPr>
          <w:sz w:val="20"/>
        </w:rPr>
        <w:t>Motorola Mobility was acquired by Google and now operates as a Lenovo company</w:t>
      </w:r>
      <w:r w:rsidRPr="00BA0323">
        <w:t xml:space="preserve">. </w:t>
      </w:r>
    </w:p>
    <w:p w:rsidR="00141967" w:rsidRPr="00BA0323" w:rsidRDefault="00141967" w:rsidP="00A550E5">
      <w:pPr>
        <w:pStyle w:val="JOBFUNCTION"/>
        <w:jc w:val="both"/>
        <w:rPr>
          <w:sz w:val="10"/>
        </w:rPr>
      </w:pPr>
    </w:p>
    <w:p w:rsidR="00891430" w:rsidRPr="003800ED" w:rsidRDefault="00006FDC" w:rsidP="00A550E5">
      <w:pPr>
        <w:pStyle w:val="JOBFUNCTION"/>
        <w:jc w:val="both"/>
        <w:rPr>
          <w:b w:val="0"/>
        </w:rPr>
      </w:pPr>
      <w:r w:rsidRPr="00082889">
        <w:rPr>
          <w:sz w:val="24"/>
          <w:szCs w:val="24"/>
        </w:rPr>
        <w:t>Business T</w:t>
      </w:r>
      <w:r w:rsidR="000950A4" w:rsidRPr="00082889">
        <w:rPr>
          <w:sz w:val="24"/>
          <w:szCs w:val="24"/>
        </w:rPr>
        <w:t>ran</w:t>
      </w:r>
      <w:r w:rsidR="00EF1BCF">
        <w:rPr>
          <w:sz w:val="24"/>
          <w:szCs w:val="24"/>
        </w:rPr>
        <w:t>sformation</w:t>
      </w:r>
      <w:r w:rsidR="00AB0D84">
        <w:rPr>
          <w:sz w:val="24"/>
          <w:szCs w:val="24"/>
        </w:rPr>
        <w:t xml:space="preserve"> </w:t>
      </w:r>
      <w:r w:rsidR="00CF5CEE" w:rsidRPr="00082889">
        <w:rPr>
          <w:sz w:val="24"/>
          <w:szCs w:val="24"/>
        </w:rPr>
        <w:t>Directo</w:t>
      </w:r>
      <w:r w:rsidR="00AB0D84">
        <w:rPr>
          <w:sz w:val="24"/>
          <w:szCs w:val="24"/>
        </w:rPr>
        <w:t>r</w:t>
      </w:r>
      <w:r w:rsidR="00D93A01">
        <w:tab/>
      </w:r>
      <w:r w:rsidR="00D93A01">
        <w:tab/>
      </w:r>
      <w:r w:rsidR="008C285A">
        <w:tab/>
      </w:r>
      <w:r>
        <w:tab/>
      </w:r>
      <w:r>
        <w:tab/>
      </w:r>
      <w:r w:rsidR="004F0457">
        <w:tab/>
      </w:r>
      <w:r w:rsidR="004F0457">
        <w:tab/>
      </w:r>
      <w:r w:rsidR="003808B6">
        <w:tab/>
      </w:r>
      <w:r w:rsidR="000950A4" w:rsidRPr="00A23C1A">
        <w:rPr>
          <w:b w:val="0"/>
        </w:rPr>
        <w:t xml:space="preserve">2009 </w:t>
      </w:r>
      <w:r w:rsidR="003800ED" w:rsidRPr="00A23C1A">
        <w:rPr>
          <w:b w:val="0"/>
        </w:rPr>
        <w:t>–</w:t>
      </w:r>
      <w:r w:rsidR="00A550E5" w:rsidRPr="00A23C1A">
        <w:rPr>
          <w:b w:val="0"/>
        </w:rPr>
        <w:t xml:space="preserve"> </w:t>
      </w:r>
      <w:r w:rsidR="000950A4" w:rsidRPr="00A23C1A">
        <w:rPr>
          <w:b w:val="0"/>
        </w:rPr>
        <w:t>2011</w:t>
      </w:r>
    </w:p>
    <w:p w:rsidR="000950A4" w:rsidRDefault="008C285A" w:rsidP="000950A4">
      <w:pPr>
        <w:spacing w:line="276" w:lineRule="auto"/>
      </w:pPr>
      <w:r>
        <w:rPr>
          <w:rFonts w:cs="Arial"/>
        </w:rPr>
        <w:t>Global leader</w:t>
      </w:r>
      <w:r w:rsidR="00ED3583">
        <w:rPr>
          <w:rFonts w:cs="Arial"/>
        </w:rPr>
        <w:t xml:space="preserve"> transforming pricing, order management, purchasing, supply chain operations, service and account receivab</w:t>
      </w:r>
      <w:r w:rsidR="003F16E4">
        <w:rPr>
          <w:rFonts w:cs="Arial"/>
        </w:rPr>
        <w:t>les while implementing common global processes within</w:t>
      </w:r>
      <w:r w:rsidR="00ED3583">
        <w:rPr>
          <w:rFonts w:cs="Arial"/>
        </w:rPr>
        <w:t xml:space="preserve"> Oracle R12 EBS</w:t>
      </w:r>
      <w:r w:rsidR="00E60F1D">
        <w:rPr>
          <w:rFonts w:cs="Arial"/>
        </w:rPr>
        <w:t>.</w:t>
      </w:r>
      <w:r w:rsidR="00ED3583">
        <w:rPr>
          <w:rFonts w:cs="Arial"/>
        </w:rPr>
        <w:t xml:space="preserve"> </w:t>
      </w:r>
    </w:p>
    <w:p w:rsidR="00F55FC8" w:rsidRPr="00F55FC8" w:rsidRDefault="00F55FC8" w:rsidP="000950A4">
      <w:pPr>
        <w:spacing w:line="276" w:lineRule="auto"/>
        <w:rPr>
          <w:rFonts w:cs="Arial"/>
          <w:sz w:val="6"/>
          <w:szCs w:val="16"/>
        </w:rPr>
      </w:pPr>
    </w:p>
    <w:p w:rsidR="00B174D7" w:rsidRPr="00297FF3" w:rsidRDefault="00BA6808" w:rsidP="00AF7192">
      <w:pPr>
        <w:numPr>
          <w:ilvl w:val="0"/>
          <w:numId w:val="4"/>
        </w:numPr>
        <w:spacing w:line="276" w:lineRule="auto"/>
      </w:pPr>
      <w:r>
        <w:t>Developed global process requirements engaging all regions from Order to Cash, Supply Chain and Finance teams. Th</w:t>
      </w:r>
      <w:r w:rsidR="003F16E4">
        <w:t>e</w:t>
      </w:r>
      <w:r>
        <w:t xml:space="preserve"> collaborative redesign </w:t>
      </w:r>
      <w:r w:rsidR="003F16E4">
        <w:t>enabled</w:t>
      </w:r>
      <w:r>
        <w:t xml:space="preserve"> a common global </w:t>
      </w:r>
      <w:r w:rsidR="00E849C2">
        <w:t xml:space="preserve">process </w:t>
      </w:r>
      <w:r>
        <w:t>foundation</w:t>
      </w:r>
      <w:r w:rsidR="00E60F1D">
        <w:t>.</w:t>
      </w:r>
      <w:r>
        <w:t xml:space="preserve"> </w:t>
      </w:r>
    </w:p>
    <w:p w:rsidR="00891430" w:rsidRDefault="00675467" w:rsidP="00B342A9">
      <w:pPr>
        <w:numPr>
          <w:ilvl w:val="0"/>
          <w:numId w:val="11"/>
        </w:numPr>
        <w:tabs>
          <w:tab w:val="clear" w:pos="720"/>
          <w:tab w:val="num" w:pos="342"/>
        </w:tabs>
        <w:spacing w:line="276" w:lineRule="auto"/>
        <w:ind w:left="342" w:hanging="342"/>
      </w:pPr>
      <w:r w:rsidRPr="00297FF3">
        <w:t>Managed</w:t>
      </w:r>
      <w:r w:rsidR="00AF7192">
        <w:t xml:space="preserve"> the development </w:t>
      </w:r>
      <w:r w:rsidR="00BA6808">
        <w:t xml:space="preserve">and deployment </w:t>
      </w:r>
      <w:r w:rsidR="00AF7192">
        <w:t>of 70</w:t>
      </w:r>
      <w:r w:rsidRPr="00297FF3">
        <w:t xml:space="preserve"> training </w:t>
      </w:r>
      <w:r w:rsidR="00165129">
        <w:t>courses successfully</w:t>
      </w:r>
      <w:r w:rsidR="00BA6808">
        <w:t xml:space="preserve"> enabling</w:t>
      </w:r>
      <w:r w:rsidR="003B4AB8">
        <w:t xml:space="preserve"> R12 EBS</w:t>
      </w:r>
      <w:r w:rsidR="00BA6808">
        <w:t xml:space="preserve"> </w:t>
      </w:r>
      <w:r w:rsidR="005333E8">
        <w:t xml:space="preserve">users </w:t>
      </w:r>
      <w:r w:rsidR="00E849C2">
        <w:t xml:space="preserve">with global solutions in </w:t>
      </w:r>
      <w:r w:rsidR="00600EAC">
        <w:t>Pricing</w:t>
      </w:r>
      <w:r w:rsidR="00E849C2">
        <w:t xml:space="preserve">, Order Management, </w:t>
      </w:r>
      <w:r w:rsidR="00165129">
        <w:t>Customer Service</w:t>
      </w:r>
      <w:r w:rsidR="00E849C2">
        <w:t>, Finance and Supply Planning</w:t>
      </w:r>
      <w:r w:rsidR="00E60F1D">
        <w:t>.</w:t>
      </w:r>
    </w:p>
    <w:p w:rsidR="00136A71" w:rsidRDefault="00136A71" w:rsidP="00B342A9">
      <w:pPr>
        <w:numPr>
          <w:ilvl w:val="0"/>
          <w:numId w:val="11"/>
        </w:numPr>
        <w:tabs>
          <w:tab w:val="clear" w:pos="720"/>
          <w:tab w:val="num" w:pos="342"/>
        </w:tabs>
        <w:spacing w:line="276" w:lineRule="auto"/>
        <w:ind w:left="342" w:hanging="342"/>
      </w:pPr>
      <w:r>
        <w:t>Managed post implementation support team resolving business identified system issues</w:t>
      </w:r>
    </w:p>
    <w:p w:rsidR="00141967" w:rsidRDefault="00C65007" w:rsidP="003332C7">
      <w:pPr>
        <w:numPr>
          <w:ilvl w:val="0"/>
          <w:numId w:val="4"/>
        </w:numPr>
        <w:spacing w:line="276" w:lineRule="auto"/>
      </w:pPr>
      <w:r>
        <w:t>S</w:t>
      </w:r>
      <w:r w:rsidRPr="00675467">
        <w:t xml:space="preserve">aved $21m </w:t>
      </w:r>
      <w:r w:rsidR="005F085E">
        <w:t xml:space="preserve">in </w:t>
      </w:r>
      <w:r>
        <w:t>price leakage through process</w:t>
      </w:r>
      <w:r w:rsidR="008C285A">
        <w:t xml:space="preserve"> redesign and</w:t>
      </w:r>
      <w:r>
        <w:t xml:space="preserve"> controls, </w:t>
      </w:r>
      <w:r w:rsidRPr="00675467">
        <w:t>earning six-sigma certification</w:t>
      </w:r>
      <w:r>
        <w:t>.</w:t>
      </w:r>
    </w:p>
    <w:p w:rsidR="003332C7" w:rsidRPr="00BA0323" w:rsidRDefault="003332C7" w:rsidP="003332C7">
      <w:pPr>
        <w:spacing w:line="276" w:lineRule="auto"/>
        <w:ind w:left="360"/>
        <w:rPr>
          <w:sz w:val="8"/>
        </w:rPr>
      </w:pPr>
    </w:p>
    <w:p w:rsidR="00891430" w:rsidRDefault="00BD03E2" w:rsidP="00A550E5">
      <w:pPr>
        <w:pStyle w:val="JOBFUNCTION"/>
        <w:jc w:val="both"/>
        <w:rPr>
          <w:b w:val="0"/>
        </w:rPr>
      </w:pPr>
      <w:r>
        <w:rPr>
          <w:sz w:val="24"/>
          <w:szCs w:val="24"/>
        </w:rPr>
        <w:t xml:space="preserve">Account </w:t>
      </w:r>
      <w:r w:rsidR="005333E8">
        <w:rPr>
          <w:sz w:val="24"/>
          <w:szCs w:val="24"/>
        </w:rPr>
        <w:t xml:space="preserve">Relationship </w:t>
      </w:r>
      <w:r>
        <w:rPr>
          <w:sz w:val="24"/>
          <w:szCs w:val="24"/>
        </w:rPr>
        <w:t xml:space="preserve">Director and Solutions </w:t>
      </w:r>
      <w:r w:rsidR="003808B6" w:rsidRPr="002436B8">
        <w:rPr>
          <w:sz w:val="24"/>
          <w:szCs w:val="24"/>
        </w:rPr>
        <w:t>Architect</w:t>
      </w:r>
      <w:r w:rsidR="00D93A01">
        <w:rPr>
          <w:sz w:val="24"/>
          <w:szCs w:val="24"/>
        </w:rPr>
        <w:tab/>
      </w:r>
      <w:r w:rsidR="00D93A01">
        <w:rPr>
          <w:sz w:val="24"/>
          <w:szCs w:val="24"/>
        </w:rPr>
        <w:tab/>
      </w:r>
      <w:r w:rsidR="005063D4">
        <w:rPr>
          <w:sz w:val="24"/>
          <w:szCs w:val="24"/>
        </w:rPr>
        <w:tab/>
      </w:r>
      <w:r w:rsidR="00B22054">
        <w:rPr>
          <w:b w:val="0"/>
        </w:rPr>
        <w:tab/>
      </w:r>
      <w:r w:rsidR="003808B6">
        <w:rPr>
          <w:b w:val="0"/>
        </w:rPr>
        <w:tab/>
      </w:r>
      <w:r w:rsidR="0012618E">
        <w:rPr>
          <w:b w:val="0"/>
        </w:rPr>
        <w:t>2004</w:t>
      </w:r>
      <w:r w:rsidR="00A550E5">
        <w:rPr>
          <w:b w:val="0"/>
        </w:rPr>
        <w:t xml:space="preserve"> – </w:t>
      </w:r>
      <w:r w:rsidR="0012618E">
        <w:rPr>
          <w:b w:val="0"/>
        </w:rPr>
        <w:t>2009</w:t>
      </w:r>
    </w:p>
    <w:p w:rsidR="0012618E" w:rsidRPr="00297FF3" w:rsidRDefault="0012618E" w:rsidP="0012618E">
      <w:pPr>
        <w:spacing w:line="276" w:lineRule="auto"/>
        <w:rPr>
          <w:rFonts w:cs="Arial"/>
        </w:rPr>
      </w:pPr>
      <w:r>
        <w:rPr>
          <w:rFonts w:cs="Arial"/>
        </w:rPr>
        <w:t xml:space="preserve"> </w:t>
      </w:r>
      <w:r w:rsidR="00A16248">
        <w:rPr>
          <w:rFonts w:cs="Arial"/>
        </w:rPr>
        <w:t>I bridged the business and IT teams in</w:t>
      </w:r>
      <w:r w:rsidR="00343204">
        <w:rPr>
          <w:rFonts w:cs="Arial"/>
        </w:rPr>
        <w:t xml:space="preserve"> </w:t>
      </w:r>
      <w:r w:rsidR="00BA0323">
        <w:rPr>
          <w:rFonts w:cs="Arial"/>
        </w:rPr>
        <w:t>Supply C</w:t>
      </w:r>
      <w:r w:rsidR="00415DA4">
        <w:rPr>
          <w:rFonts w:cs="Arial"/>
        </w:rPr>
        <w:t xml:space="preserve">hain, </w:t>
      </w:r>
      <w:r w:rsidR="00A16248">
        <w:rPr>
          <w:rFonts w:cs="Arial"/>
        </w:rPr>
        <w:t>Go-To Market</w:t>
      </w:r>
      <w:r w:rsidR="00BA0323">
        <w:rPr>
          <w:rFonts w:cs="Arial"/>
        </w:rPr>
        <w:t xml:space="preserve"> and F</w:t>
      </w:r>
      <w:r w:rsidR="00884E6F">
        <w:rPr>
          <w:rFonts w:cs="Arial"/>
        </w:rPr>
        <w:t>inance</w:t>
      </w:r>
      <w:r w:rsidR="00A16248">
        <w:rPr>
          <w:rFonts w:cs="Arial"/>
        </w:rPr>
        <w:t xml:space="preserve"> </w:t>
      </w:r>
      <w:r w:rsidR="00343204">
        <w:rPr>
          <w:rFonts w:cs="Arial"/>
        </w:rPr>
        <w:t xml:space="preserve">to </w:t>
      </w:r>
      <w:r w:rsidR="00B5258C">
        <w:rPr>
          <w:rFonts w:cs="Arial"/>
        </w:rPr>
        <w:t>program manage</w:t>
      </w:r>
      <w:r>
        <w:rPr>
          <w:rFonts w:cs="Arial"/>
        </w:rPr>
        <w:t xml:space="preserve"> process and systems</w:t>
      </w:r>
      <w:r w:rsidR="00343204">
        <w:rPr>
          <w:rFonts w:cs="Arial"/>
        </w:rPr>
        <w:t xml:space="preserve"> solutions</w:t>
      </w:r>
      <w:r w:rsidR="005333E8">
        <w:rPr>
          <w:rFonts w:cs="Arial"/>
        </w:rPr>
        <w:t xml:space="preserve"> in an agile development environment.</w:t>
      </w:r>
    </w:p>
    <w:p w:rsidR="00A550E5" w:rsidRPr="00BA0323" w:rsidRDefault="00A550E5" w:rsidP="00A550E5">
      <w:pPr>
        <w:pStyle w:val="STRAIGHTTEXT"/>
        <w:jc w:val="both"/>
        <w:rPr>
          <w:sz w:val="10"/>
        </w:rPr>
      </w:pPr>
    </w:p>
    <w:p w:rsidR="00302B3A" w:rsidRPr="00297FF3" w:rsidRDefault="00302B3A" w:rsidP="00302B3A">
      <w:pPr>
        <w:numPr>
          <w:ilvl w:val="0"/>
          <w:numId w:val="11"/>
        </w:numPr>
        <w:tabs>
          <w:tab w:val="clear" w:pos="720"/>
          <w:tab w:val="num" w:pos="342"/>
        </w:tabs>
        <w:spacing w:line="276" w:lineRule="auto"/>
        <w:ind w:left="342" w:hanging="342"/>
      </w:pPr>
      <w:r>
        <w:rPr>
          <w:szCs w:val="22"/>
        </w:rPr>
        <w:t xml:space="preserve">Developed </w:t>
      </w:r>
      <w:r w:rsidR="001B0D2A">
        <w:rPr>
          <w:szCs w:val="22"/>
        </w:rPr>
        <w:t xml:space="preserve">planning and customer </w:t>
      </w:r>
      <w:r w:rsidR="001B0D2A">
        <w:rPr>
          <w:rFonts w:cs="Arial"/>
        </w:rPr>
        <w:t xml:space="preserve">value added service capabilities </w:t>
      </w:r>
      <w:r w:rsidRPr="00297FF3">
        <w:rPr>
          <w:rFonts w:cs="Arial"/>
        </w:rPr>
        <w:t xml:space="preserve">in </w:t>
      </w:r>
      <w:r>
        <w:t>c</w:t>
      </w:r>
      <w:r w:rsidRPr="00302B3A">
        <w:rPr>
          <w:rFonts w:cs="Arial"/>
        </w:rPr>
        <w:t xml:space="preserve">ollaborative planning forecasting and replenishment (CPFR), sell side consignment (VMI) modeling, direct distribution to retail and direct store </w:t>
      </w:r>
      <w:r>
        <w:rPr>
          <w:rFonts w:cs="Arial"/>
        </w:rPr>
        <w:t xml:space="preserve">delivery models in Asia.  </w:t>
      </w:r>
      <w:r w:rsidR="00EA2E3C">
        <w:rPr>
          <w:rFonts w:cs="Arial"/>
        </w:rPr>
        <w:t>Inventory</w:t>
      </w:r>
      <w:r w:rsidR="00F90CDB">
        <w:rPr>
          <w:rFonts w:cs="Arial"/>
        </w:rPr>
        <w:t xml:space="preserve"> utilization</w:t>
      </w:r>
      <w:r w:rsidR="00EA2E3C">
        <w:rPr>
          <w:rFonts w:cs="Arial"/>
        </w:rPr>
        <w:t>, delivery and logistics</w:t>
      </w:r>
      <w:r w:rsidR="00F90CDB">
        <w:rPr>
          <w:rFonts w:cs="Arial"/>
        </w:rPr>
        <w:t xml:space="preserve"> efficiency</w:t>
      </w:r>
      <w:r w:rsidR="00EA2E3C">
        <w:rPr>
          <w:rFonts w:cs="Arial"/>
        </w:rPr>
        <w:t xml:space="preserve"> b</w:t>
      </w:r>
      <w:r w:rsidR="0079558E">
        <w:rPr>
          <w:rFonts w:cs="Arial"/>
        </w:rPr>
        <w:t>enefits exceeded $100M</w:t>
      </w:r>
      <w:r w:rsidR="001B0D2A">
        <w:rPr>
          <w:rFonts w:cs="Arial"/>
        </w:rPr>
        <w:t>.</w:t>
      </w:r>
    </w:p>
    <w:p w:rsidR="001B0D2A" w:rsidRDefault="008B0A68" w:rsidP="00A550E5">
      <w:pPr>
        <w:pStyle w:val="BULLETEDTEXT"/>
        <w:numPr>
          <w:ilvl w:val="0"/>
          <w:numId w:val="5"/>
        </w:numPr>
        <w:jc w:val="both"/>
        <w:rPr>
          <w:szCs w:val="22"/>
        </w:rPr>
      </w:pPr>
      <w:r>
        <w:rPr>
          <w:szCs w:val="22"/>
        </w:rPr>
        <w:t>Implemented</w:t>
      </w:r>
      <w:r w:rsidR="00597EB9" w:rsidRPr="001B0D2A">
        <w:rPr>
          <w:szCs w:val="22"/>
        </w:rPr>
        <w:t xml:space="preserve"> a competitive intelligence tool</w:t>
      </w:r>
      <w:r>
        <w:rPr>
          <w:szCs w:val="22"/>
        </w:rPr>
        <w:t>,</w:t>
      </w:r>
      <w:r w:rsidR="00597EB9" w:rsidRPr="001B0D2A">
        <w:rPr>
          <w:szCs w:val="22"/>
        </w:rPr>
        <w:t xml:space="preserve"> </w:t>
      </w:r>
      <w:r>
        <w:rPr>
          <w:szCs w:val="22"/>
        </w:rPr>
        <w:t xml:space="preserve">improving </w:t>
      </w:r>
      <w:r w:rsidR="00EA2E3C" w:rsidRPr="001B0D2A">
        <w:rPr>
          <w:szCs w:val="22"/>
        </w:rPr>
        <w:t xml:space="preserve">pricing </w:t>
      </w:r>
      <w:r w:rsidR="005F085E">
        <w:rPr>
          <w:szCs w:val="22"/>
        </w:rPr>
        <w:t xml:space="preserve">process </w:t>
      </w:r>
      <w:r w:rsidR="001B0D2A" w:rsidRPr="001B0D2A">
        <w:rPr>
          <w:szCs w:val="22"/>
        </w:rPr>
        <w:t xml:space="preserve">and forecasting </w:t>
      </w:r>
      <w:r w:rsidR="00EA2E3C" w:rsidRPr="001B0D2A">
        <w:rPr>
          <w:szCs w:val="22"/>
        </w:rPr>
        <w:t>decision</w:t>
      </w:r>
      <w:r>
        <w:rPr>
          <w:szCs w:val="22"/>
        </w:rPr>
        <w:t>s</w:t>
      </w:r>
      <w:r w:rsidR="001B0D2A">
        <w:rPr>
          <w:szCs w:val="22"/>
        </w:rPr>
        <w:t>.</w:t>
      </w:r>
      <w:r w:rsidR="0079558E" w:rsidRPr="001B0D2A">
        <w:rPr>
          <w:szCs w:val="22"/>
        </w:rPr>
        <w:t xml:space="preserve"> </w:t>
      </w:r>
    </w:p>
    <w:p w:rsidR="00132854" w:rsidRDefault="001B0D2A" w:rsidP="00A550E5">
      <w:pPr>
        <w:pStyle w:val="BULLETEDTEXT"/>
        <w:numPr>
          <w:ilvl w:val="0"/>
          <w:numId w:val="5"/>
        </w:numPr>
        <w:jc w:val="both"/>
        <w:rPr>
          <w:szCs w:val="22"/>
        </w:rPr>
      </w:pPr>
      <w:r>
        <w:rPr>
          <w:szCs w:val="22"/>
        </w:rPr>
        <w:t>Led</w:t>
      </w:r>
      <w:r w:rsidR="00132854" w:rsidRPr="001B0D2A">
        <w:rPr>
          <w:szCs w:val="22"/>
        </w:rPr>
        <w:t xml:space="preserve"> </w:t>
      </w:r>
      <w:r w:rsidR="00A160E6">
        <w:rPr>
          <w:szCs w:val="22"/>
        </w:rPr>
        <w:t xml:space="preserve">the </w:t>
      </w:r>
      <w:r>
        <w:rPr>
          <w:szCs w:val="22"/>
        </w:rPr>
        <w:t>PCI-DSS</w:t>
      </w:r>
      <w:r w:rsidR="00132854" w:rsidRPr="001B0D2A">
        <w:rPr>
          <w:szCs w:val="22"/>
        </w:rPr>
        <w:t xml:space="preserve"> </w:t>
      </w:r>
      <w:r w:rsidR="00A160E6">
        <w:rPr>
          <w:szCs w:val="22"/>
        </w:rPr>
        <w:t xml:space="preserve">and </w:t>
      </w:r>
      <w:r w:rsidR="008B0A68">
        <w:rPr>
          <w:szCs w:val="22"/>
        </w:rPr>
        <w:t xml:space="preserve">Sox404 </w:t>
      </w:r>
      <w:r w:rsidR="00A160E6">
        <w:rPr>
          <w:szCs w:val="22"/>
        </w:rPr>
        <w:t xml:space="preserve">compliance </w:t>
      </w:r>
      <w:r w:rsidR="008B0A68">
        <w:rPr>
          <w:szCs w:val="22"/>
        </w:rPr>
        <w:t>program</w:t>
      </w:r>
      <w:r w:rsidR="00A160E6">
        <w:rPr>
          <w:szCs w:val="22"/>
        </w:rPr>
        <w:t>s</w:t>
      </w:r>
      <w:r w:rsidR="008B0A68">
        <w:rPr>
          <w:szCs w:val="22"/>
        </w:rPr>
        <w:t xml:space="preserve"> </w:t>
      </w:r>
      <w:r w:rsidR="00B5258C">
        <w:rPr>
          <w:szCs w:val="22"/>
        </w:rPr>
        <w:t xml:space="preserve">for </w:t>
      </w:r>
      <w:r w:rsidR="00A160E6">
        <w:rPr>
          <w:szCs w:val="22"/>
        </w:rPr>
        <w:t xml:space="preserve">the </w:t>
      </w:r>
      <w:r w:rsidR="00B5258C">
        <w:rPr>
          <w:szCs w:val="22"/>
        </w:rPr>
        <w:t>U</w:t>
      </w:r>
      <w:r w:rsidR="00A04C4A">
        <w:rPr>
          <w:szCs w:val="22"/>
        </w:rPr>
        <w:t>.</w:t>
      </w:r>
      <w:r w:rsidR="00B5258C">
        <w:rPr>
          <w:szCs w:val="22"/>
        </w:rPr>
        <w:t>S</w:t>
      </w:r>
      <w:r w:rsidR="00A04C4A">
        <w:rPr>
          <w:szCs w:val="22"/>
        </w:rPr>
        <w:t>.</w:t>
      </w:r>
      <w:r w:rsidR="00B5258C">
        <w:rPr>
          <w:szCs w:val="22"/>
        </w:rPr>
        <w:t xml:space="preserve"> division </w:t>
      </w:r>
      <w:r w:rsidR="002310A9" w:rsidRPr="001B0D2A">
        <w:rPr>
          <w:szCs w:val="22"/>
        </w:rPr>
        <w:t>through</w:t>
      </w:r>
      <w:r w:rsidR="00132854" w:rsidRPr="001B0D2A">
        <w:rPr>
          <w:szCs w:val="22"/>
        </w:rPr>
        <w:t xml:space="preserve"> successful </w:t>
      </w:r>
      <w:r w:rsidR="00A160E6">
        <w:rPr>
          <w:szCs w:val="22"/>
        </w:rPr>
        <w:t>completion</w:t>
      </w:r>
      <w:r>
        <w:rPr>
          <w:szCs w:val="22"/>
        </w:rPr>
        <w:t>.</w:t>
      </w:r>
    </w:p>
    <w:p w:rsidR="005A39F8" w:rsidRDefault="00A04C4A" w:rsidP="005A39F8">
      <w:pPr>
        <w:pStyle w:val="BULLETEDTEXT"/>
        <w:numPr>
          <w:ilvl w:val="0"/>
          <w:numId w:val="5"/>
        </w:numPr>
        <w:jc w:val="both"/>
        <w:rPr>
          <w:szCs w:val="22"/>
        </w:rPr>
      </w:pPr>
      <w:r>
        <w:rPr>
          <w:szCs w:val="22"/>
        </w:rPr>
        <w:t>Implemented EDI transactions for several customer accounts.</w:t>
      </w:r>
    </w:p>
    <w:p w:rsidR="00136A71" w:rsidRDefault="00136A71" w:rsidP="005A39F8">
      <w:pPr>
        <w:pStyle w:val="BULLETEDTEXT"/>
        <w:numPr>
          <w:ilvl w:val="0"/>
          <w:numId w:val="5"/>
        </w:numPr>
        <w:jc w:val="both"/>
        <w:rPr>
          <w:szCs w:val="22"/>
        </w:rPr>
      </w:pPr>
      <w:r>
        <w:rPr>
          <w:szCs w:val="22"/>
        </w:rPr>
        <w:t>Led a Global Solutions team of consultants</w:t>
      </w:r>
      <w:r w:rsidR="00366BB9">
        <w:rPr>
          <w:szCs w:val="22"/>
        </w:rPr>
        <w:t>,</w:t>
      </w:r>
      <w:bookmarkStart w:id="0" w:name="_GoBack"/>
      <w:bookmarkEnd w:id="0"/>
      <w:r>
        <w:rPr>
          <w:szCs w:val="22"/>
        </w:rPr>
        <w:t xml:space="preserve"> evangelizing customer service and operational efficiency improvements- Customer collaboration, consignment, postponement, opportunity and demand management.</w:t>
      </w:r>
    </w:p>
    <w:p w:rsidR="005333E8" w:rsidRPr="005333E8" w:rsidRDefault="005333E8" w:rsidP="005333E8">
      <w:pPr>
        <w:pStyle w:val="BULLETEDTEXT"/>
        <w:ind w:left="360"/>
        <w:jc w:val="both"/>
        <w:rPr>
          <w:szCs w:val="22"/>
        </w:rPr>
      </w:pPr>
    </w:p>
    <w:p w:rsidR="00A065B3" w:rsidRPr="00165129" w:rsidRDefault="001D0673" w:rsidP="00165129">
      <w:pPr>
        <w:pStyle w:val="BULLETEDTEXT"/>
        <w:pBdr>
          <w:bottom w:val="single" w:sz="4" w:space="1" w:color="auto"/>
        </w:pBdr>
        <w:tabs>
          <w:tab w:val="right" w:pos="9630"/>
        </w:tabs>
        <w:jc w:val="both"/>
        <w:rPr>
          <w:b/>
        </w:rPr>
      </w:pPr>
      <w:r>
        <w:rPr>
          <w:b/>
        </w:rPr>
        <w:t>Kurt Nettgen</w:t>
      </w:r>
      <w:r>
        <w:rPr>
          <w:b/>
        </w:rPr>
        <w:tab/>
      </w:r>
      <w:r>
        <w:t>Page Two</w:t>
      </w:r>
    </w:p>
    <w:p w:rsidR="00165129" w:rsidRPr="00BD03E2" w:rsidRDefault="00165129" w:rsidP="0093451C">
      <w:pPr>
        <w:pStyle w:val="JOBFUNCTION"/>
        <w:jc w:val="both"/>
        <w:rPr>
          <w:sz w:val="16"/>
          <w:szCs w:val="16"/>
        </w:rPr>
      </w:pPr>
    </w:p>
    <w:p w:rsidR="0093451C" w:rsidRDefault="00CF5CEE" w:rsidP="0093451C">
      <w:pPr>
        <w:pStyle w:val="JOBFUNCTION"/>
        <w:jc w:val="both"/>
        <w:rPr>
          <w:b w:val="0"/>
        </w:rPr>
      </w:pPr>
      <w:r w:rsidRPr="00082889">
        <w:rPr>
          <w:sz w:val="24"/>
          <w:szCs w:val="24"/>
        </w:rPr>
        <w:t xml:space="preserve">Director of </w:t>
      </w:r>
      <w:r w:rsidR="00006FDC" w:rsidRPr="00082889">
        <w:rPr>
          <w:sz w:val="24"/>
          <w:szCs w:val="24"/>
        </w:rPr>
        <w:t>S</w:t>
      </w:r>
      <w:r w:rsidR="0093451C" w:rsidRPr="00082889">
        <w:rPr>
          <w:sz w:val="24"/>
          <w:szCs w:val="24"/>
        </w:rPr>
        <w:t xml:space="preserve">ales and </w:t>
      </w:r>
      <w:r w:rsidR="00006FDC" w:rsidRPr="00082889">
        <w:rPr>
          <w:sz w:val="24"/>
          <w:szCs w:val="24"/>
        </w:rPr>
        <w:t>B</w:t>
      </w:r>
      <w:r w:rsidR="0093451C" w:rsidRPr="00082889">
        <w:rPr>
          <w:sz w:val="24"/>
          <w:szCs w:val="24"/>
        </w:rPr>
        <w:t xml:space="preserve">usiness </w:t>
      </w:r>
      <w:r w:rsidR="00006FDC" w:rsidRPr="00082889">
        <w:rPr>
          <w:sz w:val="24"/>
          <w:szCs w:val="24"/>
        </w:rPr>
        <w:t>Operations</w:t>
      </w:r>
      <w:r w:rsidR="00006FDC">
        <w:tab/>
      </w:r>
      <w:r w:rsidR="00006FDC">
        <w:tab/>
      </w:r>
      <w:r w:rsidR="0093451C">
        <w:rPr>
          <w:b w:val="0"/>
        </w:rPr>
        <w:tab/>
      </w:r>
      <w:r w:rsidR="0093451C">
        <w:rPr>
          <w:b w:val="0"/>
        </w:rPr>
        <w:tab/>
      </w:r>
      <w:r w:rsidR="0093451C">
        <w:rPr>
          <w:b w:val="0"/>
        </w:rPr>
        <w:tab/>
      </w:r>
      <w:r w:rsidR="0093451C">
        <w:rPr>
          <w:b w:val="0"/>
        </w:rPr>
        <w:tab/>
      </w:r>
      <w:r w:rsidR="003808B6">
        <w:rPr>
          <w:b w:val="0"/>
        </w:rPr>
        <w:tab/>
      </w:r>
      <w:r w:rsidR="0049192F">
        <w:rPr>
          <w:b w:val="0"/>
        </w:rPr>
        <w:t>2001</w:t>
      </w:r>
      <w:r w:rsidR="0093451C">
        <w:rPr>
          <w:b w:val="0"/>
        </w:rPr>
        <w:t>– 2004</w:t>
      </w:r>
    </w:p>
    <w:p w:rsidR="0093451C" w:rsidRPr="00A550E5" w:rsidRDefault="0093451C" w:rsidP="0093451C">
      <w:pPr>
        <w:pStyle w:val="STRAIGHTTEXT"/>
        <w:jc w:val="both"/>
        <w:rPr>
          <w:sz w:val="12"/>
        </w:rPr>
      </w:pPr>
      <w:r>
        <w:t>Le</w:t>
      </w:r>
      <w:r w:rsidR="00832C5B">
        <w:t>d sales and business operations</w:t>
      </w:r>
      <w:r w:rsidR="00954920">
        <w:t xml:space="preserve"> and directed</w:t>
      </w:r>
      <w:r>
        <w:t xml:space="preserve"> product, </w:t>
      </w:r>
      <w:r w:rsidR="001C62D8">
        <w:t xml:space="preserve">marketing, </w:t>
      </w:r>
      <w:r w:rsidR="00954920">
        <w:t>fulfillment</w:t>
      </w:r>
      <w:r>
        <w:t xml:space="preserve"> </w:t>
      </w:r>
      <w:r w:rsidR="001C62D8">
        <w:t xml:space="preserve">and service </w:t>
      </w:r>
      <w:r>
        <w:t xml:space="preserve">teams to improve delivered performance to </w:t>
      </w:r>
      <w:r w:rsidR="00B22054">
        <w:t>major B2B customers in the cell phone</w:t>
      </w:r>
      <w:r w:rsidR="00954920">
        <w:t xml:space="preserve"> industry</w:t>
      </w:r>
      <w:r w:rsidR="00B22054">
        <w:t xml:space="preserve">. </w:t>
      </w:r>
    </w:p>
    <w:p w:rsidR="00B22054" w:rsidRDefault="00B22054" w:rsidP="00BD04AE">
      <w:pPr>
        <w:pStyle w:val="Institution"/>
      </w:pPr>
      <w:r>
        <w:t>Full customer satisfaction accountability for T-mobile, US Cellular, Quest and Worldcom</w:t>
      </w:r>
      <w:r w:rsidR="003F16E4">
        <w:t xml:space="preserve"> Wireless.</w:t>
      </w:r>
    </w:p>
    <w:p w:rsidR="0093451C" w:rsidRPr="00594BAC" w:rsidRDefault="00571A73" w:rsidP="00BD04AE">
      <w:pPr>
        <w:pStyle w:val="Institution"/>
      </w:pPr>
      <w:r>
        <w:t xml:space="preserve">Managed competitive intelligence and market assessment </w:t>
      </w:r>
      <w:r w:rsidR="0028277D">
        <w:t xml:space="preserve">for price, portfolio, sales </w:t>
      </w:r>
      <w:r w:rsidR="004F0C87">
        <w:t>and channel planning.</w:t>
      </w:r>
    </w:p>
    <w:p w:rsidR="00BD04AE" w:rsidRDefault="005F085E" w:rsidP="00BD04AE">
      <w:pPr>
        <w:pStyle w:val="BULLETEDTEXT"/>
        <w:numPr>
          <w:ilvl w:val="0"/>
          <w:numId w:val="6"/>
        </w:numPr>
        <w:jc w:val="both"/>
      </w:pPr>
      <w:r>
        <w:t>Collaborated</w:t>
      </w:r>
      <w:r w:rsidR="00B22054">
        <w:t xml:space="preserve"> with </w:t>
      </w:r>
      <w:r w:rsidR="00954920">
        <w:t>customer</w:t>
      </w:r>
      <w:r w:rsidR="0095188C">
        <w:t>s</w:t>
      </w:r>
      <w:r w:rsidR="00954920">
        <w:t xml:space="preserve"> </w:t>
      </w:r>
      <w:r w:rsidR="00B22054">
        <w:t xml:space="preserve">to </w:t>
      </w:r>
      <w:r w:rsidR="0095188C">
        <w:t>plan</w:t>
      </w:r>
      <w:r w:rsidR="00B22054">
        <w:t xml:space="preserve"> </w:t>
      </w:r>
      <w:r w:rsidR="00954920">
        <w:t xml:space="preserve">future </w:t>
      </w:r>
      <w:r w:rsidR="00B22054">
        <w:t>market positions,</w:t>
      </w:r>
      <w:r w:rsidR="00954920">
        <w:t xml:space="preserve"> plan replenishment, and organize </w:t>
      </w:r>
      <w:r w:rsidR="0049192F">
        <w:t>promotions co-operative advertis</w:t>
      </w:r>
      <w:r w:rsidR="00954920">
        <w:t>ing and market development fund usage to further sales and brand awareness.</w:t>
      </w:r>
    </w:p>
    <w:p w:rsidR="00F83C13" w:rsidRPr="00A23C1A" w:rsidRDefault="0095188C" w:rsidP="00F83C13">
      <w:pPr>
        <w:pStyle w:val="BULLETEDTEXT"/>
        <w:numPr>
          <w:ilvl w:val="0"/>
          <w:numId w:val="6"/>
        </w:numPr>
        <w:jc w:val="both"/>
      </w:pPr>
      <w:r>
        <w:t xml:space="preserve">Led </w:t>
      </w:r>
      <w:r w:rsidR="004F0C87">
        <w:t>Inside s</w:t>
      </w:r>
      <w:r w:rsidR="00FA0552">
        <w:t>ales operations ma</w:t>
      </w:r>
      <w:r w:rsidR="005F085E">
        <w:t xml:space="preserve">naging </w:t>
      </w:r>
      <w:r w:rsidR="004F0C87">
        <w:t>commission plans and execution.</w:t>
      </w:r>
    </w:p>
    <w:p w:rsidR="001B0D2A" w:rsidRPr="001B0D2A" w:rsidRDefault="00571A73" w:rsidP="001B0D2A">
      <w:pPr>
        <w:pStyle w:val="Institution"/>
      </w:pPr>
      <w:r w:rsidRPr="00A23C1A">
        <w:t xml:space="preserve">Developed collaborative </w:t>
      </w:r>
      <w:r w:rsidR="00954920">
        <w:t>partnership</w:t>
      </w:r>
      <w:r w:rsidR="0095188C">
        <w:t>s</w:t>
      </w:r>
      <w:r w:rsidR="0093451C">
        <w:t xml:space="preserve"> </w:t>
      </w:r>
      <w:r w:rsidR="0093451C" w:rsidRPr="00594BAC">
        <w:t>with customers</w:t>
      </w:r>
      <w:r w:rsidR="0095188C">
        <w:t xml:space="preserve"> for</w:t>
      </w:r>
      <w:r w:rsidR="00954920">
        <w:t xml:space="preserve"> CPFR,</w:t>
      </w:r>
      <w:r>
        <w:t xml:space="preserve"> NPI, pricing and business agreements</w:t>
      </w:r>
      <w:r w:rsidR="0049192F">
        <w:t>.</w:t>
      </w:r>
    </w:p>
    <w:p w:rsidR="00891430" w:rsidRPr="009D1BF6" w:rsidRDefault="00891430" w:rsidP="00A550E5">
      <w:pPr>
        <w:pStyle w:val="BULLETEDTEXT"/>
        <w:tabs>
          <w:tab w:val="right" w:pos="9360"/>
        </w:tabs>
        <w:ind w:left="360" w:hanging="360"/>
        <w:jc w:val="both"/>
        <w:rPr>
          <w:b/>
          <w:sz w:val="16"/>
          <w:szCs w:val="16"/>
        </w:rPr>
      </w:pPr>
    </w:p>
    <w:p w:rsidR="00CC1EBA" w:rsidRDefault="00BD03E2" w:rsidP="00006FDC">
      <w:pPr>
        <w:pStyle w:val="STRAIGHTTEXT"/>
        <w:jc w:val="both"/>
        <w:rPr>
          <w:b/>
          <w:sz w:val="24"/>
        </w:rPr>
      </w:pPr>
      <w:r>
        <w:rPr>
          <w:b/>
          <w:sz w:val="24"/>
        </w:rPr>
        <w:t xml:space="preserve">Senior </w:t>
      </w:r>
      <w:r w:rsidR="00CC1EBA">
        <w:rPr>
          <w:b/>
          <w:sz w:val="24"/>
        </w:rPr>
        <w:t>Program Manager</w:t>
      </w:r>
      <w:r w:rsidR="00884340">
        <w:rPr>
          <w:b/>
          <w:sz w:val="24"/>
        </w:rPr>
        <w:t>, Demand Planning</w:t>
      </w:r>
      <w:r w:rsidR="009F26B1"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CC1EBA">
        <w:rPr>
          <w:b/>
          <w:sz w:val="24"/>
        </w:rPr>
        <w:tab/>
      </w:r>
      <w:r w:rsidR="00CC1EBA">
        <w:rPr>
          <w:b/>
          <w:sz w:val="24"/>
        </w:rPr>
        <w:tab/>
      </w:r>
      <w:r w:rsidR="00CC1EBA">
        <w:rPr>
          <w:b/>
          <w:sz w:val="24"/>
        </w:rPr>
        <w:tab/>
      </w:r>
      <w:r w:rsidR="00CC1EBA">
        <w:t>1998– 2000</w:t>
      </w:r>
    </w:p>
    <w:p w:rsidR="005E7C4E" w:rsidRPr="005E7C4E" w:rsidRDefault="00C65007" w:rsidP="005E7C4E">
      <w:pPr>
        <w:pStyle w:val="BULLETEDTEXT"/>
        <w:numPr>
          <w:ilvl w:val="0"/>
          <w:numId w:val="7"/>
        </w:numPr>
        <w:jc w:val="both"/>
        <w:rPr>
          <w:b/>
        </w:rPr>
      </w:pPr>
      <w:r>
        <w:rPr>
          <w:szCs w:val="22"/>
        </w:rPr>
        <w:t>Managed the replacement of legacy order processing and distribution management systems implementing Oracle ERP as a member</w:t>
      </w:r>
      <w:r w:rsidR="005063D4">
        <w:rPr>
          <w:szCs w:val="22"/>
        </w:rPr>
        <w:t xml:space="preserve"> of the program leadership team accountable for cost, delivery and solution effectiveness.</w:t>
      </w:r>
    </w:p>
    <w:p w:rsidR="00C65007" w:rsidRPr="005E7C4E" w:rsidRDefault="00C65007" w:rsidP="00C65007">
      <w:pPr>
        <w:pStyle w:val="BULLETEDTEXT"/>
        <w:numPr>
          <w:ilvl w:val="0"/>
          <w:numId w:val="7"/>
        </w:numPr>
        <w:jc w:val="both"/>
        <w:rPr>
          <w:szCs w:val="22"/>
        </w:rPr>
      </w:pPr>
      <w:r>
        <w:rPr>
          <w:szCs w:val="22"/>
        </w:rPr>
        <w:t>Led consulting and internal teams, to implement i2 Demand Planner, Factory Planner and ERP integration.</w:t>
      </w:r>
    </w:p>
    <w:p w:rsidR="005E7C4E" w:rsidRPr="00B612A1" w:rsidRDefault="00E60F1D" w:rsidP="005E7C4E">
      <w:pPr>
        <w:pStyle w:val="BULLETEDTEXT"/>
        <w:numPr>
          <w:ilvl w:val="0"/>
          <w:numId w:val="7"/>
        </w:numPr>
        <w:jc w:val="both"/>
        <w:rPr>
          <w:b/>
        </w:rPr>
      </w:pPr>
      <w:r>
        <w:rPr>
          <w:szCs w:val="22"/>
        </w:rPr>
        <w:t>Collaborated</w:t>
      </w:r>
      <w:r w:rsidR="005E7C4E">
        <w:rPr>
          <w:szCs w:val="22"/>
        </w:rPr>
        <w:t xml:space="preserve"> with Oracle developers </w:t>
      </w:r>
      <w:r>
        <w:rPr>
          <w:szCs w:val="22"/>
        </w:rPr>
        <w:t>to build</w:t>
      </w:r>
      <w:r w:rsidR="005E7C4E">
        <w:rPr>
          <w:szCs w:val="22"/>
        </w:rPr>
        <w:t xml:space="preserve"> adv</w:t>
      </w:r>
      <w:r w:rsidR="00B612A1">
        <w:rPr>
          <w:szCs w:val="22"/>
        </w:rPr>
        <w:t xml:space="preserve">anced planning capabilities within </w:t>
      </w:r>
      <w:r w:rsidR="005E7C4E">
        <w:rPr>
          <w:szCs w:val="22"/>
        </w:rPr>
        <w:t>ASCP</w:t>
      </w:r>
      <w:r>
        <w:rPr>
          <w:szCs w:val="22"/>
        </w:rPr>
        <w:t>.</w:t>
      </w:r>
    </w:p>
    <w:p w:rsidR="00B612A1" w:rsidRPr="00D878D6" w:rsidRDefault="00B612A1" w:rsidP="005E7C4E">
      <w:pPr>
        <w:pStyle w:val="BULLETEDTEXT"/>
        <w:numPr>
          <w:ilvl w:val="0"/>
          <w:numId w:val="7"/>
        </w:numPr>
        <w:jc w:val="both"/>
        <w:rPr>
          <w:b/>
        </w:rPr>
      </w:pPr>
      <w:r>
        <w:rPr>
          <w:szCs w:val="22"/>
        </w:rPr>
        <w:t xml:space="preserve">Built i2 ASP (advanced supply chain planning) environment and </w:t>
      </w:r>
      <w:r w:rsidR="00884340">
        <w:rPr>
          <w:szCs w:val="22"/>
        </w:rPr>
        <w:t xml:space="preserve">led </w:t>
      </w:r>
      <w:r>
        <w:rPr>
          <w:szCs w:val="22"/>
        </w:rPr>
        <w:t>SAR proposal</w:t>
      </w:r>
      <w:r w:rsidR="0049192F">
        <w:rPr>
          <w:szCs w:val="22"/>
        </w:rPr>
        <w:t>.</w:t>
      </w:r>
    </w:p>
    <w:p w:rsidR="00CC1EBA" w:rsidRPr="00165129" w:rsidRDefault="00CC1EBA" w:rsidP="00006FDC">
      <w:pPr>
        <w:pStyle w:val="STRAIGHTTEXT"/>
        <w:jc w:val="both"/>
        <w:rPr>
          <w:b/>
          <w:sz w:val="16"/>
          <w:szCs w:val="16"/>
        </w:rPr>
      </w:pPr>
    </w:p>
    <w:p w:rsidR="003F6FF8" w:rsidRPr="00006FDC" w:rsidRDefault="00884340" w:rsidP="00006FDC">
      <w:pPr>
        <w:pStyle w:val="STRAIGHTTEXT"/>
        <w:jc w:val="both"/>
      </w:pPr>
      <w:r>
        <w:rPr>
          <w:b/>
          <w:sz w:val="24"/>
        </w:rPr>
        <w:t xml:space="preserve">Distribution </w:t>
      </w:r>
      <w:r w:rsidRPr="00CC1EBA">
        <w:rPr>
          <w:b/>
          <w:sz w:val="24"/>
        </w:rPr>
        <w:t>P</w:t>
      </w:r>
      <w:r>
        <w:rPr>
          <w:b/>
          <w:sz w:val="24"/>
        </w:rPr>
        <w:t xml:space="preserve">lanning </w:t>
      </w:r>
      <w:r w:rsidRPr="00CC1EBA">
        <w:rPr>
          <w:b/>
          <w:sz w:val="24"/>
        </w:rPr>
        <w:t>Manager</w:t>
      </w:r>
      <w:r>
        <w:rPr>
          <w:b/>
          <w:sz w:val="24"/>
        </w:rPr>
        <w:t xml:space="preserve">, </w:t>
      </w:r>
      <w:r w:rsidR="005E7C4E">
        <w:rPr>
          <w:b/>
          <w:sz w:val="24"/>
        </w:rPr>
        <w:t xml:space="preserve">Global </w:t>
      </w:r>
      <w:r w:rsidR="00CC1EBA" w:rsidRPr="00CC1EBA">
        <w:rPr>
          <w:b/>
          <w:sz w:val="24"/>
        </w:rPr>
        <w:t>Supply Chain</w:t>
      </w:r>
      <w:r w:rsidR="00CC1EBA">
        <w:rPr>
          <w:b/>
          <w:sz w:val="24"/>
        </w:rPr>
        <w:tab/>
      </w:r>
      <w:r w:rsidR="00CC1EBA">
        <w:rPr>
          <w:b/>
          <w:sz w:val="24"/>
        </w:rPr>
        <w:tab/>
      </w:r>
      <w:r w:rsidR="003F16E4">
        <w:rPr>
          <w:b/>
          <w:sz w:val="24"/>
        </w:rPr>
        <w:tab/>
      </w:r>
      <w:r w:rsidR="00CC1EBA">
        <w:rPr>
          <w:b/>
          <w:sz w:val="24"/>
        </w:rPr>
        <w:tab/>
      </w:r>
      <w:r w:rsidR="00B612A1">
        <w:t xml:space="preserve">    </w:t>
      </w:r>
      <w:r w:rsidR="00B612A1">
        <w:tab/>
        <w:t>1993– 1997</w:t>
      </w:r>
    </w:p>
    <w:p w:rsidR="005E7C4E" w:rsidRPr="00767763" w:rsidRDefault="005E7C4E" w:rsidP="005E7C4E">
      <w:pPr>
        <w:pStyle w:val="BULLETEDTEXT"/>
        <w:numPr>
          <w:ilvl w:val="0"/>
          <w:numId w:val="7"/>
        </w:numPr>
        <w:jc w:val="both"/>
        <w:rPr>
          <w:b/>
        </w:rPr>
      </w:pPr>
      <w:r w:rsidRPr="00297FF3">
        <w:t>Managed forecasts of 500-7</w:t>
      </w:r>
      <w:r>
        <w:t>00k</w:t>
      </w:r>
      <w:r w:rsidRPr="00297FF3">
        <w:t xml:space="preserve"> units monthly </w:t>
      </w:r>
      <w:r w:rsidR="0095188C">
        <w:t>incorporating all product</w:t>
      </w:r>
      <w:r w:rsidRPr="00297FF3">
        <w:t xml:space="preserve">, promotion and </w:t>
      </w:r>
      <w:r>
        <w:t>customer</w:t>
      </w:r>
      <w:r w:rsidRPr="00297FF3">
        <w:t xml:space="preserve"> plans</w:t>
      </w:r>
      <w:r w:rsidR="00C42888">
        <w:t>.</w:t>
      </w:r>
      <w:r w:rsidRPr="00297FF3">
        <w:t xml:space="preserve"> </w:t>
      </w:r>
    </w:p>
    <w:p w:rsidR="009D1E11" w:rsidRPr="00BB66C7" w:rsidRDefault="005E7C4E" w:rsidP="00BB66C7">
      <w:pPr>
        <w:pStyle w:val="BULLETEDTEXT"/>
        <w:numPr>
          <w:ilvl w:val="0"/>
          <w:numId w:val="7"/>
        </w:numPr>
        <w:jc w:val="both"/>
        <w:rPr>
          <w:b/>
        </w:rPr>
      </w:pPr>
      <w:r>
        <w:rPr>
          <w:szCs w:val="22"/>
        </w:rPr>
        <w:t xml:space="preserve">Determined master demand plan, performed MRP and finite factory </w:t>
      </w:r>
      <w:r w:rsidR="0095188C">
        <w:rPr>
          <w:szCs w:val="22"/>
        </w:rPr>
        <w:t>schedules</w:t>
      </w:r>
      <w:r>
        <w:rPr>
          <w:szCs w:val="22"/>
        </w:rPr>
        <w:t xml:space="preserve">, successfully maintained inventory goals and customer delivery </w:t>
      </w:r>
      <w:r w:rsidR="003F16E4">
        <w:rPr>
          <w:szCs w:val="22"/>
        </w:rPr>
        <w:t>in a SKU intensive business while</w:t>
      </w:r>
      <w:r>
        <w:rPr>
          <w:szCs w:val="22"/>
        </w:rPr>
        <w:t xml:space="preserve"> doubling year over year</w:t>
      </w:r>
      <w:r w:rsidR="00C42888">
        <w:rPr>
          <w:szCs w:val="22"/>
        </w:rPr>
        <w:t>.</w:t>
      </w:r>
    </w:p>
    <w:p w:rsidR="005E7C4E" w:rsidRPr="005E7C4E" w:rsidRDefault="005E7C4E" w:rsidP="005E7C4E">
      <w:pPr>
        <w:pStyle w:val="BULLETEDTEXT"/>
        <w:numPr>
          <w:ilvl w:val="0"/>
          <w:numId w:val="7"/>
        </w:numPr>
        <w:jc w:val="both"/>
        <w:rPr>
          <w:b/>
        </w:rPr>
      </w:pPr>
      <w:r>
        <w:rPr>
          <w:szCs w:val="22"/>
        </w:rPr>
        <w:t>Balanced supply and demand globally insuring customer delivery expectations were met 95+%</w:t>
      </w:r>
      <w:r w:rsidR="00C42888">
        <w:rPr>
          <w:szCs w:val="22"/>
        </w:rPr>
        <w:t>.</w:t>
      </w:r>
    </w:p>
    <w:p w:rsidR="005E7C4E" w:rsidRDefault="005E7C4E" w:rsidP="00954920">
      <w:pPr>
        <w:numPr>
          <w:ilvl w:val="0"/>
          <w:numId w:val="7"/>
        </w:numPr>
        <w:tabs>
          <w:tab w:val="left" w:pos="1656"/>
        </w:tabs>
        <w:spacing w:line="276" w:lineRule="auto"/>
      </w:pPr>
      <w:r>
        <w:rPr>
          <w:szCs w:val="22"/>
        </w:rPr>
        <w:t>Instituted forecast accuracy metrics and global feedback reporting raising awareness and improving forecast accuracy &gt;20% globally</w:t>
      </w:r>
      <w:r w:rsidR="00C42888">
        <w:rPr>
          <w:szCs w:val="22"/>
        </w:rPr>
        <w:t>.</w:t>
      </w:r>
      <w:r w:rsidR="00B5258C">
        <w:rPr>
          <w:szCs w:val="22"/>
        </w:rPr>
        <w:t xml:space="preserve"> </w:t>
      </w:r>
      <w:r w:rsidR="00B5258C" w:rsidRPr="00297FF3">
        <w:t>Instituted Sales and Operations Planning (S&amp;OP) as a business practice</w:t>
      </w:r>
      <w:r w:rsidR="00B5258C">
        <w:t>.</w:t>
      </w:r>
      <w:r w:rsidR="00B5258C" w:rsidRPr="00297FF3">
        <w:t xml:space="preserve"> </w:t>
      </w:r>
    </w:p>
    <w:p w:rsidR="00954920" w:rsidRPr="00BA0323" w:rsidRDefault="00954920" w:rsidP="00A8479E">
      <w:pPr>
        <w:tabs>
          <w:tab w:val="left" w:pos="1656"/>
        </w:tabs>
        <w:jc w:val="both"/>
        <w:rPr>
          <w:sz w:val="14"/>
          <w:szCs w:val="16"/>
        </w:rPr>
      </w:pPr>
    </w:p>
    <w:p w:rsidR="005E7C4E" w:rsidRDefault="00B612A1" w:rsidP="00A550E5">
      <w:pPr>
        <w:pStyle w:val="JOBFUNCTION"/>
        <w:jc w:val="both"/>
      </w:pPr>
      <w:r w:rsidRPr="00B612A1">
        <w:rPr>
          <w:sz w:val="24"/>
        </w:rPr>
        <w:t>Business Planning Manage</w:t>
      </w:r>
      <w:r w:rsidR="00D13FCF">
        <w:rPr>
          <w:sz w:val="24"/>
        </w:rPr>
        <w:t xml:space="preserve">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3FCF">
        <w:rPr>
          <w:b w:val="0"/>
        </w:rPr>
        <w:t>1987– 1993</w:t>
      </w:r>
    </w:p>
    <w:p w:rsidR="0049192F" w:rsidRPr="00B612A1" w:rsidRDefault="0049192F" w:rsidP="0049192F">
      <w:pPr>
        <w:pStyle w:val="BULLETEDTEXT"/>
        <w:numPr>
          <w:ilvl w:val="0"/>
          <w:numId w:val="7"/>
        </w:numPr>
        <w:jc w:val="both"/>
      </w:pPr>
      <w:r>
        <w:t xml:space="preserve">Inside Sales representative managing </w:t>
      </w:r>
      <w:r w:rsidR="0095188C">
        <w:t xml:space="preserve">the </w:t>
      </w:r>
      <w:r>
        <w:t>opportunity funnel and financial business outlook.</w:t>
      </w:r>
    </w:p>
    <w:p w:rsidR="0049192F" w:rsidRDefault="0095188C" w:rsidP="00B612A1">
      <w:pPr>
        <w:pStyle w:val="BULLETEDTEXT"/>
        <w:numPr>
          <w:ilvl w:val="0"/>
          <w:numId w:val="7"/>
        </w:numPr>
        <w:jc w:val="both"/>
      </w:pPr>
      <w:r>
        <w:t>Supported</w:t>
      </w:r>
      <w:r w:rsidR="0049192F">
        <w:t xml:space="preserve"> customer sales meetings with account executives and GM’s.</w:t>
      </w:r>
    </w:p>
    <w:p w:rsidR="00B612A1" w:rsidRDefault="0095188C" w:rsidP="00B612A1">
      <w:pPr>
        <w:pStyle w:val="BULLETEDTEXT"/>
        <w:numPr>
          <w:ilvl w:val="0"/>
          <w:numId w:val="7"/>
        </w:numPr>
        <w:jc w:val="both"/>
      </w:pPr>
      <w:r>
        <w:t>Determined</w:t>
      </w:r>
      <w:r w:rsidR="0049192F">
        <w:t xml:space="preserve"> d</w:t>
      </w:r>
      <w:r w:rsidR="00B612A1" w:rsidRPr="00B612A1">
        <w:t>emand forecast</w:t>
      </w:r>
      <w:r w:rsidR="009D1BF6">
        <w:t>s</w:t>
      </w:r>
      <w:r w:rsidR="00B612A1" w:rsidRPr="00B612A1">
        <w:t xml:space="preserve"> </w:t>
      </w:r>
      <w:r w:rsidR="00B612A1">
        <w:t>collaborating</w:t>
      </w:r>
      <w:r w:rsidR="00B612A1" w:rsidRPr="00B612A1">
        <w:t xml:space="preserve"> with customer</w:t>
      </w:r>
      <w:r w:rsidR="009D1BF6">
        <w:t>s,</w:t>
      </w:r>
      <w:r w:rsidR="00B612A1" w:rsidRPr="00B612A1">
        <w:t xml:space="preserve"> sales</w:t>
      </w:r>
      <w:r w:rsidR="009D1BF6">
        <w:t>,</w:t>
      </w:r>
      <w:r w:rsidR="00B612A1" w:rsidRPr="00B612A1">
        <w:t xml:space="preserve"> </w:t>
      </w:r>
      <w:r w:rsidR="00B612A1">
        <w:t>finance</w:t>
      </w:r>
      <w:r w:rsidR="00B612A1" w:rsidRPr="00B612A1">
        <w:t xml:space="preserve"> and product management</w:t>
      </w:r>
      <w:r w:rsidR="0049192F">
        <w:t>.</w:t>
      </w:r>
    </w:p>
    <w:p w:rsidR="00B612A1" w:rsidRPr="00A05108" w:rsidRDefault="00B612A1" w:rsidP="00B612A1">
      <w:pPr>
        <w:pStyle w:val="BULLETEDTEXT"/>
        <w:numPr>
          <w:ilvl w:val="0"/>
          <w:numId w:val="7"/>
        </w:numPr>
        <w:jc w:val="both"/>
        <w:rPr>
          <w:b/>
        </w:rPr>
      </w:pPr>
      <w:r w:rsidRPr="00297FF3">
        <w:t xml:space="preserve">Prepared and negotiated annual business contracts </w:t>
      </w:r>
      <w:r>
        <w:t>with customers- award given for 1M unit agreement</w:t>
      </w:r>
      <w:r w:rsidR="0049192F">
        <w:t>.</w:t>
      </w:r>
    </w:p>
    <w:p w:rsidR="00B612A1" w:rsidRPr="00767763" w:rsidRDefault="001C62D8" w:rsidP="00B612A1">
      <w:pPr>
        <w:pStyle w:val="BULLETEDTEXT"/>
        <w:numPr>
          <w:ilvl w:val="0"/>
          <w:numId w:val="7"/>
        </w:numPr>
        <w:jc w:val="both"/>
        <w:rPr>
          <w:b/>
        </w:rPr>
      </w:pPr>
      <w:r>
        <w:t>Marketing,</w:t>
      </w:r>
      <w:r w:rsidR="00B612A1">
        <w:t xml:space="preserve"> NPI process and market readiness including point of purchase materials and ad campaigns </w:t>
      </w:r>
    </w:p>
    <w:p w:rsidR="00B612A1" w:rsidRPr="00B612A1" w:rsidRDefault="00B612A1" w:rsidP="00B612A1">
      <w:pPr>
        <w:pStyle w:val="BULLETEDTEXT"/>
        <w:numPr>
          <w:ilvl w:val="0"/>
          <w:numId w:val="7"/>
        </w:numPr>
        <w:jc w:val="both"/>
        <w:rPr>
          <w:b/>
        </w:rPr>
      </w:pPr>
      <w:r w:rsidRPr="00297FF3">
        <w:t>Managed price protection credits, rebates and co-operative advertising claims in excess of $10M / mo</w:t>
      </w:r>
      <w:r>
        <w:t>.</w:t>
      </w:r>
    </w:p>
    <w:p w:rsidR="00B612A1" w:rsidRPr="00EC20EF" w:rsidRDefault="00B612A1" w:rsidP="00B612A1">
      <w:pPr>
        <w:pStyle w:val="BULLETEDTEXT"/>
        <w:numPr>
          <w:ilvl w:val="0"/>
          <w:numId w:val="7"/>
        </w:numPr>
        <w:jc w:val="both"/>
        <w:rPr>
          <w:b/>
        </w:rPr>
      </w:pPr>
      <w:r>
        <w:t>Pro</w:t>
      </w:r>
      <w:r w:rsidR="00D13FCF">
        <w:t>vided customer price quotes for sales models and accessories</w:t>
      </w:r>
      <w:r w:rsidR="0049192F">
        <w:t>.</w:t>
      </w:r>
      <w:r w:rsidR="00D13FCF">
        <w:t xml:space="preserve"> </w:t>
      </w:r>
    </w:p>
    <w:p w:rsidR="00B612A1" w:rsidRPr="00FA0552" w:rsidRDefault="00B612A1" w:rsidP="00A550E5">
      <w:pPr>
        <w:pStyle w:val="JOBFUNCTION"/>
        <w:jc w:val="both"/>
        <w:rPr>
          <w:sz w:val="16"/>
          <w:szCs w:val="16"/>
        </w:rPr>
      </w:pPr>
    </w:p>
    <w:p w:rsidR="003F6FF8" w:rsidRDefault="005063D4" w:rsidP="00A550E5">
      <w:pPr>
        <w:pStyle w:val="JOBFUNCTION"/>
        <w:jc w:val="both"/>
        <w:rPr>
          <w:b w:val="0"/>
        </w:rPr>
      </w:pPr>
      <w:r>
        <w:rPr>
          <w:sz w:val="24"/>
          <w:szCs w:val="24"/>
        </w:rPr>
        <w:t xml:space="preserve">Manufacturing </w:t>
      </w:r>
      <w:r w:rsidR="00006FDC" w:rsidRPr="00082889">
        <w:rPr>
          <w:sz w:val="24"/>
          <w:szCs w:val="24"/>
        </w:rPr>
        <w:t>M</w:t>
      </w:r>
      <w:r w:rsidR="00767763" w:rsidRPr="00082889">
        <w:rPr>
          <w:sz w:val="24"/>
          <w:szCs w:val="24"/>
        </w:rPr>
        <w:t>anager</w:t>
      </w:r>
      <w:r w:rsidR="00006FDC" w:rsidRPr="00082889">
        <w:rPr>
          <w:sz w:val="24"/>
          <w:szCs w:val="24"/>
        </w:rPr>
        <w:t>, Production Supervisor</w:t>
      </w:r>
      <w:r w:rsidR="00845A82" w:rsidRPr="00082889">
        <w:rPr>
          <w:sz w:val="24"/>
          <w:szCs w:val="24"/>
        </w:rPr>
        <w:t>,</w:t>
      </w:r>
      <w:r w:rsidR="003F6FF8" w:rsidRPr="00082889">
        <w:rPr>
          <w:sz w:val="24"/>
          <w:szCs w:val="24"/>
        </w:rPr>
        <w:t xml:space="preserve"> </w:t>
      </w:r>
      <w:r>
        <w:rPr>
          <w:sz w:val="24"/>
          <w:szCs w:val="24"/>
        </w:rPr>
        <w:t>Materials</w:t>
      </w:r>
      <w:r w:rsidR="00B612A1" w:rsidRPr="00082889">
        <w:rPr>
          <w:sz w:val="24"/>
          <w:szCs w:val="24"/>
        </w:rPr>
        <w:t xml:space="preserve"> Planner</w:t>
      </w:r>
      <w:r w:rsidR="00EF1B58">
        <w:rPr>
          <w:sz w:val="24"/>
          <w:szCs w:val="24"/>
        </w:rPr>
        <w:tab/>
      </w:r>
      <w:r w:rsidR="00EF1B58">
        <w:rPr>
          <w:sz w:val="24"/>
          <w:szCs w:val="24"/>
        </w:rPr>
        <w:tab/>
      </w:r>
      <w:r w:rsidR="00D13FCF">
        <w:tab/>
      </w:r>
    </w:p>
    <w:p w:rsidR="00A550E5" w:rsidRPr="00A55A65" w:rsidRDefault="00A55A65" w:rsidP="00A550E5">
      <w:pPr>
        <w:pStyle w:val="BULLETEDTEXT"/>
        <w:numPr>
          <w:ilvl w:val="0"/>
          <w:numId w:val="7"/>
        </w:numPr>
        <w:jc w:val="both"/>
        <w:rPr>
          <w:b/>
        </w:rPr>
      </w:pPr>
      <w:r>
        <w:rPr>
          <w:szCs w:val="22"/>
        </w:rPr>
        <w:t xml:space="preserve">Production, purchasing, lean manufacturing and planning foundational learning experiences in electronic component and finished goods manufacturing. Managed a 3 shift component manufacturing </w:t>
      </w:r>
      <w:r w:rsidR="00BA0323">
        <w:rPr>
          <w:szCs w:val="22"/>
        </w:rPr>
        <w:t>team</w:t>
      </w:r>
      <w:r>
        <w:rPr>
          <w:szCs w:val="22"/>
        </w:rPr>
        <w:t>.</w:t>
      </w:r>
    </w:p>
    <w:p w:rsidR="0049192F" w:rsidRDefault="0049192F">
      <w:pPr>
        <w:pStyle w:val="CENTEREDHEADER"/>
        <w:rPr>
          <w:caps/>
          <w:sz w:val="24"/>
          <w:szCs w:val="26"/>
        </w:rPr>
      </w:pPr>
    </w:p>
    <w:p w:rsidR="00891430" w:rsidRPr="00A550E5" w:rsidRDefault="0032207B">
      <w:pPr>
        <w:pStyle w:val="CENTEREDHEADER"/>
        <w:rPr>
          <w:caps/>
          <w:sz w:val="24"/>
          <w:szCs w:val="26"/>
        </w:rPr>
      </w:pPr>
      <w:r w:rsidRPr="00A550E5">
        <w:rPr>
          <w:caps/>
          <w:sz w:val="24"/>
          <w:szCs w:val="26"/>
        </w:rPr>
        <w:t>EDUCATION</w:t>
      </w:r>
    </w:p>
    <w:p w:rsidR="003F16E4" w:rsidRDefault="00891430" w:rsidP="0032207B">
      <w:pPr>
        <w:pStyle w:val="10BULLETEDTEXT"/>
        <w:numPr>
          <w:ilvl w:val="0"/>
          <w:numId w:val="0"/>
        </w:numPr>
        <w:jc w:val="center"/>
      </w:pPr>
      <w:r w:rsidRPr="0032207B">
        <w:rPr>
          <w:bCs/>
        </w:rPr>
        <w:t>BS</w:t>
      </w:r>
      <w:r w:rsidR="0032207B">
        <w:t xml:space="preserve">, </w:t>
      </w:r>
      <w:r w:rsidR="00EC20EF">
        <w:t>Business Administration</w:t>
      </w:r>
      <w:r>
        <w:t xml:space="preserve">, </w:t>
      </w:r>
      <w:r w:rsidR="00EC20EF">
        <w:t>Elmhurst College</w:t>
      </w:r>
      <w:r>
        <w:t xml:space="preserve">, </w:t>
      </w:r>
      <w:r w:rsidR="0020650C">
        <w:t>Elmhurst Illinois, 3.8</w:t>
      </w:r>
      <w:r w:rsidR="004D7964">
        <w:t xml:space="preserve"> </w:t>
      </w:r>
      <w:r w:rsidR="003F16E4">
        <w:t>GPA</w:t>
      </w:r>
      <w:r w:rsidR="00B83274">
        <w:t xml:space="preserve"> h</w:t>
      </w:r>
      <w:r w:rsidR="00EC20EF">
        <w:t>igh honor graduate</w:t>
      </w:r>
      <w:r w:rsidR="00A87D57">
        <w:t xml:space="preserve"> </w:t>
      </w:r>
      <w:r w:rsidR="00E651D1">
        <w:t>1990</w:t>
      </w:r>
      <w:r w:rsidR="00A87D57">
        <w:t xml:space="preserve">. </w:t>
      </w:r>
      <w:r w:rsidR="003F16E4">
        <w:t xml:space="preserve">Elmhurst College per US News is the second highest rated college in Illinois </w:t>
      </w:r>
    </w:p>
    <w:p w:rsidR="00004642" w:rsidRPr="00A065B3" w:rsidRDefault="00004642" w:rsidP="0032207B">
      <w:pPr>
        <w:pStyle w:val="10BULLETEDTEXT"/>
        <w:numPr>
          <w:ilvl w:val="0"/>
          <w:numId w:val="0"/>
        </w:numPr>
        <w:jc w:val="center"/>
        <w:rPr>
          <w:b/>
          <w:sz w:val="16"/>
          <w:szCs w:val="16"/>
        </w:rPr>
      </w:pPr>
    </w:p>
    <w:p w:rsidR="0032207B" w:rsidRPr="00A550E5" w:rsidRDefault="0032207B" w:rsidP="0032207B">
      <w:pPr>
        <w:pStyle w:val="10BULLETEDTEXT"/>
        <w:numPr>
          <w:ilvl w:val="0"/>
          <w:numId w:val="0"/>
        </w:numPr>
        <w:jc w:val="center"/>
        <w:rPr>
          <w:b/>
          <w:sz w:val="24"/>
          <w:szCs w:val="26"/>
        </w:rPr>
      </w:pPr>
      <w:r w:rsidRPr="00A550E5">
        <w:rPr>
          <w:b/>
          <w:sz w:val="24"/>
          <w:szCs w:val="26"/>
        </w:rPr>
        <w:t>PROFESSIONAL DEVELOPMENT</w:t>
      </w:r>
    </w:p>
    <w:p w:rsidR="00A145F8" w:rsidRDefault="00A04C4A" w:rsidP="0032207B">
      <w:pPr>
        <w:pStyle w:val="10BULLETEDTEXT"/>
        <w:numPr>
          <w:ilvl w:val="0"/>
          <w:numId w:val="0"/>
        </w:numPr>
        <w:jc w:val="center"/>
        <w:rPr>
          <w:szCs w:val="22"/>
        </w:rPr>
      </w:pPr>
      <w:r>
        <w:rPr>
          <w:szCs w:val="22"/>
        </w:rPr>
        <w:t xml:space="preserve">SAP UWM certificate 2015, </w:t>
      </w:r>
      <w:r w:rsidR="00A145F8">
        <w:rPr>
          <w:szCs w:val="22"/>
        </w:rPr>
        <w:t xml:space="preserve">Oracle R12 Advanced Pricing, Oracle R12 Sales Fundamentals </w:t>
      </w:r>
      <w:r w:rsidR="00B83274">
        <w:rPr>
          <w:szCs w:val="22"/>
        </w:rPr>
        <w:t>Trade M</w:t>
      </w:r>
      <w:r w:rsidR="00165129">
        <w:rPr>
          <w:szCs w:val="22"/>
        </w:rPr>
        <w:t xml:space="preserve">anagement </w:t>
      </w:r>
      <w:r w:rsidR="00B83274">
        <w:rPr>
          <w:szCs w:val="22"/>
        </w:rPr>
        <w:t xml:space="preserve">-certifications </w:t>
      </w:r>
      <w:r w:rsidR="00A145F8">
        <w:rPr>
          <w:szCs w:val="22"/>
        </w:rPr>
        <w:t>March 2010</w:t>
      </w:r>
      <w:r>
        <w:rPr>
          <w:szCs w:val="22"/>
        </w:rPr>
        <w:t xml:space="preserve">, </w:t>
      </w:r>
      <w:r w:rsidR="00A145F8">
        <w:rPr>
          <w:szCs w:val="22"/>
        </w:rPr>
        <w:t xml:space="preserve">Six Sigma certified </w:t>
      </w:r>
      <w:r w:rsidR="00EF651A">
        <w:rPr>
          <w:szCs w:val="22"/>
        </w:rPr>
        <w:t>G</w:t>
      </w:r>
      <w:r w:rsidR="00A145F8">
        <w:rPr>
          <w:szCs w:val="22"/>
        </w:rPr>
        <w:t>reenbelt December 2009</w:t>
      </w:r>
      <w:r w:rsidR="00B83274">
        <w:rPr>
          <w:szCs w:val="22"/>
        </w:rPr>
        <w:t>,</w:t>
      </w:r>
      <w:r w:rsidR="00BD03E2">
        <w:rPr>
          <w:szCs w:val="22"/>
        </w:rPr>
        <w:t xml:space="preserve"> </w:t>
      </w:r>
    </w:p>
    <w:p w:rsidR="00A145F8" w:rsidRDefault="00A04C4A" w:rsidP="0032207B">
      <w:pPr>
        <w:pStyle w:val="10BULLETEDTEXT"/>
        <w:numPr>
          <w:ilvl w:val="0"/>
          <w:numId w:val="0"/>
        </w:numPr>
        <w:jc w:val="center"/>
        <w:rPr>
          <w:szCs w:val="22"/>
        </w:rPr>
      </w:pPr>
      <w:r>
        <w:rPr>
          <w:szCs w:val="22"/>
        </w:rPr>
        <w:t xml:space="preserve">Lean and Kaizen training 2008, </w:t>
      </w:r>
      <w:r w:rsidR="00A145F8">
        <w:rPr>
          <w:szCs w:val="22"/>
        </w:rPr>
        <w:t xml:space="preserve">FMEA </w:t>
      </w:r>
      <w:r>
        <w:rPr>
          <w:szCs w:val="22"/>
        </w:rPr>
        <w:t>– failure mode effects analysis</w:t>
      </w:r>
      <w:r w:rsidR="00A145F8">
        <w:rPr>
          <w:szCs w:val="22"/>
        </w:rPr>
        <w:t xml:space="preserve"> 2007</w:t>
      </w:r>
    </w:p>
    <w:p w:rsidR="00004642" w:rsidRPr="00A065B3" w:rsidRDefault="00004642" w:rsidP="0032207B">
      <w:pPr>
        <w:pStyle w:val="10BULLETEDTEXT"/>
        <w:numPr>
          <w:ilvl w:val="0"/>
          <w:numId w:val="0"/>
        </w:numPr>
        <w:jc w:val="center"/>
        <w:rPr>
          <w:sz w:val="16"/>
          <w:szCs w:val="16"/>
        </w:rPr>
      </w:pPr>
    </w:p>
    <w:p w:rsidR="0032207B" w:rsidRPr="00A065B3" w:rsidRDefault="00C90396" w:rsidP="00A065B3">
      <w:pPr>
        <w:pStyle w:val="10BULLETEDTEXT"/>
        <w:numPr>
          <w:ilvl w:val="0"/>
          <w:numId w:val="0"/>
        </w:numPr>
        <w:jc w:val="center"/>
        <w:rPr>
          <w:b/>
          <w:sz w:val="24"/>
          <w:szCs w:val="26"/>
        </w:rPr>
      </w:pPr>
      <w:r>
        <w:rPr>
          <w:b/>
          <w:sz w:val="24"/>
          <w:szCs w:val="26"/>
        </w:rPr>
        <w:t>APPLICATION</w:t>
      </w:r>
      <w:r w:rsidR="0032207B" w:rsidRPr="00A550E5">
        <w:rPr>
          <w:b/>
          <w:sz w:val="24"/>
          <w:szCs w:val="26"/>
        </w:rPr>
        <w:t xml:space="preserve"> SKILLS</w:t>
      </w:r>
      <w:r w:rsidR="00ED2FD6" w:rsidRPr="00A550E5">
        <w:rPr>
          <w:b/>
          <w:sz w:val="24"/>
          <w:szCs w:val="26"/>
        </w:rPr>
        <w:t xml:space="preserve">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9864"/>
      </w:tblGrid>
      <w:tr w:rsidR="00AE0A31" w:rsidRPr="00136943" w:rsidTr="00A065B3">
        <w:trPr>
          <w:trHeight w:val="295"/>
          <w:jc w:val="center"/>
        </w:trPr>
        <w:tc>
          <w:tcPr>
            <w:tcW w:w="10446" w:type="dxa"/>
          </w:tcPr>
          <w:p w:rsidR="00E52E0B" w:rsidRDefault="00CC1EBA" w:rsidP="003332C7">
            <w:pPr>
              <w:pStyle w:val="10BULLETEDTEXT"/>
              <w:numPr>
                <w:ilvl w:val="0"/>
                <w:numId w:val="0"/>
              </w:numPr>
              <w:jc w:val="center"/>
              <w:rPr>
                <w:rStyle w:val="summary"/>
                <w:rFonts w:ascii="Arial" w:hAnsi="Arial" w:cs="Arial"/>
                <w:sz w:val="20"/>
              </w:rPr>
            </w:pPr>
            <w:r>
              <w:rPr>
                <w:szCs w:val="22"/>
              </w:rPr>
              <w:t xml:space="preserve">MS- Excel, Access, </w:t>
            </w:r>
            <w:r w:rsidR="00EF651A">
              <w:rPr>
                <w:szCs w:val="22"/>
              </w:rPr>
              <w:t xml:space="preserve">SharePoint, </w:t>
            </w:r>
            <w:r w:rsidR="00E52E0B">
              <w:rPr>
                <w:szCs w:val="22"/>
              </w:rPr>
              <w:t>MS-</w:t>
            </w:r>
            <w:r w:rsidR="00EF651A">
              <w:rPr>
                <w:szCs w:val="22"/>
              </w:rPr>
              <w:t>Word</w:t>
            </w:r>
            <w:r w:rsidR="00E52E0B">
              <w:rPr>
                <w:szCs w:val="22"/>
              </w:rPr>
              <w:t xml:space="preserve">, Visio, PowerPoint &amp; </w:t>
            </w:r>
            <w:r>
              <w:rPr>
                <w:szCs w:val="22"/>
              </w:rPr>
              <w:t xml:space="preserve">Project, </w:t>
            </w:r>
            <w:r w:rsidR="001715EA">
              <w:rPr>
                <w:szCs w:val="22"/>
              </w:rPr>
              <w:t xml:space="preserve">ARIS, </w:t>
            </w:r>
            <w:r>
              <w:rPr>
                <w:szCs w:val="22"/>
              </w:rPr>
              <w:t>Oracle</w:t>
            </w:r>
            <w:r w:rsidR="001D0673">
              <w:rPr>
                <w:szCs w:val="22"/>
              </w:rPr>
              <w:t>/ JDE</w:t>
            </w:r>
            <w:r>
              <w:rPr>
                <w:szCs w:val="22"/>
              </w:rPr>
              <w:t xml:space="preserve"> / </w:t>
            </w:r>
            <w:r>
              <w:rPr>
                <w:rStyle w:val="summary"/>
                <w:rFonts w:ascii="Arial" w:hAnsi="Arial" w:cs="Arial"/>
                <w:sz w:val="20"/>
              </w:rPr>
              <w:t>Siebel,</w:t>
            </w:r>
            <w:r w:rsidR="00CE20C3">
              <w:rPr>
                <w:rStyle w:val="summary"/>
                <w:rFonts w:ascii="Arial" w:hAnsi="Arial" w:cs="Arial"/>
                <w:sz w:val="20"/>
              </w:rPr>
              <w:t xml:space="preserve"> </w:t>
            </w:r>
          </w:p>
          <w:p w:rsidR="00AE0A31" w:rsidRPr="00136943" w:rsidRDefault="00CE20C3" w:rsidP="003332C7">
            <w:pPr>
              <w:pStyle w:val="10BULLETEDTEXT"/>
              <w:numPr>
                <w:ilvl w:val="0"/>
                <w:numId w:val="0"/>
              </w:numPr>
              <w:jc w:val="center"/>
              <w:rPr>
                <w:szCs w:val="22"/>
              </w:rPr>
            </w:pPr>
            <w:r>
              <w:rPr>
                <w:rStyle w:val="summary"/>
                <w:rFonts w:ascii="Arial" w:hAnsi="Arial" w:cs="Arial"/>
                <w:sz w:val="20"/>
              </w:rPr>
              <w:t>SAP SD,</w:t>
            </w:r>
            <w:r w:rsidR="00CC1EBA">
              <w:rPr>
                <w:rStyle w:val="summary"/>
                <w:rFonts w:ascii="Arial" w:hAnsi="Arial" w:cs="Arial"/>
                <w:sz w:val="20"/>
              </w:rPr>
              <w:t xml:space="preserve"> Metaphase,</w:t>
            </w:r>
            <w:r w:rsidR="00845A82">
              <w:rPr>
                <w:rStyle w:val="summary"/>
                <w:rFonts w:ascii="Arial" w:hAnsi="Arial" w:cs="Arial"/>
                <w:sz w:val="20"/>
              </w:rPr>
              <w:t xml:space="preserve"> Manugistics,</w:t>
            </w:r>
            <w:r w:rsidR="001D0673">
              <w:rPr>
                <w:rStyle w:val="summary"/>
                <w:rFonts w:ascii="Arial" w:hAnsi="Arial" w:cs="Arial"/>
                <w:sz w:val="20"/>
              </w:rPr>
              <w:t xml:space="preserve"> </w:t>
            </w:r>
          </w:p>
        </w:tc>
      </w:tr>
      <w:tr w:rsidR="00EC5465" w:rsidRPr="00136943" w:rsidTr="00600EAC">
        <w:trPr>
          <w:trHeight w:val="80"/>
          <w:jc w:val="center"/>
        </w:trPr>
        <w:tc>
          <w:tcPr>
            <w:tcW w:w="10446" w:type="dxa"/>
          </w:tcPr>
          <w:p w:rsidR="00EC5465" w:rsidRPr="00E52E0B" w:rsidRDefault="00EC5465" w:rsidP="009D1BF6">
            <w:pPr>
              <w:pStyle w:val="10BULLETEDTEXT"/>
              <w:numPr>
                <w:ilvl w:val="0"/>
                <w:numId w:val="0"/>
              </w:numPr>
              <w:jc w:val="center"/>
              <w:rPr>
                <w:sz w:val="18"/>
                <w:szCs w:val="22"/>
              </w:rPr>
            </w:pPr>
          </w:p>
        </w:tc>
      </w:tr>
    </w:tbl>
    <w:p w:rsidR="0032207B" w:rsidRPr="00A550E5" w:rsidRDefault="0032207B" w:rsidP="0032207B">
      <w:pPr>
        <w:pStyle w:val="10BULLETEDTEXT"/>
        <w:numPr>
          <w:ilvl w:val="0"/>
          <w:numId w:val="0"/>
        </w:numPr>
        <w:jc w:val="center"/>
        <w:rPr>
          <w:b/>
          <w:sz w:val="24"/>
          <w:szCs w:val="26"/>
        </w:rPr>
      </w:pPr>
      <w:r w:rsidRPr="00A550E5">
        <w:rPr>
          <w:b/>
          <w:sz w:val="24"/>
          <w:szCs w:val="26"/>
        </w:rPr>
        <w:t>PROFESSIONAL AFFILIATIONS</w:t>
      </w:r>
      <w:r w:rsidR="00A550E5" w:rsidRPr="00A550E5">
        <w:rPr>
          <w:b/>
          <w:sz w:val="24"/>
          <w:szCs w:val="26"/>
        </w:rPr>
        <w:t xml:space="preserve"> </w:t>
      </w:r>
    </w:p>
    <w:p w:rsidR="0032207B" w:rsidRDefault="00A145F8" w:rsidP="0032207B">
      <w:pPr>
        <w:pStyle w:val="10BULLETEDTEXT"/>
        <w:numPr>
          <w:ilvl w:val="0"/>
          <w:numId w:val="0"/>
        </w:numPr>
        <w:jc w:val="center"/>
        <w:rPr>
          <w:szCs w:val="22"/>
        </w:rPr>
      </w:pPr>
      <w:r>
        <w:rPr>
          <w:szCs w:val="22"/>
        </w:rPr>
        <w:t xml:space="preserve">Professional Pricing Society member </w:t>
      </w:r>
      <w:r w:rsidR="00845A82">
        <w:rPr>
          <w:szCs w:val="22"/>
        </w:rPr>
        <w:t>2008-</w:t>
      </w:r>
      <w:r w:rsidR="005063D4">
        <w:rPr>
          <w:szCs w:val="22"/>
        </w:rPr>
        <w:t>2013</w:t>
      </w:r>
      <w:r w:rsidR="005A39F8">
        <w:rPr>
          <w:szCs w:val="22"/>
        </w:rPr>
        <w:t>, IBF- Institute of Business Forecasting member</w:t>
      </w:r>
    </w:p>
    <w:sectPr w:rsidR="0032207B" w:rsidSect="009F26B1">
      <w:pgSz w:w="12240" w:h="15840" w:code="1"/>
      <w:pgMar w:top="630" w:right="1080" w:bottom="540" w:left="1296" w:header="720" w:footer="720" w:gutter="0"/>
      <w:paperSrc w:other="7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1CC8" w:rsidRDefault="006A1CC8">
      <w:r>
        <w:separator/>
      </w:r>
    </w:p>
  </w:endnote>
  <w:endnote w:type="continuationSeparator" w:id="0">
    <w:p w:rsidR="006A1CC8" w:rsidRDefault="006A1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1CC8" w:rsidRDefault="006A1CC8">
      <w:r>
        <w:separator/>
      </w:r>
    </w:p>
  </w:footnote>
  <w:footnote w:type="continuationSeparator" w:id="0">
    <w:p w:rsidR="006A1CC8" w:rsidRDefault="006A1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0F4A07"/>
    <w:multiLevelType w:val="hybridMultilevel"/>
    <w:tmpl w:val="148C9420"/>
    <w:lvl w:ilvl="0" w:tplc="38DA91BA">
      <w:start w:val="1"/>
      <w:numFmt w:val="bullet"/>
      <w:pStyle w:val="10BULLETED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BA2332"/>
    <w:multiLevelType w:val="hybridMultilevel"/>
    <w:tmpl w:val="19F6737C"/>
    <w:lvl w:ilvl="0" w:tplc="EB1ADA8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8F84C3C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EB7B1B"/>
    <w:multiLevelType w:val="hybridMultilevel"/>
    <w:tmpl w:val="CDC461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7C2A"/>
    <w:multiLevelType w:val="hybridMultilevel"/>
    <w:tmpl w:val="11A2B8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325AA"/>
    <w:multiLevelType w:val="hybridMultilevel"/>
    <w:tmpl w:val="50486352"/>
    <w:lvl w:ilvl="0" w:tplc="AE1623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F3F7A"/>
    <w:multiLevelType w:val="hybridMultilevel"/>
    <w:tmpl w:val="CD220904"/>
    <w:lvl w:ilvl="0" w:tplc="30242CE6">
      <w:start w:val="1"/>
      <w:numFmt w:val="bullet"/>
      <w:pStyle w:val="DASHBULLETEDTEX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A6E86"/>
    <w:multiLevelType w:val="hybridMultilevel"/>
    <w:tmpl w:val="A8C04E7E"/>
    <w:lvl w:ilvl="0" w:tplc="D0DAEC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675B88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57DC5ABE"/>
    <w:multiLevelType w:val="hybridMultilevel"/>
    <w:tmpl w:val="04C8F0C2"/>
    <w:lvl w:ilvl="0" w:tplc="AE1623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43123"/>
    <w:multiLevelType w:val="hybridMultilevel"/>
    <w:tmpl w:val="9724A4F4"/>
    <w:lvl w:ilvl="0" w:tplc="AE1623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E5BB9"/>
    <w:multiLevelType w:val="hybridMultilevel"/>
    <w:tmpl w:val="B6682726"/>
    <w:lvl w:ilvl="0" w:tplc="4F1A0858">
      <w:start w:val="1"/>
      <w:numFmt w:val="bullet"/>
      <w:pStyle w:val="Institutio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E43CD8"/>
    <w:multiLevelType w:val="hybridMultilevel"/>
    <w:tmpl w:val="B1E05F14"/>
    <w:lvl w:ilvl="0" w:tplc="AE1623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3D4689"/>
    <w:multiLevelType w:val="hybridMultilevel"/>
    <w:tmpl w:val="5CFED588"/>
    <w:lvl w:ilvl="0" w:tplc="AE1623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9"/>
  </w:num>
  <w:num w:numId="5">
    <w:abstractNumId w:val="8"/>
  </w:num>
  <w:num w:numId="6">
    <w:abstractNumId w:val="10"/>
  </w:num>
  <w:num w:numId="7">
    <w:abstractNumId w:val="12"/>
  </w:num>
  <w:num w:numId="8">
    <w:abstractNumId w:val="4"/>
  </w:num>
  <w:num w:numId="9">
    <w:abstractNumId w:val="11"/>
  </w:num>
  <w:num w:numId="10">
    <w:abstractNumId w:val="3"/>
  </w:num>
  <w:num w:numId="11">
    <w:abstractNumId w:val="2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activeWritingStyle w:appName="MSWord" w:lang="en-US" w:vendorID="64" w:dllVersion="131078" w:nlCheck="1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430"/>
    <w:rsid w:val="00002DE0"/>
    <w:rsid w:val="00004642"/>
    <w:rsid w:val="00004B65"/>
    <w:rsid w:val="0000622F"/>
    <w:rsid w:val="00006FDC"/>
    <w:rsid w:val="0001579B"/>
    <w:rsid w:val="000171F1"/>
    <w:rsid w:val="00026C11"/>
    <w:rsid w:val="0003494C"/>
    <w:rsid w:val="0004647A"/>
    <w:rsid w:val="00061C38"/>
    <w:rsid w:val="00077081"/>
    <w:rsid w:val="00077F44"/>
    <w:rsid w:val="00082889"/>
    <w:rsid w:val="00083721"/>
    <w:rsid w:val="000950A4"/>
    <w:rsid w:val="00095480"/>
    <w:rsid w:val="000A0EB4"/>
    <w:rsid w:val="000B22A9"/>
    <w:rsid w:val="000B4E42"/>
    <w:rsid w:val="000B7C25"/>
    <w:rsid w:val="000C248E"/>
    <w:rsid w:val="000C38A3"/>
    <w:rsid w:val="000D0B0A"/>
    <w:rsid w:val="000E08FD"/>
    <w:rsid w:val="0010750E"/>
    <w:rsid w:val="0011416C"/>
    <w:rsid w:val="0012523D"/>
    <w:rsid w:val="0012618E"/>
    <w:rsid w:val="00131F76"/>
    <w:rsid w:val="00132854"/>
    <w:rsid w:val="00136943"/>
    <w:rsid w:val="00136A71"/>
    <w:rsid w:val="00140939"/>
    <w:rsid w:val="00141967"/>
    <w:rsid w:val="00154CD3"/>
    <w:rsid w:val="00165129"/>
    <w:rsid w:val="00166313"/>
    <w:rsid w:val="001715EA"/>
    <w:rsid w:val="00172A8D"/>
    <w:rsid w:val="00173AD3"/>
    <w:rsid w:val="00180D87"/>
    <w:rsid w:val="00184794"/>
    <w:rsid w:val="001856E3"/>
    <w:rsid w:val="00191409"/>
    <w:rsid w:val="001A214E"/>
    <w:rsid w:val="001A48AF"/>
    <w:rsid w:val="001B03F3"/>
    <w:rsid w:val="001B0D2A"/>
    <w:rsid w:val="001C1452"/>
    <w:rsid w:val="001C62D8"/>
    <w:rsid w:val="001D0673"/>
    <w:rsid w:val="001D7473"/>
    <w:rsid w:val="001D7A43"/>
    <w:rsid w:val="001E361F"/>
    <w:rsid w:val="001E3C98"/>
    <w:rsid w:val="001F37D2"/>
    <w:rsid w:val="0020650C"/>
    <w:rsid w:val="002310A9"/>
    <w:rsid w:val="00237B65"/>
    <w:rsid w:val="00261CE2"/>
    <w:rsid w:val="002648CE"/>
    <w:rsid w:val="00274C86"/>
    <w:rsid w:val="0028277D"/>
    <w:rsid w:val="0029150A"/>
    <w:rsid w:val="002B0518"/>
    <w:rsid w:val="002B2439"/>
    <w:rsid w:val="002B3EBD"/>
    <w:rsid w:val="002C23CC"/>
    <w:rsid w:val="002D4DA7"/>
    <w:rsid w:val="002E098E"/>
    <w:rsid w:val="002E7BC0"/>
    <w:rsid w:val="002F2251"/>
    <w:rsid w:val="003016CE"/>
    <w:rsid w:val="00302B3A"/>
    <w:rsid w:val="003168C6"/>
    <w:rsid w:val="0032207B"/>
    <w:rsid w:val="00332E4E"/>
    <w:rsid w:val="003332C7"/>
    <w:rsid w:val="0033385B"/>
    <w:rsid w:val="00343204"/>
    <w:rsid w:val="00344AAC"/>
    <w:rsid w:val="003655AF"/>
    <w:rsid w:val="00366BB9"/>
    <w:rsid w:val="003733DC"/>
    <w:rsid w:val="003800ED"/>
    <w:rsid w:val="003808B6"/>
    <w:rsid w:val="003A1D31"/>
    <w:rsid w:val="003B364C"/>
    <w:rsid w:val="003B4AB8"/>
    <w:rsid w:val="003B5F8B"/>
    <w:rsid w:val="003B7798"/>
    <w:rsid w:val="003C4E6F"/>
    <w:rsid w:val="003C78FC"/>
    <w:rsid w:val="003D023D"/>
    <w:rsid w:val="003E004C"/>
    <w:rsid w:val="003E07B4"/>
    <w:rsid w:val="003E5F66"/>
    <w:rsid w:val="003F1131"/>
    <w:rsid w:val="003F16E4"/>
    <w:rsid w:val="003F6FF8"/>
    <w:rsid w:val="003F77BC"/>
    <w:rsid w:val="0040257C"/>
    <w:rsid w:val="00415DA4"/>
    <w:rsid w:val="00431849"/>
    <w:rsid w:val="004446E1"/>
    <w:rsid w:val="004449E2"/>
    <w:rsid w:val="004535AE"/>
    <w:rsid w:val="00455850"/>
    <w:rsid w:val="004635A6"/>
    <w:rsid w:val="004673D8"/>
    <w:rsid w:val="0049192F"/>
    <w:rsid w:val="004946AA"/>
    <w:rsid w:val="004A18D1"/>
    <w:rsid w:val="004B705D"/>
    <w:rsid w:val="004C0417"/>
    <w:rsid w:val="004C3366"/>
    <w:rsid w:val="004C5674"/>
    <w:rsid w:val="004D7964"/>
    <w:rsid w:val="004E22CE"/>
    <w:rsid w:val="004E2FBF"/>
    <w:rsid w:val="004F0457"/>
    <w:rsid w:val="004F0C87"/>
    <w:rsid w:val="00501CAF"/>
    <w:rsid w:val="00503EC3"/>
    <w:rsid w:val="005063D4"/>
    <w:rsid w:val="0051057F"/>
    <w:rsid w:val="00515F48"/>
    <w:rsid w:val="00517B15"/>
    <w:rsid w:val="00520DD2"/>
    <w:rsid w:val="005333E8"/>
    <w:rsid w:val="00536B82"/>
    <w:rsid w:val="00543F1C"/>
    <w:rsid w:val="00544F01"/>
    <w:rsid w:val="00550E34"/>
    <w:rsid w:val="00552811"/>
    <w:rsid w:val="0055429F"/>
    <w:rsid w:val="00555208"/>
    <w:rsid w:val="005573C9"/>
    <w:rsid w:val="0057146F"/>
    <w:rsid w:val="00571A73"/>
    <w:rsid w:val="00572D8E"/>
    <w:rsid w:val="00594BAC"/>
    <w:rsid w:val="00597EB9"/>
    <w:rsid w:val="005A073D"/>
    <w:rsid w:val="005A39F8"/>
    <w:rsid w:val="005B2327"/>
    <w:rsid w:val="005C273A"/>
    <w:rsid w:val="005C71B5"/>
    <w:rsid w:val="005D392C"/>
    <w:rsid w:val="005E7C4E"/>
    <w:rsid w:val="005F085E"/>
    <w:rsid w:val="005F150C"/>
    <w:rsid w:val="005F234C"/>
    <w:rsid w:val="005F281D"/>
    <w:rsid w:val="005F30EA"/>
    <w:rsid w:val="005F71A7"/>
    <w:rsid w:val="00600EAC"/>
    <w:rsid w:val="00610B52"/>
    <w:rsid w:val="00623C42"/>
    <w:rsid w:val="00624BED"/>
    <w:rsid w:val="006262D3"/>
    <w:rsid w:val="00650439"/>
    <w:rsid w:val="00650EC9"/>
    <w:rsid w:val="00670E16"/>
    <w:rsid w:val="00672438"/>
    <w:rsid w:val="00675467"/>
    <w:rsid w:val="00683C7B"/>
    <w:rsid w:val="006841A7"/>
    <w:rsid w:val="00684E0A"/>
    <w:rsid w:val="00687ED7"/>
    <w:rsid w:val="00696ECA"/>
    <w:rsid w:val="00697D49"/>
    <w:rsid w:val="006A1CC8"/>
    <w:rsid w:val="006B2B70"/>
    <w:rsid w:val="006B346A"/>
    <w:rsid w:val="006B5174"/>
    <w:rsid w:val="006C17A0"/>
    <w:rsid w:val="006C554E"/>
    <w:rsid w:val="006D1E4D"/>
    <w:rsid w:val="006D3BE4"/>
    <w:rsid w:val="006E37D0"/>
    <w:rsid w:val="006E549E"/>
    <w:rsid w:val="006E6401"/>
    <w:rsid w:val="00725960"/>
    <w:rsid w:val="00732976"/>
    <w:rsid w:val="00734134"/>
    <w:rsid w:val="007504A6"/>
    <w:rsid w:val="00751F27"/>
    <w:rsid w:val="00754057"/>
    <w:rsid w:val="00762ACC"/>
    <w:rsid w:val="00767763"/>
    <w:rsid w:val="007815CA"/>
    <w:rsid w:val="00781BE6"/>
    <w:rsid w:val="007935D9"/>
    <w:rsid w:val="0079558E"/>
    <w:rsid w:val="007A73D4"/>
    <w:rsid w:val="007C1E19"/>
    <w:rsid w:val="007C61CD"/>
    <w:rsid w:val="007E2CB1"/>
    <w:rsid w:val="007E31AC"/>
    <w:rsid w:val="007E3B62"/>
    <w:rsid w:val="00800EC8"/>
    <w:rsid w:val="00805696"/>
    <w:rsid w:val="00815E41"/>
    <w:rsid w:val="00816184"/>
    <w:rsid w:val="00823D10"/>
    <w:rsid w:val="00830760"/>
    <w:rsid w:val="00831DF6"/>
    <w:rsid w:val="00832C5B"/>
    <w:rsid w:val="0084032B"/>
    <w:rsid w:val="00845A82"/>
    <w:rsid w:val="00845C10"/>
    <w:rsid w:val="00850EF9"/>
    <w:rsid w:val="0086396C"/>
    <w:rsid w:val="00864C0E"/>
    <w:rsid w:val="00873575"/>
    <w:rsid w:val="00875C2D"/>
    <w:rsid w:val="00884340"/>
    <w:rsid w:val="00884E6F"/>
    <w:rsid w:val="00891430"/>
    <w:rsid w:val="00897541"/>
    <w:rsid w:val="00897704"/>
    <w:rsid w:val="008A4089"/>
    <w:rsid w:val="008A5B64"/>
    <w:rsid w:val="008A7307"/>
    <w:rsid w:val="008B0A68"/>
    <w:rsid w:val="008B1AAE"/>
    <w:rsid w:val="008B6865"/>
    <w:rsid w:val="008B7C9A"/>
    <w:rsid w:val="008C0D53"/>
    <w:rsid w:val="008C285A"/>
    <w:rsid w:val="008C2B8F"/>
    <w:rsid w:val="008C77B9"/>
    <w:rsid w:val="008D1615"/>
    <w:rsid w:val="008D2E09"/>
    <w:rsid w:val="008D48F0"/>
    <w:rsid w:val="008D5C52"/>
    <w:rsid w:val="008E1374"/>
    <w:rsid w:val="008F6FE3"/>
    <w:rsid w:val="009037F0"/>
    <w:rsid w:val="00906FAD"/>
    <w:rsid w:val="009115BE"/>
    <w:rsid w:val="00915E5F"/>
    <w:rsid w:val="00916E29"/>
    <w:rsid w:val="00925B8E"/>
    <w:rsid w:val="0093451C"/>
    <w:rsid w:val="009432A8"/>
    <w:rsid w:val="00943B8F"/>
    <w:rsid w:val="00946060"/>
    <w:rsid w:val="00947CF5"/>
    <w:rsid w:val="0095188C"/>
    <w:rsid w:val="00954920"/>
    <w:rsid w:val="00970F7F"/>
    <w:rsid w:val="00971D6F"/>
    <w:rsid w:val="0098039B"/>
    <w:rsid w:val="009855B1"/>
    <w:rsid w:val="0099712F"/>
    <w:rsid w:val="009B4BD2"/>
    <w:rsid w:val="009C4513"/>
    <w:rsid w:val="009C57D6"/>
    <w:rsid w:val="009C781E"/>
    <w:rsid w:val="009D1BF6"/>
    <w:rsid w:val="009D1E11"/>
    <w:rsid w:val="009E3782"/>
    <w:rsid w:val="009E691C"/>
    <w:rsid w:val="009E740E"/>
    <w:rsid w:val="009F26B1"/>
    <w:rsid w:val="00A00F0F"/>
    <w:rsid w:val="00A04C4A"/>
    <w:rsid w:val="00A05108"/>
    <w:rsid w:val="00A065B3"/>
    <w:rsid w:val="00A145F8"/>
    <w:rsid w:val="00A160E6"/>
    <w:rsid w:val="00A16248"/>
    <w:rsid w:val="00A23C1A"/>
    <w:rsid w:val="00A250BE"/>
    <w:rsid w:val="00A34195"/>
    <w:rsid w:val="00A44253"/>
    <w:rsid w:val="00A448D2"/>
    <w:rsid w:val="00A4799F"/>
    <w:rsid w:val="00A550E5"/>
    <w:rsid w:val="00A55A65"/>
    <w:rsid w:val="00A56C67"/>
    <w:rsid w:val="00A6068C"/>
    <w:rsid w:val="00A64A32"/>
    <w:rsid w:val="00A72273"/>
    <w:rsid w:val="00A74AB2"/>
    <w:rsid w:val="00A76757"/>
    <w:rsid w:val="00A8479E"/>
    <w:rsid w:val="00A86152"/>
    <w:rsid w:val="00A87D57"/>
    <w:rsid w:val="00A90606"/>
    <w:rsid w:val="00AB0D84"/>
    <w:rsid w:val="00AB48BC"/>
    <w:rsid w:val="00AB5788"/>
    <w:rsid w:val="00AD5C42"/>
    <w:rsid w:val="00AE0A31"/>
    <w:rsid w:val="00AF07D1"/>
    <w:rsid w:val="00AF7192"/>
    <w:rsid w:val="00B152A0"/>
    <w:rsid w:val="00B171C7"/>
    <w:rsid w:val="00B174D7"/>
    <w:rsid w:val="00B22054"/>
    <w:rsid w:val="00B342A9"/>
    <w:rsid w:val="00B34C7E"/>
    <w:rsid w:val="00B37339"/>
    <w:rsid w:val="00B37AA2"/>
    <w:rsid w:val="00B452BE"/>
    <w:rsid w:val="00B45D75"/>
    <w:rsid w:val="00B52317"/>
    <w:rsid w:val="00B5258C"/>
    <w:rsid w:val="00B53117"/>
    <w:rsid w:val="00B60950"/>
    <w:rsid w:val="00B612A1"/>
    <w:rsid w:val="00B62CD1"/>
    <w:rsid w:val="00B77B5B"/>
    <w:rsid w:val="00B82D66"/>
    <w:rsid w:val="00B83274"/>
    <w:rsid w:val="00B83E05"/>
    <w:rsid w:val="00B9278B"/>
    <w:rsid w:val="00B94A9C"/>
    <w:rsid w:val="00B95B86"/>
    <w:rsid w:val="00B96C78"/>
    <w:rsid w:val="00B975F0"/>
    <w:rsid w:val="00BA0323"/>
    <w:rsid w:val="00BA1D0C"/>
    <w:rsid w:val="00BA3295"/>
    <w:rsid w:val="00BA5D52"/>
    <w:rsid w:val="00BA6808"/>
    <w:rsid w:val="00BB1F3D"/>
    <w:rsid w:val="00BB4CE3"/>
    <w:rsid w:val="00BB66C7"/>
    <w:rsid w:val="00BD03E2"/>
    <w:rsid w:val="00BD04AE"/>
    <w:rsid w:val="00BD4203"/>
    <w:rsid w:val="00BD5406"/>
    <w:rsid w:val="00BD602D"/>
    <w:rsid w:val="00BD6964"/>
    <w:rsid w:val="00BE7B8D"/>
    <w:rsid w:val="00BF43B2"/>
    <w:rsid w:val="00C026FA"/>
    <w:rsid w:val="00C03772"/>
    <w:rsid w:val="00C0555C"/>
    <w:rsid w:val="00C05903"/>
    <w:rsid w:val="00C21898"/>
    <w:rsid w:val="00C3257E"/>
    <w:rsid w:val="00C32E3E"/>
    <w:rsid w:val="00C32FCA"/>
    <w:rsid w:val="00C3482B"/>
    <w:rsid w:val="00C42888"/>
    <w:rsid w:val="00C451DB"/>
    <w:rsid w:val="00C45D86"/>
    <w:rsid w:val="00C53BB8"/>
    <w:rsid w:val="00C64854"/>
    <w:rsid w:val="00C65007"/>
    <w:rsid w:val="00C6631D"/>
    <w:rsid w:val="00C87647"/>
    <w:rsid w:val="00C90396"/>
    <w:rsid w:val="00C90671"/>
    <w:rsid w:val="00C92196"/>
    <w:rsid w:val="00CA740C"/>
    <w:rsid w:val="00CC1EBA"/>
    <w:rsid w:val="00CC3F9D"/>
    <w:rsid w:val="00CE20C3"/>
    <w:rsid w:val="00CE7562"/>
    <w:rsid w:val="00CF5CEE"/>
    <w:rsid w:val="00D13FCF"/>
    <w:rsid w:val="00D14248"/>
    <w:rsid w:val="00D177F6"/>
    <w:rsid w:val="00D3220E"/>
    <w:rsid w:val="00D349E1"/>
    <w:rsid w:val="00D52DEB"/>
    <w:rsid w:val="00D613BC"/>
    <w:rsid w:val="00D673C5"/>
    <w:rsid w:val="00D77473"/>
    <w:rsid w:val="00D848C3"/>
    <w:rsid w:val="00D878D6"/>
    <w:rsid w:val="00D90028"/>
    <w:rsid w:val="00D93A01"/>
    <w:rsid w:val="00D9457B"/>
    <w:rsid w:val="00DB629F"/>
    <w:rsid w:val="00DB640F"/>
    <w:rsid w:val="00DC11BE"/>
    <w:rsid w:val="00DC31D5"/>
    <w:rsid w:val="00DE457C"/>
    <w:rsid w:val="00DE63C1"/>
    <w:rsid w:val="00DE69D0"/>
    <w:rsid w:val="00DE710E"/>
    <w:rsid w:val="00E02438"/>
    <w:rsid w:val="00E16016"/>
    <w:rsid w:val="00E20894"/>
    <w:rsid w:val="00E3510A"/>
    <w:rsid w:val="00E453DA"/>
    <w:rsid w:val="00E52E0B"/>
    <w:rsid w:val="00E60F1D"/>
    <w:rsid w:val="00E651D1"/>
    <w:rsid w:val="00E81FF8"/>
    <w:rsid w:val="00E849C2"/>
    <w:rsid w:val="00E9069A"/>
    <w:rsid w:val="00E90D83"/>
    <w:rsid w:val="00EA1DD5"/>
    <w:rsid w:val="00EA2054"/>
    <w:rsid w:val="00EA2E3C"/>
    <w:rsid w:val="00EB3307"/>
    <w:rsid w:val="00EB4E40"/>
    <w:rsid w:val="00EB7253"/>
    <w:rsid w:val="00EC20EF"/>
    <w:rsid w:val="00EC5465"/>
    <w:rsid w:val="00ED10C3"/>
    <w:rsid w:val="00ED2FD6"/>
    <w:rsid w:val="00ED3583"/>
    <w:rsid w:val="00ED720A"/>
    <w:rsid w:val="00EE08B9"/>
    <w:rsid w:val="00EF1B58"/>
    <w:rsid w:val="00EF1BCF"/>
    <w:rsid w:val="00EF260E"/>
    <w:rsid w:val="00EF651A"/>
    <w:rsid w:val="00F01A1C"/>
    <w:rsid w:val="00F04D4D"/>
    <w:rsid w:val="00F05C81"/>
    <w:rsid w:val="00F16D22"/>
    <w:rsid w:val="00F26FEA"/>
    <w:rsid w:val="00F33988"/>
    <w:rsid w:val="00F353A4"/>
    <w:rsid w:val="00F36C21"/>
    <w:rsid w:val="00F43D70"/>
    <w:rsid w:val="00F44ACB"/>
    <w:rsid w:val="00F55FC8"/>
    <w:rsid w:val="00F65B38"/>
    <w:rsid w:val="00F7448F"/>
    <w:rsid w:val="00F8028E"/>
    <w:rsid w:val="00F83C13"/>
    <w:rsid w:val="00F869EB"/>
    <w:rsid w:val="00F90CDB"/>
    <w:rsid w:val="00F94DD6"/>
    <w:rsid w:val="00FA0552"/>
    <w:rsid w:val="00FA7C80"/>
    <w:rsid w:val="00FB23D7"/>
    <w:rsid w:val="00FB2578"/>
    <w:rsid w:val="00FB296B"/>
    <w:rsid w:val="00FB2EC0"/>
    <w:rsid w:val="00FB5543"/>
    <w:rsid w:val="00FB724D"/>
    <w:rsid w:val="00FC2884"/>
    <w:rsid w:val="00FC36AD"/>
    <w:rsid w:val="00FC5ADC"/>
    <w:rsid w:val="00FC5D44"/>
    <w:rsid w:val="00FD5711"/>
    <w:rsid w:val="00FE1017"/>
    <w:rsid w:val="00FE745F"/>
    <w:rsid w:val="00FF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838EBC1-00B7-4A7E-9B65-BE685490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8FC"/>
    <w:rPr>
      <w:sz w:val="22"/>
    </w:rPr>
  </w:style>
  <w:style w:type="paragraph" w:styleId="Heading1">
    <w:name w:val="heading 1"/>
    <w:basedOn w:val="Normal"/>
    <w:next w:val="Normal"/>
    <w:qFormat/>
    <w:rsid w:val="003C78FC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3C78FC"/>
    <w:pPr>
      <w:keepNext/>
      <w:outlineLvl w:val="1"/>
    </w:pPr>
    <w:rPr>
      <w:bCs/>
      <w:i/>
      <w:iCs/>
      <w:sz w:val="24"/>
    </w:rPr>
  </w:style>
  <w:style w:type="paragraph" w:styleId="Heading3">
    <w:name w:val="heading 3"/>
    <w:basedOn w:val="Normal"/>
    <w:next w:val="Normal"/>
    <w:qFormat/>
    <w:rsid w:val="003C78FC"/>
    <w:pPr>
      <w:keepNext/>
      <w:jc w:val="both"/>
      <w:outlineLvl w:val="2"/>
    </w:pPr>
    <w:rPr>
      <w:rFonts w:ascii="New York" w:hAnsi="New York"/>
      <w:b/>
      <w:sz w:val="24"/>
    </w:rPr>
  </w:style>
  <w:style w:type="paragraph" w:styleId="Heading4">
    <w:name w:val="heading 4"/>
    <w:basedOn w:val="Normal"/>
    <w:next w:val="Normal"/>
    <w:qFormat/>
    <w:rsid w:val="003C78FC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3C78FC"/>
    <w:pPr>
      <w:keepNext/>
      <w:outlineLvl w:val="4"/>
    </w:pPr>
    <w:rPr>
      <w:rFonts w:ascii="Arial Narrow" w:hAnsi="Arial Narrow"/>
      <w:b/>
    </w:rPr>
  </w:style>
  <w:style w:type="paragraph" w:styleId="Heading6">
    <w:name w:val="heading 6"/>
    <w:basedOn w:val="Normal"/>
    <w:next w:val="Normal"/>
    <w:qFormat/>
    <w:rsid w:val="003C78FC"/>
    <w:pPr>
      <w:keepNext/>
      <w:pBdr>
        <w:top w:val="single" w:sz="18" w:space="1" w:color="auto"/>
      </w:pBdr>
      <w:jc w:val="center"/>
      <w:outlineLvl w:val="5"/>
    </w:pPr>
    <w:rPr>
      <w:rFonts w:ascii="Arial Narrow" w:hAnsi="Arial Narrow" w:cs="Arial"/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C78FC"/>
    <w:rPr>
      <w:color w:val="0000FF"/>
      <w:u w:val="single"/>
    </w:rPr>
  </w:style>
  <w:style w:type="paragraph" w:customStyle="1" w:styleId="NAMEHEADER">
    <w:name w:val="NAME HEADER"/>
    <w:rsid w:val="003C78FC"/>
    <w:pPr>
      <w:jc w:val="center"/>
    </w:pPr>
    <w:rPr>
      <w:b/>
      <w:bCs/>
      <w:sz w:val="24"/>
    </w:rPr>
  </w:style>
  <w:style w:type="paragraph" w:customStyle="1" w:styleId="ADDRESSLINE">
    <w:name w:val="ADDRESS LINE"/>
    <w:rsid w:val="003C78FC"/>
    <w:pPr>
      <w:pBdr>
        <w:bottom w:val="single" w:sz="4" w:space="1" w:color="auto"/>
      </w:pBdr>
      <w:tabs>
        <w:tab w:val="center" w:pos="4680"/>
        <w:tab w:val="right" w:pos="9360"/>
      </w:tabs>
    </w:pPr>
    <w:rPr>
      <w:bCs/>
      <w:sz w:val="22"/>
    </w:rPr>
  </w:style>
  <w:style w:type="paragraph" w:customStyle="1" w:styleId="OBJECTIVE">
    <w:name w:val="OBJECTIVE"/>
    <w:rsid w:val="003C78FC"/>
    <w:pPr>
      <w:jc w:val="center"/>
    </w:pPr>
    <w:rPr>
      <w:b/>
      <w:sz w:val="22"/>
    </w:rPr>
  </w:style>
  <w:style w:type="paragraph" w:customStyle="1" w:styleId="STRAIGHTTEXT">
    <w:name w:val="STRAIGHT TEXT"/>
    <w:rsid w:val="003C78FC"/>
    <w:rPr>
      <w:sz w:val="22"/>
      <w:szCs w:val="22"/>
    </w:rPr>
  </w:style>
  <w:style w:type="paragraph" w:customStyle="1" w:styleId="CENTEREDHEADER">
    <w:name w:val="CENTERED HEADER"/>
    <w:rsid w:val="003C78FC"/>
    <w:pPr>
      <w:jc w:val="center"/>
    </w:pPr>
    <w:rPr>
      <w:b/>
      <w:bCs/>
      <w:sz w:val="22"/>
    </w:rPr>
  </w:style>
  <w:style w:type="paragraph" w:customStyle="1" w:styleId="BULLETEDTEXT">
    <w:name w:val="BULLETED TEXT"/>
    <w:rsid w:val="003C78FC"/>
    <w:rPr>
      <w:sz w:val="22"/>
    </w:rPr>
  </w:style>
  <w:style w:type="paragraph" w:customStyle="1" w:styleId="JOBFUNCTION">
    <w:name w:val="JOB FUNCTION"/>
    <w:aliases w:val="DATE"/>
    <w:rsid w:val="003C78FC"/>
    <w:rPr>
      <w:b/>
      <w:bCs/>
      <w:sz w:val="22"/>
    </w:rPr>
  </w:style>
  <w:style w:type="paragraph" w:customStyle="1" w:styleId="COMPANYNAME">
    <w:name w:val="COMPANY NAME"/>
    <w:rsid w:val="003C78FC"/>
    <w:pPr>
      <w:tabs>
        <w:tab w:val="right" w:pos="9360"/>
      </w:tabs>
    </w:pPr>
    <w:rPr>
      <w:bCs/>
      <w:sz w:val="22"/>
    </w:rPr>
  </w:style>
  <w:style w:type="paragraph" w:customStyle="1" w:styleId="NAMEHEADER2ndPAGE">
    <w:name w:val="NAME HEADER 2nd PAGE"/>
    <w:rsid w:val="003C78FC"/>
    <w:pPr>
      <w:tabs>
        <w:tab w:val="right" w:pos="9360"/>
      </w:tabs>
    </w:pPr>
    <w:rPr>
      <w:b/>
      <w:bCs/>
      <w:sz w:val="22"/>
    </w:rPr>
  </w:style>
  <w:style w:type="paragraph" w:customStyle="1" w:styleId="10DASHBULLETEDTEXT">
    <w:name w:val="10 DASH BULLETED TEXT"/>
    <w:aliases w:val="LEFT"/>
    <w:rsid w:val="003C78FC"/>
    <w:pPr>
      <w:tabs>
        <w:tab w:val="num" w:pos="360"/>
      </w:tabs>
      <w:ind w:left="360" w:hanging="360"/>
    </w:pPr>
  </w:style>
  <w:style w:type="paragraph" w:styleId="Header">
    <w:name w:val="header"/>
    <w:basedOn w:val="Normal"/>
    <w:rsid w:val="003C78FC"/>
    <w:pPr>
      <w:tabs>
        <w:tab w:val="center" w:pos="4320"/>
        <w:tab w:val="right" w:pos="8640"/>
      </w:tabs>
    </w:pPr>
  </w:style>
  <w:style w:type="paragraph" w:customStyle="1" w:styleId="DASHBULLETEDTEXT">
    <w:name w:val="DASH BULLETED TEXT"/>
    <w:aliases w:val="INDENT"/>
    <w:rsid w:val="003C78FC"/>
    <w:pPr>
      <w:numPr>
        <w:numId w:val="3"/>
      </w:numPr>
    </w:pPr>
    <w:rPr>
      <w:sz w:val="22"/>
    </w:rPr>
  </w:style>
  <w:style w:type="paragraph" w:customStyle="1" w:styleId="FULLJUSTIFIEDTEXT">
    <w:name w:val="FULL JUSTIFIED TEXT"/>
    <w:rsid w:val="003C78FC"/>
    <w:pPr>
      <w:jc w:val="both"/>
    </w:pPr>
  </w:style>
  <w:style w:type="paragraph" w:customStyle="1" w:styleId="10BULLETEDTEXT">
    <w:name w:val="10  BULLETED TEXT"/>
    <w:basedOn w:val="Normal"/>
    <w:rsid w:val="003C78FC"/>
    <w:pPr>
      <w:numPr>
        <w:numId w:val="1"/>
      </w:numPr>
    </w:pPr>
  </w:style>
  <w:style w:type="paragraph" w:customStyle="1" w:styleId="FULLJUSTIFIEDPLAINTEXT">
    <w:name w:val="FULL JUSTIFIED PLAIN TEXT"/>
    <w:basedOn w:val="STRAIGHTTEXT"/>
    <w:rsid w:val="003C78FC"/>
    <w:pPr>
      <w:jc w:val="both"/>
    </w:pPr>
  </w:style>
  <w:style w:type="character" w:styleId="CommentReference">
    <w:name w:val="annotation reference"/>
    <w:basedOn w:val="DefaultParagraphFont"/>
    <w:semiHidden/>
    <w:rsid w:val="009C781E"/>
    <w:rPr>
      <w:sz w:val="16"/>
      <w:szCs w:val="16"/>
    </w:rPr>
  </w:style>
  <w:style w:type="paragraph" w:styleId="CommentText">
    <w:name w:val="annotation text"/>
    <w:basedOn w:val="Normal"/>
    <w:semiHidden/>
    <w:rsid w:val="009C781E"/>
    <w:rPr>
      <w:sz w:val="20"/>
    </w:rPr>
  </w:style>
  <w:style w:type="paragraph" w:styleId="CommentSubject">
    <w:name w:val="annotation subject"/>
    <w:basedOn w:val="CommentText"/>
    <w:next w:val="CommentText"/>
    <w:semiHidden/>
    <w:rsid w:val="009C781E"/>
    <w:rPr>
      <w:b/>
      <w:bCs/>
    </w:rPr>
  </w:style>
  <w:style w:type="paragraph" w:styleId="BalloonText">
    <w:name w:val="Balloon Text"/>
    <w:basedOn w:val="Normal"/>
    <w:semiHidden/>
    <w:rsid w:val="009C781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220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50E5"/>
    <w:pPr>
      <w:ind w:left="720"/>
    </w:pPr>
  </w:style>
  <w:style w:type="paragraph" w:customStyle="1" w:styleId="Institution">
    <w:name w:val="Institution"/>
    <w:basedOn w:val="Normal"/>
    <w:next w:val="Normal"/>
    <w:autoRedefine/>
    <w:rsid w:val="001B0D2A"/>
    <w:pPr>
      <w:numPr>
        <w:numId w:val="6"/>
      </w:numPr>
      <w:snapToGrid w:val="0"/>
      <w:spacing w:line="276" w:lineRule="auto"/>
      <w:ind w:right="-306"/>
      <w:jc w:val="both"/>
    </w:pPr>
    <w:rPr>
      <w:szCs w:val="22"/>
    </w:rPr>
  </w:style>
  <w:style w:type="character" w:customStyle="1" w:styleId="summary">
    <w:name w:val="summary"/>
    <w:basedOn w:val="DefaultParagraphFont"/>
    <w:rsid w:val="00CC1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arenc\Local%20Settings\Temporary%20Internet%20Files\OLK3\Generic%20Resume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427E07-3A9E-4D31-8B07-30CA653E0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Generic Resume Template.dot</Template>
  <TotalTime>27</TotalTime>
  <Pages>2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KPMG Peat Marwick LLP</Company>
  <LinksUpToDate>false</LinksUpToDate>
  <CharactersWithSpaces>7599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KNettgen</dc:creator>
  <cp:lastModifiedBy>Kurt Nettgen</cp:lastModifiedBy>
  <cp:revision>7</cp:revision>
  <cp:lastPrinted>2014-12-13T17:11:00Z</cp:lastPrinted>
  <dcterms:created xsi:type="dcterms:W3CDTF">2015-08-04T16:21:00Z</dcterms:created>
  <dcterms:modified xsi:type="dcterms:W3CDTF">2015-08-04T19:39:00Z</dcterms:modified>
</cp:coreProperties>
</file>