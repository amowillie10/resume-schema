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33" w:type="pct"/>
        <w:tblLayout w:type="fixed"/>
        <w:tblLook w:val="0000" w:firstRow="0" w:lastRow="0" w:firstColumn="0" w:lastColumn="0" w:noHBand="0" w:noVBand="0"/>
      </w:tblPr>
      <w:tblGrid>
        <w:gridCol w:w="552"/>
        <w:gridCol w:w="27"/>
        <w:gridCol w:w="7774"/>
        <w:gridCol w:w="65"/>
        <w:gridCol w:w="2891"/>
      </w:tblGrid>
      <w:tr w:rsidR="008E18D5" w:rsidRPr="00DE7766" w:rsidTr="004E1252">
        <w:tc>
          <w:tcPr>
            <w:tcW w:w="9092" w:type="dxa"/>
            <w:gridSpan w:val="5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:rsidR="00075E73" w:rsidRPr="004E1252" w:rsidRDefault="00080908" w:rsidP="004E1252">
            <w:pPr>
              <w:pStyle w:val="ContactInfo"/>
              <w:jc w:val="center"/>
              <w:rPr>
                <w:b/>
              </w:rPr>
            </w:pPr>
            <w:r w:rsidRPr="004E1252">
              <w:rPr>
                <w:b/>
              </w:rPr>
              <w:t xml:space="preserve">Eric </w:t>
            </w:r>
            <w:proofErr w:type="spellStart"/>
            <w:r w:rsidRPr="004E1252">
              <w:rPr>
                <w:b/>
              </w:rPr>
              <w:t>Risco</w:t>
            </w:r>
            <w:proofErr w:type="spellEnd"/>
          </w:p>
          <w:p w:rsidR="008E18D5" w:rsidRPr="00490846" w:rsidRDefault="00ED09E0" w:rsidP="004E1252">
            <w:pPr>
              <w:pStyle w:val="ContactInfo"/>
              <w:jc w:val="center"/>
              <w:rPr>
                <w:highlight w:val="black"/>
              </w:rPr>
            </w:pPr>
            <w:r w:rsidRPr="00490846">
              <w:rPr>
                <w:highlight w:val="black"/>
              </w:rPr>
              <w:t>840</w:t>
            </w:r>
            <w:r w:rsidR="00080908" w:rsidRPr="00490846">
              <w:rPr>
                <w:highlight w:val="black"/>
              </w:rPr>
              <w:t>7 Tobin Rd</w:t>
            </w:r>
            <w:r w:rsidR="00490846" w:rsidRPr="00490846">
              <w:rPr>
                <w:highlight w:val="black"/>
              </w:rPr>
              <w:t>, Annandale VA 22003</w:t>
            </w:r>
          </w:p>
          <w:p w:rsidR="008E18D5" w:rsidRDefault="00080908" w:rsidP="004E1252">
            <w:pPr>
              <w:pStyle w:val="ContactInfo"/>
              <w:jc w:val="center"/>
            </w:pPr>
            <w:r w:rsidRPr="00490846">
              <w:rPr>
                <w:highlight w:val="black"/>
              </w:rPr>
              <w:t>(703) 899-2317</w:t>
            </w:r>
          </w:p>
          <w:p w:rsidR="00C069B4" w:rsidRPr="00DE7766" w:rsidRDefault="00ED09E0" w:rsidP="004E1252">
            <w:pPr>
              <w:pStyle w:val="ContactInfo"/>
              <w:jc w:val="center"/>
            </w:pPr>
            <w:r>
              <w:t>e</w:t>
            </w:r>
            <w:r w:rsidR="00080908">
              <w:t>ric</w:t>
            </w:r>
            <w:r>
              <w:t>.risco21@gmail</w:t>
            </w:r>
            <w:r w:rsidR="00080908">
              <w:t>.com</w:t>
            </w:r>
          </w:p>
        </w:tc>
      </w:tr>
      <w:tr w:rsidR="00DE7766" w:rsidRPr="00DE7766" w:rsidTr="004E1252">
        <w:trPr>
          <w:trHeight w:val="360"/>
        </w:trPr>
        <w:tc>
          <w:tcPr>
            <w:tcW w:w="9092" w:type="dxa"/>
            <w:gridSpan w:val="5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DE7766" w:rsidRPr="00DE7766" w:rsidRDefault="009548CA" w:rsidP="00DE7766">
            <w:pPr>
              <w:pStyle w:val="Heading1"/>
            </w:pPr>
            <w:r>
              <w:t>Summary</w:t>
            </w:r>
          </w:p>
        </w:tc>
      </w:tr>
      <w:tr w:rsidR="00DE7766" w:rsidRPr="00DE7766" w:rsidTr="004E1252">
        <w:trPr>
          <w:trHeight w:val="504"/>
        </w:trPr>
        <w:tc>
          <w:tcPr>
            <w:tcW w:w="444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center"/>
          </w:tcPr>
          <w:p w:rsidR="00DE7766" w:rsidRDefault="00DE7766" w:rsidP="00116379">
            <w:pPr>
              <w:pStyle w:val="Heading1"/>
            </w:pPr>
          </w:p>
        </w:tc>
        <w:tc>
          <w:tcPr>
            <w:tcW w:w="8648" w:type="dxa"/>
            <w:gridSpan w:val="4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center"/>
          </w:tcPr>
          <w:p w:rsidR="00A84E65" w:rsidRPr="00A84E65" w:rsidRDefault="003D2F3E" w:rsidP="003D2F3E">
            <w:r>
              <w:t xml:space="preserve">More than 5 years of customer service and experienced </w:t>
            </w:r>
            <w:r w:rsidR="00CD4E20">
              <w:t>in</w:t>
            </w:r>
            <w:r>
              <w:t xml:space="preserve"> management</w:t>
            </w:r>
            <w:r w:rsidR="00B37456">
              <w:t xml:space="preserve"> position</w:t>
            </w:r>
            <w:r>
              <w:t>.</w:t>
            </w:r>
          </w:p>
        </w:tc>
      </w:tr>
      <w:tr w:rsidR="009548CA" w:rsidRPr="00DE7766" w:rsidTr="004E1252">
        <w:trPr>
          <w:trHeight w:val="360"/>
        </w:trPr>
        <w:tc>
          <w:tcPr>
            <w:tcW w:w="9092" w:type="dxa"/>
            <w:gridSpan w:val="5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9548CA" w:rsidRDefault="00D4662D" w:rsidP="00D4662D">
            <w:pPr>
              <w:pStyle w:val="Heading1"/>
            </w:pPr>
            <w:r>
              <w:t>Computer skills</w:t>
            </w:r>
          </w:p>
        </w:tc>
      </w:tr>
      <w:tr w:rsidR="009548CA" w:rsidRPr="00DE7766" w:rsidTr="004E1252">
        <w:trPr>
          <w:trHeight w:val="152"/>
        </w:trPr>
        <w:tc>
          <w:tcPr>
            <w:tcW w:w="444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9548CA" w:rsidRDefault="009548CA" w:rsidP="00DE7766">
            <w:pPr>
              <w:pStyle w:val="Heading1"/>
            </w:pPr>
          </w:p>
        </w:tc>
        <w:tc>
          <w:tcPr>
            <w:tcW w:w="8648" w:type="dxa"/>
            <w:gridSpan w:val="4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D4662D" w:rsidRPr="00116379" w:rsidRDefault="00ED09E0" w:rsidP="00116379">
            <w:pPr>
              <w:pStyle w:val="ListParagraph"/>
            </w:pPr>
            <w:bookmarkStart w:id="0" w:name="_GoBack"/>
            <w:bookmarkEnd w:id="0"/>
            <w:r>
              <w:t xml:space="preserve">Proficient in: </w:t>
            </w:r>
            <w:r w:rsidR="00CD4E20">
              <w:t>Java</w:t>
            </w:r>
            <w:r w:rsidR="007D0AEF">
              <w:t>, PHP</w:t>
            </w:r>
          </w:p>
          <w:p w:rsidR="00D4662D" w:rsidRDefault="004E1252" w:rsidP="00116379">
            <w:pPr>
              <w:pStyle w:val="ListParagraph"/>
            </w:pPr>
            <w:r>
              <w:t>Database: MySQL and Microsoft Access</w:t>
            </w:r>
          </w:p>
          <w:p w:rsidR="009548CA" w:rsidRDefault="000E5A4F" w:rsidP="003D2F3E">
            <w:pPr>
              <w:pStyle w:val="ListParagraph"/>
            </w:pPr>
            <w:sdt>
              <w:sdtPr>
                <w:id w:val="1404184574"/>
                <w:placeholder>
                  <w:docPart w:val="C43CE0FFD1D24653B7C27F66AAD657A0"/>
                </w:placeholder>
                <w:temporary/>
                <w:showingPlcHdr/>
              </w:sdtPr>
              <w:sdtEndPr/>
              <w:sdtContent>
                <w:r w:rsidR="003D2F3E">
                  <w:t>Platforms: Microsoft Windows</w:t>
                </w:r>
                <w:r w:rsidR="003D2F3E">
                  <w:rPr>
                    <w:rFonts w:cs="Tahoma"/>
                  </w:rPr>
                  <w:t>®</w:t>
                </w:r>
                <w:r w:rsidR="003D2F3E">
                  <w:t xml:space="preserve"> XP and Microsoft Windows 7</w:t>
                </w:r>
              </w:sdtContent>
            </w:sdt>
            <w:r w:rsidR="007D0AEF">
              <w:t>, Microsoft Windows 8 and Mac OS</w:t>
            </w:r>
          </w:p>
          <w:p w:rsidR="007D0AEF" w:rsidRDefault="007D0AEF" w:rsidP="003D2F3E">
            <w:pPr>
              <w:pStyle w:val="ListParagraph"/>
            </w:pPr>
            <w:r>
              <w:t xml:space="preserve">Software: Microsoft Office, Wireshark, </w:t>
            </w:r>
            <w:proofErr w:type="spellStart"/>
            <w:r>
              <w:t>Belarch</w:t>
            </w:r>
            <w:proofErr w:type="spellEnd"/>
            <w:r>
              <w:t xml:space="preserve">, Offline NT Password </w:t>
            </w:r>
            <w:proofErr w:type="spellStart"/>
            <w:r>
              <w:t>Registor</w:t>
            </w:r>
            <w:proofErr w:type="spellEnd"/>
            <w:r>
              <w:t xml:space="preserve"> Editor, Drupal, WordPress</w:t>
            </w:r>
          </w:p>
        </w:tc>
      </w:tr>
      <w:tr w:rsidR="00DE7766" w:rsidRPr="00DE7766" w:rsidTr="004E1252">
        <w:trPr>
          <w:trHeight w:val="360"/>
        </w:trPr>
        <w:tc>
          <w:tcPr>
            <w:tcW w:w="9092" w:type="dxa"/>
            <w:gridSpan w:val="5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DE7766" w:rsidRPr="00DE7766" w:rsidRDefault="00D97489" w:rsidP="002911C8">
            <w:pPr>
              <w:pStyle w:val="Heading1"/>
            </w:pPr>
            <w:r>
              <w:t>Experience</w:t>
            </w:r>
          </w:p>
        </w:tc>
      </w:tr>
      <w:tr w:rsidR="006962EF" w:rsidRPr="00DE7766" w:rsidTr="004E1252">
        <w:trPr>
          <w:trHeight w:val="216"/>
        </w:trPr>
        <w:tc>
          <w:tcPr>
            <w:tcW w:w="466" w:type="dxa"/>
            <w:gridSpan w:val="2"/>
            <w:tcBorders>
              <w:top w:val="single" w:sz="4" w:space="0" w:color="7F7F7F" w:themeColor="text1" w:themeTint="80"/>
              <w:left w:val="nil"/>
              <w:right w:val="nil"/>
            </w:tcBorders>
          </w:tcPr>
          <w:p w:rsidR="006962EF" w:rsidRPr="00DE7766" w:rsidRDefault="006962EF" w:rsidP="00DE7766"/>
        </w:tc>
        <w:tc>
          <w:tcPr>
            <w:tcW w:w="6250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:rsidR="006962EF" w:rsidRPr="00DE7766" w:rsidRDefault="00D229F3" w:rsidP="006746F9">
            <w:pPr>
              <w:pStyle w:val="Heading2"/>
            </w:pPr>
            <w:r>
              <w:t>Mobile</w:t>
            </w:r>
            <w:r w:rsidR="00C32853">
              <w:t xml:space="preserve"> Specialist</w:t>
            </w:r>
            <w:r w:rsidR="00CD4E20">
              <w:t xml:space="preserve"> </w:t>
            </w:r>
          </w:p>
        </w:tc>
        <w:tc>
          <w:tcPr>
            <w:tcW w:w="2376" w:type="dxa"/>
            <w:gridSpan w:val="2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:rsidR="006962EF" w:rsidRPr="00DE7766" w:rsidRDefault="006746F9" w:rsidP="004E1252">
            <w:pPr>
              <w:pStyle w:val="Dates"/>
            </w:pPr>
            <w:r>
              <w:t>10/2011-</w:t>
            </w:r>
            <w:r w:rsidR="004E1252">
              <w:t>0</w:t>
            </w:r>
            <w:r>
              <w:t>1</w:t>
            </w:r>
            <w:r w:rsidR="004E1252">
              <w:t>/2012</w:t>
            </w:r>
          </w:p>
        </w:tc>
      </w:tr>
      <w:tr w:rsidR="006962EF" w:rsidRPr="00DE7766" w:rsidTr="004E1252">
        <w:trPr>
          <w:trHeight w:val="1098"/>
        </w:trPr>
        <w:tc>
          <w:tcPr>
            <w:tcW w:w="466" w:type="dxa"/>
            <w:gridSpan w:val="2"/>
            <w:tcBorders>
              <w:left w:val="nil"/>
              <w:right w:val="nil"/>
            </w:tcBorders>
          </w:tcPr>
          <w:p w:rsidR="006962EF" w:rsidRPr="00DE7766" w:rsidRDefault="006962EF" w:rsidP="00DE7766"/>
        </w:tc>
        <w:tc>
          <w:tcPr>
            <w:tcW w:w="86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962EF" w:rsidRPr="00D97489" w:rsidRDefault="00CD4E20" w:rsidP="007D5AB6">
            <w:pPr>
              <w:pStyle w:val="Location"/>
            </w:pPr>
            <w:r>
              <w:t>Best Buy</w:t>
            </w:r>
          </w:p>
          <w:p w:rsidR="00CD4E20" w:rsidRPr="0010077D" w:rsidRDefault="00CD4E20" w:rsidP="00CD4E20">
            <w:pPr>
              <w:pStyle w:val="ListParagraph"/>
            </w:pPr>
            <w:r>
              <w:t xml:space="preserve">Primary responsibilities include </w:t>
            </w:r>
            <w:r w:rsidR="00D229F3">
              <w:t>meeting sales goal</w:t>
            </w:r>
            <w:r w:rsidR="00055390">
              <w:t>s as a team</w:t>
            </w:r>
            <w:r w:rsidR="00D229F3">
              <w:t xml:space="preserve"> and exceeding weekly metrics</w:t>
            </w:r>
          </w:p>
          <w:p w:rsidR="00D4662D" w:rsidRPr="0010077D" w:rsidRDefault="00D229F3" w:rsidP="00116379">
            <w:pPr>
              <w:pStyle w:val="ListParagraph"/>
            </w:pPr>
            <w:r>
              <w:t>Provided technical support by performing firmware updates, profile updates  and software updates</w:t>
            </w:r>
          </w:p>
          <w:p w:rsidR="006962EF" w:rsidRPr="00D4662D" w:rsidRDefault="00D229F3" w:rsidP="006746F9">
            <w:pPr>
              <w:pStyle w:val="ListParagraph"/>
            </w:pPr>
            <w:r>
              <w:t xml:space="preserve">Ensure that </w:t>
            </w:r>
            <w:r w:rsidR="006746F9">
              <w:t>my coworkers and I</w:t>
            </w:r>
            <w:r w:rsidR="00055390">
              <w:t xml:space="preserve"> were up to date with all the </w:t>
            </w:r>
            <w:r w:rsidR="004E1252">
              <w:t xml:space="preserve">newest technology </w:t>
            </w:r>
          </w:p>
        </w:tc>
      </w:tr>
      <w:tr w:rsidR="006962EF" w:rsidRPr="00DE7766" w:rsidTr="004E1252">
        <w:trPr>
          <w:trHeight w:val="216"/>
        </w:trPr>
        <w:tc>
          <w:tcPr>
            <w:tcW w:w="466" w:type="dxa"/>
            <w:gridSpan w:val="2"/>
            <w:tcBorders>
              <w:left w:val="nil"/>
              <w:right w:val="nil"/>
            </w:tcBorders>
          </w:tcPr>
          <w:p w:rsidR="006962EF" w:rsidRPr="00DE7766" w:rsidRDefault="006962EF" w:rsidP="00DE7766"/>
        </w:tc>
        <w:tc>
          <w:tcPr>
            <w:tcW w:w="63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962EF" w:rsidRPr="00DE7766" w:rsidRDefault="00D229F3" w:rsidP="00D229F3">
            <w:pPr>
              <w:pStyle w:val="Heading2"/>
            </w:pPr>
            <w:r>
              <w:t>Back of House Specialist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:rsidR="006962EF" w:rsidRPr="00F510D1" w:rsidRDefault="004E1252" w:rsidP="004E1252">
            <w:pPr>
              <w:pStyle w:val="Dates"/>
            </w:pPr>
            <w:r>
              <w:t>09/2008-12/2013</w:t>
            </w:r>
          </w:p>
        </w:tc>
      </w:tr>
      <w:tr w:rsidR="006962EF" w:rsidRPr="00DE7766" w:rsidTr="004E1252">
        <w:trPr>
          <w:trHeight w:val="1020"/>
        </w:trPr>
        <w:tc>
          <w:tcPr>
            <w:tcW w:w="466" w:type="dxa"/>
            <w:gridSpan w:val="2"/>
            <w:tcBorders>
              <w:left w:val="nil"/>
              <w:right w:val="nil"/>
            </w:tcBorders>
          </w:tcPr>
          <w:p w:rsidR="006962EF" w:rsidRPr="00DE7766" w:rsidRDefault="006962EF" w:rsidP="00DE7766"/>
        </w:tc>
        <w:tc>
          <w:tcPr>
            <w:tcW w:w="86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D5AB6" w:rsidRDefault="00D229F3" w:rsidP="007D5AB6">
            <w:pPr>
              <w:pStyle w:val="Location"/>
              <w:rPr>
                <w:i w:val="0"/>
              </w:rPr>
            </w:pPr>
            <w:r>
              <w:t>Gap Inc.</w:t>
            </w:r>
          </w:p>
          <w:p w:rsidR="00AF1168" w:rsidRPr="00D97489" w:rsidRDefault="0011183C" w:rsidP="00116379">
            <w:pPr>
              <w:pStyle w:val="ListParagraph"/>
            </w:pPr>
            <w:r>
              <w:rPr>
                <w:rFonts w:ascii="Arial" w:hAnsi="Arial" w:cs="Arial"/>
                <w:sz w:val="18"/>
                <w:szCs w:val="18"/>
              </w:rPr>
              <w:t xml:space="preserve">As a cash manager </w:t>
            </w:r>
            <w:r w:rsidR="004E1252">
              <w:rPr>
                <w:rFonts w:ascii="Arial" w:hAnsi="Arial" w:cs="Arial"/>
                <w:sz w:val="18"/>
                <w:szCs w:val="18"/>
              </w:rPr>
              <w:t>I trained</w:t>
            </w:r>
            <w:r>
              <w:rPr>
                <w:rFonts w:ascii="Arial" w:hAnsi="Arial" w:cs="Arial"/>
                <w:sz w:val="18"/>
                <w:szCs w:val="18"/>
              </w:rPr>
              <w:t xml:space="preserve"> all the cash handling procedures per company guidelines.</w:t>
            </w:r>
          </w:p>
          <w:p w:rsidR="00AF1168" w:rsidRPr="00D97489" w:rsidRDefault="0011183C" w:rsidP="00055390">
            <w:pPr>
              <w:pStyle w:val="ListParagraph"/>
            </w:pPr>
            <w:r w:rsidRPr="00055390">
              <w:t>Maintains</w:t>
            </w:r>
            <w:r>
              <w:rPr>
                <w:rFonts w:ascii="Arial" w:hAnsi="Arial" w:cs="Arial"/>
                <w:sz w:val="18"/>
                <w:szCs w:val="18"/>
              </w:rPr>
              <w:t xml:space="preserve"> sales volume, product mix, and selling price by keeping current with supply and demand, changing trends, </w:t>
            </w:r>
            <w:r w:rsidRPr="00C32853">
              <w:t>economic</w:t>
            </w:r>
            <w:r>
              <w:rPr>
                <w:rFonts w:ascii="Arial" w:hAnsi="Arial" w:cs="Arial"/>
                <w:sz w:val="18"/>
                <w:szCs w:val="18"/>
              </w:rPr>
              <w:t xml:space="preserve"> indicators, and competitors.</w:t>
            </w:r>
          </w:p>
          <w:p w:rsidR="006962EF" w:rsidRPr="00DE7766" w:rsidRDefault="0011183C" w:rsidP="00C32853">
            <w:pPr>
              <w:pStyle w:val="ListParagraph"/>
            </w:pPr>
            <w:r>
              <w:t>As leader on d</w:t>
            </w:r>
            <w:r w:rsidR="00C32853">
              <w:t>uty I was in charge a team and helped train new associates.</w:t>
            </w:r>
          </w:p>
        </w:tc>
      </w:tr>
      <w:tr w:rsidR="006962EF" w:rsidRPr="00DE7766" w:rsidTr="004E1252">
        <w:trPr>
          <w:trHeight w:val="216"/>
        </w:trPr>
        <w:tc>
          <w:tcPr>
            <w:tcW w:w="466" w:type="dxa"/>
            <w:gridSpan w:val="2"/>
            <w:tcBorders>
              <w:left w:val="nil"/>
              <w:right w:val="nil"/>
            </w:tcBorders>
          </w:tcPr>
          <w:p w:rsidR="006962EF" w:rsidRPr="00DE7766" w:rsidRDefault="006962EF" w:rsidP="00DE7766"/>
        </w:tc>
        <w:tc>
          <w:tcPr>
            <w:tcW w:w="63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962EF" w:rsidRPr="00D97489" w:rsidRDefault="00C32853" w:rsidP="00C32853">
            <w:pPr>
              <w:pStyle w:val="Heading2"/>
            </w:pPr>
            <w:r>
              <w:t>Customer Service Specialist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:rsidR="006962EF" w:rsidRPr="00D97489" w:rsidRDefault="004E1252" w:rsidP="004E1252">
            <w:pPr>
              <w:pStyle w:val="Dates"/>
            </w:pPr>
            <w:r>
              <w:t>09/2012-11/2013</w:t>
            </w:r>
          </w:p>
        </w:tc>
      </w:tr>
      <w:tr w:rsidR="00D4662D" w:rsidRPr="00DE7766" w:rsidTr="004E1252">
        <w:trPr>
          <w:trHeight w:val="1350"/>
        </w:trPr>
        <w:tc>
          <w:tcPr>
            <w:tcW w:w="466" w:type="dxa"/>
            <w:gridSpan w:val="2"/>
            <w:tcBorders>
              <w:left w:val="nil"/>
              <w:bottom w:val="single" w:sz="4" w:space="0" w:color="7F7F7F" w:themeColor="text1" w:themeTint="80"/>
              <w:right w:val="nil"/>
            </w:tcBorders>
          </w:tcPr>
          <w:p w:rsidR="00D4662D" w:rsidRPr="00DE7766" w:rsidRDefault="00D4662D" w:rsidP="00DE7766"/>
        </w:tc>
        <w:tc>
          <w:tcPr>
            <w:tcW w:w="8626" w:type="dxa"/>
            <w:gridSpan w:val="3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:rsidR="007D5AB6" w:rsidRDefault="00C32853" w:rsidP="007D5AB6">
            <w:pPr>
              <w:pStyle w:val="Location"/>
              <w:rPr>
                <w:i w:val="0"/>
              </w:rPr>
            </w:pPr>
            <w:r>
              <w:t>Dicks Sporting Goods</w:t>
            </w:r>
          </w:p>
          <w:p w:rsidR="00D4662D" w:rsidRPr="00D4662D" w:rsidRDefault="00C32853" w:rsidP="00116379">
            <w:pPr>
              <w:pStyle w:val="ListParagraph"/>
            </w:pPr>
            <w:r>
              <w:rPr>
                <w:rStyle w:val="apple-converted-space"/>
                <w:rFonts w:ascii="Arial" w:hAnsi="Arial" w:cs="Arial"/>
                <w:color w:val="000000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000000"/>
                <w:shd w:val="clear" w:color="auto" w:fill="FFFFFF"/>
              </w:rPr>
              <w:t>Serve as primary customer service provider at the front end and liaison between customers and management</w:t>
            </w:r>
          </w:p>
          <w:p w:rsidR="00D4662D" w:rsidRPr="00D4662D" w:rsidRDefault="00C32853" w:rsidP="00116379">
            <w:pPr>
              <w:pStyle w:val="ListParagraph"/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Handle all situations that involve firearms passing through the front end and ensure compliance with firearms safety policy and procedure</w:t>
            </w:r>
          </w:p>
          <w:p w:rsidR="00D4662D" w:rsidRPr="006746F9" w:rsidRDefault="00C32853" w:rsidP="00C32853">
            <w:pPr>
              <w:pStyle w:val="ListParagraph"/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Ensure customers receive outstanding service by adhering to and enforcing customer service programs</w:t>
            </w:r>
          </w:p>
          <w:p w:rsidR="006746F9" w:rsidRPr="006746F9" w:rsidRDefault="008D618B" w:rsidP="008D618B">
            <w:r>
              <w:rPr>
                <w:b/>
              </w:rPr>
              <w:t xml:space="preserve">IHG Crown Plaza                                                                                                                                              </w:t>
            </w:r>
            <w:r w:rsidR="00992019">
              <w:t>03/2015-Current</w:t>
            </w:r>
          </w:p>
          <w:p w:rsidR="006746F9" w:rsidRPr="00992019" w:rsidRDefault="00992019" w:rsidP="006746F9">
            <w:pPr>
              <w:rPr>
                <w:i/>
              </w:rPr>
            </w:pPr>
            <w:r w:rsidRPr="00992019">
              <w:rPr>
                <w:i/>
              </w:rPr>
              <w:t>Night Auditor</w:t>
            </w:r>
          </w:p>
          <w:p w:rsidR="00000000" w:rsidRPr="00992019" w:rsidRDefault="000E5A4F" w:rsidP="00992019">
            <w:pPr>
              <w:pStyle w:val="ListParagraph"/>
            </w:pPr>
            <w:r w:rsidRPr="00992019">
              <w:t>Functional knowledge of working with figures to ensure control of financial compliance</w:t>
            </w:r>
          </w:p>
          <w:p w:rsidR="00000000" w:rsidRPr="00992019" w:rsidRDefault="000E5A4F" w:rsidP="00992019">
            <w:pPr>
              <w:pStyle w:val="ListParagraph"/>
              <w:numPr>
                <w:ilvl w:val="0"/>
                <w:numId w:val="0"/>
              </w:numPr>
              <w:ind w:left="720"/>
            </w:pPr>
            <w:r w:rsidRPr="00992019">
              <w:t xml:space="preserve"> Highly experienced in preparing daily statements in order to ensure timely and accurate information management</w:t>
            </w:r>
          </w:p>
          <w:p w:rsidR="00000000" w:rsidRPr="00992019" w:rsidRDefault="000E5A4F" w:rsidP="00992019">
            <w:pPr>
              <w:pStyle w:val="ListParagraph"/>
            </w:pPr>
            <w:r w:rsidRPr="00992019">
              <w:t>in depth knowledge of the night audit bank and its core procedures</w:t>
            </w:r>
          </w:p>
          <w:p w:rsidR="006746F9" w:rsidRPr="00D4662D" w:rsidRDefault="00992019" w:rsidP="00992019">
            <w:pPr>
              <w:pStyle w:val="ListParagraph"/>
            </w:pPr>
            <w:r w:rsidRPr="00992019">
              <w:t>Hands on experience in handling client complaints and issues</w:t>
            </w:r>
          </w:p>
        </w:tc>
      </w:tr>
      <w:tr w:rsidR="006962EF" w:rsidRPr="00DE7766" w:rsidTr="004E1252">
        <w:trPr>
          <w:trHeight w:val="360"/>
        </w:trPr>
        <w:tc>
          <w:tcPr>
            <w:tcW w:w="9092" w:type="dxa"/>
            <w:gridSpan w:val="5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6962EF" w:rsidRPr="006962EF" w:rsidRDefault="006962EF" w:rsidP="006962EF">
            <w:pPr>
              <w:pStyle w:val="Heading1"/>
            </w:pPr>
            <w:r>
              <w:t>Education</w:t>
            </w:r>
          </w:p>
        </w:tc>
      </w:tr>
      <w:tr w:rsidR="006962EF" w:rsidRPr="00DE7766" w:rsidTr="004E1252">
        <w:trPr>
          <w:trHeight w:val="216"/>
        </w:trPr>
        <w:tc>
          <w:tcPr>
            <w:tcW w:w="466" w:type="dxa"/>
            <w:gridSpan w:val="2"/>
            <w:tcBorders>
              <w:top w:val="single" w:sz="4" w:space="0" w:color="7F7F7F" w:themeColor="text1" w:themeTint="80"/>
              <w:left w:val="nil"/>
              <w:right w:val="nil"/>
            </w:tcBorders>
          </w:tcPr>
          <w:p w:rsidR="006962EF" w:rsidRPr="006962EF" w:rsidRDefault="006962EF" w:rsidP="006962EF"/>
        </w:tc>
        <w:tc>
          <w:tcPr>
            <w:tcW w:w="6302" w:type="dxa"/>
            <w:gridSpan w:val="2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:rsidR="006962EF" w:rsidRPr="006962EF" w:rsidRDefault="00C32853" w:rsidP="00C32853">
            <w:pPr>
              <w:pStyle w:val="Heading2"/>
            </w:pPr>
            <w:r>
              <w:t>Northern Virginia Community College</w:t>
            </w:r>
          </w:p>
        </w:tc>
        <w:tc>
          <w:tcPr>
            <w:tcW w:w="2324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:rsidR="006962EF" w:rsidRPr="006962EF" w:rsidRDefault="00055390" w:rsidP="00055390">
            <w:pPr>
              <w:pStyle w:val="Dates"/>
            </w:pPr>
            <w:r>
              <w:t>2010-2013</w:t>
            </w:r>
          </w:p>
        </w:tc>
      </w:tr>
      <w:tr w:rsidR="006962EF" w:rsidRPr="00DE7766" w:rsidTr="004E1252">
        <w:trPr>
          <w:trHeight w:val="255"/>
        </w:trPr>
        <w:tc>
          <w:tcPr>
            <w:tcW w:w="466" w:type="dxa"/>
            <w:gridSpan w:val="2"/>
            <w:tcBorders>
              <w:left w:val="nil"/>
              <w:right w:val="nil"/>
            </w:tcBorders>
          </w:tcPr>
          <w:p w:rsidR="006962EF" w:rsidRPr="006962EF" w:rsidRDefault="006962EF" w:rsidP="006962EF"/>
        </w:tc>
        <w:tc>
          <w:tcPr>
            <w:tcW w:w="8626" w:type="dxa"/>
            <w:gridSpan w:val="3"/>
            <w:tcBorders>
              <w:top w:val="nil"/>
              <w:left w:val="nil"/>
              <w:right w:val="nil"/>
            </w:tcBorders>
          </w:tcPr>
          <w:p w:rsidR="00D4662D" w:rsidRDefault="00055390" w:rsidP="00D4662D">
            <w:pPr>
              <w:pStyle w:val="Location"/>
            </w:pPr>
            <w:r>
              <w:t>Annandale, VA</w:t>
            </w:r>
          </w:p>
          <w:p w:rsidR="006962EF" w:rsidRDefault="00055390" w:rsidP="00055390">
            <w:pPr>
              <w:pStyle w:val="ListParagraph"/>
            </w:pPr>
            <w:r>
              <w:t>Busine</w:t>
            </w:r>
            <w:r w:rsidR="008D618B">
              <w:t>ss Administration A.S (Complete</w:t>
            </w:r>
            <w:r>
              <w:t>)</w:t>
            </w:r>
          </w:p>
          <w:p w:rsidR="00055390" w:rsidRDefault="00055390" w:rsidP="00055390">
            <w:pPr>
              <w:pStyle w:val="ListParagraph"/>
            </w:pPr>
            <w:r>
              <w:t>Information Technology A.S (</w:t>
            </w:r>
            <w:r w:rsidR="008D618B">
              <w:t>Complete</w:t>
            </w:r>
            <w:r>
              <w:t>)</w:t>
            </w:r>
          </w:p>
          <w:p w:rsidR="004E1252" w:rsidRDefault="004E1252" w:rsidP="004E1252"/>
          <w:p w:rsidR="004E1252" w:rsidRPr="006962EF" w:rsidRDefault="004E1252" w:rsidP="004E1252"/>
        </w:tc>
      </w:tr>
    </w:tbl>
    <w:p w:rsidR="00C32853" w:rsidRPr="00DE7766" w:rsidRDefault="00147F8E" w:rsidP="00DE7766">
      <w:r>
        <w:rPr>
          <w:rFonts w:ascii="Arial" w:hAnsi="Arial" w:cs="Arial"/>
          <w:color w:val="000000"/>
          <w:spacing w:val="0"/>
          <w:sz w:val="20"/>
          <w:szCs w:val="20"/>
        </w:rPr>
        <w:t xml:space="preserve"> </w:t>
      </w:r>
    </w:p>
    <w:tbl>
      <w:tblPr>
        <w:tblW w:w="5170" w:type="pct"/>
        <w:tblLayout w:type="fixed"/>
        <w:tblLook w:val="0000" w:firstRow="0" w:lastRow="0" w:firstColumn="0" w:lastColumn="0" w:noHBand="0" w:noVBand="0"/>
      </w:tblPr>
      <w:tblGrid>
        <w:gridCol w:w="599"/>
        <w:gridCol w:w="8107"/>
        <w:gridCol w:w="2685"/>
      </w:tblGrid>
      <w:tr w:rsidR="00C32853" w:rsidRPr="00DE7766" w:rsidTr="004E1252">
        <w:trPr>
          <w:trHeight w:val="225"/>
        </w:trPr>
        <w:tc>
          <w:tcPr>
            <w:tcW w:w="599" w:type="dxa"/>
            <w:tcBorders>
              <w:top w:val="single" w:sz="4" w:space="0" w:color="7F7F7F" w:themeColor="text1" w:themeTint="80"/>
              <w:left w:val="nil"/>
              <w:right w:val="nil"/>
            </w:tcBorders>
          </w:tcPr>
          <w:p w:rsidR="00C32853" w:rsidRPr="006962EF" w:rsidRDefault="00C32853" w:rsidP="00BC34B9"/>
        </w:tc>
        <w:tc>
          <w:tcPr>
            <w:tcW w:w="8106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:rsidR="00C32853" w:rsidRPr="006962EF" w:rsidRDefault="00055390" w:rsidP="00BC34B9">
            <w:pPr>
              <w:pStyle w:val="Heading2"/>
            </w:pPr>
            <w:r>
              <w:t>Marymount University</w:t>
            </w:r>
          </w:p>
        </w:tc>
        <w:tc>
          <w:tcPr>
            <w:tcW w:w="2685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:rsidR="00C32853" w:rsidRPr="006962EF" w:rsidRDefault="004E1252" w:rsidP="00055390">
            <w:pPr>
              <w:pStyle w:val="Dates"/>
            </w:pPr>
            <w:r>
              <w:t xml:space="preserve">   </w:t>
            </w:r>
            <w:r w:rsidR="00055390">
              <w:t>2014-Present</w:t>
            </w:r>
          </w:p>
        </w:tc>
      </w:tr>
      <w:tr w:rsidR="00C32853" w:rsidRPr="00DE7766" w:rsidTr="004E1252">
        <w:trPr>
          <w:trHeight w:val="266"/>
        </w:trPr>
        <w:tc>
          <w:tcPr>
            <w:tcW w:w="599" w:type="dxa"/>
            <w:tcBorders>
              <w:left w:val="nil"/>
              <w:right w:val="nil"/>
            </w:tcBorders>
          </w:tcPr>
          <w:p w:rsidR="00C32853" w:rsidRPr="006962EF" w:rsidRDefault="00C32853" w:rsidP="00BC34B9"/>
        </w:tc>
        <w:tc>
          <w:tcPr>
            <w:tcW w:w="10791" w:type="dxa"/>
            <w:gridSpan w:val="2"/>
            <w:tcBorders>
              <w:top w:val="nil"/>
              <w:left w:val="nil"/>
              <w:right w:val="nil"/>
            </w:tcBorders>
          </w:tcPr>
          <w:p w:rsidR="00C32853" w:rsidRDefault="00055390" w:rsidP="00BC34B9">
            <w:pPr>
              <w:pStyle w:val="Location"/>
            </w:pPr>
            <w:r>
              <w:t>Arlington, Virginia</w:t>
            </w:r>
          </w:p>
          <w:p w:rsidR="00C32853" w:rsidRPr="006962EF" w:rsidRDefault="00055390" w:rsidP="00055390">
            <w:pPr>
              <w:pStyle w:val="ListParagraph"/>
            </w:pPr>
            <w:r>
              <w:t>Information Technology B.S</w:t>
            </w:r>
            <w:r w:rsidR="008D618B">
              <w:t xml:space="preserve"> (Expected Graduation Date : Summer 2015)</w:t>
            </w:r>
          </w:p>
        </w:tc>
      </w:tr>
    </w:tbl>
    <w:p w:rsidR="00C32853" w:rsidRPr="00DE7766" w:rsidRDefault="00C32853" w:rsidP="00C32853">
      <w:r>
        <w:rPr>
          <w:rFonts w:ascii="Arial" w:hAnsi="Arial" w:cs="Arial"/>
          <w:color w:val="000000"/>
          <w:spacing w:val="0"/>
          <w:sz w:val="20"/>
          <w:szCs w:val="20"/>
        </w:rPr>
        <w:t xml:space="preserve"> </w:t>
      </w:r>
    </w:p>
    <w:p w:rsidR="008E18D5" w:rsidRPr="00DE7766" w:rsidRDefault="008E18D5" w:rsidP="00DE7766"/>
    <w:sectPr w:rsidR="008E18D5" w:rsidRPr="00DE7766" w:rsidSect="004E12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F1A25F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730403E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B3062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CDA0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DCD0D2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2E837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3D4D0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8EC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4F63D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77845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72543B9"/>
    <w:multiLevelType w:val="hybridMultilevel"/>
    <w:tmpl w:val="B4E41328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>
    <w:nsid w:val="15AB6A4E"/>
    <w:multiLevelType w:val="hybridMultilevel"/>
    <w:tmpl w:val="DC14A70E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>
    <w:nsid w:val="1EAB4CC5"/>
    <w:multiLevelType w:val="hybridMultilevel"/>
    <w:tmpl w:val="E33C12EA"/>
    <w:lvl w:ilvl="0" w:tplc="10E69C7A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E4416E5"/>
    <w:multiLevelType w:val="hybridMultilevel"/>
    <w:tmpl w:val="22BCDA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532B5DD0"/>
    <w:multiLevelType w:val="hybridMultilevel"/>
    <w:tmpl w:val="6EE8404C"/>
    <w:lvl w:ilvl="0" w:tplc="204EB21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7FC41068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B75600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6">
    <w:nsid w:val="7714190B"/>
    <w:multiLevelType w:val="hybridMultilevel"/>
    <w:tmpl w:val="DFDED554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17">
    <w:nsid w:val="7CDE2B48"/>
    <w:multiLevelType w:val="hybridMultilevel"/>
    <w:tmpl w:val="33BAB884"/>
    <w:lvl w:ilvl="0" w:tplc="2014ED5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D863EB1"/>
    <w:multiLevelType w:val="hybridMultilevel"/>
    <w:tmpl w:val="8176FB68"/>
    <w:lvl w:ilvl="0" w:tplc="70306A8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A8E0A86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AAA13B4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F525EC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A163698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23E6AC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1A2CA3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8EEF03C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3A00D8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16"/>
  </w:num>
  <w:num w:numId="2">
    <w:abstractNumId w:val="13"/>
  </w:num>
  <w:num w:numId="3">
    <w:abstractNumId w:val="10"/>
  </w:num>
  <w:num w:numId="4">
    <w:abstractNumId w:val="11"/>
  </w:num>
  <w:num w:numId="5">
    <w:abstractNumId w:val="12"/>
  </w:num>
  <w:num w:numId="6">
    <w:abstractNumId w:val="15"/>
  </w:num>
  <w:num w:numId="7">
    <w:abstractNumId w:val="14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7"/>
  </w:num>
  <w:num w:numId="19">
    <w:abstractNumId w:val="17"/>
  </w:num>
  <w:num w:numId="20">
    <w:abstractNumId w:val="17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908"/>
    <w:rsid w:val="000022EB"/>
    <w:rsid w:val="00055390"/>
    <w:rsid w:val="00075E73"/>
    <w:rsid w:val="00080908"/>
    <w:rsid w:val="00080CF8"/>
    <w:rsid w:val="000B0EE9"/>
    <w:rsid w:val="000E5A4F"/>
    <w:rsid w:val="0010077D"/>
    <w:rsid w:val="0011183C"/>
    <w:rsid w:val="00116379"/>
    <w:rsid w:val="00147F8E"/>
    <w:rsid w:val="0025418C"/>
    <w:rsid w:val="002911C8"/>
    <w:rsid w:val="00301257"/>
    <w:rsid w:val="00361AFB"/>
    <w:rsid w:val="00374E86"/>
    <w:rsid w:val="003D2F3E"/>
    <w:rsid w:val="003F5303"/>
    <w:rsid w:val="0041118B"/>
    <w:rsid w:val="00490846"/>
    <w:rsid w:val="004E1252"/>
    <w:rsid w:val="005C5D33"/>
    <w:rsid w:val="006746F9"/>
    <w:rsid w:val="006962EF"/>
    <w:rsid w:val="006E2432"/>
    <w:rsid w:val="00790D50"/>
    <w:rsid w:val="007A2F12"/>
    <w:rsid w:val="007D0AEF"/>
    <w:rsid w:val="007D5AB6"/>
    <w:rsid w:val="008D618B"/>
    <w:rsid w:val="008E18D5"/>
    <w:rsid w:val="0090731C"/>
    <w:rsid w:val="00907793"/>
    <w:rsid w:val="009548CA"/>
    <w:rsid w:val="00987217"/>
    <w:rsid w:val="00992019"/>
    <w:rsid w:val="00A07D6A"/>
    <w:rsid w:val="00A84E65"/>
    <w:rsid w:val="00AC26FD"/>
    <w:rsid w:val="00AF1168"/>
    <w:rsid w:val="00B37456"/>
    <w:rsid w:val="00B54803"/>
    <w:rsid w:val="00C069B4"/>
    <w:rsid w:val="00C302EE"/>
    <w:rsid w:val="00C32853"/>
    <w:rsid w:val="00C55F0B"/>
    <w:rsid w:val="00CD22BE"/>
    <w:rsid w:val="00CD4E20"/>
    <w:rsid w:val="00D229F3"/>
    <w:rsid w:val="00D449BA"/>
    <w:rsid w:val="00D4662D"/>
    <w:rsid w:val="00D720EA"/>
    <w:rsid w:val="00D97489"/>
    <w:rsid w:val="00DA6F3C"/>
    <w:rsid w:val="00DE7766"/>
    <w:rsid w:val="00E0574C"/>
    <w:rsid w:val="00E33FCE"/>
    <w:rsid w:val="00E572DD"/>
    <w:rsid w:val="00EB34EE"/>
    <w:rsid w:val="00ED09E0"/>
    <w:rsid w:val="00F5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qFormat="1"/>
    <w:lsdException w:name="heading 5" w:qFormat="1"/>
    <w:lsdException w:name="heading 6" w:semiHidden="0" w:unhideWhenUsed="0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Table Grid" w:semiHidden="0" w:unhideWhenUsed="0"/>
    <w:lsdException w:name="Placeholder Text" w:uiPriority="99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379"/>
    <w:pPr>
      <w:spacing w:before="40" w:after="40" w:line="276" w:lineRule="auto"/>
    </w:pPr>
    <w:rPr>
      <w:rFonts w:asciiTheme="minorHAnsi" w:hAnsiTheme="minorHAnsi"/>
      <w:spacing w:val="10"/>
      <w:sz w:val="16"/>
      <w:szCs w:val="16"/>
    </w:rPr>
  </w:style>
  <w:style w:type="paragraph" w:styleId="Heading1">
    <w:name w:val="heading 1"/>
    <w:basedOn w:val="Normal"/>
    <w:next w:val="Normal"/>
    <w:qFormat/>
    <w:rsid w:val="0041118B"/>
    <w:pPr>
      <w:spacing w:before="80" w:after="60"/>
      <w:outlineLvl w:val="0"/>
    </w:pPr>
    <w:rPr>
      <w:rFonts w:asciiTheme="majorHAnsi" w:hAnsiTheme="majorHAnsi"/>
      <w:caps/>
    </w:rPr>
  </w:style>
  <w:style w:type="paragraph" w:styleId="Heading2">
    <w:name w:val="heading 2"/>
    <w:basedOn w:val="Normal"/>
    <w:next w:val="Normal"/>
    <w:qFormat/>
    <w:rsid w:val="00116379"/>
    <w:pPr>
      <w:spacing w:before="80"/>
      <w:outlineLvl w:val="1"/>
    </w:pPr>
    <w:rPr>
      <w:b/>
    </w:rPr>
  </w:style>
  <w:style w:type="paragraph" w:styleId="Heading3">
    <w:name w:val="heading 3"/>
    <w:basedOn w:val="Normal"/>
    <w:next w:val="Normal"/>
    <w:semiHidden/>
    <w:unhideWhenUsed/>
    <w:rsid w:val="00D9748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semiHidden/>
    <w:unhideWhenUsed/>
    <w:rsid w:val="00D4662D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E7766"/>
    <w:rPr>
      <w:rFonts w:cs="Tahoma"/>
    </w:rPr>
  </w:style>
  <w:style w:type="paragraph" w:customStyle="1" w:styleId="ContactInfo">
    <w:name w:val="Contact Info"/>
    <w:basedOn w:val="Normal"/>
    <w:qFormat/>
    <w:rsid w:val="00116379"/>
    <w:pPr>
      <w:spacing w:after="240"/>
      <w:contextualSpacing/>
    </w:pPr>
  </w:style>
  <w:style w:type="paragraph" w:customStyle="1" w:styleId="Dates">
    <w:name w:val="Dates"/>
    <w:basedOn w:val="Normal"/>
    <w:qFormat/>
    <w:rsid w:val="00116379"/>
    <w:pPr>
      <w:spacing w:before="80"/>
      <w:jc w:val="right"/>
    </w:pPr>
  </w:style>
  <w:style w:type="paragraph" w:customStyle="1" w:styleId="Location">
    <w:name w:val="Location"/>
    <w:basedOn w:val="Normal"/>
    <w:link w:val="LocationChar"/>
    <w:unhideWhenUsed/>
    <w:qFormat/>
    <w:rsid w:val="002911C8"/>
    <w:rPr>
      <w:i/>
    </w:rPr>
  </w:style>
  <w:style w:type="character" w:customStyle="1" w:styleId="LocationChar">
    <w:name w:val="Location Char"/>
    <w:basedOn w:val="DefaultParagraphFont"/>
    <w:link w:val="Location"/>
    <w:rsid w:val="00116379"/>
    <w:rPr>
      <w:rFonts w:asciiTheme="minorHAnsi" w:hAnsiTheme="minorHAnsi"/>
      <w:i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116379"/>
    <w:pPr>
      <w:numPr>
        <w:numId w:val="18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sid w:val="007D5AB6"/>
    <w:rPr>
      <w:color w:val="808080"/>
    </w:rPr>
  </w:style>
  <w:style w:type="character" w:customStyle="1" w:styleId="apple-converted-space">
    <w:name w:val="apple-converted-space"/>
    <w:basedOn w:val="DefaultParagraphFont"/>
    <w:rsid w:val="00C328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qFormat="1"/>
    <w:lsdException w:name="heading 5" w:qFormat="1"/>
    <w:lsdException w:name="heading 6" w:semiHidden="0" w:unhideWhenUsed="0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Table Grid" w:semiHidden="0" w:unhideWhenUsed="0"/>
    <w:lsdException w:name="Placeholder Text" w:uiPriority="99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379"/>
    <w:pPr>
      <w:spacing w:before="40" w:after="40" w:line="276" w:lineRule="auto"/>
    </w:pPr>
    <w:rPr>
      <w:rFonts w:asciiTheme="minorHAnsi" w:hAnsiTheme="minorHAnsi"/>
      <w:spacing w:val="10"/>
      <w:sz w:val="16"/>
      <w:szCs w:val="16"/>
    </w:rPr>
  </w:style>
  <w:style w:type="paragraph" w:styleId="Heading1">
    <w:name w:val="heading 1"/>
    <w:basedOn w:val="Normal"/>
    <w:next w:val="Normal"/>
    <w:qFormat/>
    <w:rsid w:val="0041118B"/>
    <w:pPr>
      <w:spacing w:before="80" w:after="60"/>
      <w:outlineLvl w:val="0"/>
    </w:pPr>
    <w:rPr>
      <w:rFonts w:asciiTheme="majorHAnsi" w:hAnsiTheme="majorHAnsi"/>
      <w:caps/>
    </w:rPr>
  </w:style>
  <w:style w:type="paragraph" w:styleId="Heading2">
    <w:name w:val="heading 2"/>
    <w:basedOn w:val="Normal"/>
    <w:next w:val="Normal"/>
    <w:qFormat/>
    <w:rsid w:val="00116379"/>
    <w:pPr>
      <w:spacing w:before="80"/>
      <w:outlineLvl w:val="1"/>
    </w:pPr>
    <w:rPr>
      <w:b/>
    </w:rPr>
  </w:style>
  <w:style w:type="paragraph" w:styleId="Heading3">
    <w:name w:val="heading 3"/>
    <w:basedOn w:val="Normal"/>
    <w:next w:val="Normal"/>
    <w:semiHidden/>
    <w:unhideWhenUsed/>
    <w:rsid w:val="00D9748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semiHidden/>
    <w:unhideWhenUsed/>
    <w:rsid w:val="00D4662D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E7766"/>
    <w:rPr>
      <w:rFonts w:cs="Tahoma"/>
    </w:rPr>
  </w:style>
  <w:style w:type="paragraph" w:customStyle="1" w:styleId="ContactInfo">
    <w:name w:val="Contact Info"/>
    <w:basedOn w:val="Normal"/>
    <w:qFormat/>
    <w:rsid w:val="00116379"/>
    <w:pPr>
      <w:spacing w:after="240"/>
      <w:contextualSpacing/>
    </w:pPr>
  </w:style>
  <w:style w:type="paragraph" w:customStyle="1" w:styleId="Dates">
    <w:name w:val="Dates"/>
    <w:basedOn w:val="Normal"/>
    <w:qFormat/>
    <w:rsid w:val="00116379"/>
    <w:pPr>
      <w:spacing w:before="80"/>
      <w:jc w:val="right"/>
    </w:pPr>
  </w:style>
  <w:style w:type="paragraph" w:customStyle="1" w:styleId="Location">
    <w:name w:val="Location"/>
    <w:basedOn w:val="Normal"/>
    <w:link w:val="LocationChar"/>
    <w:unhideWhenUsed/>
    <w:qFormat/>
    <w:rsid w:val="002911C8"/>
    <w:rPr>
      <w:i/>
    </w:rPr>
  </w:style>
  <w:style w:type="character" w:customStyle="1" w:styleId="LocationChar">
    <w:name w:val="Location Char"/>
    <w:basedOn w:val="DefaultParagraphFont"/>
    <w:link w:val="Location"/>
    <w:rsid w:val="00116379"/>
    <w:rPr>
      <w:rFonts w:asciiTheme="minorHAnsi" w:hAnsiTheme="minorHAnsi"/>
      <w:i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116379"/>
    <w:pPr>
      <w:numPr>
        <w:numId w:val="18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sid w:val="007D5AB6"/>
    <w:rPr>
      <w:color w:val="808080"/>
    </w:rPr>
  </w:style>
  <w:style w:type="character" w:customStyle="1" w:styleId="apple-converted-space">
    <w:name w:val="apple-converted-space"/>
    <w:basedOn w:val="DefaultParagraphFont"/>
    <w:rsid w:val="00C32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15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0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3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6366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3068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23667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ic\AppData\Roaming\Microsoft\Templates\Computer%20programm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43CE0FFD1D24653B7C27F66AAD657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4D7A1-A56A-430F-A215-1F54BD5246EA}"/>
      </w:docPartPr>
      <w:docPartBody>
        <w:p w:rsidR="00236037" w:rsidRDefault="0099748F" w:rsidP="0099748F">
          <w:pPr>
            <w:pStyle w:val="C43CE0FFD1D24653B7C27F66AAD657A0"/>
          </w:pPr>
          <w:r>
            <w:t>Platforms: Microsoft Windows</w:t>
          </w:r>
          <w:r>
            <w:rPr>
              <w:rFonts w:cs="Tahoma"/>
            </w:rPr>
            <w:t>®</w:t>
          </w:r>
          <w:r>
            <w:t xml:space="preserve"> XP and Microsoft Windows 7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48F"/>
    <w:rsid w:val="00236037"/>
    <w:rsid w:val="007516E4"/>
    <w:rsid w:val="008F17EC"/>
    <w:rsid w:val="0099748F"/>
    <w:rsid w:val="00D8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AB107DB7AD040E38233ED35BD291A56">
    <w:name w:val="4AB107DB7AD040E38233ED35BD291A56"/>
  </w:style>
  <w:style w:type="paragraph" w:customStyle="1" w:styleId="909B3AC33501405BAC7BE90EDD86082D">
    <w:name w:val="909B3AC33501405BAC7BE90EDD86082D"/>
  </w:style>
  <w:style w:type="paragraph" w:customStyle="1" w:styleId="A527B1C8455C490089EF72FB7F607B75">
    <w:name w:val="A527B1C8455C490089EF72FB7F607B75"/>
  </w:style>
  <w:style w:type="paragraph" w:customStyle="1" w:styleId="1E26B21B05C949BAA3A64D503B6C58DB">
    <w:name w:val="1E26B21B05C949BAA3A64D503B6C58DB"/>
  </w:style>
  <w:style w:type="paragraph" w:customStyle="1" w:styleId="ACD5688ED5DF4AC5BE9652F117F0FB0F">
    <w:name w:val="ACD5688ED5DF4AC5BE9652F117F0FB0F"/>
  </w:style>
  <w:style w:type="paragraph" w:customStyle="1" w:styleId="0ACEE9F385E8431988E060A436998C55">
    <w:name w:val="0ACEE9F385E8431988E060A436998C55"/>
  </w:style>
  <w:style w:type="paragraph" w:customStyle="1" w:styleId="88048FCABD2D4E22903489E49B192A79">
    <w:name w:val="88048FCABD2D4E22903489E49B192A79"/>
  </w:style>
  <w:style w:type="paragraph" w:customStyle="1" w:styleId="2F40F548F07047ACBF838B75ADACE080">
    <w:name w:val="2F40F548F07047ACBF838B75ADACE080"/>
  </w:style>
  <w:style w:type="paragraph" w:customStyle="1" w:styleId="D8EE6659FF0345A9BEB246A99AE98063">
    <w:name w:val="D8EE6659FF0345A9BEB246A99AE98063"/>
  </w:style>
  <w:style w:type="paragraph" w:customStyle="1" w:styleId="C580CEFF0FA44A3B83D172824034EC4B">
    <w:name w:val="C580CEFF0FA44A3B83D172824034EC4B"/>
  </w:style>
  <w:style w:type="paragraph" w:customStyle="1" w:styleId="6977BE630948412AB473EEC636E1976F">
    <w:name w:val="6977BE630948412AB473EEC636E1976F"/>
  </w:style>
  <w:style w:type="paragraph" w:customStyle="1" w:styleId="E84E5F4511E74B15AB01E69DD435379A">
    <w:name w:val="E84E5F4511E74B15AB01E69DD435379A"/>
  </w:style>
  <w:style w:type="paragraph" w:customStyle="1" w:styleId="7938BF6B24104D25A4CBF070A0702EB9">
    <w:name w:val="7938BF6B24104D25A4CBF070A0702EB9"/>
  </w:style>
  <w:style w:type="paragraph" w:customStyle="1" w:styleId="F51E8F0491434E0B89B9A117D8C50935">
    <w:name w:val="F51E8F0491434E0B89B9A117D8C50935"/>
  </w:style>
  <w:style w:type="paragraph" w:customStyle="1" w:styleId="838AED3B35244BF294CDD38C982630ED">
    <w:name w:val="838AED3B35244BF294CDD38C982630ED"/>
  </w:style>
  <w:style w:type="paragraph" w:customStyle="1" w:styleId="8770A8BF0C244729AD22F7C684983A12">
    <w:name w:val="8770A8BF0C244729AD22F7C684983A12"/>
  </w:style>
  <w:style w:type="paragraph" w:customStyle="1" w:styleId="93F8850199F647068D482F33BFA82BA4">
    <w:name w:val="93F8850199F647068D482F33BFA82BA4"/>
  </w:style>
  <w:style w:type="paragraph" w:customStyle="1" w:styleId="2B9B34F0DB5C450DADD70D79118D5828">
    <w:name w:val="2B9B34F0DB5C450DADD70D79118D5828"/>
  </w:style>
  <w:style w:type="paragraph" w:customStyle="1" w:styleId="EF0AE308C4964B95ABE3E8C882D9B0E9">
    <w:name w:val="EF0AE308C4964B95ABE3E8C882D9B0E9"/>
  </w:style>
  <w:style w:type="paragraph" w:customStyle="1" w:styleId="3F3872BA92E140DCBD8BB3A2B6395A50">
    <w:name w:val="3F3872BA92E140DCBD8BB3A2B6395A50"/>
  </w:style>
  <w:style w:type="paragraph" w:customStyle="1" w:styleId="4D49F2B05CC249739A16D5BA2D3CA780">
    <w:name w:val="4D49F2B05CC249739A16D5BA2D3CA780"/>
  </w:style>
  <w:style w:type="paragraph" w:customStyle="1" w:styleId="46BA396CF01545B48C05A635683CBD96">
    <w:name w:val="46BA396CF01545B48C05A635683CBD96"/>
  </w:style>
  <w:style w:type="paragraph" w:customStyle="1" w:styleId="17E4A7606B094D7B9284098FECBB0239">
    <w:name w:val="17E4A7606B094D7B9284098FECBB0239"/>
  </w:style>
  <w:style w:type="paragraph" w:customStyle="1" w:styleId="7FE53FC84E554DDA8212C9A5FD92C579">
    <w:name w:val="7FE53FC84E554DDA8212C9A5FD92C579"/>
  </w:style>
  <w:style w:type="paragraph" w:customStyle="1" w:styleId="3585B00BEAF74549A2D13A146F832C1F">
    <w:name w:val="3585B00BEAF74549A2D13A146F832C1F"/>
  </w:style>
  <w:style w:type="paragraph" w:customStyle="1" w:styleId="CA7839D2C4174379AFA1DCA7A62939E1">
    <w:name w:val="CA7839D2C4174379AFA1DCA7A62939E1"/>
  </w:style>
  <w:style w:type="paragraph" w:customStyle="1" w:styleId="15C1AF10506C42D6BF53CD446A02D7C3">
    <w:name w:val="15C1AF10506C42D6BF53CD446A02D7C3"/>
  </w:style>
  <w:style w:type="paragraph" w:customStyle="1" w:styleId="C0BA6E0D3344481588C630D5784D0382">
    <w:name w:val="C0BA6E0D3344481588C630D5784D0382"/>
  </w:style>
  <w:style w:type="paragraph" w:customStyle="1" w:styleId="5359266D8E984CE1BF20776C2F2A679C">
    <w:name w:val="5359266D8E984CE1BF20776C2F2A679C"/>
  </w:style>
  <w:style w:type="paragraph" w:customStyle="1" w:styleId="D0537EAFBDC24AFDAAEA96DCFBEE7A71">
    <w:name w:val="D0537EAFBDC24AFDAAEA96DCFBEE7A71"/>
  </w:style>
  <w:style w:type="paragraph" w:customStyle="1" w:styleId="586187DFCAE64EA39DADCB60DA93A000">
    <w:name w:val="586187DFCAE64EA39DADCB60DA93A000"/>
  </w:style>
  <w:style w:type="paragraph" w:customStyle="1" w:styleId="C43CE0FFD1D24653B7C27F66AAD657A0">
    <w:name w:val="C43CE0FFD1D24653B7C27F66AAD657A0"/>
    <w:rsid w:val="0099748F"/>
  </w:style>
  <w:style w:type="paragraph" w:customStyle="1" w:styleId="0689CC6C9FF746DF9A08DCED580FA8AE">
    <w:name w:val="0689CC6C9FF746DF9A08DCED580FA8AE"/>
    <w:rsid w:val="0099748F"/>
  </w:style>
  <w:style w:type="paragraph" w:customStyle="1" w:styleId="B3667B5A1B404FA794723906E2AEAAF3">
    <w:name w:val="B3667B5A1B404FA794723906E2AEAAF3"/>
    <w:rsid w:val="0099748F"/>
  </w:style>
  <w:style w:type="paragraph" w:customStyle="1" w:styleId="52366543299E4C33A26CC33EF47AF4FA">
    <w:name w:val="52366543299E4C33A26CC33EF47AF4FA"/>
    <w:rsid w:val="0099748F"/>
  </w:style>
  <w:style w:type="paragraph" w:customStyle="1" w:styleId="49B17EA7039B4C0AA280C063D50B6A84">
    <w:name w:val="49B17EA7039B4C0AA280C063D50B6A84"/>
    <w:rsid w:val="0099748F"/>
  </w:style>
  <w:style w:type="paragraph" w:customStyle="1" w:styleId="60C50E3CA3CB4AB48CCE0CA1A99264E7">
    <w:name w:val="60C50E3CA3CB4AB48CCE0CA1A99264E7"/>
    <w:rsid w:val="0099748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AB107DB7AD040E38233ED35BD291A56">
    <w:name w:val="4AB107DB7AD040E38233ED35BD291A56"/>
  </w:style>
  <w:style w:type="paragraph" w:customStyle="1" w:styleId="909B3AC33501405BAC7BE90EDD86082D">
    <w:name w:val="909B3AC33501405BAC7BE90EDD86082D"/>
  </w:style>
  <w:style w:type="paragraph" w:customStyle="1" w:styleId="A527B1C8455C490089EF72FB7F607B75">
    <w:name w:val="A527B1C8455C490089EF72FB7F607B75"/>
  </w:style>
  <w:style w:type="paragraph" w:customStyle="1" w:styleId="1E26B21B05C949BAA3A64D503B6C58DB">
    <w:name w:val="1E26B21B05C949BAA3A64D503B6C58DB"/>
  </w:style>
  <w:style w:type="paragraph" w:customStyle="1" w:styleId="ACD5688ED5DF4AC5BE9652F117F0FB0F">
    <w:name w:val="ACD5688ED5DF4AC5BE9652F117F0FB0F"/>
  </w:style>
  <w:style w:type="paragraph" w:customStyle="1" w:styleId="0ACEE9F385E8431988E060A436998C55">
    <w:name w:val="0ACEE9F385E8431988E060A436998C55"/>
  </w:style>
  <w:style w:type="paragraph" w:customStyle="1" w:styleId="88048FCABD2D4E22903489E49B192A79">
    <w:name w:val="88048FCABD2D4E22903489E49B192A79"/>
  </w:style>
  <w:style w:type="paragraph" w:customStyle="1" w:styleId="2F40F548F07047ACBF838B75ADACE080">
    <w:name w:val="2F40F548F07047ACBF838B75ADACE080"/>
  </w:style>
  <w:style w:type="paragraph" w:customStyle="1" w:styleId="D8EE6659FF0345A9BEB246A99AE98063">
    <w:name w:val="D8EE6659FF0345A9BEB246A99AE98063"/>
  </w:style>
  <w:style w:type="paragraph" w:customStyle="1" w:styleId="C580CEFF0FA44A3B83D172824034EC4B">
    <w:name w:val="C580CEFF0FA44A3B83D172824034EC4B"/>
  </w:style>
  <w:style w:type="paragraph" w:customStyle="1" w:styleId="6977BE630948412AB473EEC636E1976F">
    <w:name w:val="6977BE630948412AB473EEC636E1976F"/>
  </w:style>
  <w:style w:type="paragraph" w:customStyle="1" w:styleId="E84E5F4511E74B15AB01E69DD435379A">
    <w:name w:val="E84E5F4511E74B15AB01E69DD435379A"/>
  </w:style>
  <w:style w:type="paragraph" w:customStyle="1" w:styleId="7938BF6B24104D25A4CBF070A0702EB9">
    <w:name w:val="7938BF6B24104D25A4CBF070A0702EB9"/>
  </w:style>
  <w:style w:type="paragraph" w:customStyle="1" w:styleId="F51E8F0491434E0B89B9A117D8C50935">
    <w:name w:val="F51E8F0491434E0B89B9A117D8C50935"/>
  </w:style>
  <w:style w:type="paragraph" w:customStyle="1" w:styleId="838AED3B35244BF294CDD38C982630ED">
    <w:name w:val="838AED3B35244BF294CDD38C982630ED"/>
  </w:style>
  <w:style w:type="paragraph" w:customStyle="1" w:styleId="8770A8BF0C244729AD22F7C684983A12">
    <w:name w:val="8770A8BF0C244729AD22F7C684983A12"/>
  </w:style>
  <w:style w:type="paragraph" w:customStyle="1" w:styleId="93F8850199F647068D482F33BFA82BA4">
    <w:name w:val="93F8850199F647068D482F33BFA82BA4"/>
  </w:style>
  <w:style w:type="paragraph" w:customStyle="1" w:styleId="2B9B34F0DB5C450DADD70D79118D5828">
    <w:name w:val="2B9B34F0DB5C450DADD70D79118D5828"/>
  </w:style>
  <w:style w:type="paragraph" w:customStyle="1" w:styleId="EF0AE308C4964B95ABE3E8C882D9B0E9">
    <w:name w:val="EF0AE308C4964B95ABE3E8C882D9B0E9"/>
  </w:style>
  <w:style w:type="paragraph" w:customStyle="1" w:styleId="3F3872BA92E140DCBD8BB3A2B6395A50">
    <w:name w:val="3F3872BA92E140DCBD8BB3A2B6395A50"/>
  </w:style>
  <w:style w:type="paragraph" w:customStyle="1" w:styleId="4D49F2B05CC249739A16D5BA2D3CA780">
    <w:name w:val="4D49F2B05CC249739A16D5BA2D3CA780"/>
  </w:style>
  <w:style w:type="paragraph" w:customStyle="1" w:styleId="46BA396CF01545B48C05A635683CBD96">
    <w:name w:val="46BA396CF01545B48C05A635683CBD96"/>
  </w:style>
  <w:style w:type="paragraph" w:customStyle="1" w:styleId="17E4A7606B094D7B9284098FECBB0239">
    <w:name w:val="17E4A7606B094D7B9284098FECBB0239"/>
  </w:style>
  <w:style w:type="paragraph" w:customStyle="1" w:styleId="7FE53FC84E554DDA8212C9A5FD92C579">
    <w:name w:val="7FE53FC84E554DDA8212C9A5FD92C579"/>
  </w:style>
  <w:style w:type="paragraph" w:customStyle="1" w:styleId="3585B00BEAF74549A2D13A146F832C1F">
    <w:name w:val="3585B00BEAF74549A2D13A146F832C1F"/>
  </w:style>
  <w:style w:type="paragraph" w:customStyle="1" w:styleId="CA7839D2C4174379AFA1DCA7A62939E1">
    <w:name w:val="CA7839D2C4174379AFA1DCA7A62939E1"/>
  </w:style>
  <w:style w:type="paragraph" w:customStyle="1" w:styleId="15C1AF10506C42D6BF53CD446A02D7C3">
    <w:name w:val="15C1AF10506C42D6BF53CD446A02D7C3"/>
  </w:style>
  <w:style w:type="paragraph" w:customStyle="1" w:styleId="C0BA6E0D3344481588C630D5784D0382">
    <w:name w:val="C0BA6E0D3344481588C630D5784D0382"/>
  </w:style>
  <w:style w:type="paragraph" w:customStyle="1" w:styleId="5359266D8E984CE1BF20776C2F2A679C">
    <w:name w:val="5359266D8E984CE1BF20776C2F2A679C"/>
  </w:style>
  <w:style w:type="paragraph" w:customStyle="1" w:styleId="D0537EAFBDC24AFDAAEA96DCFBEE7A71">
    <w:name w:val="D0537EAFBDC24AFDAAEA96DCFBEE7A71"/>
  </w:style>
  <w:style w:type="paragraph" w:customStyle="1" w:styleId="586187DFCAE64EA39DADCB60DA93A000">
    <w:name w:val="586187DFCAE64EA39DADCB60DA93A000"/>
  </w:style>
  <w:style w:type="paragraph" w:customStyle="1" w:styleId="C43CE0FFD1D24653B7C27F66AAD657A0">
    <w:name w:val="C43CE0FFD1D24653B7C27F66AAD657A0"/>
    <w:rsid w:val="0099748F"/>
  </w:style>
  <w:style w:type="paragraph" w:customStyle="1" w:styleId="0689CC6C9FF746DF9A08DCED580FA8AE">
    <w:name w:val="0689CC6C9FF746DF9A08DCED580FA8AE"/>
    <w:rsid w:val="0099748F"/>
  </w:style>
  <w:style w:type="paragraph" w:customStyle="1" w:styleId="B3667B5A1B404FA794723906E2AEAAF3">
    <w:name w:val="B3667B5A1B404FA794723906E2AEAAF3"/>
    <w:rsid w:val="0099748F"/>
  </w:style>
  <w:style w:type="paragraph" w:customStyle="1" w:styleId="52366543299E4C33A26CC33EF47AF4FA">
    <w:name w:val="52366543299E4C33A26CC33EF47AF4FA"/>
    <w:rsid w:val="0099748F"/>
  </w:style>
  <w:style w:type="paragraph" w:customStyle="1" w:styleId="49B17EA7039B4C0AA280C063D50B6A84">
    <w:name w:val="49B17EA7039B4C0AA280C063D50B6A84"/>
    <w:rsid w:val="0099748F"/>
  </w:style>
  <w:style w:type="paragraph" w:customStyle="1" w:styleId="60C50E3CA3CB4AB48CCE0CA1A99264E7">
    <w:name w:val="60C50E3CA3CB4AB48CCE0CA1A99264E7"/>
    <w:rsid w:val="009974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E27A7-4A32-4FCE-A9CF-AEE1D4DD3E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032328-876E-436A-AF08-A642F56A3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Computer programmer resume</Template>
  <TotalTime>24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programmer resume</vt:lpstr>
    </vt:vector>
  </TitlesOfParts>
  <Company/>
  <LinksUpToDate>false</LinksUpToDate>
  <CharactersWithSpaces>2353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programmer resume</dc:title>
  <dc:creator>Eric</dc:creator>
  <cp:lastModifiedBy>user</cp:lastModifiedBy>
  <cp:revision>7</cp:revision>
  <cp:lastPrinted>2015-02-19T21:11:00Z</cp:lastPrinted>
  <dcterms:created xsi:type="dcterms:W3CDTF">2015-02-19T20:58:00Z</dcterms:created>
  <dcterms:modified xsi:type="dcterms:W3CDTF">2015-04-09T20:41:00Z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TC063695171033</vt:lpwstr>
  </property>
</Properties>
</file>