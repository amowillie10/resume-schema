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Y="-330"/>
        <w:tblW w:w="10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9" w:type="dxa"/>
          <w:left w:w="115" w:type="dxa"/>
          <w:bottom w:w="29" w:type="dxa"/>
          <w:right w:w="115" w:type="dxa"/>
        </w:tblCellMar>
        <w:tblLook w:val="04A0" w:firstRow="1" w:lastRow="0" w:firstColumn="1" w:lastColumn="0" w:noHBand="0" w:noVBand="1"/>
      </w:tblPr>
      <w:tblGrid>
        <w:gridCol w:w="265"/>
        <w:gridCol w:w="5040"/>
        <w:gridCol w:w="3601"/>
        <w:gridCol w:w="1709"/>
      </w:tblGrid>
      <w:tr w:rsidR="00D8136C" w:rsidRPr="00811C14" w:rsidTr="00A32AE4">
        <w:trPr>
          <w:trHeight w:val="51"/>
        </w:trPr>
        <w:sdt>
          <w:sdtPr>
            <w:rPr>
              <w:rFonts w:ascii="Times New Roman" w:hAnsi="Times New Roman" w:cs="Times New Roman"/>
              <w:b/>
              <w:sz w:val="28"/>
              <w:szCs w:val="28"/>
            </w:rPr>
            <w:alias w:val="Author"/>
            <w:id w:val="91148862"/>
            <w:placeholder>
              <w:docPart w:val="76D85CD90CD846E49AEEE45C286C3856"/>
            </w:placeholder>
            <w:dataBinding w:prefixMappings="xmlns:ns0='http://schemas.openxmlformats.org/package/2006/metadata/core-properties' xmlns:ns1='http://purl.org/dc/elements/1.1/'" w:xpath="/ns0:coreProperties[1]/ns1:creator[1]" w:storeItemID="{6C3C8BC8-F283-45AE-878A-BAB7291924A1}"/>
            <w:text/>
          </w:sdtPr>
          <w:sdtEndPr/>
          <w:sdtContent>
            <w:tc>
              <w:tcPr>
                <w:tcW w:w="10615" w:type="dxa"/>
                <w:gridSpan w:val="4"/>
                <w:vAlign w:val="bottom"/>
              </w:tcPr>
              <w:p w:rsidR="00D8136C" w:rsidRPr="00811C14" w:rsidRDefault="009226CE" w:rsidP="009226CE">
                <w:pPr>
                  <w:pStyle w:val="YourName"/>
                  <w:spacing w:line="240" w:lineRule="auto"/>
                  <w:rPr>
                    <w:rFonts w:ascii="Times New Roman" w:hAnsi="Times New Roman" w:cs="Times New Roman"/>
                    <w:sz w:val="24"/>
                    <w:szCs w:val="24"/>
                  </w:rPr>
                </w:pPr>
                <w:r w:rsidRPr="008F434F">
                  <w:rPr>
                    <w:rFonts w:ascii="Times New Roman" w:hAnsi="Times New Roman" w:cs="Times New Roman"/>
                    <w:b/>
                    <w:sz w:val="28"/>
                    <w:szCs w:val="28"/>
                  </w:rPr>
                  <w:t>Melissa Wu</w:t>
                </w:r>
              </w:p>
            </w:tc>
          </w:sdtContent>
        </w:sdt>
      </w:tr>
      <w:tr w:rsidR="00322443" w:rsidRPr="00811C14" w:rsidTr="00A32AE4">
        <w:trPr>
          <w:trHeight w:val="51"/>
        </w:trPr>
        <w:tc>
          <w:tcPr>
            <w:tcW w:w="265" w:type="dxa"/>
          </w:tcPr>
          <w:p w:rsidR="00322443" w:rsidRPr="00D93065" w:rsidRDefault="00322443" w:rsidP="00322443">
            <w:pPr>
              <w:pStyle w:val="PersonalInformation"/>
            </w:pPr>
          </w:p>
        </w:tc>
        <w:tc>
          <w:tcPr>
            <w:tcW w:w="10350" w:type="dxa"/>
            <w:gridSpan w:val="3"/>
            <w:tcBorders>
              <w:bottom w:val="single" w:sz="4" w:space="0" w:color="auto"/>
            </w:tcBorders>
          </w:tcPr>
          <w:p w:rsidR="00322443" w:rsidRPr="00D93065" w:rsidRDefault="00322443" w:rsidP="0023371D">
            <w:pPr>
              <w:pStyle w:val="PersonalInformation"/>
              <w:spacing w:line="276" w:lineRule="auto"/>
            </w:pPr>
            <w:r w:rsidRPr="00D93065">
              <w:rPr>
                <w:color w:val="404040" w:themeColor="text1" w:themeTint="BF"/>
              </w:rPr>
              <w:t>205 South State Apt 7</w:t>
            </w:r>
            <w:r w:rsidR="00197851">
              <w:rPr>
                <w:color w:val="404040" w:themeColor="text1" w:themeTint="BF"/>
              </w:rPr>
              <w:t>D</w:t>
            </w:r>
            <w:r w:rsidRPr="00D93065">
              <w:rPr>
                <w:color w:val="404040" w:themeColor="text1" w:themeTint="BF"/>
              </w:rPr>
              <w:t xml:space="preserve">  |  Ann Arbor, MI 48104 |  512-522-0670  |  meliwu@umich.edu</w:t>
            </w:r>
          </w:p>
        </w:tc>
      </w:tr>
      <w:tr w:rsidR="00322443" w:rsidRPr="00811C14" w:rsidTr="00A32AE4">
        <w:tc>
          <w:tcPr>
            <w:tcW w:w="10615" w:type="dxa"/>
            <w:gridSpan w:val="4"/>
            <w:tcBorders>
              <w:top w:val="single" w:sz="4" w:space="0" w:color="auto"/>
            </w:tcBorders>
            <w:vAlign w:val="center"/>
          </w:tcPr>
          <w:p w:rsidR="00322443" w:rsidRPr="008F434F" w:rsidRDefault="00322443" w:rsidP="00E81334">
            <w:pPr>
              <w:pStyle w:val="SectionHeading"/>
              <w:framePr w:hSpace="0" w:wrap="auto" w:hAnchor="text" w:yAlign="inline"/>
              <w:spacing w:before="120"/>
              <w:rPr>
                <w:b/>
              </w:rPr>
            </w:pPr>
            <w:r w:rsidRPr="008F434F">
              <w:rPr>
                <w:b/>
              </w:rPr>
              <w:t>EDUCATION</w:t>
            </w:r>
            <w:r w:rsidR="00851F64" w:rsidRPr="008F434F">
              <w:rPr>
                <w:b/>
              </w:rPr>
              <w:t xml:space="preserve"> (</w:t>
            </w:r>
            <w:r w:rsidR="000509EC">
              <w:rPr>
                <w:b/>
              </w:rPr>
              <w:t>3.76</w:t>
            </w:r>
            <w:r w:rsidR="00665487" w:rsidRPr="008F434F">
              <w:rPr>
                <w:b/>
              </w:rPr>
              <w:t>)</w:t>
            </w:r>
          </w:p>
        </w:tc>
      </w:tr>
      <w:tr w:rsidR="00322443" w:rsidRPr="00811C14" w:rsidTr="00A32AE4">
        <w:tc>
          <w:tcPr>
            <w:tcW w:w="8906" w:type="dxa"/>
            <w:gridSpan w:val="3"/>
          </w:tcPr>
          <w:p w:rsidR="00322443" w:rsidRPr="00BE4040" w:rsidRDefault="00322443" w:rsidP="00322443">
            <w:pPr>
              <w:pStyle w:val="Bold"/>
              <w:rPr>
                <w:rStyle w:val="Emphasis"/>
                <w:sz w:val="18"/>
                <w:szCs w:val="18"/>
              </w:rPr>
            </w:pPr>
            <w:r w:rsidRPr="00BE4040">
              <w:rPr>
                <w:rStyle w:val="Emphasis"/>
                <w:sz w:val="18"/>
                <w:szCs w:val="18"/>
              </w:rPr>
              <w:t>University of Michigan School of Public Health | School of Information</w:t>
            </w:r>
          </w:p>
          <w:p w:rsidR="00322443" w:rsidRPr="00BE4040" w:rsidRDefault="00322443" w:rsidP="00322443">
            <w:pPr>
              <w:pStyle w:val="Subtitle"/>
              <w:rPr>
                <w:sz w:val="18"/>
                <w:szCs w:val="18"/>
              </w:rPr>
            </w:pPr>
            <w:r w:rsidRPr="00BE4040">
              <w:rPr>
                <w:sz w:val="18"/>
                <w:szCs w:val="18"/>
              </w:rPr>
              <w:t>Master in Health Informatics (MHI)</w:t>
            </w:r>
          </w:p>
        </w:tc>
        <w:tc>
          <w:tcPr>
            <w:tcW w:w="1709" w:type="dxa"/>
          </w:tcPr>
          <w:p w:rsidR="00322443" w:rsidRPr="00BE4040" w:rsidRDefault="00A32AE4" w:rsidP="00322443">
            <w:pPr>
              <w:pStyle w:val="Dates"/>
              <w:rPr>
                <w:sz w:val="18"/>
                <w:szCs w:val="18"/>
              </w:rPr>
            </w:pPr>
            <w:sdt>
              <w:sdtPr>
                <w:rPr>
                  <w:sz w:val="18"/>
                  <w:szCs w:val="18"/>
                </w:rPr>
                <w:id w:val="2071074983"/>
                <w:placeholder>
                  <w:docPart w:val="28BA683B000843678DF1851D1B516E2A"/>
                </w:placeholder>
                <w:date>
                  <w:dateFormat w:val="M/d/yyyy"/>
                  <w:lid w:val="en-US"/>
                  <w:storeMappedDataAs w:val="dateTime"/>
                  <w:calendar w:val="gregorian"/>
                </w:date>
              </w:sdtPr>
              <w:sdtEndPr/>
              <w:sdtContent>
                <w:r w:rsidR="00322443" w:rsidRPr="00BE4040">
                  <w:rPr>
                    <w:sz w:val="18"/>
                    <w:szCs w:val="18"/>
                  </w:rPr>
                  <w:t>04 2016</w:t>
                </w:r>
              </w:sdtContent>
            </w:sdt>
          </w:p>
          <w:p w:rsidR="00322443" w:rsidRPr="00BE4040" w:rsidRDefault="00322443" w:rsidP="00322443">
            <w:pPr>
              <w:pStyle w:val="Dates"/>
              <w:rPr>
                <w:sz w:val="18"/>
                <w:szCs w:val="18"/>
              </w:rPr>
            </w:pPr>
            <w:r w:rsidRPr="00BE4040">
              <w:rPr>
                <w:sz w:val="18"/>
                <w:szCs w:val="18"/>
              </w:rPr>
              <w:t>Ann Arbor, MI</w:t>
            </w:r>
          </w:p>
        </w:tc>
      </w:tr>
      <w:tr w:rsidR="00322443" w:rsidRPr="00811C14" w:rsidTr="00A32AE4">
        <w:tc>
          <w:tcPr>
            <w:tcW w:w="8906" w:type="dxa"/>
            <w:gridSpan w:val="3"/>
          </w:tcPr>
          <w:p w:rsidR="00322443" w:rsidRPr="00BE4040" w:rsidRDefault="00322443" w:rsidP="00322443">
            <w:pPr>
              <w:pStyle w:val="Bold"/>
              <w:rPr>
                <w:rStyle w:val="Emphasis"/>
                <w:sz w:val="18"/>
                <w:szCs w:val="18"/>
              </w:rPr>
            </w:pPr>
            <w:r w:rsidRPr="00BE4040">
              <w:rPr>
                <w:rStyle w:val="Emphasis"/>
                <w:sz w:val="18"/>
                <w:szCs w:val="18"/>
              </w:rPr>
              <w:t>University of Michigan College of Literature, Science, and the Arts</w:t>
            </w:r>
          </w:p>
          <w:p w:rsidR="00322443" w:rsidRPr="00BE4040" w:rsidRDefault="00322443" w:rsidP="00322443">
            <w:pPr>
              <w:pStyle w:val="Subtitle"/>
              <w:rPr>
                <w:rStyle w:val="Strong"/>
                <w:b w:val="0"/>
                <w:sz w:val="18"/>
                <w:szCs w:val="18"/>
              </w:rPr>
            </w:pPr>
            <w:r w:rsidRPr="00BE4040">
              <w:rPr>
                <w:rStyle w:val="Strong"/>
                <w:b w:val="0"/>
                <w:sz w:val="18"/>
                <w:szCs w:val="18"/>
              </w:rPr>
              <w:t>Bachelor of Science in Life Science Informatics</w:t>
            </w:r>
          </w:p>
        </w:tc>
        <w:tc>
          <w:tcPr>
            <w:tcW w:w="1709" w:type="dxa"/>
          </w:tcPr>
          <w:p w:rsidR="00322443" w:rsidRPr="00BE4040" w:rsidRDefault="00322443" w:rsidP="00322443">
            <w:pPr>
              <w:pStyle w:val="Dates"/>
              <w:rPr>
                <w:sz w:val="18"/>
                <w:szCs w:val="18"/>
              </w:rPr>
            </w:pPr>
            <w:r w:rsidRPr="00BE4040">
              <w:rPr>
                <w:sz w:val="18"/>
                <w:szCs w:val="18"/>
              </w:rPr>
              <w:t xml:space="preserve"> </w:t>
            </w:r>
            <w:sdt>
              <w:sdtPr>
                <w:rPr>
                  <w:sz w:val="18"/>
                  <w:szCs w:val="18"/>
                </w:rPr>
                <w:id w:val="-1620986982"/>
                <w:placeholder>
                  <w:docPart w:val="542C3485146C4C56BE4A21E5076A646D"/>
                </w:placeholder>
                <w:date>
                  <w:dateFormat w:val="M/d/yyyy"/>
                  <w:lid w:val="en-US"/>
                  <w:storeMappedDataAs w:val="dateTime"/>
                  <w:calendar w:val="gregorian"/>
                </w:date>
              </w:sdtPr>
              <w:sdtEndPr/>
              <w:sdtContent>
                <w:r w:rsidRPr="00BE4040">
                  <w:rPr>
                    <w:sz w:val="18"/>
                    <w:szCs w:val="18"/>
                  </w:rPr>
                  <w:t>04 2014</w:t>
                </w:r>
              </w:sdtContent>
            </w:sdt>
          </w:p>
          <w:p w:rsidR="00322443" w:rsidRPr="00BE4040" w:rsidRDefault="00322443" w:rsidP="00322443">
            <w:pPr>
              <w:pStyle w:val="Dates"/>
              <w:rPr>
                <w:sz w:val="18"/>
                <w:szCs w:val="18"/>
              </w:rPr>
            </w:pPr>
            <w:r w:rsidRPr="00BE4040">
              <w:rPr>
                <w:sz w:val="18"/>
                <w:szCs w:val="18"/>
              </w:rPr>
              <w:t>Ann Arbor, MI</w:t>
            </w:r>
          </w:p>
        </w:tc>
      </w:tr>
      <w:tr w:rsidR="00FA07CF" w:rsidRPr="00811C14" w:rsidTr="00A32AE4">
        <w:tc>
          <w:tcPr>
            <w:tcW w:w="10615" w:type="dxa"/>
            <w:gridSpan w:val="4"/>
          </w:tcPr>
          <w:p w:rsidR="00BF55D3" w:rsidRPr="008F434F" w:rsidRDefault="00FA07CF" w:rsidP="00E81334">
            <w:pPr>
              <w:pStyle w:val="SectionHeading"/>
              <w:framePr w:hSpace="0" w:wrap="auto" w:hAnchor="text" w:yAlign="inline"/>
              <w:spacing w:before="120"/>
              <w:rPr>
                <w:b/>
              </w:rPr>
            </w:pPr>
            <w:r w:rsidRPr="008F434F">
              <w:rPr>
                <w:b/>
              </w:rPr>
              <w:t>Internship Experience</w:t>
            </w:r>
          </w:p>
        </w:tc>
      </w:tr>
      <w:tr w:rsidR="00BF55D3" w:rsidRPr="00811C14" w:rsidTr="00A32AE4">
        <w:tc>
          <w:tcPr>
            <w:tcW w:w="8906" w:type="dxa"/>
            <w:gridSpan w:val="3"/>
          </w:tcPr>
          <w:p w:rsidR="00BF55D3" w:rsidRDefault="00C36547" w:rsidP="00BF55D3">
            <w:pPr>
              <w:pStyle w:val="Italics"/>
              <w:rPr>
                <w:sz w:val="18"/>
                <w:szCs w:val="18"/>
              </w:rPr>
            </w:pPr>
            <w:r>
              <w:rPr>
                <w:b/>
                <w:sz w:val="18"/>
                <w:szCs w:val="18"/>
              </w:rPr>
              <w:t>[University of Michigan Hospital</w:t>
            </w:r>
            <w:r>
              <w:rPr>
                <w:b/>
                <w:sz w:val="18"/>
                <w:szCs w:val="18"/>
              </w:rPr>
              <w:t>,  Database Programmer/Analyst]</w:t>
            </w:r>
            <w:r>
              <w:rPr>
                <w:sz w:val="18"/>
                <w:szCs w:val="18"/>
              </w:rPr>
              <w:t xml:space="preserve"> </w:t>
            </w:r>
            <w:sdt>
              <w:sdtPr>
                <w:rPr>
                  <w:sz w:val="18"/>
                  <w:szCs w:val="18"/>
                </w:rPr>
                <w:id w:val="51040702"/>
                <w:placeholder>
                  <w:docPart w:val="8371CAD480794C3B835885FB4C4762E6"/>
                </w:placeholder>
              </w:sdtPr>
              <w:sdtEndPr/>
              <w:sdtContent>
                <w:r w:rsidR="00BF55D3" w:rsidRPr="00BE4040">
                  <w:rPr>
                    <w:sz w:val="18"/>
                    <w:szCs w:val="18"/>
                  </w:rPr>
                  <w:t>[</w:t>
                </w:r>
                <w:r w:rsidR="00BF55D3">
                  <w:rPr>
                    <w:sz w:val="18"/>
                    <w:szCs w:val="18"/>
                  </w:rPr>
                  <w:t>Congenital Heart Center Project</w:t>
                </w:r>
                <w:r w:rsidR="00BF55D3" w:rsidRPr="00BE4040">
                  <w:rPr>
                    <w:sz w:val="18"/>
                    <w:szCs w:val="18"/>
                  </w:rPr>
                  <w:t>, Danny Wu)]</w:t>
                </w:r>
              </w:sdtContent>
            </w:sdt>
          </w:p>
          <w:p w:rsidR="00687EDD" w:rsidRPr="00687EDD" w:rsidRDefault="00687EDD" w:rsidP="00687EDD">
            <w:pPr>
              <w:pStyle w:val="ListParagraph"/>
              <w:rPr>
                <w:sz w:val="18"/>
                <w:szCs w:val="18"/>
              </w:rPr>
            </w:pPr>
            <w:r>
              <w:rPr>
                <w:sz w:val="18"/>
                <w:szCs w:val="18"/>
                <w:shd w:val="clear" w:color="auto" w:fill="FFFFFF"/>
              </w:rPr>
              <w:t>D</w:t>
            </w:r>
            <w:r w:rsidRPr="00687EDD">
              <w:rPr>
                <w:sz w:val="18"/>
                <w:szCs w:val="18"/>
                <w:shd w:val="clear" w:color="auto" w:fill="FFFFFF"/>
              </w:rPr>
              <w:t>evelop and maintain a web-based clinical data capture system</w:t>
            </w:r>
          </w:p>
          <w:p w:rsidR="00687EDD" w:rsidRPr="00687EDD" w:rsidRDefault="00687EDD" w:rsidP="00687EDD">
            <w:pPr>
              <w:pStyle w:val="ListParagraph"/>
              <w:rPr>
                <w:sz w:val="18"/>
                <w:szCs w:val="18"/>
              </w:rPr>
            </w:pPr>
            <w:r>
              <w:rPr>
                <w:sz w:val="18"/>
                <w:szCs w:val="18"/>
                <w:shd w:val="clear" w:color="auto" w:fill="FFFFFF"/>
              </w:rPr>
              <w:t>P</w:t>
            </w:r>
            <w:r w:rsidRPr="00687EDD">
              <w:rPr>
                <w:sz w:val="18"/>
                <w:szCs w:val="18"/>
                <w:shd w:val="clear" w:color="auto" w:fill="FFFFFF"/>
              </w:rPr>
              <w:t>articipant in building a center-wide data warehouse</w:t>
            </w:r>
          </w:p>
          <w:p w:rsidR="00687EDD" w:rsidRPr="00BE4040" w:rsidRDefault="00687EDD" w:rsidP="00687EDD">
            <w:pPr>
              <w:pStyle w:val="ListParagraph"/>
              <w:rPr>
                <w:b/>
                <w:sz w:val="18"/>
                <w:szCs w:val="18"/>
              </w:rPr>
            </w:pPr>
            <w:r>
              <w:rPr>
                <w:sz w:val="18"/>
                <w:szCs w:val="18"/>
                <w:shd w:val="clear" w:color="auto" w:fill="FFFFFF"/>
              </w:rPr>
              <w:t>S</w:t>
            </w:r>
            <w:r w:rsidRPr="00687EDD">
              <w:rPr>
                <w:sz w:val="18"/>
                <w:szCs w:val="18"/>
                <w:shd w:val="clear" w:color="auto" w:fill="FFFFFF"/>
              </w:rPr>
              <w:t>upport data reporting and analytical requests</w:t>
            </w:r>
          </w:p>
        </w:tc>
        <w:tc>
          <w:tcPr>
            <w:tcW w:w="1709" w:type="dxa"/>
          </w:tcPr>
          <w:p w:rsidR="00BF55D3" w:rsidRDefault="00A32AE4" w:rsidP="00BF55D3">
            <w:pPr>
              <w:pStyle w:val="Dates"/>
              <w:rPr>
                <w:sz w:val="18"/>
                <w:szCs w:val="18"/>
              </w:rPr>
            </w:pPr>
            <w:sdt>
              <w:sdtPr>
                <w:rPr>
                  <w:sz w:val="18"/>
                  <w:szCs w:val="18"/>
                </w:rPr>
                <w:id w:val="206850940"/>
                <w:placeholder>
                  <w:docPart w:val="25D3FD5A111D49FCB063301C1528A3D0"/>
                </w:placeholder>
                <w:date>
                  <w:dateFormat w:val="M/d/yyyy"/>
                  <w:lid w:val="en-US"/>
                  <w:storeMappedDataAs w:val="dateTime"/>
                  <w:calendar w:val="gregorian"/>
                </w:date>
              </w:sdtPr>
              <w:sdtEndPr/>
              <w:sdtContent>
                <w:r w:rsidR="00BF55D3" w:rsidRPr="003C22D0">
                  <w:rPr>
                    <w:sz w:val="18"/>
                    <w:szCs w:val="18"/>
                  </w:rPr>
                  <w:t xml:space="preserve"> </w:t>
                </w:r>
                <w:r w:rsidR="00BF55D3">
                  <w:rPr>
                    <w:sz w:val="18"/>
                    <w:szCs w:val="18"/>
                  </w:rPr>
                  <w:t>05 2015</w:t>
                </w:r>
                <w:r w:rsidR="00BF55D3" w:rsidRPr="003C22D0">
                  <w:rPr>
                    <w:sz w:val="18"/>
                    <w:szCs w:val="18"/>
                  </w:rPr>
                  <w:t xml:space="preserve"> </w:t>
                </w:r>
                <w:r w:rsidR="00BF55D3">
                  <w:rPr>
                    <w:sz w:val="18"/>
                    <w:szCs w:val="18"/>
                  </w:rPr>
                  <w:t xml:space="preserve"> </w:t>
                </w:r>
              </w:sdtContent>
            </w:sdt>
            <w:r w:rsidR="00BF55D3" w:rsidRPr="00BE4040">
              <w:rPr>
                <w:sz w:val="18"/>
                <w:szCs w:val="18"/>
              </w:rPr>
              <w:t>—</w:t>
            </w:r>
            <w:r w:rsidR="00BF55D3">
              <w:rPr>
                <w:sz w:val="18"/>
                <w:szCs w:val="18"/>
              </w:rPr>
              <w:t xml:space="preserve"> </w:t>
            </w:r>
            <w:sdt>
              <w:sdtPr>
                <w:rPr>
                  <w:sz w:val="18"/>
                  <w:szCs w:val="18"/>
                </w:rPr>
                <w:id w:val="1015504770"/>
                <w:placeholder>
                  <w:docPart w:val="DC8F059C95044D13BA70A8B4AA1C7B2B"/>
                </w:placeholder>
                <w:date>
                  <w:dateFormat w:val="M/d/yyyy"/>
                  <w:lid w:val="en-US"/>
                  <w:storeMappedDataAs w:val="dateTime"/>
                  <w:calendar w:val="gregorian"/>
                </w:date>
              </w:sdtPr>
              <w:sdtEndPr/>
              <w:sdtContent>
                <w:r w:rsidR="00BF55D3">
                  <w:rPr>
                    <w:sz w:val="18"/>
                    <w:szCs w:val="18"/>
                  </w:rPr>
                  <w:t>Present</w:t>
                </w:r>
              </w:sdtContent>
            </w:sdt>
          </w:p>
          <w:p w:rsidR="00BF55D3" w:rsidRDefault="00BF55D3" w:rsidP="00BF55D3">
            <w:pPr>
              <w:pStyle w:val="Dates"/>
              <w:rPr>
                <w:sz w:val="18"/>
                <w:szCs w:val="18"/>
              </w:rPr>
            </w:pPr>
            <w:r w:rsidRPr="00BE4040">
              <w:rPr>
                <w:sz w:val="18"/>
                <w:szCs w:val="18"/>
              </w:rPr>
              <w:t>Ann Arbor, MI</w:t>
            </w:r>
            <w:r>
              <w:rPr>
                <w:sz w:val="18"/>
                <w:szCs w:val="18"/>
              </w:rPr>
              <w:t xml:space="preserve">   </w:t>
            </w:r>
          </w:p>
        </w:tc>
      </w:tr>
      <w:tr w:rsidR="00EE3538" w:rsidRPr="00811C14" w:rsidTr="00A32AE4">
        <w:tc>
          <w:tcPr>
            <w:tcW w:w="8906" w:type="dxa"/>
            <w:gridSpan w:val="3"/>
          </w:tcPr>
          <w:p w:rsidR="00EE3538" w:rsidRPr="00BE4040" w:rsidRDefault="00C36547" w:rsidP="00EE3538">
            <w:pPr>
              <w:pStyle w:val="Italics"/>
              <w:rPr>
                <w:sz w:val="18"/>
                <w:szCs w:val="18"/>
              </w:rPr>
            </w:pPr>
            <w:r>
              <w:rPr>
                <w:b/>
                <w:sz w:val="18"/>
                <w:szCs w:val="18"/>
              </w:rPr>
              <w:t>[University of Michigan Hospital,  Database Health Analyst]</w:t>
            </w:r>
            <w:r>
              <w:rPr>
                <w:b/>
                <w:sz w:val="18"/>
                <w:szCs w:val="18"/>
              </w:rPr>
              <w:t xml:space="preserve"> </w:t>
            </w:r>
            <w:sdt>
              <w:sdtPr>
                <w:rPr>
                  <w:sz w:val="18"/>
                  <w:szCs w:val="18"/>
                </w:rPr>
                <w:id w:val="1016892323"/>
                <w:placeholder>
                  <w:docPart w:val="DA24EE4D1FDE40C3BEAAECD0998F4898"/>
                </w:placeholder>
              </w:sdtPr>
              <w:sdtEndPr/>
              <w:sdtContent>
                <w:r w:rsidR="00EE3538" w:rsidRPr="00BE4040">
                  <w:rPr>
                    <w:sz w:val="18"/>
                    <w:szCs w:val="18"/>
                  </w:rPr>
                  <w:t>[Urology</w:t>
                </w:r>
                <w:r w:rsidR="00493A44" w:rsidRPr="00BE4040">
                  <w:rPr>
                    <w:sz w:val="18"/>
                    <w:szCs w:val="18"/>
                  </w:rPr>
                  <w:t xml:space="preserve"> Consolidation Project</w:t>
                </w:r>
                <w:r w:rsidR="00197851" w:rsidRPr="00BE4040">
                  <w:rPr>
                    <w:sz w:val="18"/>
                    <w:szCs w:val="18"/>
                  </w:rPr>
                  <w:t>, Danny Wu)</w:t>
                </w:r>
                <w:r w:rsidR="00EE3538" w:rsidRPr="00BE4040">
                  <w:rPr>
                    <w:sz w:val="18"/>
                    <w:szCs w:val="18"/>
                  </w:rPr>
                  <w:t>]</w:t>
                </w:r>
              </w:sdtContent>
            </w:sdt>
          </w:p>
          <w:p w:rsidR="00D25A12" w:rsidRPr="00BE4040" w:rsidRDefault="00D25A12" w:rsidP="00054B04">
            <w:pPr>
              <w:pStyle w:val="ListParagraph"/>
              <w:rPr>
                <w:sz w:val="18"/>
                <w:szCs w:val="18"/>
              </w:rPr>
            </w:pPr>
            <w:r w:rsidRPr="00BE4040">
              <w:rPr>
                <w:sz w:val="18"/>
                <w:szCs w:val="18"/>
              </w:rPr>
              <w:t>Aligned variables between Legacy and  MUSIC (Michigan Urological Surgery Improvement Collaborative) modules</w:t>
            </w:r>
          </w:p>
          <w:p w:rsidR="00D25A12" w:rsidRPr="00BE4040" w:rsidRDefault="00D25A12" w:rsidP="00054B04">
            <w:pPr>
              <w:pStyle w:val="ListParagraph"/>
              <w:rPr>
                <w:sz w:val="18"/>
                <w:szCs w:val="18"/>
              </w:rPr>
            </w:pPr>
            <w:r w:rsidRPr="00BE4040">
              <w:rPr>
                <w:sz w:val="18"/>
                <w:szCs w:val="18"/>
              </w:rPr>
              <w:t xml:space="preserve">Wrote </w:t>
            </w:r>
            <w:r w:rsidR="00D82D45">
              <w:rPr>
                <w:sz w:val="18"/>
                <w:szCs w:val="18"/>
              </w:rPr>
              <w:t xml:space="preserve">SQL and C# </w:t>
            </w:r>
            <w:r w:rsidRPr="00BE4040">
              <w:rPr>
                <w:sz w:val="18"/>
                <w:szCs w:val="18"/>
              </w:rPr>
              <w:t>scripts</w:t>
            </w:r>
            <w:r w:rsidR="00054B04" w:rsidRPr="00BE4040">
              <w:rPr>
                <w:sz w:val="18"/>
                <w:szCs w:val="18"/>
              </w:rPr>
              <w:t xml:space="preserve"> </w:t>
            </w:r>
            <w:r w:rsidRPr="00BE4040">
              <w:rPr>
                <w:sz w:val="18"/>
                <w:szCs w:val="18"/>
              </w:rPr>
              <w:t>exporting records from Legacy</w:t>
            </w:r>
            <w:r w:rsidR="00054B04" w:rsidRPr="00BE4040">
              <w:rPr>
                <w:sz w:val="18"/>
                <w:szCs w:val="18"/>
              </w:rPr>
              <w:t xml:space="preserve"> to </w:t>
            </w:r>
            <w:r w:rsidRPr="00BE4040">
              <w:rPr>
                <w:sz w:val="18"/>
                <w:szCs w:val="18"/>
              </w:rPr>
              <w:t>Final Product format</w:t>
            </w:r>
            <w:r w:rsidR="00054B04" w:rsidRPr="00BE4040">
              <w:rPr>
                <w:sz w:val="18"/>
                <w:szCs w:val="18"/>
              </w:rPr>
              <w:t xml:space="preserve"> </w:t>
            </w:r>
            <w:r w:rsidRPr="00BE4040">
              <w:rPr>
                <w:sz w:val="18"/>
                <w:szCs w:val="18"/>
              </w:rPr>
              <w:t>and also from Legacy to MUSIC</w:t>
            </w:r>
          </w:p>
          <w:p w:rsidR="00054B04" w:rsidRDefault="00D25A12" w:rsidP="00D25A12">
            <w:pPr>
              <w:pStyle w:val="ListParagraph"/>
              <w:rPr>
                <w:sz w:val="18"/>
                <w:szCs w:val="18"/>
              </w:rPr>
            </w:pPr>
            <w:r w:rsidRPr="00BE4040">
              <w:rPr>
                <w:sz w:val="18"/>
                <w:szCs w:val="18"/>
              </w:rPr>
              <w:t>Compared imported Legacy data between old and new tables</w:t>
            </w:r>
          </w:p>
          <w:p w:rsidR="007D4AC3" w:rsidRPr="00BE4040" w:rsidRDefault="007D4AC3" w:rsidP="007D4AC3">
            <w:pPr>
              <w:pStyle w:val="ListParagraph"/>
              <w:rPr>
                <w:sz w:val="18"/>
                <w:szCs w:val="18"/>
              </w:rPr>
            </w:pPr>
            <w:r>
              <w:rPr>
                <w:sz w:val="18"/>
                <w:szCs w:val="18"/>
              </w:rPr>
              <w:t>Training in maintaining and creating modules for the system’s UI</w:t>
            </w:r>
          </w:p>
        </w:tc>
        <w:tc>
          <w:tcPr>
            <w:tcW w:w="1709" w:type="dxa"/>
          </w:tcPr>
          <w:p w:rsidR="00493A44" w:rsidRPr="00BE4040" w:rsidRDefault="00A32AE4" w:rsidP="00493A44">
            <w:pPr>
              <w:pStyle w:val="Dates"/>
              <w:rPr>
                <w:sz w:val="18"/>
                <w:szCs w:val="18"/>
              </w:rPr>
            </w:pPr>
            <w:sdt>
              <w:sdtPr>
                <w:rPr>
                  <w:sz w:val="18"/>
                  <w:szCs w:val="18"/>
                </w:rPr>
                <w:id w:val="-1934345162"/>
                <w:placeholder>
                  <w:docPart w:val="8A1FD860D9D242E4AFEC90B8A458A8B8"/>
                </w:placeholder>
                <w:date>
                  <w:dateFormat w:val="M/d/yyyy"/>
                  <w:lid w:val="en-US"/>
                  <w:storeMappedDataAs w:val="dateTime"/>
                  <w:calendar w:val="gregorian"/>
                </w:date>
              </w:sdtPr>
              <w:sdtEndPr/>
              <w:sdtContent>
                <w:r w:rsidR="00493A44" w:rsidRPr="00BE4040">
                  <w:rPr>
                    <w:sz w:val="18"/>
                    <w:szCs w:val="18"/>
                  </w:rPr>
                  <w:t>09 2014</w:t>
                </w:r>
              </w:sdtContent>
            </w:sdt>
            <w:r w:rsidR="00493A44" w:rsidRPr="00BE4040">
              <w:rPr>
                <w:sz w:val="18"/>
                <w:szCs w:val="18"/>
              </w:rPr>
              <w:t xml:space="preserve"> — </w:t>
            </w:r>
            <w:sdt>
              <w:sdtPr>
                <w:rPr>
                  <w:sz w:val="18"/>
                  <w:szCs w:val="18"/>
                </w:rPr>
                <w:id w:val="1020286284"/>
                <w:placeholder>
                  <w:docPart w:val="0B3C3E221BFC4E3D81123969266A0CFC"/>
                </w:placeholder>
                <w:date>
                  <w:dateFormat w:val="M/d/yyyy"/>
                  <w:lid w:val="en-US"/>
                  <w:storeMappedDataAs w:val="dateTime"/>
                  <w:calendar w:val="gregorian"/>
                </w:date>
              </w:sdtPr>
              <w:sdtEndPr/>
              <w:sdtContent>
                <w:r w:rsidR="00BF55D3">
                  <w:rPr>
                    <w:sz w:val="18"/>
                    <w:szCs w:val="18"/>
                  </w:rPr>
                  <w:t>05 2015</w:t>
                </w:r>
              </w:sdtContent>
            </w:sdt>
          </w:p>
          <w:p w:rsidR="00EE3538" w:rsidRPr="00BE4040" w:rsidRDefault="00493A44" w:rsidP="00493A44">
            <w:pPr>
              <w:pStyle w:val="Dates"/>
              <w:rPr>
                <w:sz w:val="18"/>
                <w:szCs w:val="18"/>
              </w:rPr>
            </w:pPr>
            <w:r w:rsidRPr="00BE4040">
              <w:rPr>
                <w:sz w:val="18"/>
                <w:szCs w:val="18"/>
              </w:rPr>
              <w:t>Ann Arbor, MI</w:t>
            </w:r>
          </w:p>
        </w:tc>
      </w:tr>
      <w:tr w:rsidR="000B7719" w:rsidTr="00A32AE4">
        <w:tc>
          <w:tcPr>
            <w:tcW w:w="10615" w:type="dxa"/>
            <w:gridSpan w:val="4"/>
            <w:vAlign w:val="center"/>
          </w:tcPr>
          <w:p w:rsidR="000B7719" w:rsidRPr="0089016E" w:rsidRDefault="000B7719" w:rsidP="00E81334">
            <w:pPr>
              <w:pStyle w:val="SectionHeading"/>
              <w:framePr w:hSpace="0" w:wrap="auto" w:hAnchor="text" w:yAlign="inline"/>
              <w:spacing w:before="120"/>
              <w:rPr>
                <w:rStyle w:val="Emphasis"/>
                <w:b/>
                <w:i w:val="0"/>
                <w:iCs w:val="0"/>
              </w:rPr>
            </w:pPr>
            <w:r w:rsidRPr="0089016E">
              <w:rPr>
                <w:b/>
              </w:rPr>
              <w:t>Work EXPERIENCE</w:t>
            </w:r>
          </w:p>
        </w:tc>
      </w:tr>
      <w:tr w:rsidR="005311EA" w:rsidTr="00A32AE4">
        <w:tc>
          <w:tcPr>
            <w:tcW w:w="8906" w:type="dxa"/>
            <w:gridSpan w:val="3"/>
          </w:tcPr>
          <w:p w:rsidR="005311EA" w:rsidRPr="007D4AC3" w:rsidRDefault="00C36547" w:rsidP="005311EA">
            <w:pPr>
              <w:pStyle w:val="Italics"/>
              <w:rPr>
                <w:sz w:val="18"/>
                <w:szCs w:val="18"/>
              </w:rPr>
            </w:pPr>
            <w:r>
              <w:rPr>
                <w:b/>
                <w:sz w:val="18"/>
                <w:szCs w:val="18"/>
              </w:rPr>
              <w:t>[University of Michigan Medical School,  Content &amp; Community Manager]</w:t>
            </w:r>
            <w:r w:rsidR="005311EA" w:rsidRPr="007D4AC3">
              <w:rPr>
                <w:sz w:val="18"/>
                <w:szCs w:val="18"/>
              </w:rPr>
              <w:t xml:space="preserve"> </w:t>
            </w:r>
            <w:sdt>
              <w:sdtPr>
                <w:rPr>
                  <w:sz w:val="18"/>
                  <w:szCs w:val="18"/>
                </w:rPr>
                <w:id w:val="-1373371811"/>
                <w:placeholder>
                  <w:docPart w:val="CB5D816E96C54366BC4BC53A399C2823"/>
                </w:placeholder>
              </w:sdtPr>
              <w:sdtEndPr/>
              <w:sdtContent>
                <w:r w:rsidR="005311EA" w:rsidRPr="007D4AC3">
                  <w:rPr>
                    <w:sz w:val="18"/>
                    <w:szCs w:val="18"/>
                  </w:rPr>
                  <w:t>[</w:t>
                </w:r>
                <w:r w:rsidR="005311EA">
                  <w:rPr>
                    <w:sz w:val="18"/>
                    <w:szCs w:val="18"/>
                  </w:rPr>
                  <w:t xml:space="preserve">The </w:t>
                </w:r>
                <w:proofErr w:type="spellStart"/>
                <w:r w:rsidR="005311EA">
                  <w:rPr>
                    <w:sz w:val="18"/>
                    <w:szCs w:val="18"/>
                  </w:rPr>
                  <w:t>Pancreapedia</w:t>
                </w:r>
                <w:proofErr w:type="spellEnd"/>
                <w:r w:rsidR="005311EA" w:rsidRPr="007D4AC3">
                  <w:rPr>
                    <w:sz w:val="18"/>
                    <w:szCs w:val="18"/>
                  </w:rPr>
                  <w:t xml:space="preserve">, </w:t>
                </w:r>
                <w:r w:rsidR="005311EA">
                  <w:rPr>
                    <w:sz w:val="18"/>
                    <w:szCs w:val="18"/>
                  </w:rPr>
                  <w:t>John Williams</w:t>
                </w:r>
                <w:r w:rsidR="005311EA" w:rsidRPr="007D4AC3">
                  <w:rPr>
                    <w:sz w:val="18"/>
                    <w:szCs w:val="18"/>
                  </w:rPr>
                  <w:t>]</w:t>
                </w:r>
              </w:sdtContent>
            </w:sdt>
          </w:p>
          <w:p w:rsidR="005311EA" w:rsidRPr="005934C3" w:rsidRDefault="005311EA" w:rsidP="005311EA">
            <w:pPr>
              <w:pStyle w:val="ListParagraph"/>
              <w:rPr>
                <w:sz w:val="18"/>
                <w:szCs w:val="18"/>
              </w:rPr>
            </w:pPr>
            <w:r>
              <w:rPr>
                <w:sz w:val="18"/>
                <w:szCs w:val="18"/>
              </w:rPr>
              <w:t xml:space="preserve">Formatted and </w:t>
            </w:r>
            <w:r w:rsidRPr="005934C3">
              <w:rPr>
                <w:sz w:val="18"/>
                <w:szCs w:val="18"/>
              </w:rPr>
              <w:t xml:space="preserve">mounted </w:t>
            </w:r>
            <w:r>
              <w:rPr>
                <w:sz w:val="18"/>
                <w:szCs w:val="18"/>
              </w:rPr>
              <w:t>manuscripts</w:t>
            </w:r>
            <w:r w:rsidRPr="005934C3">
              <w:rPr>
                <w:sz w:val="18"/>
                <w:szCs w:val="18"/>
              </w:rPr>
              <w:t xml:space="preserve"> onto the </w:t>
            </w:r>
            <w:proofErr w:type="spellStart"/>
            <w:r w:rsidRPr="005934C3">
              <w:rPr>
                <w:sz w:val="18"/>
                <w:szCs w:val="18"/>
              </w:rPr>
              <w:t>Pancreapedia</w:t>
            </w:r>
            <w:proofErr w:type="spellEnd"/>
            <w:r w:rsidRPr="005934C3">
              <w:rPr>
                <w:sz w:val="18"/>
                <w:szCs w:val="18"/>
              </w:rPr>
              <w:t xml:space="preserve"> site (</w:t>
            </w:r>
            <w:r w:rsidRPr="00130E21">
              <w:rPr>
                <w:sz w:val="18"/>
                <w:szCs w:val="18"/>
                <w:u w:val="single"/>
              </w:rPr>
              <w:t>www.pancreapedia.org</w:t>
            </w:r>
            <w:r w:rsidRPr="005934C3">
              <w:rPr>
                <w:sz w:val="18"/>
                <w:szCs w:val="18"/>
              </w:rPr>
              <w:t>)</w:t>
            </w:r>
            <w:r>
              <w:rPr>
                <w:sz w:val="18"/>
                <w:szCs w:val="18"/>
              </w:rPr>
              <w:t xml:space="preserve"> using HTML/WSYWIG</w:t>
            </w:r>
          </w:p>
          <w:p w:rsidR="005311EA" w:rsidRDefault="005311EA" w:rsidP="005311EA">
            <w:pPr>
              <w:pStyle w:val="ListParagraph"/>
              <w:rPr>
                <w:sz w:val="18"/>
                <w:szCs w:val="18"/>
              </w:rPr>
            </w:pPr>
            <w:r w:rsidRPr="005934C3">
              <w:rPr>
                <w:sz w:val="18"/>
                <w:szCs w:val="18"/>
              </w:rPr>
              <w:t xml:space="preserve">Communicated with authors </w:t>
            </w:r>
            <w:r w:rsidR="00801D54">
              <w:rPr>
                <w:sz w:val="18"/>
                <w:szCs w:val="18"/>
              </w:rPr>
              <w:t xml:space="preserve">on </w:t>
            </w:r>
            <w:r>
              <w:rPr>
                <w:sz w:val="18"/>
                <w:szCs w:val="18"/>
              </w:rPr>
              <w:t>technical and legal processes of their manuscripts such as edits and consent</w:t>
            </w:r>
          </w:p>
          <w:p w:rsidR="005311EA" w:rsidRDefault="004D0721" w:rsidP="005311EA">
            <w:pPr>
              <w:pStyle w:val="ListParagraph"/>
              <w:rPr>
                <w:sz w:val="18"/>
                <w:szCs w:val="18"/>
              </w:rPr>
            </w:pPr>
            <w:r>
              <w:rPr>
                <w:sz w:val="18"/>
                <w:szCs w:val="18"/>
              </w:rPr>
              <w:t>Created</w:t>
            </w:r>
            <w:r w:rsidR="005311EA">
              <w:rPr>
                <w:sz w:val="18"/>
                <w:szCs w:val="18"/>
              </w:rPr>
              <w:t xml:space="preserve"> visual diagrams through Adobe Illustrator</w:t>
            </w:r>
          </w:p>
          <w:p w:rsidR="005311EA" w:rsidRPr="00BE4040" w:rsidRDefault="005311EA" w:rsidP="005311EA">
            <w:pPr>
              <w:pStyle w:val="ListParagraph"/>
              <w:rPr>
                <w:sz w:val="18"/>
                <w:szCs w:val="18"/>
              </w:rPr>
            </w:pPr>
            <w:r w:rsidRPr="00E71C37">
              <w:rPr>
                <w:sz w:val="18"/>
                <w:szCs w:val="18"/>
              </w:rPr>
              <w:t>Organize</w:t>
            </w:r>
            <w:r w:rsidR="00BC1622">
              <w:rPr>
                <w:sz w:val="18"/>
                <w:szCs w:val="18"/>
              </w:rPr>
              <w:t>d</w:t>
            </w:r>
            <w:r w:rsidRPr="00E71C37">
              <w:rPr>
                <w:sz w:val="18"/>
                <w:szCs w:val="18"/>
              </w:rPr>
              <w:t xml:space="preserve"> published manuscripts for a future open access book on pancreatitis</w:t>
            </w:r>
          </w:p>
        </w:tc>
        <w:tc>
          <w:tcPr>
            <w:tcW w:w="1709" w:type="dxa"/>
          </w:tcPr>
          <w:p w:rsidR="005311EA" w:rsidRPr="00BE4040" w:rsidRDefault="00A32AE4" w:rsidP="005311EA">
            <w:pPr>
              <w:pStyle w:val="Dates"/>
              <w:rPr>
                <w:sz w:val="18"/>
                <w:szCs w:val="18"/>
              </w:rPr>
            </w:pPr>
            <w:sdt>
              <w:sdtPr>
                <w:rPr>
                  <w:sz w:val="18"/>
                  <w:szCs w:val="18"/>
                </w:rPr>
                <w:id w:val="1383683112"/>
                <w:placeholder>
                  <w:docPart w:val="1661D1779494482687E4E2E96106FA76"/>
                </w:placeholder>
                <w:date>
                  <w:dateFormat w:val="M/d/yyyy"/>
                  <w:lid w:val="en-US"/>
                  <w:storeMappedDataAs w:val="dateTime"/>
                  <w:calendar w:val="gregorian"/>
                </w:date>
              </w:sdtPr>
              <w:sdtEndPr/>
              <w:sdtContent>
                <w:r w:rsidR="005311EA">
                  <w:rPr>
                    <w:sz w:val="18"/>
                    <w:szCs w:val="18"/>
                  </w:rPr>
                  <w:t>01 2015</w:t>
                </w:r>
              </w:sdtContent>
            </w:sdt>
            <w:r w:rsidR="005311EA" w:rsidRPr="00BE4040">
              <w:rPr>
                <w:sz w:val="18"/>
                <w:szCs w:val="18"/>
              </w:rPr>
              <w:t xml:space="preserve"> — </w:t>
            </w:r>
            <w:sdt>
              <w:sdtPr>
                <w:rPr>
                  <w:sz w:val="18"/>
                  <w:szCs w:val="18"/>
                </w:rPr>
                <w:id w:val="-356887462"/>
                <w:placeholder>
                  <w:docPart w:val="3B343EA4684A42B88741E1B1A53AC402"/>
                </w:placeholder>
                <w:date>
                  <w:dateFormat w:val="M/d/yyyy"/>
                  <w:lid w:val="en-US"/>
                  <w:storeMappedDataAs w:val="dateTime"/>
                  <w:calendar w:val="gregorian"/>
                </w:date>
              </w:sdtPr>
              <w:sdtEndPr/>
              <w:sdtContent>
                <w:r w:rsidR="005311EA" w:rsidRPr="00BE4040">
                  <w:rPr>
                    <w:sz w:val="18"/>
                    <w:szCs w:val="18"/>
                  </w:rPr>
                  <w:t>Present</w:t>
                </w:r>
              </w:sdtContent>
            </w:sdt>
          </w:p>
          <w:p w:rsidR="005311EA" w:rsidRPr="00BE4040" w:rsidRDefault="005311EA" w:rsidP="005311EA">
            <w:pPr>
              <w:pStyle w:val="Dates"/>
              <w:rPr>
                <w:sz w:val="18"/>
                <w:szCs w:val="18"/>
              </w:rPr>
            </w:pPr>
            <w:r w:rsidRPr="00BE4040">
              <w:rPr>
                <w:sz w:val="18"/>
                <w:szCs w:val="18"/>
              </w:rPr>
              <w:t>Ann Arbor, MI</w:t>
            </w:r>
          </w:p>
        </w:tc>
      </w:tr>
      <w:tr w:rsidR="000B7719" w:rsidRPr="00811C14" w:rsidTr="00A32AE4">
        <w:tc>
          <w:tcPr>
            <w:tcW w:w="8906" w:type="dxa"/>
            <w:gridSpan w:val="3"/>
          </w:tcPr>
          <w:p w:rsidR="000B7719" w:rsidRPr="00BE4040" w:rsidRDefault="00755B98" w:rsidP="00F306B8">
            <w:pPr>
              <w:pStyle w:val="Italics"/>
              <w:rPr>
                <w:sz w:val="18"/>
                <w:szCs w:val="18"/>
              </w:rPr>
            </w:pPr>
            <w:r>
              <w:rPr>
                <w:b/>
                <w:sz w:val="18"/>
                <w:szCs w:val="18"/>
              </w:rPr>
              <w:t>[University of Michigan Physics Department,  Data Analyst]</w:t>
            </w:r>
            <w:r w:rsidR="00F306B8" w:rsidRPr="00BE4040">
              <w:rPr>
                <w:sz w:val="18"/>
                <w:szCs w:val="18"/>
              </w:rPr>
              <w:t xml:space="preserve"> </w:t>
            </w:r>
            <w:sdt>
              <w:sdtPr>
                <w:rPr>
                  <w:sz w:val="18"/>
                  <w:szCs w:val="18"/>
                </w:rPr>
                <w:id w:val="1657490211"/>
                <w:placeholder>
                  <w:docPart w:val="3307116E1366497D9008DD2882117CBA"/>
                </w:placeholder>
              </w:sdtPr>
              <w:sdtEndPr/>
              <w:sdtContent>
                <w:r w:rsidR="00F306B8" w:rsidRPr="00BE4040">
                  <w:rPr>
                    <w:sz w:val="18"/>
                    <w:szCs w:val="18"/>
                  </w:rPr>
                  <w:t>[Project Roulette</w:t>
                </w:r>
                <w:r w:rsidR="00197851" w:rsidRPr="00BE4040">
                  <w:rPr>
                    <w:sz w:val="18"/>
                    <w:szCs w:val="18"/>
                  </w:rPr>
                  <w:t xml:space="preserve">, August </w:t>
                </w:r>
                <w:proofErr w:type="spellStart"/>
                <w:r w:rsidR="00197851" w:rsidRPr="00BE4040">
                  <w:rPr>
                    <w:sz w:val="18"/>
                    <w:szCs w:val="18"/>
                  </w:rPr>
                  <w:t>Evrard</w:t>
                </w:r>
                <w:proofErr w:type="spellEnd"/>
                <w:r w:rsidR="00F306B8" w:rsidRPr="00BE4040">
                  <w:rPr>
                    <w:sz w:val="18"/>
                    <w:szCs w:val="18"/>
                  </w:rPr>
                  <w:t>]</w:t>
                </w:r>
              </w:sdtContent>
            </w:sdt>
          </w:p>
          <w:p w:rsidR="00CD7080" w:rsidRPr="00BE4040" w:rsidRDefault="00FD39C9" w:rsidP="00197851">
            <w:pPr>
              <w:pStyle w:val="ListParagraph"/>
              <w:rPr>
                <w:sz w:val="18"/>
                <w:szCs w:val="18"/>
              </w:rPr>
            </w:pPr>
            <w:r w:rsidRPr="00BE4040">
              <w:rPr>
                <w:sz w:val="18"/>
                <w:szCs w:val="18"/>
              </w:rPr>
              <w:t>Performed statistical analysis on students’ grade in course and GPA using Python, R and MySQL</w:t>
            </w:r>
          </w:p>
          <w:p w:rsidR="00197851" w:rsidRPr="00BE4040" w:rsidRDefault="00FD39C9" w:rsidP="00FD39C9">
            <w:pPr>
              <w:pStyle w:val="ListParagraph"/>
              <w:rPr>
                <w:sz w:val="18"/>
                <w:szCs w:val="18"/>
              </w:rPr>
            </w:pPr>
            <w:r w:rsidRPr="00BE4040">
              <w:rPr>
                <w:sz w:val="18"/>
                <w:szCs w:val="18"/>
              </w:rPr>
              <w:t xml:space="preserve">Redesigned and enhanced project’s previous landing page and website </w:t>
            </w:r>
          </w:p>
        </w:tc>
        <w:tc>
          <w:tcPr>
            <w:tcW w:w="1709" w:type="dxa"/>
          </w:tcPr>
          <w:p w:rsidR="00493A44" w:rsidRPr="00BE4040" w:rsidRDefault="00A32AE4" w:rsidP="00493A44">
            <w:pPr>
              <w:pStyle w:val="Dates"/>
              <w:rPr>
                <w:sz w:val="18"/>
                <w:szCs w:val="18"/>
              </w:rPr>
            </w:pPr>
            <w:sdt>
              <w:sdtPr>
                <w:rPr>
                  <w:sz w:val="18"/>
                  <w:szCs w:val="18"/>
                </w:rPr>
                <w:id w:val="582337376"/>
                <w:placeholder>
                  <w:docPart w:val="B9650BD3D1034EE59BA38565137129BD"/>
                </w:placeholder>
                <w:date>
                  <w:dateFormat w:val="M/d/yyyy"/>
                  <w:lid w:val="en-US"/>
                  <w:storeMappedDataAs w:val="dateTime"/>
                  <w:calendar w:val="gregorian"/>
                </w:date>
              </w:sdtPr>
              <w:sdtEndPr/>
              <w:sdtContent>
                <w:r w:rsidR="00493A44" w:rsidRPr="00BE4040">
                  <w:rPr>
                    <w:sz w:val="18"/>
                    <w:szCs w:val="18"/>
                  </w:rPr>
                  <w:t>10 2014</w:t>
                </w:r>
              </w:sdtContent>
            </w:sdt>
            <w:r w:rsidR="00493A44" w:rsidRPr="00BE4040">
              <w:rPr>
                <w:sz w:val="18"/>
                <w:szCs w:val="18"/>
              </w:rPr>
              <w:t xml:space="preserve"> — </w:t>
            </w:r>
            <w:sdt>
              <w:sdtPr>
                <w:rPr>
                  <w:sz w:val="18"/>
                  <w:szCs w:val="18"/>
                </w:rPr>
                <w:id w:val="-1836222166"/>
                <w:placeholder>
                  <w:docPart w:val="1F33E61DC9254469AC4F9DC3B87317CF"/>
                </w:placeholder>
                <w:date>
                  <w:dateFormat w:val="M/d/yyyy"/>
                  <w:lid w:val="en-US"/>
                  <w:storeMappedDataAs w:val="dateTime"/>
                  <w:calendar w:val="gregorian"/>
                </w:date>
              </w:sdtPr>
              <w:sdtEndPr/>
              <w:sdtContent>
                <w:r w:rsidR="00493A44" w:rsidRPr="00BE4040">
                  <w:rPr>
                    <w:sz w:val="18"/>
                    <w:szCs w:val="18"/>
                  </w:rPr>
                  <w:t>Present</w:t>
                </w:r>
              </w:sdtContent>
            </w:sdt>
          </w:p>
          <w:p w:rsidR="000B7719" w:rsidRPr="00BE4040" w:rsidRDefault="00493A44" w:rsidP="00493A44">
            <w:pPr>
              <w:pStyle w:val="Dates"/>
              <w:rPr>
                <w:sz w:val="18"/>
                <w:szCs w:val="18"/>
              </w:rPr>
            </w:pPr>
            <w:r w:rsidRPr="00BE4040">
              <w:rPr>
                <w:sz w:val="18"/>
                <w:szCs w:val="18"/>
              </w:rPr>
              <w:t>Ann Arbor, MI</w:t>
            </w:r>
          </w:p>
        </w:tc>
      </w:tr>
      <w:tr w:rsidR="00322443" w:rsidRPr="00811C14" w:rsidTr="00A32AE4">
        <w:tc>
          <w:tcPr>
            <w:tcW w:w="10615" w:type="dxa"/>
            <w:gridSpan w:val="4"/>
          </w:tcPr>
          <w:p w:rsidR="00322443" w:rsidRPr="008F434F" w:rsidRDefault="00322443" w:rsidP="00E81334">
            <w:pPr>
              <w:pStyle w:val="SectionHeading"/>
              <w:framePr w:hSpace="0" w:wrap="auto" w:hAnchor="text" w:yAlign="inline"/>
              <w:spacing w:before="120"/>
              <w:rPr>
                <w:b/>
              </w:rPr>
            </w:pPr>
            <w:r w:rsidRPr="008F434F">
              <w:rPr>
                <w:b/>
              </w:rPr>
              <w:t>Skills Profile</w:t>
            </w:r>
          </w:p>
        </w:tc>
      </w:tr>
      <w:tr w:rsidR="000509EC" w:rsidRPr="00811C14" w:rsidTr="00A32AE4">
        <w:tc>
          <w:tcPr>
            <w:tcW w:w="5305" w:type="dxa"/>
            <w:gridSpan w:val="2"/>
          </w:tcPr>
          <w:sdt>
            <w:sdtPr>
              <w:rPr>
                <w:sz w:val="18"/>
                <w:szCs w:val="18"/>
              </w:rPr>
              <w:id w:val="-136192545"/>
              <w:placeholder>
                <w:docPart w:val="1BC01693022B4BFDA1F037871714CD04"/>
              </w:placeholder>
            </w:sdtPr>
            <w:sdtEndPr/>
            <w:sdtContent>
              <w:p w:rsidR="000509EC" w:rsidRPr="00BE4040" w:rsidRDefault="000509EC" w:rsidP="00322443">
                <w:pPr>
                  <w:pStyle w:val="Italics"/>
                  <w:ind w:right="-1280"/>
                  <w:rPr>
                    <w:sz w:val="18"/>
                    <w:szCs w:val="18"/>
                  </w:rPr>
                </w:pPr>
                <w:r w:rsidRPr="00BE4040">
                  <w:rPr>
                    <w:sz w:val="18"/>
                    <w:szCs w:val="18"/>
                  </w:rPr>
                  <w:t>[</w:t>
                </w:r>
                <w:r>
                  <w:rPr>
                    <w:sz w:val="18"/>
                    <w:szCs w:val="18"/>
                  </w:rPr>
                  <w:t>Front- End Interface</w:t>
                </w:r>
                <w:r w:rsidRPr="00BE4040">
                  <w:rPr>
                    <w:sz w:val="18"/>
                    <w:szCs w:val="18"/>
                  </w:rPr>
                  <w:t>]</w:t>
                </w:r>
              </w:p>
            </w:sdtContent>
          </w:sdt>
          <w:p w:rsidR="000509EC" w:rsidRPr="007B045F" w:rsidRDefault="000509EC" w:rsidP="00364E50">
            <w:pPr>
              <w:pStyle w:val="ListParagraph"/>
              <w:rPr>
                <w:sz w:val="18"/>
                <w:szCs w:val="18"/>
              </w:rPr>
            </w:pPr>
            <w:r w:rsidRPr="007B045F">
              <w:rPr>
                <w:sz w:val="18"/>
                <w:szCs w:val="18"/>
              </w:rPr>
              <w:t>HTML, CSS,  JavaScript/JQuery, ASP.Net MVC 4.0</w:t>
            </w:r>
          </w:p>
          <w:sdt>
            <w:sdtPr>
              <w:rPr>
                <w:sz w:val="18"/>
                <w:szCs w:val="18"/>
              </w:rPr>
              <w:id w:val="-768771445"/>
              <w:placeholder>
                <w:docPart w:val="16CFD74D0A944FD1A3F4B536A6A131A4"/>
              </w:placeholder>
            </w:sdtPr>
            <w:sdtEndPr/>
            <w:sdtContent>
              <w:p w:rsidR="000509EC" w:rsidRPr="00812964" w:rsidRDefault="000509EC" w:rsidP="00812964">
                <w:pPr>
                  <w:pStyle w:val="Italics"/>
                  <w:ind w:right="-1280"/>
                  <w:rPr>
                    <w:sz w:val="18"/>
                    <w:szCs w:val="18"/>
                  </w:rPr>
                </w:pPr>
                <w:r w:rsidRPr="00BE4040">
                  <w:rPr>
                    <w:sz w:val="18"/>
                    <w:szCs w:val="18"/>
                  </w:rPr>
                  <w:t>[</w:t>
                </w:r>
                <w:r>
                  <w:rPr>
                    <w:sz w:val="18"/>
                    <w:szCs w:val="18"/>
                  </w:rPr>
                  <w:t>Back- End Database</w:t>
                </w:r>
                <w:r w:rsidRPr="00BE4040">
                  <w:rPr>
                    <w:sz w:val="18"/>
                    <w:szCs w:val="18"/>
                  </w:rPr>
                  <w:t>]</w:t>
                </w:r>
              </w:p>
            </w:sdtContent>
          </w:sdt>
          <w:p w:rsidR="000509EC" w:rsidRPr="000509EC" w:rsidRDefault="000509EC" w:rsidP="000509EC">
            <w:pPr>
              <w:pStyle w:val="ListParagraph"/>
              <w:rPr>
                <w:sz w:val="18"/>
                <w:szCs w:val="18"/>
              </w:rPr>
            </w:pPr>
            <w:r w:rsidRPr="00812964">
              <w:rPr>
                <w:sz w:val="18"/>
                <w:szCs w:val="18"/>
              </w:rPr>
              <w:t>SQL (Oracle, MySQL</w:t>
            </w:r>
            <w:r>
              <w:rPr>
                <w:sz w:val="18"/>
                <w:szCs w:val="18"/>
              </w:rPr>
              <w:t>), PHP</w:t>
            </w:r>
          </w:p>
        </w:tc>
        <w:tc>
          <w:tcPr>
            <w:tcW w:w="5310" w:type="dxa"/>
            <w:gridSpan w:val="2"/>
          </w:tcPr>
          <w:sdt>
            <w:sdtPr>
              <w:rPr>
                <w:i w:val="0"/>
                <w:sz w:val="18"/>
                <w:szCs w:val="18"/>
              </w:rPr>
              <w:id w:val="-999028853"/>
              <w:placeholder>
                <w:docPart w:val="CC1C2751E9754EB89AAEDA4D081F38E0"/>
              </w:placeholder>
            </w:sdtPr>
            <w:sdtEndPr/>
            <w:sdtContent>
              <w:p w:rsidR="000509EC" w:rsidRDefault="000509EC" w:rsidP="000509EC">
                <w:pPr>
                  <w:pStyle w:val="Italics"/>
                  <w:ind w:right="-1280"/>
                  <w:rPr>
                    <w:sz w:val="18"/>
                    <w:szCs w:val="18"/>
                  </w:rPr>
                </w:pPr>
                <w:r w:rsidRPr="00BE4040">
                  <w:rPr>
                    <w:sz w:val="18"/>
                    <w:szCs w:val="18"/>
                  </w:rPr>
                  <w:t>[</w:t>
                </w:r>
                <w:r>
                  <w:rPr>
                    <w:sz w:val="18"/>
                    <w:szCs w:val="18"/>
                  </w:rPr>
                  <w:t>Statistical Analysis &amp; Programming Languages</w:t>
                </w:r>
                <w:r w:rsidRPr="00BE4040">
                  <w:rPr>
                    <w:sz w:val="18"/>
                    <w:szCs w:val="18"/>
                  </w:rPr>
                  <w:t>]</w:t>
                </w:r>
              </w:p>
              <w:p w:rsidR="000509EC" w:rsidRPr="00812964" w:rsidRDefault="000509EC" w:rsidP="000509EC">
                <w:pPr>
                  <w:pStyle w:val="ListParagraph"/>
                  <w:rPr>
                    <w:sz w:val="18"/>
                    <w:szCs w:val="18"/>
                  </w:rPr>
                </w:pPr>
                <w:r w:rsidRPr="00812964">
                  <w:rPr>
                    <w:sz w:val="18"/>
                    <w:szCs w:val="18"/>
                  </w:rPr>
                  <w:t>R, SPSS, SAS,</w:t>
                </w:r>
                <w:r>
                  <w:rPr>
                    <w:sz w:val="18"/>
                    <w:szCs w:val="18"/>
                  </w:rPr>
                  <w:t xml:space="preserve"> Python,</w:t>
                </w:r>
                <w:r w:rsidRPr="00812964">
                  <w:rPr>
                    <w:sz w:val="18"/>
                    <w:szCs w:val="18"/>
                  </w:rPr>
                  <w:t xml:space="preserve"> Java</w:t>
                </w:r>
                <w:r>
                  <w:rPr>
                    <w:sz w:val="18"/>
                    <w:szCs w:val="18"/>
                  </w:rPr>
                  <w:t>, C++</w:t>
                </w:r>
              </w:p>
            </w:sdtContent>
          </w:sdt>
          <w:sdt>
            <w:sdtPr>
              <w:rPr>
                <w:sz w:val="18"/>
                <w:szCs w:val="18"/>
              </w:rPr>
              <w:id w:val="1398173041"/>
              <w:placeholder>
                <w:docPart w:val="1C94E5A0D7164355BD0EEE911A3807F0"/>
              </w:placeholder>
            </w:sdtPr>
            <w:sdtEndPr/>
            <w:sdtContent>
              <w:p w:rsidR="000509EC" w:rsidRPr="00812964" w:rsidRDefault="000509EC" w:rsidP="000509EC">
                <w:pPr>
                  <w:pStyle w:val="Italics"/>
                  <w:ind w:right="-1280"/>
                  <w:rPr>
                    <w:sz w:val="18"/>
                    <w:szCs w:val="18"/>
                  </w:rPr>
                </w:pPr>
                <w:r w:rsidRPr="00BE4040">
                  <w:rPr>
                    <w:sz w:val="18"/>
                    <w:szCs w:val="18"/>
                  </w:rPr>
                  <w:t>[</w:t>
                </w:r>
                <w:r>
                  <w:rPr>
                    <w:sz w:val="18"/>
                    <w:szCs w:val="18"/>
                  </w:rPr>
                  <w:t>General</w:t>
                </w:r>
                <w:r w:rsidRPr="00BE4040">
                  <w:rPr>
                    <w:sz w:val="18"/>
                    <w:szCs w:val="18"/>
                  </w:rPr>
                  <w:t>]</w:t>
                </w:r>
              </w:p>
            </w:sdtContent>
          </w:sdt>
          <w:p w:rsidR="000509EC" w:rsidRPr="007B045F" w:rsidRDefault="000509EC" w:rsidP="000509EC">
            <w:pPr>
              <w:pStyle w:val="ListParagraph"/>
              <w:rPr>
                <w:sz w:val="18"/>
                <w:szCs w:val="18"/>
              </w:rPr>
            </w:pPr>
            <w:r w:rsidRPr="00812964">
              <w:rPr>
                <w:sz w:val="18"/>
                <w:szCs w:val="18"/>
              </w:rPr>
              <w:t xml:space="preserve">Microsoft Office, Adobe </w:t>
            </w:r>
            <w:proofErr w:type="spellStart"/>
            <w:r w:rsidRPr="00812964">
              <w:rPr>
                <w:sz w:val="18"/>
                <w:szCs w:val="18"/>
              </w:rPr>
              <w:t>Lightroom</w:t>
            </w:r>
            <w:proofErr w:type="spellEnd"/>
            <w:r w:rsidRPr="00812964">
              <w:rPr>
                <w:sz w:val="18"/>
                <w:szCs w:val="18"/>
              </w:rPr>
              <w:t>, Endnote</w:t>
            </w:r>
          </w:p>
        </w:tc>
      </w:tr>
      <w:tr w:rsidR="00665487" w:rsidRPr="00811C14" w:rsidTr="00A32AE4">
        <w:tc>
          <w:tcPr>
            <w:tcW w:w="10615" w:type="dxa"/>
            <w:gridSpan w:val="4"/>
            <w:vAlign w:val="center"/>
          </w:tcPr>
          <w:p w:rsidR="00665487" w:rsidRPr="008F434F" w:rsidRDefault="00665487" w:rsidP="00E81334">
            <w:pPr>
              <w:pStyle w:val="SectionHeading"/>
              <w:framePr w:hSpace="0" w:wrap="auto" w:hAnchor="text" w:yAlign="inline"/>
              <w:spacing w:before="120"/>
              <w:rPr>
                <w:b/>
              </w:rPr>
            </w:pPr>
            <w:r w:rsidRPr="008F434F">
              <w:rPr>
                <w:b/>
              </w:rPr>
              <w:t>Relevant Courses</w:t>
            </w:r>
          </w:p>
        </w:tc>
      </w:tr>
      <w:tr w:rsidR="00976C02" w:rsidRPr="00811C14" w:rsidTr="00A32AE4">
        <w:tc>
          <w:tcPr>
            <w:tcW w:w="10615" w:type="dxa"/>
            <w:gridSpan w:val="4"/>
            <w:vAlign w:val="center"/>
          </w:tcPr>
          <w:p w:rsidR="00976C02" w:rsidRPr="00E81334" w:rsidRDefault="00976C02" w:rsidP="00E81334">
            <w:pPr>
              <w:pStyle w:val="Italics"/>
              <w:rPr>
                <w:sz w:val="18"/>
                <w:szCs w:val="18"/>
              </w:rPr>
            </w:pPr>
            <w:r w:rsidRPr="00E81334">
              <w:rPr>
                <w:sz w:val="18"/>
                <w:szCs w:val="18"/>
              </w:rPr>
              <w:t>[Public Health]</w:t>
            </w:r>
          </w:p>
          <w:p w:rsidR="00976C02" w:rsidRPr="00E81334" w:rsidRDefault="00976C02" w:rsidP="00E81334">
            <w:pPr>
              <w:pStyle w:val="ListParagraph"/>
              <w:rPr>
                <w:sz w:val="18"/>
                <w:szCs w:val="18"/>
              </w:rPr>
            </w:pPr>
            <w:r w:rsidRPr="00E81334">
              <w:rPr>
                <w:sz w:val="18"/>
                <w:szCs w:val="18"/>
              </w:rPr>
              <w:t>HMP 602 (Survey of the U.S. Health Care System),  HBHE 500 (Behavioral and Social science Foundations for the Health Professions)</w:t>
            </w:r>
          </w:p>
          <w:p w:rsidR="00976C02" w:rsidRPr="00E81334" w:rsidRDefault="00976C02" w:rsidP="00E81334">
            <w:pPr>
              <w:pStyle w:val="Italics"/>
              <w:rPr>
                <w:sz w:val="18"/>
                <w:szCs w:val="18"/>
              </w:rPr>
            </w:pPr>
            <w:r w:rsidRPr="00E81334">
              <w:rPr>
                <w:sz w:val="18"/>
                <w:szCs w:val="18"/>
              </w:rPr>
              <w:t>[Information]</w:t>
            </w:r>
          </w:p>
          <w:p w:rsidR="00976C02" w:rsidRPr="00E81334" w:rsidRDefault="00976C02" w:rsidP="00E81334">
            <w:pPr>
              <w:pStyle w:val="ListParagraph"/>
              <w:rPr>
                <w:sz w:val="18"/>
                <w:szCs w:val="18"/>
              </w:rPr>
            </w:pPr>
            <w:r w:rsidRPr="00E81334">
              <w:rPr>
                <w:sz w:val="18"/>
                <w:szCs w:val="18"/>
              </w:rPr>
              <w:t>SI 501 (Contextual Inquiry and Project Management), SI 525 ( Empirical Methods for Health Informatics), HMP 668 (Intro to Health Informatics), SI 410 (Ethics &amp; Info Technology),  BIOINF 527 (Bioinformatics and Computational Biology), SI 301 (Models of Social Information Processing),  HMP 669 (Database Systems and Internet Applications in Health Care), SI 539 (Design of Complex Websites)</w:t>
            </w:r>
          </w:p>
          <w:p w:rsidR="00976C02" w:rsidRPr="00E81334" w:rsidRDefault="00976C02" w:rsidP="00E81334">
            <w:pPr>
              <w:pStyle w:val="Italics"/>
              <w:rPr>
                <w:sz w:val="18"/>
                <w:szCs w:val="18"/>
              </w:rPr>
            </w:pPr>
            <w:r w:rsidRPr="00E81334">
              <w:rPr>
                <w:sz w:val="18"/>
                <w:szCs w:val="18"/>
              </w:rPr>
              <w:t>[Statistics]</w:t>
            </w:r>
          </w:p>
          <w:p w:rsidR="00976C02" w:rsidRPr="00976C02" w:rsidRDefault="00976C02" w:rsidP="00976C02">
            <w:pPr>
              <w:pStyle w:val="ListParagraph"/>
              <w:rPr>
                <w:sz w:val="18"/>
                <w:szCs w:val="18"/>
              </w:rPr>
            </w:pPr>
            <w:r w:rsidRPr="00F33109">
              <w:rPr>
                <w:sz w:val="18"/>
                <w:szCs w:val="18"/>
              </w:rPr>
              <w:t>STATS 408 (Statistical Principles for Problem Solving), BIOSTAT 449 (Biostatistics), STATS 470 (Design of Experiments), STATS 480 (Survey Sampling Techniques), STATS 403 (Quantitative Research Methods), BIOSTAT 553 (Applied Biostatistics)</w:t>
            </w:r>
          </w:p>
        </w:tc>
      </w:tr>
      <w:tr w:rsidR="00E81334" w:rsidRPr="00811C14" w:rsidTr="00A32AE4">
        <w:tc>
          <w:tcPr>
            <w:tcW w:w="10615" w:type="dxa"/>
            <w:gridSpan w:val="4"/>
            <w:vAlign w:val="center"/>
          </w:tcPr>
          <w:p w:rsidR="00E81334" w:rsidRPr="008F434F" w:rsidRDefault="00E81334" w:rsidP="00E81334">
            <w:pPr>
              <w:pStyle w:val="SectionHeading"/>
              <w:framePr w:hSpace="0" w:wrap="auto" w:hAnchor="text" w:yAlign="inline"/>
              <w:spacing w:before="120"/>
              <w:rPr>
                <w:b/>
              </w:rPr>
            </w:pPr>
            <w:r w:rsidRPr="008F434F">
              <w:rPr>
                <w:b/>
              </w:rPr>
              <w:t>Academic PrOJECTS</w:t>
            </w:r>
          </w:p>
        </w:tc>
      </w:tr>
      <w:tr w:rsidR="00E81334" w:rsidRPr="00811C14" w:rsidTr="00A32AE4">
        <w:tc>
          <w:tcPr>
            <w:tcW w:w="10615" w:type="dxa"/>
            <w:gridSpan w:val="4"/>
            <w:vAlign w:val="center"/>
          </w:tcPr>
          <w:p w:rsidR="00A32AE4" w:rsidRDefault="00A32AE4" w:rsidP="00A32AE4">
            <w:pPr>
              <w:pStyle w:val="Italics"/>
              <w:rPr>
                <w:sz w:val="18"/>
                <w:szCs w:val="18"/>
              </w:rPr>
            </w:pPr>
            <w:r>
              <w:rPr>
                <w:sz w:val="18"/>
                <w:szCs w:val="18"/>
              </w:rPr>
              <w:t>[Health Track]</w:t>
            </w:r>
          </w:p>
          <w:p w:rsidR="00A32AE4" w:rsidRDefault="00A32AE4" w:rsidP="00A32AE4">
            <w:pPr>
              <w:pStyle w:val="ListParagraph"/>
              <w:numPr>
                <w:ilvl w:val="0"/>
                <w:numId w:val="23"/>
              </w:numPr>
              <w:ind w:left="360" w:hanging="216"/>
              <w:rPr>
                <w:sz w:val="18"/>
                <w:szCs w:val="18"/>
              </w:rPr>
            </w:pPr>
            <w:r>
              <w:rPr>
                <w:sz w:val="18"/>
                <w:szCs w:val="18"/>
              </w:rPr>
              <w:t>Arranged and constructed the front-end design layout (http://meliwu.people.si.umich.edu/HMP669php/Project/front/index.html)</w:t>
            </w:r>
          </w:p>
          <w:p w:rsidR="00A32AE4" w:rsidRDefault="00A32AE4" w:rsidP="00A32AE4">
            <w:pPr>
              <w:pStyle w:val="ListParagraph"/>
              <w:numPr>
                <w:ilvl w:val="0"/>
                <w:numId w:val="23"/>
              </w:numPr>
              <w:ind w:left="360" w:hanging="216"/>
              <w:rPr>
                <w:sz w:val="18"/>
                <w:szCs w:val="18"/>
              </w:rPr>
            </w:pPr>
            <w:r>
              <w:rPr>
                <w:sz w:val="18"/>
                <w:szCs w:val="18"/>
              </w:rPr>
              <w:t>Incorporated all PHP scripts and JavaScript into website</w:t>
            </w:r>
          </w:p>
          <w:p w:rsidR="00A32AE4" w:rsidRPr="00A32AE4" w:rsidRDefault="00A32AE4" w:rsidP="00E81334">
            <w:pPr>
              <w:pStyle w:val="ListParagraph"/>
              <w:numPr>
                <w:ilvl w:val="0"/>
                <w:numId w:val="23"/>
              </w:numPr>
              <w:ind w:left="360" w:hanging="216"/>
              <w:rPr>
                <w:sz w:val="18"/>
                <w:szCs w:val="18"/>
              </w:rPr>
            </w:pPr>
            <w:r>
              <w:rPr>
                <w:sz w:val="18"/>
                <w:szCs w:val="18"/>
              </w:rPr>
              <w:t>Collaborated on back end database and created the entity–relationship model for it</w:t>
            </w:r>
          </w:p>
          <w:p w:rsidR="00E81334" w:rsidRPr="00BE4040" w:rsidRDefault="00E81334" w:rsidP="00E81334">
            <w:pPr>
              <w:pStyle w:val="Italics"/>
              <w:rPr>
                <w:sz w:val="18"/>
                <w:szCs w:val="18"/>
              </w:rPr>
            </w:pPr>
            <w:r w:rsidRPr="00BE4040">
              <w:rPr>
                <w:sz w:val="18"/>
                <w:szCs w:val="18"/>
              </w:rPr>
              <w:t>[Bioinformatics Database Analysis]</w:t>
            </w:r>
          </w:p>
          <w:p w:rsidR="00E81334" w:rsidRPr="00BE4040" w:rsidRDefault="00E81334" w:rsidP="00E81334">
            <w:pPr>
              <w:pStyle w:val="ListParagraph"/>
              <w:rPr>
                <w:sz w:val="18"/>
                <w:szCs w:val="18"/>
              </w:rPr>
            </w:pPr>
            <w:r w:rsidRPr="00BE4040">
              <w:rPr>
                <w:sz w:val="18"/>
                <w:szCs w:val="18"/>
              </w:rPr>
              <w:t>Compared bioinformatics databases of possible overlapping gene symbols related to Leukemia</w:t>
            </w:r>
          </w:p>
          <w:p w:rsidR="00E81334" w:rsidRPr="00BE4040" w:rsidRDefault="00E81334" w:rsidP="00E81334">
            <w:pPr>
              <w:pStyle w:val="ListParagraph"/>
              <w:rPr>
                <w:sz w:val="18"/>
                <w:szCs w:val="18"/>
              </w:rPr>
            </w:pPr>
            <w:r w:rsidRPr="00BE4040">
              <w:rPr>
                <w:sz w:val="18"/>
                <w:szCs w:val="18"/>
              </w:rPr>
              <w:t xml:space="preserve">Developed Python scripts to parse through </w:t>
            </w:r>
            <w:proofErr w:type="spellStart"/>
            <w:r w:rsidRPr="00BE4040">
              <w:rPr>
                <w:color w:val="000000"/>
                <w:sz w:val="18"/>
                <w:szCs w:val="18"/>
              </w:rPr>
              <w:t>Ensembl</w:t>
            </w:r>
            <w:proofErr w:type="spellEnd"/>
            <w:r w:rsidRPr="00BE4040">
              <w:rPr>
                <w:color w:val="000000"/>
                <w:sz w:val="18"/>
                <w:szCs w:val="18"/>
              </w:rPr>
              <w:t xml:space="preserve">, </w:t>
            </w:r>
            <w:proofErr w:type="spellStart"/>
            <w:r w:rsidRPr="00BE4040">
              <w:rPr>
                <w:color w:val="000000"/>
                <w:sz w:val="18"/>
                <w:szCs w:val="18"/>
              </w:rPr>
              <w:t>Entrez</w:t>
            </w:r>
            <w:proofErr w:type="spellEnd"/>
            <w:r w:rsidRPr="00BE4040">
              <w:rPr>
                <w:color w:val="000000"/>
                <w:sz w:val="18"/>
                <w:szCs w:val="18"/>
              </w:rPr>
              <w:t xml:space="preserve">, COSMIC, and OMIM </w:t>
            </w:r>
          </w:p>
          <w:p w:rsidR="00E81334" w:rsidRPr="0005142F" w:rsidRDefault="00E81334" w:rsidP="00E81334">
            <w:pPr>
              <w:pStyle w:val="ListParagraph"/>
              <w:rPr>
                <w:sz w:val="18"/>
                <w:szCs w:val="18"/>
              </w:rPr>
            </w:pPr>
            <w:r w:rsidRPr="00BE4040">
              <w:rPr>
                <w:color w:val="000000"/>
                <w:sz w:val="18"/>
                <w:szCs w:val="18"/>
              </w:rPr>
              <w:t>Assisted in writing Python scripts that output the intersections of HGNC gene symbols across the databases</w:t>
            </w:r>
          </w:p>
        </w:tc>
      </w:tr>
      <w:tr w:rsidR="00E81334" w:rsidRPr="00811C14" w:rsidTr="00A32AE4">
        <w:tc>
          <w:tcPr>
            <w:tcW w:w="10615" w:type="dxa"/>
            <w:gridSpan w:val="4"/>
            <w:vAlign w:val="center"/>
          </w:tcPr>
          <w:p w:rsidR="00E81334" w:rsidRPr="008F434F" w:rsidRDefault="00E81334" w:rsidP="00E81334">
            <w:pPr>
              <w:pStyle w:val="SectionHeading"/>
              <w:framePr w:hSpace="0" w:wrap="auto" w:hAnchor="text" w:yAlign="inline"/>
              <w:spacing w:before="120"/>
              <w:rPr>
                <w:b/>
              </w:rPr>
            </w:pPr>
            <w:r w:rsidRPr="008F434F">
              <w:rPr>
                <w:b/>
              </w:rPr>
              <w:t>VOlunteer Experience</w:t>
            </w:r>
          </w:p>
        </w:tc>
      </w:tr>
      <w:tr w:rsidR="00E81334" w:rsidRPr="00811C14" w:rsidTr="00A32AE4">
        <w:tc>
          <w:tcPr>
            <w:tcW w:w="8906" w:type="dxa"/>
            <w:gridSpan w:val="3"/>
          </w:tcPr>
          <w:p w:rsidR="00E81334" w:rsidRPr="00BE4040" w:rsidRDefault="00E81334" w:rsidP="00E81334">
            <w:pPr>
              <w:pStyle w:val="Italics"/>
              <w:rPr>
                <w:sz w:val="18"/>
                <w:szCs w:val="18"/>
              </w:rPr>
            </w:pPr>
            <w:r w:rsidRPr="00BE4040">
              <w:rPr>
                <w:b/>
                <w:sz w:val="18"/>
                <w:szCs w:val="18"/>
              </w:rPr>
              <w:t>[Student Volunteer, University of Michigan Hospital]</w:t>
            </w:r>
            <w:r w:rsidRPr="00BE4040">
              <w:rPr>
                <w:sz w:val="18"/>
                <w:szCs w:val="18"/>
              </w:rPr>
              <w:t xml:space="preserve">  </w:t>
            </w:r>
            <w:sdt>
              <w:sdtPr>
                <w:rPr>
                  <w:sz w:val="18"/>
                  <w:szCs w:val="18"/>
                </w:rPr>
                <w:id w:val="-545294087"/>
                <w:placeholder>
                  <w:docPart w:val="4AE660B40661416498E20E3D9E4EA6BF"/>
                </w:placeholder>
              </w:sdtPr>
              <w:sdtContent>
                <w:r w:rsidRPr="00BE4040">
                  <w:rPr>
                    <w:sz w:val="18"/>
                    <w:szCs w:val="18"/>
                  </w:rPr>
                  <w:t>[Hospital Elder Life Program]</w:t>
                </w:r>
              </w:sdtContent>
            </w:sdt>
          </w:p>
          <w:p w:rsidR="00E81334" w:rsidRPr="00BE4040" w:rsidRDefault="00E81334" w:rsidP="00E81334">
            <w:pPr>
              <w:pStyle w:val="ListParagraph"/>
              <w:rPr>
                <w:sz w:val="18"/>
                <w:szCs w:val="18"/>
              </w:rPr>
            </w:pPr>
            <w:r w:rsidRPr="00BE4040">
              <w:rPr>
                <w:sz w:val="18"/>
                <w:szCs w:val="18"/>
              </w:rPr>
              <w:t>Assisted in early mobilization, relaxation techniques and nutritional support</w:t>
            </w:r>
          </w:p>
          <w:p w:rsidR="00E81334" w:rsidRPr="00BE4040" w:rsidRDefault="00E81334" w:rsidP="00E81334">
            <w:pPr>
              <w:pStyle w:val="ListParagraph"/>
              <w:rPr>
                <w:sz w:val="18"/>
                <w:szCs w:val="18"/>
              </w:rPr>
            </w:pPr>
            <w:r w:rsidRPr="00BE4040">
              <w:rPr>
                <w:sz w:val="18"/>
                <w:szCs w:val="18"/>
              </w:rPr>
              <w:t>Facilitated physical and cognitive wellness through recreational activities</w:t>
            </w:r>
          </w:p>
        </w:tc>
        <w:tc>
          <w:tcPr>
            <w:tcW w:w="1709" w:type="dxa"/>
          </w:tcPr>
          <w:p w:rsidR="00E81334" w:rsidRPr="00BE4040" w:rsidRDefault="00E81334" w:rsidP="00E81334">
            <w:pPr>
              <w:pStyle w:val="Dates"/>
              <w:rPr>
                <w:sz w:val="18"/>
                <w:szCs w:val="18"/>
              </w:rPr>
            </w:pPr>
            <w:sdt>
              <w:sdtPr>
                <w:rPr>
                  <w:sz w:val="18"/>
                  <w:szCs w:val="18"/>
                </w:rPr>
                <w:id w:val="-1769542968"/>
                <w:placeholder>
                  <w:docPart w:val="FA2ADEC2042E49809EB6C57662862073"/>
                </w:placeholder>
                <w:date>
                  <w:dateFormat w:val="M/d/yyyy"/>
                  <w:lid w:val="en-US"/>
                  <w:storeMappedDataAs w:val="dateTime"/>
                  <w:calendar w:val="gregorian"/>
                </w:date>
              </w:sdtPr>
              <w:sdtContent>
                <w:r w:rsidRPr="00BE4040">
                  <w:rPr>
                    <w:sz w:val="18"/>
                    <w:szCs w:val="18"/>
                  </w:rPr>
                  <w:t>05 2012</w:t>
                </w:r>
              </w:sdtContent>
            </w:sdt>
            <w:r w:rsidRPr="00BE4040">
              <w:rPr>
                <w:sz w:val="18"/>
                <w:szCs w:val="18"/>
              </w:rPr>
              <w:t xml:space="preserve"> — </w:t>
            </w:r>
            <w:sdt>
              <w:sdtPr>
                <w:rPr>
                  <w:sz w:val="18"/>
                  <w:szCs w:val="18"/>
                </w:rPr>
                <w:id w:val="1975722524"/>
                <w:placeholder>
                  <w:docPart w:val="3592001A0E154B5087397282A95AECBA"/>
                </w:placeholder>
                <w:date>
                  <w:dateFormat w:val="M/d/yyyy"/>
                  <w:lid w:val="en-US"/>
                  <w:storeMappedDataAs w:val="dateTime"/>
                  <w:calendar w:val="gregorian"/>
                </w:date>
              </w:sdtPr>
              <w:sdtContent>
                <w:r w:rsidRPr="00BE4040">
                  <w:rPr>
                    <w:sz w:val="18"/>
                    <w:szCs w:val="18"/>
                  </w:rPr>
                  <w:t>06 2013</w:t>
                </w:r>
              </w:sdtContent>
            </w:sdt>
          </w:p>
          <w:p w:rsidR="00E81334" w:rsidRPr="00BE4040" w:rsidRDefault="00E81334" w:rsidP="00E81334">
            <w:pPr>
              <w:pStyle w:val="Dates"/>
              <w:rPr>
                <w:sz w:val="18"/>
                <w:szCs w:val="18"/>
              </w:rPr>
            </w:pPr>
            <w:r w:rsidRPr="00BE4040">
              <w:rPr>
                <w:sz w:val="18"/>
                <w:szCs w:val="18"/>
              </w:rPr>
              <w:t>Ann Arbor, MI</w:t>
            </w:r>
          </w:p>
        </w:tc>
      </w:tr>
    </w:tbl>
    <w:p w:rsidR="00642370" w:rsidRPr="00811C14" w:rsidRDefault="00642370" w:rsidP="00926CB7">
      <w:pPr>
        <w:spacing w:after="200" w:line="276" w:lineRule="auto"/>
        <w:rPr>
          <w:rFonts w:ascii="Times New Roman" w:hAnsi="Times New Roman" w:cs="Times New Roman"/>
          <w:sz w:val="24"/>
          <w:szCs w:val="24"/>
        </w:rPr>
      </w:pPr>
      <w:bookmarkStart w:id="0" w:name="_GoBack"/>
      <w:bookmarkEnd w:id="0"/>
    </w:p>
    <w:sectPr w:rsidR="00642370" w:rsidRPr="00811C14" w:rsidSect="0032244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17E068B6"/>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A8F689A6"/>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6662213E"/>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CB121FE8"/>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6E67AD"/>
    <w:multiLevelType w:val="hybridMultilevel"/>
    <w:tmpl w:val="2CB8F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D3320"/>
    <w:multiLevelType w:val="hybridMultilevel"/>
    <w:tmpl w:val="156E8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22236"/>
    <w:multiLevelType w:val="hybridMultilevel"/>
    <w:tmpl w:val="737A7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97123"/>
    <w:multiLevelType w:val="hybridMultilevel"/>
    <w:tmpl w:val="2F1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1A6A94"/>
    <w:multiLevelType w:val="hybridMultilevel"/>
    <w:tmpl w:val="175EE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9F5DB7"/>
    <w:multiLevelType w:val="hybridMultilevel"/>
    <w:tmpl w:val="FE2C696E"/>
    <w:lvl w:ilvl="0" w:tplc="8BAA88BE">
      <w:start w:val="1"/>
      <w:numFmt w:val="bullet"/>
      <w:lvlText w:val=""/>
      <w:lvlJc w:val="left"/>
      <w:pPr>
        <w:tabs>
          <w:tab w:val="num" w:pos="432"/>
        </w:tabs>
        <w:ind w:left="432" w:hanging="432"/>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0" w15:restartNumberingAfterBreak="0">
    <w:nsid w:val="30804842"/>
    <w:multiLevelType w:val="hybridMultilevel"/>
    <w:tmpl w:val="7ECA7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AF1F9F"/>
    <w:multiLevelType w:val="hybridMultilevel"/>
    <w:tmpl w:val="A7609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91A37"/>
    <w:multiLevelType w:val="hybridMultilevel"/>
    <w:tmpl w:val="A628F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174540"/>
    <w:multiLevelType w:val="hybridMultilevel"/>
    <w:tmpl w:val="DE02B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F1609"/>
    <w:multiLevelType w:val="hybridMultilevel"/>
    <w:tmpl w:val="3E64D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63688A"/>
    <w:multiLevelType w:val="hybridMultilevel"/>
    <w:tmpl w:val="988CA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193D60"/>
    <w:multiLevelType w:val="hybridMultilevel"/>
    <w:tmpl w:val="B61CFE40"/>
    <w:lvl w:ilvl="0" w:tplc="804AF756">
      <w:start w:val="5"/>
      <w:numFmt w:val="bullet"/>
      <w:pStyle w:val="ListParagraph"/>
      <w:lvlText w:val="-"/>
      <w:lvlJc w:val="left"/>
      <w:pPr>
        <w:ind w:left="720" w:hanging="360"/>
      </w:pPr>
      <w:rPr>
        <w:rFonts w:ascii="Corbel" w:eastAsiaTheme="minorHAnsi" w:hAnsi="Cor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470D11"/>
    <w:multiLevelType w:val="hybridMultilevel"/>
    <w:tmpl w:val="D132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A04970"/>
    <w:multiLevelType w:val="hybridMultilevel"/>
    <w:tmpl w:val="465CC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8D4D3D"/>
    <w:multiLevelType w:val="hybridMultilevel"/>
    <w:tmpl w:val="9F22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54296C"/>
    <w:multiLevelType w:val="hybridMultilevel"/>
    <w:tmpl w:val="B5D67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B25133"/>
    <w:multiLevelType w:val="hybridMultilevel"/>
    <w:tmpl w:val="AD34477E"/>
    <w:lvl w:ilvl="0" w:tplc="8BAA88BE">
      <w:start w:val="1"/>
      <w:numFmt w:val="bullet"/>
      <w:lvlText w:val=""/>
      <w:lvlJc w:val="left"/>
      <w:pPr>
        <w:tabs>
          <w:tab w:val="num" w:pos="432"/>
        </w:tabs>
        <w:ind w:left="432" w:hanging="432"/>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num w:numId="1">
    <w:abstractNumId w:val="13"/>
  </w:num>
  <w:num w:numId="2">
    <w:abstractNumId w:val="17"/>
  </w:num>
  <w:num w:numId="3">
    <w:abstractNumId w:val="6"/>
  </w:num>
  <w:num w:numId="4">
    <w:abstractNumId w:val="4"/>
  </w:num>
  <w:num w:numId="5">
    <w:abstractNumId w:val="19"/>
  </w:num>
  <w:num w:numId="6">
    <w:abstractNumId w:val="14"/>
  </w:num>
  <w:num w:numId="7">
    <w:abstractNumId w:val="20"/>
  </w:num>
  <w:num w:numId="8">
    <w:abstractNumId w:val="11"/>
  </w:num>
  <w:num w:numId="9">
    <w:abstractNumId w:val="15"/>
  </w:num>
  <w:num w:numId="10">
    <w:abstractNumId w:val="7"/>
  </w:num>
  <w:num w:numId="11">
    <w:abstractNumId w:val="21"/>
  </w:num>
  <w:num w:numId="12">
    <w:abstractNumId w:val="9"/>
  </w:num>
  <w:num w:numId="13">
    <w:abstractNumId w:val="12"/>
  </w:num>
  <w:num w:numId="14">
    <w:abstractNumId w:val="10"/>
  </w:num>
  <w:num w:numId="15">
    <w:abstractNumId w:val="8"/>
  </w:num>
  <w:num w:numId="16">
    <w:abstractNumId w:val="3"/>
  </w:num>
  <w:num w:numId="17">
    <w:abstractNumId w:val="2"/>
  </w:num>
  <w:num w:numId="18">
    <w:abstractNumId w:val="1"/>
  </w:num>
  <w:num w:numId="19">
    <w:abstractNumId w:val="0"/>
  </w:num>
  <w:num w:numId="20">
    <w:abstractNumId w:val="16"/>
  </w:num>
  <w:num w:numId="21">
    <w:abstractNumId w:val="18"/>
  </w:num>
  <w:num w:numId="22">
    <w:abstractNumId w:val="5"/>
  </w:num>
  <w:num w:numId="23">
    <w:abstractNumId w:val="1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C14"/>
    <w:rsid w:val="0000623A"/>
    <w:rsid w:val="00036D73"/>
    <w:rsid w:val="000509EC"/>
    <w:rsid w:val="0005142F"/>
    <w:rsid w:val="00054B04"/>
    <w:rsid w:val="00092266"/>
    <w:rsid w:val="00095323"/>
    <w:rsid w:val="000B7719"/>
    <w:rsid w:val="00130E21"/>
    <w:rsid w:val="00161980"/>
    <w:rsid w:val="00197851"/>
    <w:rsid w:val="00207149"/>
    <w:rsid w:val="0023371D"/>
    <w:rsid w:val="002D7616"/>
    <w:rsid w:val="002E1526"/>
    <w:rsid w:val="002E5C52"/>
    <w:rsid w:val="00303A3B"/>
    <w:rsid w:val="00322443"/>
    <w:rsid w:val="00342191"/>
    <w:rsid w:val="00364E50"/>
    <w:rsid w:val="003C12B6"/>
    <w:rsid w:val="003D2742"/>
    <w:rsid w:val="003F1B19"/>
    <w:rsid w:val="004106E8"/>
    <w:rsid w:val="00432334"/>
    <w:rsid w:val="00437131"/>
    <w:rsid w:val="004400FB"/>
    <w:rsid w:val="00467838"/>
    <w:rsid w:val="00472FD6"/>
    <w:rsid w:val="00493A44"/>
    <w:rsid w:val="00495FBB"/>
    <w:rsid w:val="004B3133"/>
    <w:rsid w:val="004C0059"/>
    <w:rsid w:val="004D0721"/>
    <w:rsid w:val="00513DBB"/>
    <w:rsid w:val="005311EA"/>
    <w:rsid w:val="00571696"/>
    <w:rsid w:val="00573404"/>
    <w:rsid w:val="005934C3"/>
    <w:rsid w:val="005A0188"/>
    <w:rsid w:val="005C0009"/>
    <w:rsid w:val="00615D09"/>
    <w:rsid w:val="00642370"/>
    <w:rsid w:val="00657FDD"/>
    <w:rsid w:val="00665487"/>
    <w:rsid w:val="00666F0A"/>
    <w:rsid w:val="006838A2"/>
    <w:rsid w:val="00687EDD"/>
    <w:rsid w:val="00697A22"/>
    <w:rsid w:val="006E5B24"/>
    <w:rsid w:val="00755B98"/>
    <w:rsid w:val="00765971"/>
    <w:rsid w:val="007A0F83"/>
    <w:rsid w:val="007B045F"/>
    <w:rsid w:val="007D4AC3"/>
    <w:rsid w:val="00801D54"/>
    <w:rsid w:val="00811C14"/>
    <w:rsid w:val="00812964"/>
    <w:rsid w:val="00814C09"/>
    <w:rsid w:val="00822C4E"/>
    <w:rsid w:val="0083346D"/>
    <w:rsid w:val="00851F64"/>
    <w:rsid w:val="0089016E"/>
    <w:rsid w:val="008A6CC2"/>
    <w:rsid w:val="008A7BA0"/>
    <w:rsid w:val="008C3D6F"/>
    <w:rsid w:val="008F434F"/>
    <w:rsid w:val="009226CE"/>
    <w:rsid w:val="00926CB7"/>
    <w:rsid w:val="0094662F"/>
    <w:rsid w:val="00976C02"/>
    <w:rsid w:val="009A312A"/>
    <w:rsid w:val="009E00D9"/>
    <w:rsid w:val="009E1F19"/>
    <w:rsid w:val="009F24AD"/>
    <w:rsid w:val="009F3B61"/>
    <w:rsid w:val="00A039B9"/>
    <w:rsid w:val="00A32AE4"/>
    <w:rsid w:val="00A330AF"/>
    <w:rsid w:val="00A62C91"/>
    <w:rsid w:val="00AF4302"/>
    <w:rsid w:val="00B22EA5"/>
    <w:rsid w:val="00B33F06"/>
    <w:rsid w:val="00B61B7E"/>
    <w:rsid w:val="00BC1622"/>
    <w:rsid w:val="00BE4040"/>
    <w:rsid w:val="00BF55D3"/>
    <w:rsid w:val="00C30F3A"/>
    <w:rsid w:val="00C33FD8"/>
    <w:rsid w:val="00C36547"/>
    <w:rsid w:val="00C4562A"/>
    <w:rsid w:val="00C50EE2"/>
    <w:rsid w:val="00C77F52"/>
    <w:rsid w:val="00CD3AB7"/>
    <w:rsid w:val="00CD7080"/>
    <w:rsid w:val="00CE15DD"/>
    <w:rsid w:val="00D25A12"/>
    <w:rsid w:val="00D42E2D"/>
    <w:rsid w:val="00D71B1D"/>
    <w:rsid w:val="00D8136C"/>
    <w:rsid w:val="00D82D45"/>
    <w:rsid w:val="00D85E54"/>
    <w:rsid w:val="00D93065"/>
    <w:rsid w:val="00DA23CD"/>
    <w:rsid w:val="00E42BDA"/>
    <w:rsid w:val="00E53AED"/>
    <w:rsid w:val="00E71C37"/>
    <w:rsid w:val="00E81334"/>
    <w:rsid w:val="00ED5D6E"/>
    <w:rsid w:val="00EE3538"/>
    <w:rsid w:val="00F04640"/>
    <w:rsid w:val="00F25CAE"/>
    <w:rsid w:val="00F27E99"/>
    <w:rsid w:val="00F306B8"/>
    <w:rsid w:val="00F33109"/>
    <w:rsid w:val="00F341D2"/>
    <w:rsid w:val="00F36F11"/>
    <w:rsid w:val="00F72ED4"/>
    <w:rsid w:val="00F87927"/>
    <w:rsid w:val="00FA07CF"/>
    <w:rsid w:val="00FD39C9"/>
    <w:rsid w:val="00FE4539"/>
    <w:rsid w:val="00FF6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5:docId w15:val="{C5C29B4E-5ABD-4174-A17F-36C05CDE0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semiHidden="1" w:uiPriority="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9"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0" w:qFormat="1"/>
    <w:lsdException w:name="List Bullet 3" w:semiHidden="1" w:unhideWhenUsed="1"/>
    <w:lsdException w:name="List Bullet 4" w:semiHidden="1" w:unhideWhenUsed="1"/>
    <w:lsdException w:name="List Bullet 5" w:semiHidden="1" w:unhideWhenUsed="1"/>
    <w:lsdException w:name="List Number 2" w:uiPriority="10" w:qFormat="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9" w:qFormat="1"/>
    <w:lsdException w:name="List Continue 2" w:uiPriority="10"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qFormat="1"/>
    <w:lsdException w:name="Hyperlink" w:semiHidden="1" w:unhideWhenUsed="1"/>
    <w:lsdException w:name="FollowedHyperlink" w:semiHidden="1" w:unhideWhenUsed="1"/>
    <w:lsdException w:name="Strong" w:uiPriority="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pPr>
      <w:spacing w:after="0" w:line="264" w:lineRule="auto"/>
    </w:pPr>
    <w:rPr>
      <w:sz w:val="16"/>
    </w:rPr>
  </w:style>
  <w:style w:type="paragraph" w:styleId="Heading1">
    <w:name w:val="heading 1"/>
    <w:basedOn w:val="Normal"/>
    <w:next w:val="Normal"/>
    <w:link w:val="Heading1Char"/>
    <w:uiPriority w:val="1"/>
    <w:semiHidden/>
    <w:qFormat/>
    <w:pPr>
      <w:outlineLvl w:val="0"/>
    </w:pPr>
    <w:rPr>
      <w:caps/>
      <w:color w:val="A6A6A6" w:themeColor="background1" w:themeShade="A6"/>
      <w:spacing w:val="40"/>
      <w:sz w:val="40"/>
    </w:rPr>
  </w:style>
  <w:style w:type="paragraph" w:styleId="Heading2">
    <w:name w:val="heading 2"/>
    <w:basedOn w:val="Normal"/>
    <w:next w:val="Normal"/>
    <w:link w:val="Heading2Char"/>
    <w:uiPriority w:val="1"/>
    <w:semiHidden/>
    <w:qFormat/>
    <w:pPr>
      <w:outlineLvl w:val="1"/>
    </w:pPr>
    <w:rPr>
      <w:caps/>
      <w:color w:val="595959" w:themeColor="text1" w:themeTint="A6"/>
      <w:spacing w:val="20"/>
    </w:rPr>
  </w:style>
  <w:style w:type="paragraph" w:styleId="Heading3">
    <w:name w:val="heading 3"/>
    <w:basedOn w:val="Normal"/>
    <w:next w:val="Normal"/>
    <w:link w:val="Heading3Char"/>
    <w:uiPriority w:val="1"/>
    <w:semiHidden/>
    <w:qFormat/>
    <w:rsid w:val="00B61B7E"/>
    <w:pPr>
      <w:keepNext/>
      <w:keepLines/>
      <w:spacing w:before="40"/>
      <w:outlineLvl w:val="2"/>
    </w:pPr>
    <w:rPr>
      <w:rFonts w:asciiTheme="majorHAnsi" w:eastAsiaTheme="majorEastAsia" w:hAnsiTheme="majorHAnsi" w:cstheme="majorBidi"/>
      <w:color w:val="2A405C"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semiHidden/>
    <w:unhideWhenUsed/>
    <w:pPr>
      <w:spacing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1"/>
    <w:semiHidden/>
    <w:rPr>
      <w:caps/>
      <w:color w:val="A6A6A6" w:themeColor="background1" w:themeShade="A6"/>
      <w:spacing w:val="40"/>
      <w:sz w:val="40"/>
    </w:rPr>
  </w:style>
  <w:style w:type="paragraph" w:customStyle="1" w:styleId="PersonalInformation">
    <w:name w:val="Personal Information"/>
    <w:basedOn w:val="Normal"/>
    <w:qFormat/>
    <w:rsid w:val="00322443"/>
    <w:pPr>
      <w:spacing w:line="240" w:lineRule="auto"/>
    </w:pPr>
    <w:rPr>
      <w:rFonts w:ascii="Times New Roman" w:hAnsi="Times New Roman" w:cs="Times New Roman"/>
      <w:color w:val="595959" w:themeColor="text1" w:themeTint="A6"/>
      <w:spacing w:val="10"/>
      <w:szCs w:val="20"/>
    </w:rPr>
  </w:style>
  <w:style w:type="character" w:customStyle="1" w:styleId="Heading2Char">
    <w:name w:val="Heading 2 Char"/>
    <w:basedOn w:val="DefaultParagraphFont"/>
    <w:link w:val="Heading2"/>
    <w:uiPriority w:val="1"/>
    <w:semiHidden/>
    <w:rPr>
      <w:caps/>
      <w:color w:val="595959" w:themeColor="text1" w:themeTint="A6"/>
      <w:spacing w:val="20"/>
      <w:sz w:val="16"/>
    </w:rPr>
  </w:style>
  <w:style w:type="paragraph" w:customStyle="1" w:styleId="Bold">
    <w:name w:val="Bold"/>
    <w:basedOn w:val="Normal"/>
    <w:qFormat/>
    <w:rsid w:val="00322443"/>
    <w:rPr>
      <w:rFonts w:ascii="Times New Roman" w:hAnsi="Times New Roman"/>
      <w:b/>
      <w:spacing w:val="10"/>
    </w:rPr>
  </w:style>
  <w:style w:type="paragraph" w:customStyle="1" w:styleId="Dates">
    <w:name w:val="Dates"/>
    <w:basedOn w:val="Date"/>
    <w:next w:val="PlainText"/>
    <w:qFormat/>
    <w:rsid w:val="00322443"/>
    <w:pPr>
      <w:spacing w:line="240" w:lineRule="auto"/>
      <w:contextualSpacing/>
      <w:jc w:val="right"/>
    </w:pPr>
    <w:rPr>
      <w:rFonts w:ascii="Times New Roman" w:hAnsi="Times New Roman" w:cs="Times New Roman"/>
      <w:color w:val="262626" w:themeColor="text1" w:themeTint="D9"/>
      <w:szCs w:val="24"/>
    </w:rPr>
  </w:style>
  <w:style w:type="paragraph" w:customStyle="1" w:styleId="Italics">
    <w:name w:val="Italics"/>
    <w:basedOn w:val="Normal"/>
    <w:qFormat/>
    <w:rsid w:val="006E5B24"/>
    <w:pPr>
      <w:spacing w:line="240" w:lineRule="auto"/>
    </w:pPr>
    <w:rPr>
      <w:rFonts w:ascii="Times New Roman" w:hAnsi="Times New Roman" w:cs="Times New Roman"/>
      <w:i/>
    </w:rPr>
  </w:style>
  <w:style w:type="paragraph" w:styleId="ListParagraph">
    <w:name w:val="List Paragraph"/>
    <w:basedOn w:val="Normal"/>
    <w:uiPriority w:val="34"/>
    <w:qFormat/>
    <w:rsid w:val="00322443"/>
    <w:pPr>
      <w:numPr>
        <w:numId w:val="20"/>
      </w:numPr>
      <w:spacing w:line="240" w:lineRule="auto"/>
      <w:ind w:left="360" w:hanging="216"/>
    </w:pPr>
    <w:rPr>
      <w:rFonts w:ascii="Times New Roman" w:hAnsi="Times New Roman" w:cs="Times New Roman"/>
      <w:szCs w:val="24"/>
    </w:rPr>
  </w:style>
  <w:style w:type="paragraph" w:customStyle="1" w:styleId="Copy">
    <w:name w:val="Copy"/>
    <w:basedOn w:val="Normal"/>
    <w:qFormat/>
    <w:pPr>
      <w:spacing w:after="80"/>
    </w:pPr>
  </w:style>
  <w:style w:type="paragraph" w:customStyle="1" w:styleId="PlaceholderAutotext10">
    <w:name w:val="PlaceholderAutotext_10"/>
    <w:rPr>
      <w:rFonts w:eastAsiaTheme="minorEastAsia"/>
    </w:rPr>
  </w:style>
  <w:style w:type="paragraph" w:customStyle="1" w:styleId="YourName">
    <w:name w:val="Your Name"/>
    <w:basedOn w:val="Normal"/>
    <w:qFormat/>
    <w:rsid w:val="003D2742"/>
    <w:rPr>
      <w:caps/>
      <w:color w:val="000000" w:themeColor="text1"/>
      <w:spacing w:val="40"/>
      <w:sz w:val="40"/>
    </w:rPr>
  </w:style>
  <w:style w:type="paragraph" w:customStyle="1" w:styleId="SectionHeading">
    <w:name w:val="Section Heading"/>
    <w:basedOn w:val="Normal"/>
    <w:qFormat/>
    <w:rsid w:val="00322443"/>
    <w:pPr>
      <w:framePr w:hSpace="180" w:wrap="around" w:hAnchor="margin" w:y="-330"/>
      <w:spacing w:line="240" w:lineRule="auto"/>
    </w:pPr>
    <w:rPr>
      <w:rFonts w:ascii="Times New Roman" w:hAnsi="Times New Roman" w:cs="Times New Roman"/>
      <w:caps/>
      <w:color w:val="262626" w:themeColor="text1" w:themeTint="D9"/>
      <w:spacing w:val="20"/>
      <w:sz w:val="20"/>
      <w:szCs w:val="24"/>
    </w:rPr>
  </w:style>
  <w:style w:type="character" w:styleId="BookTitle">
    <w:name w:val="Book Title"/>
    <w:basedOn w:val="DefaultParagraphFont"/>
    <w:uiPriority w:val="33"/>
    <w:qFormat/>
    <w:rsid w:val="00573404"/>
    <w:rPr>
      <w:b/>
      <w:bCs/>
      <w:i/>
      <w:iCs/>
      <w:spacing w:val="5"/>
    </w:rPr>
  </w:style>
  <w:style w:type="paragraph" w:styleId="Subtitle">
    <w:name w:val="Subtitle"/>
    <w:basedOn w:val="Normal"/>
    <w:next w:val="Normal"/>
    <w:link w:val="SubtitleChar"/>
    <w:uiPriority w:val="5"/>
    <w:qFormat/>
    <w:rsid w:val="00322443"/>
    <w:pPr>
      <w:numPr>
        <w:ilvl w:val="1"/>
      </w:numPr>
      <w:spacing w:line="240" w:lineRule="auto"/>
      <w:contextualSpacing/>
    </w:pPr>
    <w:rPr>
      <w:rFonts w:ascii="Times New Roman" w:eastAsiaTheme="minorEastAsia" w:hAnsi="Times New Roman" w:cs="Times New Roman"/>
      <w:color w:val="404040" w:themeColor="text1" w:themeTint="BF"/>
      <w:spacing w:val="15"/>
      <w:szCs w:val="20"/>
    </w:rPr>
  </w:style>
  <w:style w:type="character" w:customStyle="1" w:styleId="SubtitleChar">
    <w:name w:val="Subtitle Char"/>
    <w:basedOn w:val="DefaultParagraphFont"/>
    <w:link w:val="Subtitle"/>
    <w:uiPriority w:val="5"/>
    <w:rsid w:val="00322443"/>
    <w:rPr>
      <w:rFonts w:ascii="Times New Roman" w:eastAsiaTheme="minorEastAsia" w:hAnsi="Times New Roman" w:cs="Times New Roman"/>
      <w:color w:val="404040" w:themeColor="text1" w:themeTint="BF"/>
      <w:spacing w:val="15"/>
      <w:sz w:val="16"/>
      <w:szCs w:val="20"/>
    </w:rPr>
  </w:style>
  <w:style w:type="character" w:styleId="Strong">
    <w:name w:val="Strong"/>
    <w:basedOn w:val="DefaultParagraphFont"/>
    <w:uiPriority w:val="2"/>
    <w:qFormat/>
    <w:rsid w:val="00322443"/>
    <w:rPr>
      <w:rFonts w:ascii="Times New Roman" w:hAnsi="Times New Roman"/>
      <w:b/>
      <w:bCs/>
      <w:sz w:val="16"/>
    </w:rPr>
  </w:style>
  <w:style w:type="paragraph" w:styleId="Title">
    <w:name w:val="Title"/>
    <w:basedOn w:val="Normal"/>
    <w:next w:val="Normal"/>
    <w:link w:val="TitleChar"/>
    <w:uiPriority w:val="4"/>
    <w:qFormat/>
    <w:rsid w:val="00FF6EBE"/>
    <w:pPr>
      <w:spacing w:line="240" w:lineRule="auto"/>
      <w:contextualSpacing/>
    </w:pPr>
    <w:rPr>
      <w:rFonts w:asciiTheme="majorHAnsi" w:eastAsiaTheme="majorEastAsia" w:hAnsiTheme="majorHAnsi" w:cstheme="majorBidi"/>
      <w:spacing w:val="-10"/>
      <w:kern w:val="28"/>
      <w:sz w:val="56"/>
      <w:szCs w:val="56"/>
    </w:rPr>
  </w:style>
  <w:style w:type="paragraph" w:styleId="PlainText">
    <w:name w:val="Plain Text"/>
    <w:basedOn w:val="Normal"/>
    <w:link w:val="PlainTextChar"/>
    <w:uiPriority w:val="99"/>
    <w:semiHidden/>
    <w:unhideWhenUsed/>
    <w:rsid w:val="00FF6EB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FF6EBE"/>
    <w:rPr>
      <w:rFonts w:ascii="Consolas" w:hAnsi="Consolas" w:cs="Consolas"/>
      <w:sz w:val="21"/>
      <w:szCs w:val="21"/>
    </w:rPr>
  </w:style>
  <w:style w:type="paragraph" w:styleId="Date">
    <w:name w:val="Date"/>
    <w:basedOn w:val="Normal"/>
    <w:next w:val="Normal"/>
    <w:link w:val="DateChar"/>
    <w:uiPriority w:val="99"/>
    <w:semiHidden/>
    <w:unhideWhenUsed/>
    <w:rsid w:val="00FF6EBE"/>
  </w:style>
  <w:style w:type="character" w:customStyle="1" w:styleId="DateChar">
    <w:name w:val="Date Char"/>
    <w:basedOn w:val="DefaultParagraphFont"/>
    <w:link w:val="Date"/>
    <w:uiPriority w:val="99"/>
    <w:semiHidden/>
    <w:rsid w:val="00FF6EBE"/>
    <w:rPr>
      <w:sz w:val="16"/>
    </w:rPr>
  </w:style>
  <w:style w:type="character" w:customStyle="1" w:styleId="TitleChar">
    <w:name w:val="Title Char"/>
    <w:basedOn w:val="DefaultParagraphFont"/>
    <w:link w:val="Title"/>
    <w:uiPriority w:val="4"/>
    <w:rsid w:val="00FF6EBE"/>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1"/>
    <w:semiHidden/>
    <w:rsid w:val="00B61B7E"/>
    <w:rPr>
      <w:rFonts w:asciiTheme="majorHAnsi" w:eastAsiaTheme="majorEastAsia" w:hAnsiTheme="majorHAnsi" w:cstheme="majorBidi"/>
      <w:color w:val="2A405C" w:themeColor="accent1" w:themeShade="7F"/>
      <w:sz w:val="24"/>
      <w:szCs w:val="24"/>
    </w:rPr>
  </w:style>
  <w:style w:type="table" w:customStyle="1" w:styleId="TableGrid1">
    <w:name w:val="Table Grid1"/>
    <w:basedOn w:val="TableNormal"/>
    <w:next w:val="TableGrid"/>
    <w:uiPriority w:val="1"/>
    <w:rsid w:val="008A7B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next w:val="TableGrid"/>
    <w:uiPriority w:val="1"/>
    <w:rsid w:val="00C50E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C30F3A"/>
    <w:rPr>
      <w:color w:val="0000FF" w:themeColor="hyperlink"/>
      <w:u w:val="single"/>
    </w:rPr>
  </w:style>
  <w:style w:type="character" w:styleId="Emphasis">
    <w:name w:val="Emphasis"/>
    <w:basedOn w:val="DefaultParagraphFont"/>
    <w:uiPriority w:val="2"/>
    <w:qFormat/>
    <w:rsid w:val="0089016E"/>
    <w:rPr>
      <w:i/>
      <w:iCs/>
    </w:rPr>
  </w:style>
  <w:style w:type="paragraph" w:styleId="NormalWeb">
    <w:name w:val="Normal (Web)"/>
    <w:basedOn w:val="Normal"/>
    <w:uiPriority w:val="99"/>
    <w:semiHidden/>
    <w:unhideWhenUsed/>
    <w:rsid w:val="00687E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072942">
      <w:bodyDiv w:val="1"/>
      <w:marLeft w:val="0"/>
      <w:marRight w:val="0"/>
      <w:marTop w:val="0"/>
      <w:marBottom w:val="0"/>
      <w:divBdr>
        <w:top w:val="none" w:sz="0" w:space="0" w:color="auto"/>
        <w:left w:val="none" w:sz="0" w:space="0" w:color="auto"/>
        <w:bottom w:val="none" w:sz="0" w:space="0" w:color="auto"/>
        <w:right w:val="none" w:sz="0" w:space="0" w:color="auto"/>
      </w:divBdr>
    </w:div>
    <w:div w:id="123894508">
      <w:bodyDiv w:val="1"/>
      <w:marLeft w:val="0"/>
      <w:marRight w:val="0"/>
      <w:marTop w:val="0"/>
      <w:marBottom w:val="0"/>
      <w:divBdr>
        <w:top w:val="none" w:sz="0" w:space="0" w:color="auto"/>
        <w:left w:val="none" w:sz="0" w:space="0" w:color="auto"/>
        <w:bottom w:val="none" w:sz="0" w:space="0" w:color="auto"/>
        <w:right w:val="none" w:sz="0" w:space="0" w:color="auto"/>
      </w:divBdr>
    </w:div>
    <w:div w:id="168302559">
      <w:bodyDiv w:val="1"/>
      <w:marLeft w:val="0"/>
      <w:marRight w:val="0"/>
      <w:marTop w:val="0"/>
      <w:marBottom w:val="0"/>
      <w:divBdr>
        <w:top w:val="none" w:sz="0" w:space="0" w:color="auto"/>
        <w:left w:val="none" w:sz="0" w:space="0" w:color="auto"/>
        <w:bottom w:val="none" w:sz="0" w:space="0" w:color="auto"/>
        <w:right w:val="none" w:sz="0" w:space="0" w:color="auto"/>
      </w:divBdr>
    </w:div>
    <w:div w:id="401828708">
      <w:bodyDiv w:val="1"/>
      <w:marLeft w:val="0"/>
      <w:marRight w:val="0"/>
      <w:marTop w:val="0"/>
      <w:marBottom w:val="0"/>
      <w:divBdr>
        <w:top w:val="none" w:sz="0" w:space="0" w:color="auto"/>
        <w:left w:val="none" w:sz="0" w:space="0" w:color="auto"/>
        <w:bottom w:val="none" w:sz="0" w:space="0" w:color="auto"/>
        <w:right w:val="none" w:sz="0" w:space="0" w:color="auto"/>
      </w:divBdr>
    </w:div>
    <w:div w:id="425738312">
      <w:bodyDiv w:val="1"/>
      <w:marLeft w:val="0"/>
      <w:marRight w:val="0"/>
      <w:marTop w:val="0"/>
      <w:marBottom w:val="0"/>
      <w:divBdr>
        <w:top w:val="none" w:sz="0" w:space="0" w:color="auto"/>
        <w:left w:val="none" w:sz="0" w:space="0" w:color="auto"/>
        <w:bottom w:val="none" w:sz="0" w:space="0" w:color="auto"/>
        <w:right w:val="none" w:sz="0" w:space="0" w:color="auto"/>
      </w:divBdr>
    </w:div>
    <w:div w:id="628046574">
      <w:bodyDiv w:val="1"/>
      <w:marLeft w:val="0"/>
      <w:marRight w:val="0"/>
      <w:marTop w:val="0"/>
      <w:marBottom w:val="0"/>
      <w:divBdr>
        <w:top w:val="none" w:sz="0" w:space="0" w:color="auto"/>
        <w:left w:val="none" w:sz="0" w:space="0" w:color="auto"/>
        <w:bottom w:val="none" w:sz="0" w:space="0" w:color="auto"/>
        <w:right w:val="none" w:sz="0" w:space="0" w:color="auto"/>
      </w:divBdr>
    </w:div>
    <w:div w:id="696278858">
      <w:bodyDiv w:val="1"/>
      <w:marLeft w:val="0"/>
      <w:marRight w:val="0"/>
      <w:marTop w:val="0"/>
      <w:marBottom w:val="0"/>
      <w:divBdr>
        <w:top w:val="none" w:sz="0" w:space="0" w:color="auto"/>
        <w:left w:val="none" w:sz="0" w:space="0" w:color="auto"/>
        <w:bottom w:val="none" w:sz="0" w:space="0" w:color="auto"/>
        <w:right w:val="none" w:sz="0" w:space="0" w:color="auto"/>
      </w:divBdr>
    </w:div>
    <w:div w:id="744256300">
      <w:bodyDiv w:val="1"/>
      <w:marLeft w:val="0"/>
      <w:marRight w:val="0"/>
      <w:marTop w:val="0"/>
      <w:marBottom w:val="0"/>
      <w:divBdr>
        <w:top w:val="none" w:sz="0" w:space="0" w:color="auto"/>
        <w:left w:val="none" w:sz="0" w:space="0" w:color="auto"/>
        <w:bottom w:val="none" w:sz="0" w:space="0" w:color="auto"/>
        <w:right w:val="none" w:sz="0" w:space="0" w:color="auto"/>
      </w:divBdr>
    </w:div>
    <w:div w:id="776489475">
      <w:bodyDiv w:val="1"/>
      <w:marLeft w:val="0"/>
      <w:marRight w:val="0"/>
      <w:marTop w:val="0"/>
      <w:marBottom w:val="0"/>
      <w:divBdr>
        <w:top w:val="none" w:sz="0" w:space="0" w:color="auto"/>
        <w:left w:val="none" w:sz="0" w:space="0" w:color="auto"/>
        <w:bottom w:val="none" w:sz="0" w:space="0" w:color="auto"/>
        <w:right w:val="none" w:sz="0" w:space="0" w:color="auto"/>
      </w:divBdr>
    </w:div>
    <w:div w:id="822545604">
      <w:bodyDiv w:val="1"/>
      <w:marLeft w:val="0"/>
      <w:marRight w:val="0"/>
      <w:marTop w:val="0"/>
      <w:marBottom w:val="0"/>
      <w:divBdr>
        <w:top w:val="none" w:sz="0" w:space="0" w:color="auto"/>
        <w:left w:val="none" w:sz="0" w:space="0" w:color="auto"/>
        <w:bottom w:val="none" w:sz="0" w:space="0" w:color="auto"/>
        <w:right w:val="none" w:sz="0" w:space="0" w:color="auto"/>
      </w:divBdr>
    </w:div>
    <w:div w:id="1106147192">
      <w:bodyDiv w:val="1"/>
      <w:marLeft w:val="0"/>
      <w:marRight w:val="0"/>
      <w:marTop w:val="0"/>
      <w:marBottom w:val="0"/>
      <w:divBdr>
        <w:top w:val="none" w:sz="0" w:space="0" w:color="auto"/>
        <w:left w:val="none" w:sz="0" w:space="0" w:color="auto"/>
        <w:bottom w:val="none" w:sz="0" w:space="0" w:color="auto"/>
        <w:right w:val="none" w:sz="0" w:space="0" w:color="auto"/>
      </w:divBdr>
    </w:div>
    <w:div w:id="1543977060">
      <w:bodyDiv w:val="1"/>
      <w:marLeft w:val="0"/>
      <w:marRight w:val="0"/>
      <w:marTop w:val="0"/>
      <w:marBottom w:val="0"/>
      <w:divBdr>
        <w:top w:val="none" w:sz="0" w:space="0" w:color="auto"/>
        <w:left w:val="none" w:sz="0" w:space="0" w:color="auto"/>
        <w:bottom w:val="none" w:sz="0" w:space="0" w:color="auto"/>
        <w:right w:val="none" w:sz="0" w:space="0" w:color="auto"/>
      </w:divBdr>
    </w:div>
    <w:div w:id="1602689141">
      <w:bodyDiv w:val="1"/>
      <w:marLeft w:val="0"/>
      <w:marRight w:val="0"/>
      <w:marTop w:val="0"/>
      <w:marBottom w:val="0"/>
      <w:divBdr>
        <w:top w:val="none" w:sz="0" w:space="0" w:color="auto"/>
        <w:left w:val="none" w:sz="0" w:space="0" w:color="auto"/>
        <w:bottom w:val="none" w:sz="0" w:space="0" w:color="auto"/>
        <w:right w:val="none" w:sz="0" w:space="0" w:color="auto"/>
      </w:divBdr>
    </w:div>
    <w:div w:id="1637098926">
      <w:bodyDiv w:val="1"/>
      <w:marLeft w:val="0"/>
      <w:marRight w:val="0"/>
      <w:marTop w:val="0"/>
      <w:marBottom w:val="0"/>
      <w:divBdr>
        <w:top w:val="none" w:sz="0" w:space="0" w:color="auto"/>
        <w:left w:val="none" w:sz="0" w:space="0" w:color="auto"/>
        <w:bottom w:val="none" w:sz="0" w:space="0" w:color="auto"/>
        <w:right w:val="none" w:sz="0" w:space="0" w:color="auto"/>
      </w:divBdr>
    </w:div>
    <w:div w:id="1637950673">
      <w:bodyDiv w:val="1"/>
      <w:marLeft w:val="0"/>
      <w:marRight w:val="0"/>
      <w:marTop w:val="0"/>
      <w:marBottom w:val="0"/>
      <w:divBdr>
        <w:top w:val="none" w:sz="0" w:space="0" w:color="auto"/>
        <w:left w:val="none" w:sz="0" w:space="0" w:color="auto"/>
        <w:bottom w:val="none" w:sz="0" w:space="0" w:color="auto"/>
        <w:right w:val="none" w:sz="0" w:space="0" w:color="auto"/>
      </w:divBdr>
    </w:div>
    <w:div w:id="1689454240">
      <w:bodyDiv w:val="1"/>
      <w:marLeft w:val="0"/>
      <w:marRight w:val="0"/>
      <w:marTop w:val="0"/>
      <w:marBottom w:val="0"/>
      <w:divBdr>
        <w:top w:val="none" w:sz="0" w:space="0" w:color="auto"/>
        <w:left w:val="none" w:sz="0" w:space="0" w:color="auto"/>
        <w:bottom w:val="none" w:sz="0" w:space="0" w:color="auto"/>
        <w:right w:val="none" w:sz="0" w:space="0" w:color="auto"/>
      </w:divBdr>
    </w:div>
    <w:div w:id="1812558312">
      <w:bodyDiv w:val="1"/>
      <w:marLeft w:val="0"/>
      <w:marRight w:val="0"/>
      <w:marTop w:val="0"/>
      <w:marBottom w:val="0"/>
      <w:divBdr>
        <w:top w:val="none" w:sz="0" w:space="0" w:color="auto"/>
        <w:left w:val="none" w:sz="0" w:space="0" w:color="auto"/>
        <w:bottom w:val="none" w:sz="0" w:space="0" w:color="auto"/>
        <w:right w:val="none" w:sz="0" w:space="0" w:color="auto"/>
      </w:divBdr>
    </w:div>
    <w:div w:id="1850409007">
      <w:bodyDiv w:val="1"/>
      <w:marLeft w:val="0"/>
      <w:marRight w:val="0"/>
      <w:marTop w:val="0"/>
      <w:marBottom w:val="0"/>
      <w:divBdr>
        <w:top w:val="none" w:sz="0" w:space="0" w:color="auto"/>
        <w:left w:val="none" w:sz="0" w:space="0" w:color="auto"/>
        <w:bottom w:val="none" w:sz="0" w:space="0" w:color="auto"/>
        <w:right w:val="none" w:sz="0" w:space="0" w:color="auto"/>
      </w:divBdr>
    </w:div>
    <w:div w:id="1908221647">
      <w:bodyDiv w:val="1"/>
      <w:marLeft w:val="0"/>
      <w:marRight w:val="0"/>
      <w:marTop w:val="0"/>
      <w:marBottom w:val="0"/>
      <w:divBdr>
        <w:top w:val="none" w:sz="0" w:space="0" w:color="auto"/>
        <w:left w:val="none" w:sz="0" w:space="0" w:color="auto"/>
        <w:bottom w:val="none" w:sz="0" w:space="0" w:color="auto"/>
        <w:right w:val="none" w:sz="0" w:space="0" w:color="auto"/>
      </w:divBdr>
    </w:div>
    <w:div w:id="1970939156">
      <w:bodyDiv w:val="1"/>
      <w:marLeft w:val="0"/>
      <w:marRight w:val="0"/>
      <w:marTop w:val="0"/>
      <w:marBottom w:val="0"/>
      <w:divBdr>
        <w:top w:val="none" w:sz="0" w:space="0" w:color="auto"/>
        <w:left w:val="none" w:sz="0" w:space="0" w:color="auto"/>
        <w:bottom w:val="none" w:sz="0" w:space="0" w:color="auto"/>
        <w:right w:val="none" w:sz="0" w:space="0" w:color="auto"/>
      </w:divBdr>
    </w:div>
    <w:div w:id="2073500329">
      <w:bodyDiv w:val="1"/>
      <w:marLeft w:val="0"/>
      <w:marRight w:val="0"/>
      <w:marTop w:val="0"/>
      <w:marBottom w:val="0"/>
      <w:divBdr>
        <w:top w:val="none" w:sz="0" w:space="0" w:color="auto"/>
        <w:left w:val="none" w:sz="0" w:space="0" w:color="auto"/>
        <w:bottom w:val="none" w:sz="0" w:space="0" w:color="auto"/>
        <w:right w:val="none" w:sz="0" w:space="0" w:color="auto"/>
      </w:divBdr>
    </w:div>
    <w:div w:id="207431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AppData\Roaming\Microsoft\Templates\Chronological%20resume%20(Minimalist%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D85CD90CD846E49AEEE45C286C3856"/>
        <w:category>
          <w:name w:val="General"/>
          <w:gallery w:val="placeholder"/>
        </w:category>
        <w:types>
          <w:type w:val="bbPlcHdr"/>
        </w:types>
        <w:behaviors>
          <w:behavior w:val="content"/>
        </w:behaviors>
        <w:guid w:val="{C9C16649-CDCD-428F-BD19-2671EBD3976F}"/>
      </w:docPartPr>
      <w:docPartBody>
        <w:p w:rsidR="00F86386" w:rsidRDefault="00005285">
          <w:pPr>
            <w:pStyle w:val="76D85CD90CD846E49AEEE45C286C3856"/>
          </w:pPr>
          <w:r>
            <w:t>[your name]</w:t>
          </w:r>
        </w:p>
      </w:docPartBody>
    </w:docPart>
    <w:docPart>
      <w:docPartPr>
        <w:name w:val="28BA683B000843678DF1851D1B516E2A"/>
        <w:category>
          <w:name w:val="General"/>
          <w:gallery w:val="placeholder"/>
        </w:category>
        <w:types>
          <w:type w:val="bbPlcHdr"/>
        </w:types>
        <w:behaviors>
          <w:behavior w:val="content"/>
        </w:behaviors>
        <w:guid w:val="{98941344-D6EA-43B9-A6FF-1DB346081C88}"/>
      </w:docPartPr>
      <w:docPartBody>
        <w:p w:rsidR="00D908D4" w:rsidRDefault="00667E44" w:rsidP="00667E44">
          <w:pPr>
            <w:pStyle w:val="28BA683B000843678DF1851D1B516E2A"/>
          </w:pPr>
          <w:r>
            <w:rPr>
              <w:rStyle w:val="PlaceholderText"/>
            </w:rPr>
            <w:t>[End Date]</w:t>
          </w:r>
        </w:p>
      </w:docPartBody>
    </w:docPart>
    <w:docPart>
      <w:docPartPr>
        <w:name w:val="542C3485146C4C56BE4A21E5076A646D"/>
        <w:category>
          <w:name w:val="General"/>
          <w:gallery w:val="placeholder"/>
        </w:category>
        <w:types>
          <w:type w:val="bbPlcHdr"/>
        </w:types>
        <w:behaviors>
          <w:behavior w:val="content"/>
        </w:behaviors>
        <w:guid w:val="{31E7A8F3-2656-4828-B895-3F5915395B65}"/>
      </w:docPartPr>
      <w:docPartBody>
        <w:p w:rsidR="00D908D4" w:rsidRDefault="00667E44" w:rsidP="00667E44">
          <w:pPr>
            <w:pStyle w:val="542C3485146C4C56BE4A21E5076A646D"/>
          </w:pPr>
          <w:r>
            <w:rPr>
              <w:rStyle w:val="PlaceholderText"/>
            </w:rPr>
            <w:t>[End Date]</w:t>
          </w:r>
        </w:p>
      </w:docPartBody>
    </w:docPart>
    <w:docPart>
      <w:docPartPr>
        <w:name w:val="3307116E1366497D9008DD2882117CBA"/>
        <w:category>
          <w:name w:val="General"/>
          <w:gallery w:val="placeholder"/>
        </w:category>
        <w:types>
          <w:type w:val="bbPlcHdr"/>
        </w:types>
        <w:behaviors>
          <w:behavior w:val="content"/>
        </w:behaviors>
        <w:guid w:val="{D12ECBBE-A525-4486-B22A-179F20EB043D}"/>
      </w:docPartPr>
      <w:docPartBody>
        <w:p w:rsidR="00D908D4" w:rsidRDefault="00667E44" w:rsidP="00667E44">
          <w:pPr>
            <w:pStyle w:val="3307116E1366497D9008DD2882117CBA"/>
          </w:pPr>
          <w:r>
            <w:t>[Rochester, NY]</w:t>
          </w:r>
        </w:p>
      </w:docPartBody>
    </w:docPart>
    <w:docPart>
      <w:docPartPr>
        <w:name w:val="DA24EE4D1FDE40C3BEAAECD0998F4898"/>
        <w:category>
          <w:name w:val="General"/>
          <w:gallery w:val="placeholder"/>
        </w:category>
        <w:types>
          <w:type w:val="bbPlcHdr"/>
        </w:types>
        <w:behaviors>
          <w:behavior w:val="content"/>
        </w:behaviors>
        <w:guid w:val="{655F8342-157E-4986-BC58-B13C6611F1BE}"/>
      </w:docPartPr>
      <w:docPartBody>
        <w:p w:rsidR="00AA57AD" w:rsidRDefault="00D908D4" w:rsidP="00D908D4">
          <w:pPr>
            <w:pStyle w:val="DA24EE4D1FDE40C3BEAAECD0998F4898"/>
          </w:pPr>
          <w:r>
            <w:t>[Rochester, NY]</w:t>
          </w:r>
        </w:p>
      </w:docPartBody>
    </w:docPart>
    <w:docPart>
      <w:docPartPr>
        <w:name w:val="B9650BD3D1034EE59BA38565137129BD"/>
        <w:category>
          <w:name w:val="General"/>
          <w:gallery w:val="placeholder"/>
        </w:category>
        <w:types>
          <w:type w:val="bbPlcHdr"/>
        </w:types>
        <w:behaviors>
          <w:behavior w:val="content"/>
        </w:behaviors>
        <w:guid w:val="{218900B4-6B30-499B-83B0-DB9CD6996F7E}"/>
      </w:docPartPr>
      <w:docPartBody>
        <w:p w:rsidR="00BB7E47" w:rsidRDefault="00984203" w:rsidP="00984203">
          <w:pPr>
            <w:pStyle w:val="B9650BD3D1034EE59BA38565137129BD"/>
          </w:pPr>
          <w:r>
            <w:t>[Start Date]</w:t>
          </w:r>
        </w:p>
      </w:docPartBody>
    </w:docPart>
    <w:docPart>
      <w:docPartPr>
        <w:name w:val="1F33E61DC9254469AC4F9DC3B87317CF"/>
        <w:category>
          <w:name w:val="General"/>
          <w:gallery w:val="placeholder"/>
        </w:category>
        <w:types>
          <w:type w:val="bbPlcHdr"/>
        </w:types>
        <w:behaviors>
          <w:behavior w:val="content"/>
        </w:behaviors>
        <w:guid w:val="{731E2562-3BD2-4A1C-B7C3-1AB8DF9C1E3B}"/>
      </w:docPartPr>
      <w:docPartBody>
        <w:p w:rsidR="00BB7E47" w:rsidRDefault="00984203" w:rsidP="00984203">
          <w:pPr>
            <w:pStyle w:val="1F33E61DC9254469AC4F9DC3B87317CF"/>
          </w:pPr>
          <w:r>
            <w:rPr>
              <w:rStyle w:val="PlaceholderText"/>
            </w:rPr>
            <w:t>[End Date]</w:t>
          </w:r>
        </w:p>
      </w:docPartBody>
    </w:docPart>
    <w:docPart>
      <w:docPartPr>
        <w:name w:val="8A1FD860D9D242E4AFEC90B8A458A8B8"/>
        <w:category>
          <w:name w:val="General"/>
          <w:gallery w:val="placeholder"/>
        </w:category>
        <w:types>
          <w:type w:val="bbPlcHdr"/>
        </w:types>
        <w:behaviors>
          <w:behavior w:val="content"/>
        </w:behaviors>
        <w:guid w:val="{1EE12490-4DB7-458E-823A-DBA5DF4DA395}"/>
      </w:docPartPr>
      <w:docPartBody>
        <w:p w:rsidR="00BB7E47" w:rsidRDefault="00984203" w:rsidP="00984203">
          <w:pPr>
            <w:pStyle w:val="8A1FD860D9D242E4AFEC90B8A458A8B8"/>
          </w:pPr>
          <w:r>
            <w:t>[Start Date]</w:t>
          </w:r>
        </w:p>
      </w:docPartBody>
    </w:docPart>
    <w:docPart>
      <w:docPartPr>
        <w:name w:val="0B3C3E221BFC4E3D81123969266A0CFC"/>
        <w:category>
          <w:name w:val="General"/>
          <w:gallery w:val="placeholder"/>
        </w:category>
        <w:types>
          <w:type w:val="bbPlcHdr"/>
        </w:types>
        <w:behaviors>
          <w:behavior w:val="content"/>
        </w:behaviors>
        <w:guid w:val="{2A8D9139-012F-454F-8FAA-C41448726FD3}"/>
      </w:docPartPr>
      <w:docPartBody>
        <w:p w:rsidR="00BB7E47" w:rsidRDefault="00984203" w:rsidP="00984203">
          <w:pPr>
            <w:pStyle w:val="0B3C3E221BFC4E3D81123969266A0CFC"/>
          </w:pPr>
          <w:r>
            <w:rPr>
              <w:rStyle w:val="PlaceholderText"/>
            </w:rPr>
            <w:t>[End Date]</w:t>
          </w:r>
        </w:p>
      </w:docPartBody>
    </w:docPart>
    <w:docPart>
      <w:docPartPr>
        <w:name w:val="1661D1779494482687E4E2E96106FA76"/>
        <w:category>
          <w:name w:val="General"/>
          <w:gallery w:val="placeholder"/>
        </w:category>
        <w:types>
          <w:type w:val="bbPlcHdr"/>
        </w:types>
        <w:behaviors>
          <w:behavior w:val="content"/>
        </w:behaviors>
        <w:guid w:val="{8E10E0B0-AFDE-4FFE-AAAF-6F4AEBFE7E0C}"/>
      </w:docPartPr>
      <w:docPartBody>
        <w:p w:rsidR="00DF6199" w:rsidRDefault="00BB7E47" w:rsidP="00BB7E47">
          <w:pPr>
            <w:pStyle w:val="1661D1779494482687E4E2E96106FA76"/>
          </w:pPr>
          <w:r>
            <w:t>[Start Date]</w:t>
          </w:r>
        </w:p>
      </w:docPartBody>
    </w:docPart>
    <w:docPart>
      <w:docPartPr>
        <w:name w:val="3B343EA4684A42B88741E1B1A53AC402"/>
        <w:category>
          <w:name w:val="General"/>
          <w:gallery w:val="placeholder"/>
        </w:category>
        <w:types>
          <w:type w:val="bbPlcHdr"/>
        </w:types>
        <w:behaviors>
          <w:behavior w:val="content"/>
        </w:behaviors>
        <w:guid w:val="{127C30F3-A043-414D-818C-D92D58CABDCD}"/>
      </w:docPartPr>
      <w:docPartBody>
        <w:p w:rsidR="00DF6199" w:rsidRDefault="00BB7E47" w:rsidP="00BB7E47">
          <w:pPr>
            <w:pStyle w:val="3B343EA4684A42B88741E1B1A53AC402"/>
          </w:pPr>
          <w:r>
            <w:rPr>
              <w:rStyle w:val="PlaceholderText"/>
            </w:rPr>
            <w:t>[End Date]</w:t>
          </w:r>
        </w:p>
      </w:docPartBody>
    </w:docPart>
    <w:docPart>
      <w:docPartPr>
        <w:name w:val="CB5D816E96C54366BC4BC53A399C2823"/>
        <w:category>
          <w:name w:val="General"/>
          <w:gallery w:val="placeholder"/>
        </w:category>
        <w:types>
          <w:type w:val="bbPlcHdr"/>
        </w:types>
        <w:behaviors>
          <w:behavior w:val="content"/>
        </w:behaviors>
        <w:guid w:val="{97689550-693E-4C78-AA67-068D67B6ABF5}"/>
      </w:docPartPr>
      <w:docPartBody>
        <w:p w:rsidR="00DF6199" w:rsidRDefault="00BB7E47" w:rsidP="00BB7E47">
          <w:pPr>
            <w:pStyle w:val="CB5D816E96C54366BC4BC53A399C2823"/>
          </w:pPr>
          <w:r>
            <w:t>[Rochester, NY]</w:t>
          </w:r>
        </w:p>
      </w:docPartBody>
    </w:docPart>
    <w:docPart>
      <w:docPartPr>
        <w:name w:val="8371CAD480794C3B835885FB4C4762E6"/>
        <w:category>
          <w:name w:val="General"/>
          <w:gallery w:val="placeholder"/>
        </w:category>
        <w:types>
          <w:type w:val="bbPlcHdr"/>
        </w:types>
        <w:behaviors>
          <w:behavior w:val="content"/>
        </w:behaviors>
        <w:guid w:val="{E83D50A1-975A-404A-AA87-53638D8FB080}"/>
      </w:docPartPr>
      <w:docPartBody>
        <w:p w:rsidR="00CD6C07" w:rsidRDefault="00DF6199" w:rsidP="00DF6199">
          <w:pPr>
            <w:pStyle w:val="8371CAD480794C3B835885FB4C4762E6"/>
          </w:pPr>
          <w:r>
            <w:t>[Rochester, NY]</w:t>
          </w:r>
        </w:p>
      </w:docPartBody>
    </w:docPart>
    <w:docPart>
      <w:docPartPr>
        <w:name w:val="25D3FD5A111D49FCB063301C1528A3D0"/>
        <w:category>
          <w:name w:val="General"/>
          <w:gallery w:val="placeholder"/>
        </w:category>
        <w:types>
          <w:type w:val="bbPlcHdr"/>
        </w:types>
        <w:behaviors>
          <w:behavior w:val="content"/>
        </w:behaviors>
        <w:guid w:val="{0C870493-E744-4DE6-8A1C-92C7DE94E86C}"/>
      </w:docPartPr>
      <w:docPartBody>
        <w:p w:rsidR="00CD6C07" w:rsidRDefault="00DF6199" w:rsidP="00DF6199">
          <w:pPr>
            <w:pStyle w:val="25D3FD5A111D49FCB063301C1528A3D0"/>
          </w:pPr>
          <w:r>
            <w:t>[Start Date]</w:t>
          </w:r>
        </w:p>
      </w:docPartBody>
    </w:docPart>
    <w:docPart>
      <w:docPartPr>
        <w:name w:val="DC8F059C95044D13BA70A8B4AA1C7B2B"/>
        <w:category>
          <w:name w:val="General"/>
          <w:gallery w:val="placeholder"/>
        </w:category>
        <w:types>
          <w:type w:val="bbPlcHdr"/>
        </w:types>
        <w:behaviors>
          <w:behavior w:val="content"/>
        </w:behaviors>
        <w:guid w:val="{85C2AFA8-67B6-4D32-901A-8CED86B1DE15}"/>
      </w:docPartPr>
      <w:docPartBody>
        <w:p w:rsidR="00CD6C07" w:rsidRDefault="00DF6199" w:rsidP="00DF6199">
          <w:pPr>
            <w:pStyle w:val="DC8F059C95044D13BA70A8B4AA1C7B2B"/>
          </w:pPr>
          <w:r>
            <w:rPr>
              <w:rStyle w:val="PlaceholderText"/>
            </w:rPr>
            <w:t>[End Date]</w:t>
          </w:r>
        </w:p>
      </w:docPartBody>
    </w:docPart>
    <w:docPart>
      <w:docPartPr>
        <w:name w:val="1BC01693022B4BFDA1F037871714CD04"/>
        <w:category>
          <w:name w:val="General"/>
          <w:gallery w:val="placeholder"/>
        </w:category>
        <w:types>
          <w:type w:val="bbPlcHdr"/>
        </w:types>
        <w:behaviors>
          <w:behavior w:val="content"/>
        </w:behaviors>
        <w:guid w:val="{7B3463BF-22BB-4FE9-B503-959B844A0E1A}"/>
      </w:docPartPr>
      <w:docPartBody>
        <w:p w:rsidR="00CD6C07" w:rsidRDefault="00DF6199" w:rsidP="00DF6199">
          <w:pPr>
            <w:pStyle w:val="1BC01693022B4BFDA1F037871714CD04"/>
          </w:pPr>
          <w:r>
            <w:t>[Rochester, NY]</w:t>
          </w:r>
        </w:p>
      </w:docPartBody>
    </w:docPart>
    <w:docPart>
      <w:docPartPr>
        <w:name w:val="16CFD74D0A944FD1A3F4B536A6A131A4"/>
        <w:category>
          <w:name w:val="General"/>
          <w:gallery w:val="placeholder"/>
        </w:category>
        <w:types>
          <w:type w:val="bbPlcHdr"/>
        </w:types>
        <w:behaviors>
          <w:behavior w:val="content"/>
        </w:behaviors>
        <w:guid w:val="{676F84BB-A196-4E75-A0BF-02254806D6B9}"/>
      </w:docPartPr>
      <w:docPartBody>
        <w:p w:rsidR="00CD6C07" w:rsidRDefault="00DF6199" w:rsidP="00DF6199">
          <w:pPr>
            <w:pStyle w:val="16CFD74D0A944FD1A3F4B536A6A131A4"/>
          </w:pPr>
          <w:r>
            <w:t>[Rochester, NY]</w:t>
          </w:r>
        </w:p>
      </w:docPartBody>
    </w:docPart>
    <w:docPart>
      <w:docPartPr>
        <w:name w:val="CC1C2751E9754EB89AAEDA4D081F38E0"/>
        <w:category>
          <w:name w:val="General"/>
          <w:gallery w:val="placeholder"/>
        </w:category>
        <w:types>
          <w:type w:val="bbPlcHdr"/>
        </w:types>
        <w:behaviors>
          <w:behavior w:val="content"/>
        </w:behaviors>
        <w:guid w:val="{062D3C15-CDD7-40CD-BD98-078CADC44CD4}"/>
      </w:docPartPr>
      <w:docPartBody>
        <w:p w:rsidR="00CD6C07" w:rsidRDefault="00DF6199" w:rsidP="00DF6199">
          <w:pPr>
            <w:pStyle w:val="CC1C2751E9754EB89AAEDA4D081F38E0"/>
          </w:pPr>
          <w:r>
            <w:t>[Rochester, NY]</w:t>
          </w:r>
        </w:p>
      </w:docPartBody>
    </w:docPart>
    <w:docPart>
      <w:docPartPr>
        <w:name w:val="1C94E5A0D7164355BD0EEE911A3807F0"/>
        <w:category>
          <w:name w:val="General"/>
          <w:gallery w:val="placeholder"/>
        </w:category>
        <w:types>
          <w:type w:val="bbPlcHdr"/>
        </w:types>
        <w:behaviors>
          <w:behavior w:val="content"/>
        </w:behaviors>
        <w:guid w:val="{C7DA41AB-B948-4B0B-A707-349EE6185A03}"/>
      </w:docPartPr>
      <w:docPartBody>
        <w:p w:rsidR="00CD6C07" w:rsidRDefault="00DF6199" w:rsidP="00DF6199">
          <w:pPr>
            <w:pStyle w:val="1C94E5A0D7164355BD0EEE911A3807F0"/>
          </w:pPr>
          <w:r>
            <w:t>[Rochester, NY]</w:t>
          </w:r>
        </w:p>
      </w:docPartBody>
    </w:docPart>
    <w:docPart>
      <w:docPartPr>
        <w:name w:val="4AE660B40661416498E20E3D9E4EA6BF"/>
        <w:category>
          <w:name w:val="General"/>
          <w:gallery w:val="placeholder"/>
        </w:category>
        <w:types>
          <w:type w:val="bbPlcHdr"/>
        </w:types>
        <w:behaviors>
          <w:behavior w:val="content"/>
        </w:behaviors>
        <w:guid w:val="{36988546-A3D1-460D-8410-D51C3CEE2A56}"/>
      </w:docPartPr>
      <w:docPartBody>
        <w:p w:rsidR="00000000" w:rsidRDefault="00CD6C07" w:rsidP="00CD6C07">
          <w:pPr>
            <w:pStyle w:val="4AE660B40661416498E20E3D9E4EA6BF"/>
          </w:pPr>
          <w:r>
            <w:t>[Rochester, NY]</w:t>
          </w:r>
        </w:p>
      </w:docPartBody>
    </w:docPart>
    <w:docPart>
      <w:docPartPr>
        <w:name w:val="FA2ADEC2042E49809EB6C57662862073"/>
        <w:category>
          <w:name w:val="General"/>
          <w:gallery w:val="placeholder"/>
        </w:category>
        <w:types>
          <w:type w:val="bbPlcHdr"/>
        </w:types>
        <w:behaviors>
          <w:behavior w:val="content"/>
        </w:behaviors>
        <w:guid w:val="{8562B12B-95BE-4103-AA8C-600D81BAAD5A}"/>
      </w:docPartPr>
      <w:docPartBody>
        <w:p w:rsidR="00000000" w:rsidRDefault="00CD6C07" w:rsidP="00CD6C07">
          <w:pPr>
            <w:pStyle w:val="FA2ADEC2042E49809EB6C57662862073"/>
          </w:pPr>
          <w:r>
            <w:t>[Start Date]</w:t>
          </w:r>
        </w:p>
      </w:docPartBody>
    </w:docPart>
    <w:docPart>
      <w:docPartPr>
        <w:name w:val="3592001A0E154B5087397282A95AECBA"/>
        <w:category>
          <w:name w:val="General"/>
          <w:gallery w:val="placeholder"/>
        </w:category>
        <w:types>
          <w:type w:val="bbPlcHdr"/>
        </w:types>
        <w:behaviors>
          <w:behavior w:val="content"/>
        </w:behaviors>
        <w:guid w:val="{7EF8D5DF-CCA3-4916-A70E-13E46AC3AE97}"/>
      </w:docPartPr>
      <w:docPartBody>
        <w:p w:rsidR="00000000" w:rsidRDefault="00CD6C07" w:rsidP="00CD6C07">
          <w:pPr>
            <w:pStyle w:val="3592001A0E154B5087397282A95AECBA"/>
          </w:pPr>
          <w:r>
            <w:rPr>
              <w:rStyle w:val="PlaceholderText"/>
            </w:rPr>
            <w:t>[End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A193D60"/>
    <w:multiLevelType w:val="hybridMultilevel"/>
    <w:tmpl w:val="941ED220"/>
    <w:lvl w:ilvl="0" w:tplc="928C7D54">
      <w:start w:val="5"/>
      <w:numFmt w:val="bullet"/>
      <w:pStyle w:val="ListParagraph"/>
      <w:lvlText w:val="-"/>
      <w:lvlJc w:val="left"/>
      <w:pPr>
        <w:ind w:left="720" w:hanging="360"/>
      </w:pPr>
      <w:rPr>
        <w:rFonts w:ascii="Corbel" w:eastAsiaTheme="minorHAnsi" w:hAnsi="Corbe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EB5"/>
    <w:rsid w:val="00005285"/>
    <w:rsid w:val="00033EB5"/>
    <w:rsid w:val="000C475F"/>
    <w:rsid w:val="00335998"/>
    <w:rsid w:val="0038357E"/>
    <w:rsid w:val="00436AD1"/>
    <w:rsid w:val="00667E44"/>
    <w:rsid w:val="006F3B58"/>
    <w:rsid w:val="0082028D"/>
    <w:rsid w:val="008271C6"/>
    <w:rsid w:val="0094210E"/>
    <w:rsid w:val="00984203"/>
    <w:rsid w:val="009F43A5"/>
    <w:rsid w:val="00A873E4"/>
    <w:rsid w:val="00AA57AD"/>
    <w:rsid w:val="00BB7E47"/>
    <w:rsid w:val="00CD6C07"/>
    <w:rsid w:val="00D908D4"/>
    <w:rsid w:val="00DF6199"/>
    <w:rsid w:val="00F86386"/>
    <w:rsid w:val="00FB0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6D85CD90CD846E49AEEE45C286C3856">
    <w:name w:val="76D85CD90CD846E49AEEE45C286C3856"/>
  </w:style>
  <w:style w:type="paragraph" w:customStyle="1" w:styleId="4649EA5D186F496D9CB312D4EC4A98AE">
    <w:name w:val="4649EA5D186F496D9CB312D4EC4A98AE"/>
  </w:style>
  <w:style w:type="paragraph" w:customStyle="1" w:styleId="F48AC81F553F4A9A87F93FA90819B86D">
    <w:name w:val="F48AC81F553F4A9A87F93FA90819B86D"/>
  </w:style>
  <w:style w:type="paragraph" w:customStyle="1" w:styleId="A7FD5659DD194E7097A6FD8F7661D1D5">
    <w:name w:val="A7FD5659DD194E7097A6FD8F7661D1D5"/>
  </w:style>
  <w:style w:type="paragraph" w:customStyle="1" w:styleId="119FE84CEFEC4B418F1AEEE53DDB4C33">
    <w:name w:val="119FE84CEFEC4B418F1AEEE53DDB4C33"/>
  </w:style>
  <w:style w:type="paragraph" w:customStyle="1" w:styleId="B13D55AC9166404998A9057CAC4DDFCD">
    <w:name w:val="B13D55AC9166404998A9057CAC4DDFCD"/>
  </w:style>
  <w:style w:type="paragraph" w:styleId="ListParagraph">
    <w:name w:val="List Paragraph"/>
    <w:basedOn w:val="Normal"/>
    <w:uiPriority w:val="34"/>
    <w:qFormat/>
    <w:rsid w:val="00033EB5"/>
    <w:pPr>
      <w:numPr>
        <w:numId w:val="1"/>
      </w:numPr>
      <w:spacing w:after="80" w:line="264" w:lineRule="auto"/>
      <w:ind w:left="360" w:hanging="216"/>
    </w:pPr>
    <w:rPr>
      <w:rFonts w:eastAsiaTheme="minorHAnsi"/>
      <w:sz w:val="16"/>
    </w:rPr>
  </w:style>
  <w:style w:type="paragraph" w:customStyle="1" w:styleId="2985B9D6CE054075AEA8EEC653AC00F5">
    <w:name w:val="2985B9D6CE054075AEA8EEC653AC00F5"/>
  </w:style>
  <w:style w:type="paragraph" w:customStyle="1" w:styleId="391E8192A95D4CF0BBC17ACB968900C3">
    <w:name w:val="391E8192A95D4CF0BBC17ACB968900C3"/>
  </w:style>
  <w:style w:type="paragraph" w:customStyle="1" w:styleId="DA25715C83ED46D7834418386D65A7BA">
    <w:name w:val="DA25715C83ED46D7834418386D65A7BA"/>
  </w:style>
  <w:style w:type="character" w:styleId="PlaceholderText">
    <w:name w:val="Placeholder Text"/>
    <w:basedOn w:val="DefaultParagraphFont"/>
    <w:uiPriority w:val="99"/>
    <w:semiHidden/>
    <w:rsid w:val="00CD6C07"/>
  </w:style>
  <w:style w:type="paragraph" w:customStyle="1" w:styleId="650FB87615714BDF9FB587F20FB4B306">
    <w:name w:val="650FB87615714BDF9FB587F20FB4B306"/>
  </w:style>
  <w:style w:type="paragraph" w:customStyle="1" w:styleId="C18A1B41EDFB4A0AB6799F4FD365C320">
    <w:name w:val="C18A1B41EDFB4A0AB6799F4FD365C320"/>
  </w:style>
  <w:style w:type="paragraph" w:customStyle="1" w:styleId="FCB35BA00E2148F49E377DD488041A97">
    <w:name w:val="FCB35BA00E2148F49E377DD488041A97"/>
  </w:style>
  <w:style w:type="paragraph" w:customStyle="1" w:styleId="2FB45280DA5B43A2A093666251DB74F5">
    <w:name w:val="2FB45280DA5B43A2A093666251DB74F5"/>
  </w:style>
  <w:style w:type="paragraph" w:customStyle="1" w:styleId="C826A8B9E02D448DA5274045D8574DB2">
    <w:name w:val="C826A8B9E02D448DA5274045D8574DB2"/>
  </w:style>
  <w:style w:type="paragraph" w:customStyle="1" w:styleId="863BCEA6B5AC47F9B74CC926FF3AB0E3">
    <w:name w:val="863BCEA6B5AC47F9B74CC926FF3AB0E3"/>
  </w:style>
  <w:style w:type="paragraph" w:customStyle="1" w:styleId="8C381D9225EA4598BCA974B1130FEA34">
    <w:name w:val="8C381D9225EA4598BCA974B1130FEA34"/>
  </w:style>
  <w:style w:type="paragraph" w:customStyle="1" w:styleId="B5989BC601904E19AFE7440D0FDBD4FF">
    <w:name w:val="B5989BC601904E19AFE7440D0FDBD4FF"/>
  </w:style>
  <w:style w:type="paragraph" w:customStyle="1" w:styleId="6A0CF9F7D21B42CCA8FEB88CB5E97BAD">
    <w:name w:val="6A0CF9F7D21B42CCA8FEB88CB5E97BAD"/>
  </w:style>
  <w:style w:type="paragraph" w:customStyle="1" w:styleId="F4C679BF69D145C4AB8ED3FF62C47BF1">
    <w:name w:val="F4C679BF69D145C4AB8ED3FF62C47BF1"/>
  </w:style>
  <w:style w:type="paragraph" w:customStyle="1" w:styleId="E7DD6AECD6804C94B2C34D85426CFEF9">
    <w:name w:val="E7DD6AECD6804C94B2C34D85426CFEF9"/>
  </w:style>
  <w:style w:type="paragraph" w:customStyle="1" w:styleId="095C24FFAE7C49D593F8F5312143AFC8">
    <w:name w:val="095C24FFAE7C49D593F8F5312143AFC8"/>
  </w:style>
  <w:style w:type="paragraph" w:customStyle="1" w:styleId="EC4C9F5AF0634D92993B695CCB9B573C">
    <w:name w:val="EC4C9F5AF0634D92993B695CCB9B573C"/>
  </w:style>
  <w:style w:type="paragraph" w:customStyle="1" w:styleId="471CF61FBA2B4EEA9517F43B4CA98269">
    <w:name w:val="471CF61FBA2B4EEA9517F43B4CA98269"/>
  </w:style>
  <w:style w:type="paragraph" w:customStyle="1" w:styleId="B124CFE67F5448AC850E3D3D88B73AE7">
    <w:name w:val="B124CFE67F5448AC850E3D3D88B73AE7"/>
  </w:style>
  <w:style w:type="paragraph" w:customStyle="1" w:styleId="5BD609860CC444F28D90D58724C4D2B9">
    <w:name w:val="5BD609860CC444F28D90D58724C4D2B9"/>
  </w:style>
  <w:style w:type="paragraph" w:customStyle="1" w:styleId="63F374FC3D4A4AC78F665B08CD8A4A59">
    <w:name w:val="63F374FC3D4A4AC78F665B08CD8A4A59"/>
  </w:style>
  <w:style w:type="paragraph" w:customStyle="1" w:styleId="0F4EF1A8D74F4F25BFBFE255CE1328F2">
    <w:name w:val="0F4EF1A8D74F4F25BFBFE255CE1328F2"/>
  </w:style>
  <w:style w:type="paragraph" w:customStyle="1" w:styleId="4F22A7AE147C464CA59D764B8A20540A">
    <w:name w:val="4F22A7AE147C464CA59D764B8A20540A"/>
  </w:style>
  <w:style w:type="paragraph" w:customStyle="1" w:styleId="733BFE397319469FB31ADA9CF49424EF">
    <w:name w:val="733BFE397319469FB31ADA9CF49424EF"/>
  </w:style>
  <w:style w:type="paragraph" w:customStyle="1" w:styleId="7A9CCEB7904943B6A262EE51B2711AFC">
    <w:name w:val="7A9CCEB7904943B6A262EE51B2711AFC"/>
  </w:style>
  <w:style w:type="paragraph" w:customStyle="1" w:styleId="D5D1E71DAD7B4B439D9EAC494AB55CA0">
    <w:name w:val="D5D1E71DAD7B4B439D9EAC494AB55CA0"/>
  </w:style>
  <w:style w:type="paragraph" w:customStyle="1" w:styleId="3CD901A6125148E8B2C8606856E7669A">
    <w:name w:val="3CD901A6125148E8B2C8606856E7669A"/>
  </w:style>
  <w:style w:type="paragraph" w:customStyle="1" w:styleId="C620A32497C44A57AA4EC22294EBDCBF">
    <w:name w:val="C620A32497C44A57AA4EC22294EBDCBF"/>
  </w:style>
  <w:style w:type="paragraph" w:customStyle="1" w:styleId="FED941C8F04B4E30A15FD30996D5369D">
    <w:name w:val="FED941C8F04B4E30A15FD30996D5369D"/>
    <w:rsid w:val="00033EB5"/>
  </w:style>
  <w:style w:type="paragraph" w:customStyle="1" w:styleId="E0D6FFD49BF24763AA143CE49E0E8375">
    <w:name w:val="E0D6FFD49BF24763AA143CE49E0E8375"/>
    <w:rsid w:val="00033EB5"/>
  </w:style>
  <w:style w:type="paragraph" w:customStyle="1" w:styleId="4791CB55A88846EF88913A5DBBBC7225">
    <w:name w:val="4791CB55A88846EF88913A5DBBBC7225"/>
    <w:rsid w:val="00033EB5"/>
  </w:style>
  <w:style w:type="paragraph" w:customStyle="1" w:styleId="EC3C72473D31462584F17D100A58A5E1">
    <w:name w:val="EC3C72473D31462584F17D100A58A5E1"/>
    <w:rsid w:val="00033EB5"/>
  </w:style>
  <w:style w:type="paragraph" w:customStyle="1" w:styleId="DEA5B64D3DD8409D8656454EEEAE8EE9">
    <w:name w:val="DEA5B64D3DD8409D8656454EEEAE8EE9"/>
    <w:rsid w:val="00033EB5"/>
  </w:style>
  <w:style w:type="paragraph" w:customStyle="1" w:styleId="8F5F1BC55EE041A0B99D0C15389046F9">
    <w:name w:val="8F5F1BC55EE041A0B99D0C15389046F9"/>
    <w:rsid w:val="00033EB5"/>
  </w:style>
  <w:style w:type="paragraph" w:customStyle="1" w:styleId="F774AF475A8F4B119D6A89583503A6C0">
    <w:name w:val="F774AF475A8F4B119D6A89583503A6C0"/>
    <w:rsid w:val="00033EB5"/>
  </w:style>
  <w:style w:type="paragraph" w:customStyle="1" w:styleId="29253D3024B6491890963EC1C0386E06">
    <w:name w:val="29253D3024B6491890963EC1C0386E06"/>
    <w:rsid w:val="00033EB5"/>
  </w:style>
  <w:style w:type="paragraph" w:customStyle="1" w:styleId="B201F7715D6E41D6BEB832183D97CF0A">
    <w:name w:val="B201F7715D6E41D6BEB832183D97CF0A"/>
    <w:rsid w:val="00033EB5"/>
  </w:style>
  <w:style w:type="paragraph" w:customStyle="1" w:styleId="C346B0F75DD04D30BC8E5D087B40311E">
    <w:name w:val="C346B0F75DD04D30BC8E5D087B40311E"/>
    <w:rsid w:val="00033EB5"/>
  </w:style>
  <w:style w:type="paragraph" w:customStyle="1" w:styleId="4F567A621B944B92AB71849A5FD23105">
    <w:name w:val="4F567A621B944B92AB71849A5FD23105"/>
    <w:rsid w:val="00033EB5"/>
  </w:style>
  <w:style w:type="paragraph" w:customStyle="1" w:styleId="57DAF1D13DBD49B2AAC17E96F1B5C3FD">
    <w:name w:val="57DAF1D13DBD49B2AAC17E96F1B5C3FD"/>
    <w:rsid w:val="00033EB5"/>
  </w:style>
  <w:style w:type="paragraph" w:customStyle="1" w:styleId="8F21F6890EB04C53995CA1FEA64242FE">
    <w:name w:val="8F21F6890EB04C53995CA1FEA64242FE"/>
    <w:rsid w:val="00033EB5"/>
  </w:style>
  <w:style w:type="paragraph" w:customStyle="1" w:styleId="EF114F4FD0424667857FB50EEFEA910E">
    <w:name w:val="EF114F4FD0424667857FB50EEFEA910E"/>
    <w:rsid w:val="00033EB5"/>
  </w:style>
  <w:style w:type="paragraph" w:customStyle="1" w:styleId="816DE66C9DB64F4096AEE154C2DF8986">
    <w:name w:val="816DE66C9DB64F4096AEE154C2DF8986"/>
    <w:rsid w:val="00033EB5"/>
  </w:style>
  <w:style w:type="paragraph" w:customStyle="1" w:styleId="1697AE850EB9479EA93B991BDB384E7C">
    <w:name w:val="1697AE850EB9479EA93B991BDB384E7C"/>
    <w:rsid w:val="00033EB5"/>
  </w:style>
  <w:style w:type="paragraph" w:customStyle="1" w:styleId="F25335BEF2D24236B46F50B87AF7ED22">
    <w:name w:val="F25335BEF2D24236B46F50B87AF7ED22"/>
    <w:rsid w:val="00033EB5"/>
  </w:style>
  <w:style w:type="paragraph" w:customStyle="1" w:styleId="B242B9B3EC844CF1806A6E04A66E8B67">
    <w:name w:val="B242B9B3EC844CF1806A6E04A66E8B67"/>
    <w:rsid w:val="00033EB5"/>
  </w:style>
  <w:style w:type="paragraph" w:customStyle="1" w:styleId="5D56300B23464C0FBAD08BDA0C5A271B">
    <w:name w:val="5D56300B23464C0FBAD08BDA0C5A271B"/>
    <w:rsid w:val="00033EB5"/>
  </w:style>
  <w:style w:type="paragraph" w:customStyle="1" w:styleId="2A0217620F6145FE9E148EF61E4CC829">
    <w:name w:val="2A0217620F6145FE9E148EF61E4CC829"/>
    <w:rsid w:val="00033EB5"/>
  </w:style>
  <w:style w:type="paragraph" w:customStyle="1" w:styleId="3F0D2FD63B2447CF84039CAB098333E0">
    <w:name w:val="3F0D2FD63B2447CF84039CAB098333E0"/>
    <w:rsid w:val="00033EB5"/>
  </w:style>
  <w:style w:type="paragraph" w:customStyle="1" w:styleId="339510B4BA244A718E15C9DA803AFDDD">
    <w:name w:val="339510B4BA244A718E15C9DA803AFDDD"/>
    <w:rsid w:val="00033EB5"/>
  </w:style>
  <w:style w:type="paragraph" w:customStyle="1" w:styleId="C1FB3EFC045C4D7ABF1879F4DA6C6591">
    <w:name w:val="C1FB3EFC045C4D7ABF1879F4DA6C6591"/>
    <w:rsid w:val="00033EB5"/>
  </w:style>
  <w:style w:type="paragraph" w:customStyle="1" w:styleId="94E8E80C08174962A166C39EED6DBF26">
    <w:name w:val="94E8E80C08174962A166C39EED6DBF26"/>
    <w:rsid w:val="00033EB5"/>
  </w:style>
  <w:style w:type="paragraph" w:customStyle="1" w:styleId="16E40C8874CC41E7865A52FA7500C81B">
    <w:name w:val="16E40C8874CC41E7865A52FA7500C81B"/>
    <w:rsid w:val="00033EB5"/>
  </w:style>
  <w:style w:type="paragraph" w:customStyle="1" w:styleId="67F5C82A97834C639768626C32E7FD7A">
    <w:name w:val="67F5C82A97834C639768626C32E7FD7A"/>
    <w:rsid w:val="00033EB5"/>
  </w:style>
  <w:style w:type="paragraph" w:customStyle="1" w:styleId="0EAB023ED2694132BC61DC764EA1FC8A">
    <w:name w:val="0EAB023ED2694132BC61DC764EA1FC8A"/>
    <w:rsid w:val="00033EB5"/>
  </w:style>
  <w:style w:type="paragraph" w:customStyle="1" w:styleId="50A5BDD1552B4A6BB5DCAFA7AE878090">
    <w:name w:val="50A5BDD1552B4A6BB5DCAFA7AE878090"/>
    <w:rsid w:val="00033EB5"/>
  </w:style>
  <w:style w:type="paragraph" w:customStyle="1" w:styleId="F73C6F35795743828A206215D9680D8F">
    <w:name w:val="F73C6F35795743828A206215D9680D8F"/>
    <w:rsid w:val="00033EB5"/>
  </w:style>
  <w:style w:type="paragraph" w:customStyle="1" w:styleId="5DFB34C91AE145BA9E60EB4298C76458">
    <w:name w:val="5DFB34C91AE145BA9E60EB4298C76458"/>
    <w:rsid w:val="00033EB5"/>
  </w:style>
  <w:style w:type="paragraph" w:customStyle="1" w:styleId="65797700CDFC41D9B043A54AF4E0EC95">
    <w:name w:val="65797700CDFC41D9B043A54AF4E0EC95"/>
    <w:rsid w:val="00033EB5"/>
  </w:style>
  <w:style w:type="paragraph" w:customStyle="1" w:styleId="C2515E82875047CFB3A30733E32C6DB0">
    <w:name w:val="C2515E82875047CFB3A30733E32C6DB0"/>
    <w:rsid w:val="00033EB5"/>
  </w:style>
  <w:style w:type="paragraph" w:customStyle="1" w:styleId="FFAAA4FD7B92410086323CB657BCF8BC">
    <w:name w:val="FFAAA4FD7B92410086323CB657BCF8BC"/>
    <w:rsid w:val="00033EB5"/>
  </w:style>
  <w:style w:type="paragraph" w:customStyle="1" w:styleId="E05128458884425599AE148AE7D5ACDB">
    <w:name w:val="E05128458884425599AE148AE7D5ACDB"/>
    <w:rsid w:val="00033EB5"/>
  </w:style>
  <w:style w:type="paragraph" w:customStyle="1" w:styleId="EA82C389702C4F68A2604038A4FD83FB">
    <w:name w:val="EA82C389702C4F68A2604038A4FD83FB"/>
    <w:rsid w:val="00033EB5"/>
  </w:style>
  <w:style w:type="paragraph" w:customStyle="1" w:styleId="9E446DC4FC64451CA0726D35B1D37CF5">
    <w:name w:val="9E446DC4FC64451CA0726D35B1D37CF5"/>
    <w:rsid w:val="00033EB5"/>
  </w:style>
  <w:style w:type="paragraph" w:customStyle="1" w:styleId="A54A5BB8EF544D53A3DA81E5FE3DCBC5">
    <w:name w:val="A54A5BB8EF544D53A3DA81E5FE3DCBC5"/>
    <w:rsid w:val="00033EB5"/>
  </w:style>
  <w:style w:type="paragraph" w:customStyle="1" w:styleId="ABD5DD08ACF6450EADD41BC1490A701F">
    <w:name w:val="ABD5DD08ACF6450EADD41BC1490A701F"/>
    <w:rsid w:val="00033EB5"/>
  </w:style>
  <w:style w:type="paragraph" w:customStyle="1" w:styleId="017D9A3121D34866B9F37B54835FB8EF">
    <w:name w:val="017D9A3121D34866B9F37B54835FB8EF"/>
    <w:rsid w:val="00033EB5"/>
  </w:style>
  <w:style w:type="paragraph" w:customStyle="1" w:styleId="8065DCD35EE04E2289808133EA300643">
    <w:name w:val="8065DCD35EE04E2289808133EA300643"/>
    <w:rsid w:val="00033EB5"/>
  </w:style>
  <w:style w:type="paragraph" w:customStyle="1" w:styleId="CA44F9CB5D47426BBD891EF0AC283D70">
    <w:name w:val="CA44F9CB5D47426BBD891EF0AC283D70"/>
    <w:rsid w:val="00033EB5"/>
  </w:style>
  <w:style w:type="paragraph" w:customStyle="1" w:styleId="1959E2E8DD8B4B008DB8AF44BBF13A6C">
    <w:name w:val="1959E2E8DD8B4B008DB8AF44BBF13A6C"/>
    <w:rsid w:val="00033EB5"/>
  </w:style>
  <w:style w:type="paragraph" w:customStyle="1" w:styleId="FB19F057ACEF43C5AAFF0C3C835BEADC">
    <w:name w:val="FB19F057ACEF43C5AAFF0C3C835BEADC"/>
    <w:rsid w:val="00033EB5"/>
  </w:style>
  <w:style w:type="paragraph" w:customStyle="1" w:styleId="CC2A66EAAF5F419DABEBA53A493D5E22">
    <w:name w:val="CC2A66EAAF5F419DABEBA53A493D5E22"/>
    <w:rsid w:val="00033EB5"/>
  </w:style>
  <w:style w:type="paragraph" w:customStyle="1" w:styleId="2F27A844DF594D08A92FE9144A93B08C">
    <w:name w:val="2F27A844DF594D08A92FE9144A93B08C"/>
    <w:rsid w:val="00033EB5"/>
  </w:style>
  <w:style w:type="paragraph" w:customStyle="1" w:styleId="91F5CCACB29D4CD68B1881914B4C578A">
    <w:name w:val="91F5CCACB29D4CD68B1881914B4C578A"/>
    <w:rsid w:val="00033EB5"/>
  </w:style>
  <w:style w:type="paragraph" w:customStyle="1" w:styleId="9C4871E5076F472585DC69767E8E87A4">
    <w:name w:val="9C4871E5076F472585DC69767E8E87A4"/>
    <w:rsid w:val="00033EB5"/>
  </w:style>
  <w:style w:type="paragraph" w:customStyle="1" w:styleId="371B6DB24027450BADB76A54D5E1EB95">
    <w:name w:val="371B6DB24027450BADB76A54D5E1EB95"/>
    <w:rsid w:val="00033EB5"/>
  </w:style>
  <w:style w:type="paragraph" w:customStyle="1" w:styleId="9A6C5A0B2B38405AAB4F556255245B96">
    <w:name w:val="9A6C5A0B2B38405AAB4F556255245B96"/>
    <w:rsid w:val="00033EB5"/>
  </w:style>
  <w:style w:type="paragraph" w:customStyle="1" w:styleId="8FAA7C7D5DD24CD1B0C150880C82DE37">
    <w:name w:val="8FAA7C7D5DD24CD1B0C150880C82DE37"/>
    <w:rsid w:val="00033EB5"/>
  </w:style>
  <w:style w:type="paragraph" w:customStyle="1" w:styleId="61162281835C482DB5F7DA3A73D9E79D">
    <w:name w:val="61162281835C482DB5F7DA3A73D9E79D"/>
    <w:rsid w:val="00033EB5"/>
  </w:style>
  <w:style w:type="paragraph" w:customStyle="1" w:styleId="91BEE2C527BD49C5AE1F33BCF6E5B80F">
    <w:name w:val="91BEE2C527BD49C5AE1F33BCF6E5B80F"/>
    <w:rsid w:val="00033EB5"/>
  </w:style>
  <w:style w:type="paragraph" w:customStyle="1" w:styleId="BCF1C9BE633A489289854503948130FF">
    <w:name w:val="BCF1C9BE633A489289854503948130FF"/>
    <w:rsid w:val="00033EB5"/>
  </w:style>
  <w:style w:type="paragraph" w:customStyle="1" w:styleId="3C4C451A23EB485B994D5587186D5789">
    <w:name w:val="3C4C451A23EB485B994D5587186D5789"/>
    <w:rsid w:val="00033EB5"/>
  </w:style>
  <w:style w:type="paragraph" w:customStyle="1" w:styleId="3985F6F03E644B0B9528CFFCD5090AA4">
    <w:name w:val="3985F6F03E644B0B9528CFFCD5090AA4"/>
    <w:rsid w:val="00033EB5"/>
  </w:style>
  <w:style w:type="paragraph" w:customStyle="1" w:styleId="8FA515DABD6745B582382ED041DC0A5E">
    <w:name w:val="8FA515DABD6745B582382ED041DC0A5E"/>
    <w:rsid w:val="00033EB5"/>
  </w:style>
  <w:style w:type="paragraph" w:customStyle="1" w:styleId="26D492BFCED841EDB6EE57893740E88E">
    <w:name w:val="26D492BFCED841EDB6EE57893740E88E"/>
    <w:rsid w:val="00033EB5"/>
  </w:style>
  <w:style w:type="paragraph" w:customStyle="1" w:styleId="DF1BF406E1FA4154AFBDF340D35E181F">
    <w:name w:val="DF1BF406E1FA4154AFBDF340D35E181F"/>
    <w:rsid w:val="00033EB5"/>
  </w:style>
  <w:style w:type="paragraph" w:customStyle="1" w:styleId="DD67C7090FBB43B7B975A1CE7ABA254E">
    <w:name w:val="DD67C7090FBB43B7B975A1CE7ABA254E"/>
    <w:rsid w:val="00033EB5"/>
  </w:style>
  <w:style w:type="paragraph" w:customStyle="1" w:styleId="D73E0BFC430C4F50836A6FF8345F450F">
    <w:name w:val="D73E0BFC430C4F50836A6FF8345F450F"/>
    <w:rsid w:val="00033EB5"/>
  </w:style>
  <w:style w:type="paragraph" w:customStyle="1" w:styleId="42BE01CDC38B4B238DBDFD1A341F3754">
    <w:name w:val="42BE01CDC38B4B238DBDFD1A341F3754"/>
    <w:rsid w:val="00033EB5"/>
  </w:style>
  <w:style w:type="paragraph" w:customStyle="1" w:styleId="7D421AEB30794A688CECCBB40B1EB5D8">
    <w:name w:val="7D421AEB30794A688CECCBB40B1EB5D8"/>
    <w:rsid w:val="00033EB5"/>
  </w:style>
  <w:style w:type="paragraph" w:customStyle="1" w:styleId="E34FC25C293E488586AC8436B0236739">
    <w:name w:val="E34FC25C293E488586AC8436B0236739"/>
    <w:rsid w:val="00033EB5"/>
  </w:style>
  <w:style w:type="paragraph" w:customStyle="1" w:styleId="B5795041B6FA4C72ABF63032268A9106">
    <w:name w:val="B5795041B6FA4C72ABF63032268A9106"/>
    <w:rsid w:val="00033EB5"/>
  </w:style>
  <w:style w:type="paragraph" w:customStyle="1" w:styleId="D855D9CCF9F44707B489DB28D16C4EA6">
    <w:name w:val="D855D9CCF9F44707B489DB28D16C4EA6"/>
    <w:rsid w:val="00033EB5"/>
  </w:style>
  <w:style w:type="paragraph" w:customStyle="1" w:styleId="1D5A3F9AF5EE44F580A177D768402C3D">
    <w:name w:val="1D5A3F9AF5EE44F580A177D768402C3D"/>
    <w:rsid w:val="00033EB5"/>
  </w:style>
  <w:style w:type="paragraph" w:customStyle="1" w:styleId="2F0E137821FD43E9871B948E2069AF74">
    <w:name w:val="2F0E137821FD43E9871B948E2069AF74"/>
    <w:rsid w:val="00033EB5"/>
  </w:style>
  <w:style w:type="paragraph" w:customStyle="1" w:styleId="E80CC97A6A9C4D94BA9BF4557DA2667C">
    <w:name w:val="E80CC97A6A9C4D94BA9BF4557DA2667C"/>
    <w:rsid w:val="00033EB5"/>
  </w:style>
  <w:style w:type="paragraph" w:customStyle="1" w:styleId="6328BA752A08445C81EAD96FE3203BC9">
    <w:name w:val="6328BA752A08445C81EAD96FE3203BC9"/>
    <w:rsid w:val="00033EB5"/>
  </w:style>
  <w:style w:type="paragraph" w:customStyle="1" w:styleId="E23371EC41484177974C895BE9855B92">
    <w:name w:val="E23371EC41484177974C895BE9855B92"/>
    <w:rsid w:val="00033EB5"/>
  </w:style>
  <w:style w:type="paragraph" w:customStyle="1" w:styleId="C0F2C0F2A660477AA919D131A7ED6D1A">
    <w:name w:val="C0F2C0F2A660477AA919D131A7ED6D1A"/>
    <w:rsid w:val="00033EB5"/>
  </w:style>
  <w:style w:type="paragraph" w:customStyle="1" w:styleId="7DA9DF655F2D4D6AB8EF5B63BAE4283A">
    <w:name w:val="7DA9DF655F2D4D6AB8EF5B63BAE4283A"/>
    <w:rsid w:val="00033EB5"/>
  </w:style>
  <w:style w:type="paragraph" w:customStyle="1" w:styleId="D9BE5C635AE6422D87023C06FE4C453D">
    <w:name w:val="D9BE5C635AE6422D87023C06FE4C453D"/>
    <w:rsid w:val="00033EB5"/>
  </w:style>
  <w:style w:type="paragraph" w:customStyle="1" w:styleId="99BC10FAEC274B6081C8512EE861EF76">
    <w:name w:val="99BC10FAEC274B6081C8512EE861EF76"/>
    <w:rsid w:val="00033EB5"/>
  </w:style>
  <w:style w:type="paragraph" w:customStyle="1" w:styleId="9873DA691D154700A82755EE1A9D4D60">
    <w:name w:val="9873DA691D154700A82755EE1A9D4D60"/>
    <w:rsid w:val="00033EB5"/>
  </w:style>
  <w:style w:type="paragraph" w:customStyle="1" w:styleId="61F9B9C1F2DC40E6A0308B269617972F">
    <w:name w:val="61F9B9C1F2DC40E6A0308B269617972F"/>
    <w:rsid w:val="00033EB5"/>
  </w:style>
  <w:style w:type="paragraph" w:customStyle="1" w:styleId="B01D47579B9F44B8BE67390E828EFDB3">
    <w:name w:val="B01D47579B9F44B8BE67390E828EFDB3"/>
    <w:rsid w:val="00033EB5"/>
  </w:style>
  <w:style w:type="paragraph" w:customStyle="1" w:styleId="9A6FECC0376243BDB7BAF2CE8E1C9E9A">
    <w:name w:val="9A6FECC0376243BDB7BAF2CE8E1C9E9A"/>
    <w:rsid w:val="00033EB5"/>
  </w:style>
  <w:style w:type="paragraph" w:customStyle="1" w:styleId="70B3A533D46943D4AF6BABA4799C2F9A">
    <w:name w:val="70B3A533D46943D4AF6BABA4799C2F9A"/>
    <w:rsid w:val="00033EB5"/>
  </w:style>
  <w:style w:type="paragraph" w:customStyle="1" w:styleId="FD92DDA1E2AC4DD6A19F03200793F2FA">
    <w:name w:val="FD92DDA1E2AC4DD6A19F03200793F2FA"/>
    <w:rsid w:val="00033EB5"/>
  </w:style>
  <w:style w:type="paragraph" w:customStyle="1" w:styleId="E70A476BC9CE4B0BAA06F5A631BC6999">
    <w:name w:val="E70A476BC9CE4B0BAA06F5A631BC6999"/>
    <w:rsid w:val="00033EB5"/>
  </w:style>
  <w:style w:type="paragraph" w:customStyle="1" w:styleId="D34DBD43821D40C6876B6313B32FBC6E">
    <w:name w:val="D34DBD43821D40C6876B6313B32FBC6E"/>
    <w:rsid w:val="00033EB5"/>
  </w:style>
  <w:style w:type="paragraph" w:customStyle="1" w:styleId="2719088B51584D69B51058988B988E8F">
    <w:name w:val="2719088B51584D69B51058988B988E8F"/>
    <w:rsid w:val="00033EB5"/>
  </w:style>
  <w:style w:type="paragraph" w:customStyle="1" w:styleId="7FFB91763C1847E68ACAE101B87F412D">
    <w:name w:val="7FFB91763C1847E68ACAE101B87F412D"/>
    <w:rsid w:val="00033EB5"/>
  </w:style>
  <w:style w:type="paragraph" w:customStyle="1" w:styleId="AB4FC2139A084A1B9166E1989D623E1C">
    <w:name w:val="AB4FC2139A084A1B9166E1989D623E1C"/>
    <w:rsid w:val="00033EB5"/>
  </w:style>
  <w:style w:type="paragraph" w:customStyle="1" w:styleId="4ECE32BC25F242C1AA5504C50A087DFA">
    <w:name w:val="4ECE32BC25F242C1AA5504C50A087DFA"/>
    <w:rsid w:val="00033EB5"/>
  </w:style>
  <w:style w:type="paragraph" w:customStyle="1" w:styleId="C9EF1F1452F04FED9B0ED53835E2F573">
    <w:name w:val="C9EF1F1452F04FED9B0ED53835E2F573"/>
    <w:rsid w:val="00033EB5"/>
  </w:style>
  <w:style w:type="paragraph" w:customStyle="1" w:styleId="FC2051B6008A46AA941676A938095699">
    <w:name w:val="FC2051B6008A46AA941676A938095699"/>
    <w:rsid w:val="00033EB5"/>
  </w:style>
  <w:style w:type="paragraph" w:customStyle="1" w:styleId="29FF15B6495E4EEFA9627BD79C8C8B55">
    <w:name w:val="29FF15B6495E4EEFA9627BD79C8C8B55"/>
    <w:rsid w:val="00033EB5"/>
  </w:style>
  <w:style w:type="paragraph" w:customStyle="1" w:styleId="8AC6D1E26AB94CDE9963068699A3D95E">
    <w:name w:val="8AC6D1E26AB94CDE9963068699A3D95E"/>
    <w:rsid w:val="00033EB5"/>
  </w:style>
  <w:style w:type="paragraph" w:customStyle="1" w:styleId="540BE148DACF4E279E2707A024743E88">
    <w:name w:val="540BE148DACF4E279E2707A024743E88"/>
    <w:rsid w:val="00033EB5"/>
  </w:style>
  <w:style w:type="paragraph" w:customStyle="1" w:styleId="F7672FE80C9646AAA4769A45504E2B23">
    <w:name w:val="F7672FE80C9646AAA4769A45504E2B23"/>
    <w:rsid w:val="00033EB5"/>
  </w:style>
  <w:style w:type="paragraph" w:customStyle="1" w:styleId="42729437FDDE46B5A68C29855FFC89C0">
    <w:name w:val="42729437FDDE46B5A68C29855FFC89C0"/>
    <w:rsid w:val="00033EB5"/>
  </w:style>
  <w:style w:type="paragraph" w:customStyle="1" w:styleId="EB5B7986A250454FA633D2E4659AFB58">
    <w:name w:val="EB5B7986A250454FA633D2E4659AFB58"/>
    <w:rsid w:val="00033EB5"/>
  </w:style>
  <w:style w:type="paragraph" w:customStyle="1" w:styleId="49F81A6617A14B229A7E755C71166B25">
    <w:name w:val="49F81A6617A14B229A7E755C71166B25"/>
    <w:rsid w:val="00033EB5"/>
  </w:style>
  <w:style w:type="paragraph" w:customStyle="1" w:styleId="8341A75D52D24549AD890CED7C289A34">
    <w:name w:val="8341A75D52D24549AD890CED7C289A34"/>
    <w:rsid w:val="00033EB5"/>
  </w:style>
  <w:style w:type="paragraph" w:customStyle="1" w:styleId="66C66B661D2C471FA28D395473DE827E">
    <w:name w:val="66C66B661D2C471FA28D395473DE827E"/>
    <w:rsid w:val="00033EB5"/>
  </w:style>
  <w:style w:type="paragraph" w:customStyle="1" w:styleId="B11873B5C3114741B638FFAAA7082160">
    <w:name w:val="B11873B5C3114741B638FFAAA7082160"/>
    <w:rsid w:val="00033EB5"/>
  </w:style>
  <w:style w:type="paragraph" w:customStyle="1" w:styleId="2EAA102CBA6F4512903C53E58E801520">
    <w:name w:val="2EAA102CBA6F4512903C53E58E801520"/>
    <w:rsid w:val="00033EB5"/>
  </w:style>
  <w:style w:type="paragraph" w:customStyle="1" w:styleId="0869318FED8E4DEDBDD20152FCD4720F">
    <w:name w:val="0869318FED8E4DEDBDD20152FCD4720F"/>
    <w:rsid w:val="00033EB5"/>
  </w:style>
  <w:style w:type="paragraph" w:customStyle="1" w:styleId="70DE4B165448455BA917FC212A4FF6FD">
    <w:name w:val="70DE4B165448455BA917FC212A4FF6FD"/>
    <w:rsid w:val="00033EB5"/>
  </w:style>
  <w:style w:type="paragraph" w:customStyle="1" w:styleId="C2A31D9F23044D6BB8A3AD7A2A9BE0B0">
    <w:name w:val="C2A31D9F23044D6BB8A3AD7A2A9BE0B0"/>
    <w:rsid w:val="00033EB5"/>
  </w:style>
  <w:style w:type="paragraph" w:customStyle="1" w:styleId="B5CBD5E446664F2781845C7B156A8A49">
    <w:name w:val="B5CBD5E446664F2781845C7B156A8A49"/>
    <w:rsid w:val="00033EB5"/>
  </w:style>
  <w:style w:type="paragraph" w:customStyle="1" w:styleId="4DEBBC6CB5B44AACBC29CD309F30EED1">
    <w:name w:val="4DEBBC6CB5B44AACBC29CD309F30EED1"/>
    <w:rsid w:val="00033EB5"/>
  </w:style>
  <w:style w:type="paragraph" w:customStyle="1" w:styleId="758F04E072B44956B21D7812F76A6403">
    <w:name w:val="758F04E072B44956B21D7812F76A6403"/>
    <w:rsid w:val="00033EB5"/>
  </w:style>
  <w:style w:type="paragraph" w:customStyle="1" w:styleId="E67973420D19445B907D6B29F266AAA4">
    <w:name w:val="E67973420D19445B907D6B29F266AAA4"/>
    <w:rsid w:val="00033EB5"/>
  </w:style>
  <w:style w:type="paragraph" w:customStyle="1" w:styleId="0A832C8F54C2480A9BAD422A8F11F988">
    <w:name w:val="0A832C8F54C2480A9BAD422A8F11F988"/>
    <w:rsid w:val="00033EB5"/>
  </w:style>
  <w:style w:type="paragraph" w:customStyle="1" w:styleId="A2F51F14F8E643BE8CB28268F511500A">
    <w:name w:val="A2F51F14F8E643BE8CB28268F511500A"/>
    <w:rsid w:val="00033EB5"/>
  </w:style>
  <w:style w:type="paragraph" w:customStyle="1" w:styleId="6D8F13EE64C84C448192DB9E931E4449">
    <w:name w:val="6D8F13EE64C84C448192DB9E931E4449"/>
    <w:rsid w:val="00033EB5"/>
  </w:style>
  <w:style w:type="paragraph" w:customStyle="1" w:styleId="A185D404412D46378470C84E7595A752">
    <w:name w:val="A185D404412D46378470C84E7595A752"/>
    <w:rsid w:val="00033EB5"/>
  </w:style>
  <w:style w:type="paragraph" w:customStyle="1" w:styleId="325B52B1D82F4DA5BD2C41725D1A1AB1">
    <w:name w:val="325B52B1D82F4DA5BD2C41725D1A1AB1"/>
    <w:rsid w:val="00033EB5"/>
  </w:style>
  <w:style w:type="paragraph" w:customStyle="1" w:styleId="45D2825F16E442C7BC875AC5455CBD97">
    <w:name w:val="45D2825F16E442C7BC875AC5455CBD97"/>
    <w:rsid w:val="00033EB5"/>
  </w:style>
  <w:style w:type="paragraph" w:customStyle="1" w:styleId="A2C0741DB98246C8B6B56841B755D7CA">
    <w:name w:val="A2C0741DB98246C8B6B56841B755D7CA"/>
    <w:rsid w:val="00033EB5"/>
  </w:style>
  <w:style w:type="paragraph" w:customStyle="1" w:styleId="61A8DFA6B3314AF6B08AB579E2B648F7">
    <w:name w:val="61A8DFA6B3314AF6B08AB579E2B648F7"/>
    <w:rsid w:val="00033EB5"/>
  </w:style>
  <w:style w:type="paragraph" w:customStyle="1" w:styleId="4C107BBE1BEF45028C794B1422B5E03E">
    <w:name w:val="4C107BBE1BEF45028C794B1422B5E03E"/>
    <w:rsid w:val="00033EB5"/>
  </w:style>
  <w:style w:type="paragraph" w:customStyle="1" w:styleId="299B1629EB1941D78526B7BF91B7E89F">
    <w:name w:val="299B1629EB1941D78526B7BF91B7E89F"/>
    <w:rsid w:val="00033EB5"/>
  </w:style>
  <w:style w:type="paragraph" w:customStyle="1" w:styleId="E7B2750C72C447A9A26B2220708829FA">
    <w:name w:val="E7B2750C72C447A9A26B2220708829FA"/>
    <w:rsid w:val="00033EB5"/>
  </w:style>
  <w:style w:type="paragraph" w:customStyle="1" w:styleId="8C559332B615453C836073E788617DF4">
    <w:name w:val="8C559332B615453C836073E788617DF4"/>
    <w:rsid w:val="00033EB5"/>
  </w:style>
  <w:style w:type="paragraph" w:customStyle="1" w:styleId="1E1941FE6AF848CD978AF3FC446CF05F">
    <w:name w:val="1E1941FE6AF848CD978AF3FC446CF05F"/>
    <w:rsid w:val="00033EB5"/>
  </w:style>
  <w:style w:type="paragraph" w:customStyle="1" w:styleId="B7B4FB67F2F94F659328392C246FA337">
    <w:name w:val="B7B4FB67F2F94F659328392C246FA337"/>
    <w:rsid w:val="00033EB5"/>
  </w:style>
  <w:style w:type="paragraph" w:customStyle="1" w:styleId="41C3F337A68B479F84665B952EA6D96D">
    <w:name w:val="41C3F337A68B479F84665B952EA6D96D"/>
    <w:rsid w:val="00033EB5"/>
  </w:style>
  <w:style w:type="paragraph" w:customStyle="1" w:styleId="36770D87A8DE457D8D8C6F5A652F8F72">
    <w:name w:val="36770D87A8DE457D8D8C6F5A652F8F72"/>
    <w:rsid w:val="00033EB5"/>
  </w:style>
  <w:style w:type="paragraph" w:customStyle="1" w:styleId="B9B1B87ECDA84317A5FBBA38711BACA2">
    <w:name w:val="B9B1B87ECDA84317A5FBBA38711BACA2"/>
    <w:rsid w:val="00033EB5"/>
  </w:style>
  <w:style w:type="paragraph" w:customStyle="1" w:styleId="B2CC624BDF494BA8BB9894E4A73FCE57">
    <w:name w:val="B2CC624BDF494BA8BB9894E4A73FCE57"/>
    <w:rsid w:val="00033EB5"/>
  </w:style>
  <w:style w:type="paragraph" w:customStyle="1" w:styleId="CAE5CEB5E10E4553954F4F0B2C50E9F5">
    <w:name w:val="CAE5CEB5E10E4553954F4F0B2C50E9F5"/>
    <w:rsid w:val="00033EB5"/>
  </w:style>
  <w:style w:type="paragraph" w:customStyle="1" w:styleId="643D4B1B8E554C74B943B91680A1D5AC">
    <w:name w:val="643D4B1B8E554C74B943B91680A1D5AC"/>
    <w:rsid w:val="00033EB5"/>
  </w:style>
  <w:style w:type="paragraph" w:customStyle="1" w:styleId="57A9BE253A8A4A2EB22C770A525E12D1">
    <w:name w:val="57A9BE253A8A4A2EB22C770A525E12D1"/>
    <w:rsid w:val="00033EB5"/>
  </w:style>
  <w:style w:type="paragraph" w:customStyle="1" w:styleId="58F36BE5FAE24C399CBF3F768BACA684">
    <w:name w:val="58F36BE5FAE24C399CBF3F768BACA684"/>
    <w:rsid w:val="00033EB5"/>
  </w:style>
  <w:style w:type="paragraph" w:customStyle="1" w:styleId="7CE5C7F589C04E34B8BBD19596A0AB34">
    <w:name w:val="7CE5C7F589C04E34B8BBD19596A0AB34"/>
    <w:rsid w:val="00033EB5"/>
  </w:style>
  <w:style w:type="paragraph" w:customStyle="1" w:styleId="4EB8EE372F9D4B9B80338ED1CE1946BB">
    <w:name w:val="4EB8EE372F9D4B9B80338ED1CE1946BB"/>
    <w:rsid w:val="00033EB5"/>
  </w:style>
  <w:style w:type="paragraph" w:customStyle="1" w:styleId="97D8A206F1E54C8CACCAD6B5167D6D5A">
    <w:name w:val="97D8A206F1E54C8CACCAD6B5167D6D5A"/>
    <w:rsid w:val="00033EB5"/>
  </w:style>
  <w:style w:type="paragraph" w:customStyle="1" w:styleId="8810ED676B794B74AE3511DF84961857">
    <w:name w:val="8810ED676B794B74AE3511DF84961857"/>
    <w:rsid w:val="00033EB5"/>
  </w:style>
  <w:style w:type="paragraph" w:customStyle="1" w:styleId="17207C9E4A834F7486A48EE4F7CEE0F1">
    <w:name w:val="17207C9E4A834F7486A48EE4F7CEE0F1"/>
    <w:rsid w:val="00033EB5"/>
  </w:style>
  <w:style w:type="paragraph" w:customStyle="1" w:styleId="17F008D370CD470FAFC90408A0ACD83C">
    <w:name w:val="17F008D370CD470FAFC90408A0ACD83C"/>
    <w:rsid w:val="00033EB5"/>
  </w:style>
  <w:style w:type="paragraph" w:customStyle="1" w:styleId="D26548EBDA5F47958FE91CCB4D930F07">
    <w:name w:val="D26548EBDA5F47958FE91CCB4D930F07"/>
    <w:rsid w:val="00033EB5"/>
  </w:style>
  <w:style w:type="paragraph" w:customStyle="1" w:styleId="0771386AD40C4ECE874D7F8074B94B43">
    <w:name w:val="0771386AD40C4ECE874D7F8074B94B43"/>
    <w:rsid w:val="00033EB5"/>
  </w:style>
  <w:style w:type="paragraph" w:customStyle="1" w:styleId="AA79592E75D6493FB18D6F7FED721628">
    <w:name w:val="AA79592E75D6493FB18D6F7FED721628"/>
    <w:rsid w:val="00033EB5"/>
  </w:style>
  <w:style w:type="paragraph" w:customStyle="1" w:styleId="0557D0080F7E4E1CB5DBB0D9F17148CC">
    <w:name w:val="0557D0080F7E4E1CB5DBB0D9F17148CC"/>
    <w:rsid w:val="00033EB5"/>
  </w:style>
  <w:style w:type="paragraph" w:customStyle="1" w:styleId="61E5D4898C804B6096BF5AEBDABD90D9">
    <w:name w:val="61E5D4898C804B6096BF5AEBDABD90D9"/>
    <w:rsid w:val="00033EB5"/>
  </w:style>
  <w:style w:type="paragraph" w:customStyle="1" w:styleId="DA1C3C8D5061479C9FA2E2A57A619F7C">
    <w:name w:val="DA1C3C8D5061479C9FA2E2A57A619F7C"/>
    <w:rsid w:val="00033EB5"/>
  </w:style>
  <w:style w:type="paragraph" w:customStyle="1" w:styleId="649B82FC9D914D96A0473E3B3A393E3F">
    <w:name w:val="649B82FC9D914D96A0473E3B3A393E3F"/>
    <w:rsid w:val="00033EB5"/>
  </w:style>
  <w:style w:type="paragraph" w:customStyle="1" w:styleId="B5AC392E6351405C9C5842AEC42A0113">
    <w:name w:val="B5AC392E6351405C9C5842AEC42A0113"/>
    <w:rsid w:val="00033EB5"/>
  </w:style>
  <w:style w:type="paragraph" w:customStyle="1" w:styleId="676D31E01BC7447DBFC6FD7BC624AE95">
    <w:name w:val="676D31E01BC7447DBFC6FD7BC624AE95"/>
    <w:rsid w:val="00033EB5"/>
  </w:style>
  <w:style w:type="paragraph" w:customStyle="1" w:styleId="B9313518472740E8A133FF62ABDDF9B2">
    <w:name w:val="B9313518472740E8A133FF62ABDDF9B2"/>
    <w:rsid w:val="00033EB5"/>
  </w:style>
  <w:style w:type="paragraph" w:customStyle="1" w:styleId="92EAE27CE85F419EB3D7D6C8159E40C8">
    <w:name w:val="92EAE27CE85F419EB3D7D6C8159E40C8"/>
    <w:rsid w:val="00033EB5"/>
  </w:style>
  <w:style w:type="paragraph" w:customStyle="1" w:styleId="5E2F422F70D14C0BBEFB961927E752ED">
    <w:name w:val="5E2F422F70D14C0BBEFB961927E752ED"/>
    <w:rsid w:val="00033EB5"/>
  </w:style>
  <w:style w:type="paragraph" w:customStyle="1" w:styleId="21E38DE2FD4D4B5CA03173494E65EC92">
    <w:name w:val="21E38DE2FD4D4B5CA03173494E65EC92"/>
    <w:rsid w:val="00033EB5"/>
  </w:style>
  <w:style w:type="paragraph" w:customStyle="1" w:styleId="6CADAE6A3F2C4EC79F5556AC36B8540A">
    <w:name w:val="6CADAE6A3F2C4EC79F5556AC36B8540A"/>
    <w:rsid w:val="00033EB5"/>
  </w:style>
  <w:style w:type="paragraph" w:customStyle="1" w:styleId="C94BEB78EEBF4BF395F38D7906A26C37">
    <w:name w:val="C94BEB78EEBF4BF395F38D7906A26C37"/>
    <w:rsid w:val="00033EB5"/>
  </w:style>
  <w:style w:type="paragraph" w:customStyle="1" w:styleId="7CB834AB374842D7958FD1BB3CD987CE">
    <w:name w:val="7CB834AB374842D7958FD1BB3CD987CE"/>
    <w:rsid w:val="00033EB5"/>
  </w:style>
  <w:style w:type="paragraph" w:customStyle="1" w:styleId="EF91CC8B330A48EE841AE26D6EB80891">
    <w:name w:val="EF91CC8B330A48EE841AE26D6EB80891"/>
    <w:rsid w:val="00033EB5"/>
  </w:style>
  <w:style w:type="paragraph" w:customStyle="1" w:styleId="295F200A8BDE415E939029B40F46C114">
    <w:name w:val="295F200A8BDE415E939029B40F46C114"/>
    <w:rsid w:val="00033EB5"/>
  </w:style>
  <w:style w:type="paragraph" w:customStyle="1" w:styleId="DF3A0770245342468A5C1F4FDF97FB7A">
    <w:name w:val="DF3A0770245342468A5C1F4FDF97FB7A"/>
    <w:rsid w:val="00033EB5"/>
  </w:style>
  <w:style w:type="paragraph" w:customStyle="1" w:styleId="E5D58BE3BC8A4FABB46BA46C721A939A">
    <w:name w:val="E5D58BE3BC8A4FABB46BA46C721A939A"/>
    <w:rsid w:val="00033EB5"/>
  </w:style>
  <w:style w:type="paragraph" w:customStyle="1" w:styleId="D4B59E15750A4F859F40E170B5E73BAD">
    <w:name w:val="D4B59E15750A4F859F40E170B5E73BAD"/>
    <w:rsid w:val="00033EB5"/>
  </w:style>
  <w:style w:type="paragraph" w:customStyle="1" w:styleId="2E23D9909B95444EBD26B70A4A307EBD">
    <w:name w:val="2E23D9909B95444EBD26B70A4A307EBD"/>
    <w:rsid w:val="00033EB5"/>
  </w:style>
  <w:style w:type="paragraph" w:customStyle="1" w:styleId="7763436BC21843E9A58C9E8996CCE91F">
    <w:name w:val="7763436BC21843E9A58C9E8996CCE91F"/>
    <w:rsid w:val="00033EB5"/>
  </w:style>
  <w:style w:type="paragraph" w:customStyle="1" w:styleId="41B2D19F010D4DDA89A74797BA59C12B">
    <w:name w:val="41B2D19F010D4DDA89A74797BA59C12B"/>
    <w:rsid w:val="00033EB5"/>
  </w:style>
  <w:style w:type="paragraph" w:customStyle="1" w:styleId="932E0BD95B174AE6B4410B89A0D66661">
    <w:name w:val="932E0BD95B174AE6B4410B89A0D66661"/>
    <w:rsid w:val="00033EB5"/>
  </w:style>
  <w:style w:type="paragraph" w:customStyle="1" w:styleId="A98B5A46E8E847FABB5DE9A035F16FBA">
    <w:name w:val="A98B5A46E8E847FABB5DE9A035F16FBA"/>
    <w:rsid w:val="00033EB5"/>
  </w:style>
  <w:style w:type="paragraph" w:customStyle="1" w:styleId="113D2F2F36964690B6C2E9C6621C4376">
    <w:name w:val="113D2F2F36964690B6C2E9C6621C4376"/>
    <w:rsid w:val="00033EB5"/>
  </w:style>
  <w:style w:type="paragraph" w:customStyle="1" w:styleId="DA22A0DFAAB14B39AB3D16077FB89AA5">
    <w:name w:val="DA22A0DFAAB14B39AB3D16077FB89AA5"/>
    <w:rsid w:val="00033EB5"/>
  </w:style>
  <w:style w:type="paragraph" w:customStyle="1" w:styleId="7405220B8BAE45A9B19678BA297883E4">
    <w:name w:val="7405220B8BAE45A9B19678BA297883E4"/>
    <w:rsid w:val="00033EB5"/>
  </w:style>
  <w:style w:type="paragraph" w:customStyle="1" w:styleId="05F3B55CBE9645A181D530D1E75F0DFC">
    <w:name w:val="05F3B55CBE9645A181D530D1E75F0DFC"/>
    <w:rsid w:val="00033EB5"/>
  </w:style>
  <w:style w:type="paragraph" w:customStyle="1" w:styleId="49A82D4013CB4C9297374A205D0407FD">
    <w:name w:val="49A82D4013CB4C9297374A205D0407FD"/>
    <w:rsid w:val="00033EB5"/>
  </w:style>
  <w:style w:type="paragraph" w:customStyle="1" w:styleId="7EB6F75F18A742A9B66FACF3E89FB3EF">
    <w:name w:val="7EB6F75F18A742A9B66FACF3E89FB3EF"/>
    <w:rsid w:val="00033EB5"/>
  </w:style>
  <w:style w:type="paragraph" w:customStyle="1" w:styleId="7A01F6ADCC23458CA51899259541800E">
    <w:name w:val="7A01F6ADCC23458CA51899259541800E"/>
    <w:rsid w:val="00033EB5"/>
  </w:style>
  <w:style w:type="paragraph" w:customStyle="1" w:styleId="7A0D371404C74B50A7E54971F627A6C8">
    <w:name w:val="7A0D371404C74B50A7E54971F627A6C8"/>
    <w:rsid w:val="00033EB5"/>
  </w:style>
  <w:style w:type="paragraph" w:customStyle="1" w:styleId="F2F37951331948CCA499F2C6D10AB017">
    <w:name w:val="F2F37951331948CCA499F2C6D10AB017"/>
    <w:rsid w:val="00033EB5"/>
  </w:style>
  <w:style w:type="paragraph" w:customStyle="1" w:styleId="FE44C6616944423A83FD870D8AC86A4E">
    <w:name w:val="FE44C6616944423A83FD870D8AC86A4E"/>
    <w:rsid w:val="00033EB5"/>
  </w:style>
  <w:style w:type="paragraph" w:customStyle="1" w:styleId="24245FF4EF874E789E92A055A84F01A5">
    <w:name w:val="24245FF4EF874E789E92A055A84F01A5"/>
    <w:rsid w:val="00033EB5"/>
  </w:style>
  <w:style w:type="paragraph" w:customStyle="1" w:styleId="76FF232C4E524DEE8B0EE07921A41FC1">
    <w:name w:val="76FF232C4E524DEE8B0EE07921A41FC1"/>
    <w:rsid w:val="00033EB5"/>
  </w:style>
  <w:style w:type="paragraph" w:customStyle="1" w:styleId="5768FF94CAD5403888E7676FD94FCF92">
    <w:name w:val="5768FF94CAD5403888E7676FD94FCF92"/>
    <w:rsid w:val="00033EB5"/>
  </w:style>
  <w:style w:type="paragraph" w:customStyle="1" w:styleId="486A142C9DE046A2AD21C80D2F7D9B1F">
    <w:name w:val="486A142C9DE046A2AD21C80D2F7D9B1F"/>
    <w:rsid w:val="00033EB5"/>
  </w:style>
  <w:style w:type="paragraph" w:customStyle="1" w:styleId="69E421F5CA204071B0F1194F6A88B779">
    <w:name w:val="69E421F5CA204071B0F1194F6A88B779"/>
    <w:rsid w:val="00033EB5"/>
  </w:style>
  <w:style w:type="paragraph" w:customStyle="1" w:styleId="C10A5E38EB56405CA8C3EC52A4F57847">
    <w:name w:val="C10A5E38EB56405CA8C3EC52A4F57847"/>
    <w:rsid w:val="00033EB5"/>
  </w:style>
  <w:style w:type="paragraph" w:customStyle="1" w:styleId="EABFC11546204E839B441BBC119E992D">
    <w:name w:val="EABFC11546204E839B441BBC119E992D"/>
    <w:rsid w:val="00033EB5"/>
  </w:style>
  <w:style w:type="paragraph" w:customStyle="1" w:styleId="7D3C4927D6AE40D58E3B53BE49927B53">
    <w:name w:val="7D3C4927D6AE40D58E3B53BE49927B53"/>
    <w:rsid w:val="00033EB5"/>
  </w:style>
  <w:style w:type="paragraph" w:customStyle="1" w:styleId="A8A15A3B37FA4CF189D5ABD2D8F32E12">
    <w:name w:val="A8A15A3B37FA4CF189D5ABD2D8F32E12"/>
    <w:rsid w:val="00033EB5"/>
  </w:style>
  <w:style w:type="paragraph" w:customStyle="1" w:styleId="05BD9FBF7D74454480ACA2CF1E243BAC">
    <w:name w:val="05BD9FBF7D74454480ACA2CF1E243BAC"/>
    <w:rsid w:val="00033EB5"/>
  </w:style>
  <w:style w:type="paragraph" w:customStyle="1" w:styleId="241B690432BA432D9ECD97ECCB5BF111">
    <w:name w:val="241B690432BA432D9ECD97ECCB5BF111"/>
    <w:rsid w:val="00033EB5"/>
  </w:style>
  <w:style w:type="paragraph" w:customStyle="1" w:styleId="613CE9F757D74F5A81D9B0E3C587C047">
    <w:name w:val="613CE9F757D74F5A81D9B0E3C587C047"/>
    <w:rsid w:val="00033EB5"/>
  </w:style>
  <w:style w:type="paragraph" w:customStyle="1" w:styleId="4BB50C929DCD4424A5818112EFCCC0B3">
    <w:name w:val="4BB50C929DCD4424A5818112EFCCC0B3"/>
    <w:rsid w:val="00033EB5"/>
  </w:style>
  <w:style w:type="paragraph" w:customStyle="1" w:styleId="28C2A6D1E90E4611A8124CC2AAE18D59">
    <w:name w:val="28C2A6D1E90E4611A8124CC2AAE18D59"/>
    <w:rsid w:val="00033EB5"/>
  </w:style>
  <w:style w:type="paragraph" w:customStyle="1" w:styleId="CC1863DF979A4A37A150F5622F40300D">
    <w:name w:val="CC1863DF979A4A37A150F5622F40300D"/>
    <w:rsid w:val="00033EB5"/>
  </w:style>
  <w:style w:type="paragraph" w:customStyle="1" w:styleId="7CC292C12F0B4594ABD8E6B79C140149">
    <w:name w:val="7CC292C12F0B4594ABD8E6B79C140149"/>
    <w:rsid w:val="00033EB5"/>
  </w:style>
  <w:style w:type="paragraph" w:customStyle="1" w:styleId="BCA1AD2CDC4346688FF2DE2C1388CDCC">
    <w:name w:val="BCA1AD2CDC4346688FF2DE2C1388CDCC"/>
    <w:rsid w:val="00033EB5"/>
  </w:style>
  <w:style w:type="paragraph" w:customStyle="1" w:styleId="C3A8913012C242BBB4D95426728F3DD4">
    <w:name w:val="C3A8913012C242BBB4D95426728F3DD4"/>
    <w:rsid w:val="00033EB5"/>
  </w:style>
  <w:style w:type="paragraph" w:customStyle="1" w:styleId="3BFC3EE8C8794BE793E7EAB13CA32FB8">
    <w:name w:val="3BFC3EE8C8794BE793E7EAB13CA32FB8"/>
    <w:rsid w:val="00033EB5"/>
  </w:style>
  <w:style w:type="paragraph" w:customStyle="1" w:styleId="32E1F7011C0D45888B20E362ADFD8BB7">
    <w:name w:val="32E1F7011C0D45888B20E362ADFD8BB7"/>
    <w:rsid w:val="00033EB5"/>
  </w:style>
  <w:style w:type="paragraph" w:customStyle="1" w:styleId="749471D3F4744F089C6A034E6419FEA6">
    <w:name w:val="749471D3F4744F089C6A034E6419FEA6"/>
    <w:rsid w:val="00033EB5"/>
  </w:style>
  <w:style w:type="paragraph" w:customStyle="1" w:styleId="9BE60BD71A2C46898ECE13C5FAEB483D">
    <w:name w:val="9BE60BD71A2C46898ECE13C5FAEB483D"/>
    <w:rsid w:val="00033EB5"/>
  </w:style>
  <w:style w:type="paragraph" w:customStyle="1" w:styleId="0CE05A4A6A834AF1B3CF32AD5A3BF583">
    <w:name w:val="0CE05A4A6A834AF1B3CF32AD5A3BF583"/>
    <w:rsid w:val="00033EB5"/>
  </w:style>
  <w:style w:type="paragraph" w:customStyle="1" w:styleId="940BA5C37D994FF497F5DFD6ED96EAF6">
    <w:name w:val="940BA5C37D994FF497F5DFD6ED96EAF6"/>
    <w:rsid w:val="00033EB5"/>
  </w:style>
  <w:style w:type="paragraph" w:customStyle="1" w:styleId="937F8A1A5A2B47C2A4D8E28F9FB348D1">
    <w:name w:val="937F8A1A5A2B47C2A4D8E28F9FB348D1"/>
    <w:rsid w:val="00033EB5"/>
  </w:style>
  <w:style w:type="paragraph" w:customStyle="1" w:styleId="84E7EE580EAA4E33ADBDE16212B62C8D">
    <w:name w:val="84E7EE580EAA4E33ADBDE16212B62C8D"/>
    <w:rsid w:val="00033EB5"/>
  </w:style>
  <w:style w:type="paragraph" w:customStyle="1" w:styleId="3A03D9D7A2484DDAAB3D0B9735267A99">
    <w:name w:val="3A03D9D7A2484DDAAB3D0B9735267A99"/>
    <w:rsid w:val="00033EB5"/>
  </w:style>
  <w:style w:type="paragraph" w:customStyle="1" w:styleId="21556E18AD004AEA943C17BF5AC55A9C">
    <w:name w:val="21556E18AD004AEA943C17BF5AC55A9C"/>
    <w:rsid w:val="00033EB5"/>
  </w:style>
  <w:style w:type="paragraph" w:customStyle="1" w:styleId="E610925B46874AACBC2D28DC7DA2F2B5">
    <w:name w:val="E610925B46874AACBC2D28DC7DA2F2B5"/>
    <w:rsid w:val="00033EB5"/>
  </w:style>
  <w:style w:type="paragraph" w:customStyle="1" w:styleId="E87FE7921E3C40A683E76CF93437C8EB">
    <w:name w:val="E87FE7921E3C40A683E76CF93437C8EB"/>
    <w:rsid w:val="00033EB5"/>
  </w:style>
  <w:style w:type="paragraph" w:customStyle="1" w:styleId="9C0175FA82C948EFBB92583F8FC8EAFC">
    <w:name w:val="9C0175FA82C948EFBB92583F8FC8EAFC"/>
    <w:rsid w:val="00033EB5"/>
  </w:style>
  <w:style w:type="paragraph" w:customStyle="1" w:styleId="41ABEBA01A594EEBAFECA9D94534BF83">
    <w:name w:val="41ABEBA01A594EEBAFECA9D94534BF83"/>
    <w:rsid w:val="00033EB5"/>
  </w:style>
  <w:style w:type="paragraph" w:customStyle="1" w:styleId="F8653504AA6B416CBFF19472BF5C4071">
    <w:name w:val="F8653504AA6B416CBFF19472BF5C4071"/>
    <w:rsid w:val="00033EB5"/>
  </w:style>
  <w:style w:type="paragraph" w:customStyle="1" w:styleId="380F0C984A634A41947901603D6C4A02">
    <w:name w:val="380F0C984A634A41947901603D6C4A02"/>
    <w:rsid w:val="00033EB5"/>
  </w:style>
  <w:style w:type="paragraph" w:customStyle="1" w:styleId="0055C72145014B9F9A3C3DE4152C120C">
    <w:name w:val="0055C72145014B9F9A3C3DE4152C120C"/>
    <w:rsid w:val="00033EB5"/>
  </w:style>
  <w:style w:type="paragraph" w:customStyle="1" w:styleId="8EC8FFB2265D4E089B0219DC618923E0">
    <w:name w:val="8EC8FFB2265D4E089B0219DC618923E0"/>
    <w:rsid w:val="00033EB5"/>
  </w:style>
  <w:style w:type="paragraph" w:customStyle="1" w:styleId="3D0D1AF7D9AB45BBA0DC9527D13EC788">
    <w:name w:val="3D0D1AF7D9AB45BBA0DC9527D13EC788"/>
    <w:rsid w:val="00033EB5"/>
  </w:style>
  <w:style w:type="paragraph" w:customStyle="1" w:styleId="1F0BBFFBD1C941298BE13E56E25B521B">
    <w:name w:val="1F0BBFFBD1C941298BE13E56E25B521B"/>
    <w:rsid w:val="00033EB5"/>
  </w:style>
  <w:style w:type="paragraph" w:customStyle="1" w:styleId="27868FEAF69940ED98D7E6DB6C87C529">
    <w:name w:val="27868FEAF69940ED98D7E6DB6C87C529"/>
    <w:rsid w:val="00033EB5"/>
  </w:style>
  <w:style w:type="paragraph" w:customStyle="1" w:styleId="6EEF4D518D8D440AAB935EA0BF63564B">
    <w:name w:val="6EEF4D518D8D440AAB935EA0BF63564B"/>
    <w:rsid w:val="00033EB5"/>
  </w:style>
  <w:style w:type="paragraph" w:customStyle="1" w:styleId="ED738EF4C5EB42F0BE6751C071C7DA47">
    <w:name w:val="ED738EF4C5EB42F0BE6751C071C7DA47"/>
    <w:rsid w:val="00033EB5"/>
  </w:style>
  <w:style w:type="paragraph" w:customStyle="1" w:styleId="FBFB00C76C3344C9BA910535D6DAB968">
    <w:name w:val="FBFB00C76C3344C9BA910535D6DAB968"/>
    <w:rsid w:val="00033EB5"/>
  </w:style>
  <w:style w:type="paragraph" w:customStyle="1" w:styleId="E9413C4CCC1D40A1939232E91CEDECA3">
    <w:name w:val="E9413C4CCC1D40A1939232E91CEDECA3"/>
    <w:rsid w:val="00033EB5"/>
  </w:style>
  <w:style w:type="paragraph" w:customStyle="1" w:styleId="78A78CF353B44A4CA66068C033E3A96E">
    <w:name w:val="78A78CF353B44A4CA66068C033E3A96E"/>
    <w:rsid w:val="00033EB5"/>
  </w:style>
  <w:style w:type="paragraph" w:customStyle="1" w:styleId="F5E90D9857BD40F6AEC664DFDE3F24B0">
    <w:name w:val="F5E90D9857BD40F6AEC664DFDE3F24B0"/>
    <w:rsid w:val="00033EB5"/>
  </w:style>
  <w:style w:type="paragraph" w:customStyle="1" w:styleId="ED1244FEF7284BF880FDCAC8AF02A7B3">
    <w:name w:val="ED1244FEF7284BF880FDCAC8AF02A7B3"/>
    <w:rsid w:val="00033EB5"/>
  </w:style>
  <w:style w:type="paragraph" w:customStyle="1" w:styleId="CE9594101C104257B109F7DEB1502741">
    <w:name w:val="CE9594101C104257B109F7DEB1502741"/>
    <w:rsid w:val="00033EB5"/>
  </w:style>
  <w:style w:type="paragraph" w:customStyle="1" w:styleId="7C9FCA1A10B3404A9852125A714CAB8C">
    <w:name w:val="7C9FCA1A10B3404A9852125A714CAB8C"/>
    <w:rsid w:val="00033EB5"/>
  </w:style>
  <w:style w:type="paragraph" w:customStyle="1" w:styleId="15BAE2D89156419E8A608329B4A6D37E">
    <w:name w:val="15BAE2D89156419E8A608329B4A6D37E"/>
    <w:rsid w:val="00033EB5"/>
  </w:style>
  <w:style w:type="paragraph" w:customStyle="1" w:styleId="D77A0E53FF044E14ADD8B12CB1121C83">
    <w:name w:val="D77A0E53FF044E14ADD8B12CB1121C83"/>
    <w:rsid w:val="00033EB5"/>
  </w:style>
  <w:style w:type="paragraph" w:customStyle="1" w:styleId="E75D366F726E406AB1E00375201400BF">
    <w:name w:val="E75D366F726E406AB1E00375201400BF"/>
    <w:rsid w:val="00033EB5"/>
  </w:style>
  <w:style w:type="paragraph" w:customStyle="1" w:styleId="50D9A9E34BBB4980B0A9CDF44BE4A6E9">
    <w:name w:val="50D9A9E34BBB4980B0A9CDF44BE4A6E9"/>
    <w:rsid w:val="00033EB5"/>
  </w:style>
  <w:style w:type="paragraph" w:customStyle="1" w:styleId="121B1B9DA3404F7BAF6B9FE387E0DD95">
    <w:name w:val="121B1B9DA3404F7BAF6B9FE387E0DD95"/>
    <w:rsid w:val="00033EB5"/>
  </w:style>
  <w:style w:type="paragraph" w:customStyle="1" w:styleId="DC43A30EB5F34CA3A6EB96C5BBC76EB0">
    <w:name w:val="DC43A30EB5F34CA3A6EB96C5BBC76EB0"/>
    <w:rsid w:val="00033EB5"/>
  </w:style>
  <w:style w:type="paragraph" w:customStyle="1" w:styleId="EF5F69CA9BFF49C8A31C668F5C59B169">
    <w:name w:val="EF5F69CA9BFF49C8A31C668F5C59B169"/>
    <w:rsid w:val="00033EB5"/>
  </w:style>
  <w:style w:type="paragraph" w:customStyle="1" w:styleId="4C05E711D50F4872A2ED0E7A0208AE3F">
    <w:name w:val="4C05E711D50F4872A2ED0E7A0208AE3F"/>
    <w:rsid w:val="00033EB5"/>
  </w:style>
  <w:style w:type="paragraph" w:customStyle="1" w:styleId="8E6E9EB38B0D4DD79E1D1423BFF5CEC5">
    <w:name w:val="8E6E9EB38B0D4DD79E1D1423BFF5CEC5"/>
    <w:rsid w:val="00033EB5"/>
  </w:style>
  <w:style w:type="paragraph" w:customStyle="1" w:styleId="10B2765726CF441D93D5615888C7EA05">
    <w:name w:val="10B2765726CF441D93D5615888C7EA05"/>
    <w:rsid w:val="00033EB5"/>
  </w:style>
  <w:style w:type="paragraph" w:customStyle="1" w:styleId="6F80EB9E180241B686F710AF4D7233B2">
    <w:name w:val="6F80EB9E180241B686F710AF4D7233B2"/>
    <w:rsid w:val="00033EB5"/>
  </w:style>
  <w:style w:type="paragraph" w:customStyle="1" w:styleId="1B882C570CC04A89BC7BE02AA9ABE50A">
    <w:name w:val="1B882C570CC04A89BC7BE02AA9ABE50A"/>
    <w:rsid w:val="00033EB5"/>
  </w:style>
  <w:style w:type="paragraph" w:customStyle="1" w:styleId="6DDBB380F75348E28CE7A75F183D2075">
    <w:name w:val="6DDBB380F75348E28CE7A75F183D2075"/>
    <w:rsid w:val="00033EB5"/>
  </w:style>
  <w:style w:type="paragraph" w:customStyle="1" w:styleId="505F5FE8BD294776B3B506896D52076E">
    <w:name w:val="505F5FE8BD294776B3B506896D52076E"/>
    <w:rsid w:val="00033EB5"/>
  </w:style>
  <w:style w:type="paragraph" w:customStyle="1" w:styleId="8390B7ECB0134B35A67BE993BA12D76D">
    <w:name w:val="8390B7ECB0134B35A67BE993BA12D76D"/>
    <w:rsid w:val="00033EB5"/>
  </w:style>
  <w:style w:type="paragraph" w:customStyle="1" w:styleId="F492A429A9F84B2496B08961A5B2072A">
    <w:name w:val="F492A429A9F84B2496B08961A5B2072A"/>
    <w:rsid w:val="00033EB5"/>
  </w:style>
  <w:style w:type="paragraph" w:customStyle="1" w:styleId="ED056730EE074C12A9EFDF9EAA394C74">
    <w:name w:val="ED056730EE074C12A9EFDF9EAA394C74"/>
    <w:rsid w:val="00033EB5"/>
  </w:style>
  <w:style w:type="paragraph" w:customStyle="1" w:styleId="CF8E95F12F3D4876B07DE101F5AC351C">
    <w:name w:val="CF8E95F12F3D4876B07DE101F5AC351C"/>
    <w:rsid w:val="00033EB5"/>
  </w:style>
  <w:style w:type="paragraph" w:customStyle="1" w:styleId="C6ABC37C06AF4794A6D7B0346BF2E92D">
    <w:name w:val="C6ABC37C06AF4794A6D7B0346BF2E92D"/>
    <w:rsid w:val="00033EB5"/>
  </w:style>
  <w:style w:type="paragraph" w:customStyle="1" w:styleId="FEF676A326E1462395199FFF36C17B69">
    <w:name w:val="FEF676A326E1462395199FFF36C17B69"/>
    <w:rsid w:val="00033EB5"/>
  </w:style>
  <w:style w:type="paragraph" w:customStyle="1" w:styleId="908033CAD5814BB3A3E78B1745A0F2B0">
    <w:name w:val="908033CAD5814BB3A3E78B1745A0F2B0"/>
    <w:rsid w:val="00033EB5"/>
  </w:style>
  <w:style w:type="paragraph" w:customStyle="1" w:styleId="937CC8200CA44529BCC45286CA55CDEC">
    <w:name w:val="937CC8200CA44529BCC45286CA55CDEC"/>
    <w:rsid w:val="00033EB5"/>
  </w:style>
  <w:style w:type="paragraph" w:customStyle="1" w:styleId="97AB668E799D4ED182BF1DF8EF6D38B2">
    <w:name w:val="97AB668E799D4ED182BF1DF8EF6D38B2"/>
    <w:rsid w:val="00033EB5"/>
  </w:style>
  <w:style w:type="paragraph" w:customStyle="1" w:styleId="2054D01D3339401AAC7F43E0AD2DA73C">
    <w:name w:val="2054D01D3339401AAC7F43E0AD2DA73C"/>
    <w:rsid w:val="00033EB5"/>
  </w:style>
  <w:style w:type="paragraph" w:customStyle="1" w:styleId="9BB102D07815459AA599CD7CA85CC801">
    <w:name w:val="9BB102D07815459AA599CD7CA85CC801"/>
    <w:rsid w:val="00033EB5"/>
  </w:style>
  <w:style w:type="paragraph" w:customStyle="1" w:styleId="25D3FD4199164F32BF29B7153CACC937">
    <w:name w:val="25D3FD4199164F32BF29B7153CACC937"/>
    <w:rsid w:val="00033EB5"/>
  </w:style>
  <w:style w:type="paragraph" w:customStyle="1" w:styleId="EC9B7FA1F8D6494895A800824DE670EC">
    <w:name w:val="EC9B7FA1F8D6494895A800824DE670EC"/>
    <w:rsid w:val="00033EB5"/>
  </w:style>
  <w:style w:type="paragraph" w:customStyle="1" w:styleId="C5C2D3A58651493A816FB957C6B73C7B">
    <w:name w:val="C5C2D3A58651493A816FB957C6B73C7B"/>
    <w:rsid w:val="00033EB5"/>
  </w:style>
  <w:style w:type="paragraph" w:customStyle="1" w:styleId="9C8267166E4940BB8DEC9420AFAA3A74">
    <w:name w:val="9C8267166E4940BB8DEC9420AFAA3A74"/>
    <w:rsid w:val="00033EB5"/>
  </w:style>
  <w:style w:type="paragraph" w:customStyle="1" w:styleId="0982923931F840B9BC60554544AD78E6">
    <w:name w:val="0982923931F840B9BC60554544AD78E6"/>
    <w:rsid w:val="00033EB5"/>
  </w:style>
  <w:style w:type="paragraph" w:customStyle="1" w:styleId="00A0808AF25E4F5686B887E347578393">
    <w:name w:val="00A0808AF25E4F5686B887E347578393"/>
    <w:rsid w:val="00033EB5"/>
  </w:style>
  <w:style w:type="paragraph" w:customStyle="1" w:styleId="A9CC68268D8F4B4499569EA6827FA18C">
    <w:name w:val="A9CC68268D8F4B4499569EA6827FA18C"/>
    <w:rsid w:val="00033EB5"/>
  </w:style>
  <w:style w:type="paragraph" w:customStyle="1" w:styleId="7BE37B42CD4440CAB59A1520F9EDAD10">
    <w:name w:val="7BE37B42CD4440CAB59A1520F9EDAD10"/>
    <w:rsid w:val="00033EB5"/>
  </w:style>
  <w:style w:type="paragraph" w:customStyle="1" w:styleId="A7805837994F498193AB65661A3D62BF">
    <w:name w:val="A7805837994F498193AB65661A3D62BF"/>
    <w:rsid w:val="00033EB5"/>
  </w:style>
  <w:style w:type="paragraph" w:customStyle="1" w:styleId="8B38928996E3470A9EA2E019CCE3A8F9">
    <w:name w:val="8B38928996E3470A9EA2E019CCE3A8F9"/>
    <w:rsid w:val="00033EB5"/>
  </w:style>
  <w:style w:type="paragraph" w:customStyle="1" w:styleId="1297FD97473940BEB0C0A32A75A032A6">
    <w:name w:val="1297FD97473940BEB0C0A32A75A032A6"/>
    <w:rsid w:val="00033EB5"/>
  </w:style>
  <w:style w:type="paragraph" w:customStyle="1" w:styleId="5079F07CA5A24709806F827FCE86A357">
    <w:name w:val="5079F07CA5A24709806F827FCE86A357"/>
    <w:rsid w:val="00033EB5"/>
  </w:style>
  <w:style w:type="paragraph" w:customStyle="1" w:styleId="410B2501EACC45C48BA1AC7C2D6D2F51">
    <w:name w:val="410B2501EACC45C48BA1AC7C2D6D2F51"/>
    <w:rsid w:val="00033EB5"/>
  </w:style>
  <w:style w:type="paragraph" w:customStyle="1" w:styleId="C440258C13C24E53B833CBE4F9805FC8">
    <w:name w:val="C440258C13C24E53B833CBE4F9805FC8"/>
    <w:rsid w:val="00033EB5"/>
  </w:style>
  <w:style w:type="paragraph" w:customStyle="1" w:styleId="469E4343858B4FFF87FCC1A01418EF43">
    <w:name w:val="469E4343858B4FFF87FCC1A01418EF43"/>
    <w:rsid w:val="00033EB5"/>
  </w:style>
  <w:style w:type="paragraph" w:customStyle="1" w:styleId="03474D7E147C4C52A857030C35CAA9C1">
    <w:name w:val="03474D7E147C4C52A857030C35CAA9C1"/>
    <w:rsid w:val="00033EB5"/>
  </w:style>
  <w:style w:type="paragraph" w:customStyle="1" w:styleId="A5EB50CF2B534AED8EC37AB9D77256A3">
    <w:name w:val="A5EB50CF2B534AED8EC37AB9D77256A3"/>
    <w:rsid w:val="00033EB5"/>
  </w:style>
  <w:style w:type="paragraph" w:customStyle="1" w:styleId="CF0AB31CCB5C40F1A2C20683CC051852">
    <w:name w:val="CF0AB31CCB5C40F1A2C20683CC051852"/>
    <w:rsid w:val="00033EB5"/>
  </w:style>
  <w:style w:type="paragraph" w:customStyle="1" w:styleId="4C172BC1351248C3B552D50B60ED8158">
    <w:name w:val="4C172BC1351248C3B552D50B60ED8158"/>
    <w:rsid w:val="00033EB5"/>
  </w:style>
  <w:style w:type="paragraph" w:customStyle="1" w:styleId="23B875CBC2F24FA5B9A862CEF2316244">
    <w:name w:val="23B875CBC2F24FA5B9A862CEF2316244"/>
    <w:rsid w:val="00033EB5"/>
  </w:style>
  <w:style w:type="paragraph" w:customStyle="1" w:styleId="753C1265DD094F26B83660C00D858788">
    <w:name w:val="753C1265DD094F26B83660C00D858788"/>
    <w:rsid w:val="00033EB5"/>
  </w:style>
  <w:style w:type="paragraph" w:customStyle="1" w:styleId="8C75A08EB94A4DD7A4C3069C04622F5B">
    <w:name w:val="8C75A08EB94A4DD7A4C3069C04622F5B"/>
    <w:rsid w:val="00033EB5"/>
  </w:style>
  <w:style w:type="paragraph" w:customStyle="1" w:styleId="B8193C5C4AC84B96B7C2C986BF4FCCEE">
    <w:name w:val="B8193C5C4AC84B96B7C2C986BF4FCCEE"/>
    <w:rsid w:val="00033EB5"/>
  </w:style>
  <w:style w:type="paragraph" w:customStyle="1" w:styleId="D1EF3D14D8CD4ACCAC283B4C2A863628">
    <w:name w:val="D1EF3D14D8CD4ACCAC283B4C2A863628"/>
    <w:rsid w:val="00033EB5"/>
  </w:style>
  <w:style w:type="paragraph" w:customStyle="1" w:styleId="0AA9AB63436B4AAD98D451F633B12BFE">
    <w:name w:val="0AA9AB63436B4AAD98D451F633B12BFE"/>
    <w:rsid w:val="00033EB5"/>
  </w:style>
  <w:style w:type="paragraph" w:customStyle="1" w:styleId="DA71E21FA8D94B2080C3DBB0D8452367">
    <w:name w:val="DA71E21FA8D94B2080C3DBB0D8452367"/>
    <w:rsid w:val="00033EB5"/>
  </w:style>
  <w:style w:type="paragraph" w:customStyle="1" w:styleId="E95ACD746EB1445B8BBB6B7873C7708F">
    <w:name w:val="E95ACD746EB1445B8BBB6B7873C7708F"/>
    <w:rsid w:val="00033EB5"/>
  </w:style>
  <w:style w:type="paragraph" w:customStyle="1" w:styleId="65A73E9B90F94D1A9BC5137A7911E48F">
    <w:name w:val="65A73E9B90F94D1A9BC5137A7911E48F"/>
    <w:rsid w:val="00033EB5"/>
  </w:style>
  <w:style w:type="paragraph" w:customStyle="1" w:styleId="26AF54664B0143ADA62CED54CA345654">
    <w:name w:val="26AF54664B0143ADA62CED54CA345654"/>
    <w:rsid w:val="00033EB5"/>
  </w:style>
  <w:style w:type="paragraph" w:customStyle="1" w:styleId="43C18CAB93BF420FBF0320FBCA53C246">
    <w:name w:val="43C18CAB93BF420FBF0320FBCA53C246"/>
    <w:rsid w:val="00033EB5"/>
  </w:style>
  <w:style w:type="paragraph" w:customStyle="1" w:styleId="2BFF044A824F4BEC98AE4BECDB6124BD">
    <w:name w:val="2BFF044A824F4BEC98AE4BECDB6124BD"/>
    <w:rsid w:val="00033EB5"/>
  </w:style>
  <w:style w:type="paragraph" w:customStyle="1" w:styleId="9F7E50686A4C4C4A987B0D1BFA410707">
    <w:name w:val="9F7E50686A4C4C4A987B0D1BFA410707"/>
    <w:rsid w:val="00033EB5"/>
  </w:style>
  <w:style w:type="paragraph" w:customStyle="1" w:styleId="B1D1537196E64F19AE00D31C393FDAE5">
    <w:name w:val="B1D1537196E64F19AE00D31C393FDAE5"/>
    <w:rsid w:val="00033EB5"/>
  </w:style>
  <w:style w:type="paragraph" w:customStyle="1" w:styleId="32DD9945BFE7437A9C581F950995FB82">
    <w:name w:val="32DD9945BFE7437A9C581F950995FB82"/>
    <w:rsid w:val="00033EB5"/>
  </w:style>
  <w:style w:type="paragraph" w:customStyle="1" w:styleId="035CD54ED56A42A994EC8179E41D893B">
    <w:name w:val="035CD54ED56A42A994EC8179E41D893B"/>
    <w:rsid w:val="00033EB5"/>
  </w:style>
  <w:style w:type="paragraph" w:customStyle="1" w:styleId="F1CD2547D2AD4365B3212AC9D445DD21">
    <w:name w:val="F1CD2547D2AD4365B3212AC9D445DD21"/>
    <w:rsid w:val="00033EB5"/>
  </w:style>
  <w:style w:type="paragraph" w:customStyle="1" w:styleId="2AB9FAD20E68465CAE0E68DD587F90CD">
    <w:name w:val="2AB9FAD20E68465CAE0E68DD587F90CD"/>
    <w:rsid w:val="00033EB5"/>
  </w:style>
  <w:style w:type="paragraph" w:customStyle="1" w:styleId="5EE9710F2A414CEE85684771A502B3D9">
    <w:name w:val="5EE9710F2A414CEE85684771A502B3D9"/>
    <w:rsid w:val="00033EB5"/>
  </w:style>
  <w:style w:type="paragraph" w:customStyle="1" w:styleId="9688D29B75E94D9F94AD712E82C1D67E">
    <w:name w:val="9688D29B75E94D9F94AD712E82C1D67E"/>
    <w:rsid w:val="00033EB5"/>
  </w:style>
  <w:style w:type="paragraph" w:customStyle="1" w:styleId="2D423B0F66D64ACAA247979024E1039D">
    <w:name w:val="2D423B0F66D64ACAA247979024E1039D"/>
    <w:rsid w:val="00033EB5"/>
  </w:style>
  <w:style w:type="paragraph" w:customStyle="1" w:styleId="3D96906BEE5D42F283DE46EB2D7A8070">
    <w:name w:val="3D96906BEE5D42F283DE46EB2D7A8070"/>
    <w:rsid w:val="00033EB5"/>
  </w:style>
  <w:style w:type="paragraph" w:customStyle="1" w:styleId="7F64D325FEE54BBDAD8B367C9E77242B">
    <w:name w:val="7F64D325FEE54BBDAD8B367C9E77242B"/>
    <w:rsid w:val="00033EB5"/>
  </w:style>
  <w:style w:type="paragraph" w:customStyle="1" w:styleId="876C56C35B7F43DD9244B92DFC324C74">
    <w:name w:val="876C56C35B7F43DD9244B92DFC324C74"/>
    <w:rsid w:val="00033EB5"/>
  </w:style>
  <w:style w:type="paragraph" w:customStyle="1" w:styleId="0D136688386E434F8F8044E77D4B581D">
    <w:name w:val="0D136688386E434F8F8044E77D4B581D"/>
    <w:rsid w:val="00033EB5"/>
  </w:style>
  <w:style w:type="paragraph" w:customStyle="1" w:styleId="1AE2173B20054DF5A9A4654FBD4581D0">
    <w:name w:val="1AE2173B20054DF5A9A4654FBD4581D0"/>
    <w:rsid w:val="00033EB5"/>
  </w:style>
  <w:style w:type="paragraph" w:customStyle="1" w:styleId="0FF5539CB0D742A697C7FF9FBAF530C2">
    <w:name w:val="0FF5539CB0D742A697C7FF9FBAF530C2"/>
    <w:rsid w:val="00033EB5"/>
  </w:style>
  <w:style w:type="paragraph" w:customStyle="1" w:styleId="C7DB76932E1C46F2B6FDB5283C4FC450">
    <w:name w:val="C7DB76932E1C46F2B6FDB5283C4FC450"/>
    <w:rsid w:val="00033EB5"/>
  </w:style>
  <w:style w:type="paragraph" w:customStyle="1" w:styleId="6E1933B825E443C090FEB165F3140C3E">
    <w:name w:val="6E1933B825E443C090FEB165F3140C3E"/>
    <w:rsid w:val="00033EB5"/>
  </w:style>
  <w:style w:type="paragraph" w:customStyle="1" w:styleId="1134E23CE4CB4F239F3531DDF974B01A">
    <w:name w:val="1134E23CE4CB4F239F3531DDF974B01A"/>
    <w:rsid w:val="00033EB5"/>
  </w:style>
  <w:style w:type="paragraph" w:customStyle="1" w:styleId="FA187A44671A49F2A38D04A4203E3FC5">
    <w:name w:val="FA187A44671A49F2A38D04A4203E3FC5"/>
    <w:rsid w:val="00033EB5"/>
  </w:style>
  <w:style w:type="paragraph" w:customStyle="1" w:styleId="74F67F3841BF41018FF9D6F3E9093ECC">
    <w:name w:val="74F67F3841BF41018FF9D6F3E9093ECC"/>
    <w:rsid w:val="00033EB5"/>
  </w:style>
  <w:style w:type="paragraph" w:customStyle="1" w:styleId="84B508FE1802475FA1DC369C5205944E">
    <w:name w:val="84B508FE1802475FA1DC369C5205944E"/>
    <w:rsid w:val="00033EB5"/>
  </w:style>
  <w:style w:type="paragraph" w:customStyle="1" w:styleId="47E6D4A79A404134AB8FA5225C76BEE1">
    <w:name w:val="47E6D4A79A404134AB8FA5225C76BEE1"/>
    <w:rsid w:val="00033EB5"/>
  </w:style>
  <w:style w:type="paragraph" w:customStyle="1" w:styleId="98D5F051899B431FBD6F5DB57C04811C">
    <w:name w:val="98D5F051899B431FBD6F5DB57C04811C"/>
    <w:rsid w:val="00033EB5"/>
  </w:style>
  <w:style w:type="paragraph" w:customStyle="1" w:styleId="613BE3F7ADEA41A290B65E269E3FCC94">
    <w:name w:val="613BE3F7ADEA41A290B65E269E3FCC94"/>
    <w:rsid w:val="00033EB5"/>
  </w:style>
  <w:style w:type="paragraph" w:customStyle="1" w:styleId="4B886350E6F7460CB98A12575CBA70A2">
    <w:name w:val="4B886350E6F7460CB98A12575CBA70A2"/>
    <w:rsid w:val="00033EB5"/>
  </w:style>
  <w:style w:type="paragraph" w:customStyle="1" w:styleId="A5A2169630E14D048F1298A25EA00DED">
    <w:name w:val="A5A2169630E14D048F1298A25EA00DED"/>
    <w:rsid w:val="00033EB5"/>
  </w:style>
  <w:style w:type="paragraph" w:customStyle="1" w:styleId="F1E4E4E861754AB68A5726F44C769530">
    <w:name w:val="F1E4E4E861754AB68A5726F44C769530"/>
    <w:rsid w:val="00033EB5"/>
  </w:style>
  <w:style w:type="paragraph" w:customStyle="1" w:styleId="21C6FC28DE194D75B215B9BF9D14493E">
    <w:name w:val="21C6FC28DE194D75B215B9BF9D14493E"/>
    <w:rsid w:val="00033EB5"/>
  </w:style>
  <w:style w:type="paragraph" w:customStyle="1" w:styleId="73FB29BE6FA34D62BC2E963169865959">
    <w:name w:val="73FB29BE6FA34D62BC2E963169865959"/>
    <w:rsid w:val="00033EB5"/>
  </w:style>
  <w:style w:type="paragraph" w:customStyle="1" w:styleId="75E211EA73E4472FBBE0A65C5D379285">
    <w:name w:val="75E211EA73E4472FBBE0A65C5D379285"/>
    <w:rsid w:val="00033EB5"/>
  </w:style>
  <w:style w:type="paragraph" w:customStyle="1" w:styleId="7EBDB4F54EF2432F88DB122182AE2E88">
    <w:name w:val="7EBDB4F54EF2432F88DB122182AE2E88"/>
    <w:rsid w:val="00033EB5"/>
  </w:style>
  <w:style w:type="paragraph" w:customStyle="1" w:styleId="2383476AEA704E37BA3498865BCA73B0">
    <w:name w:val="2383476AEA704E37BA3498865BCA73B0"/>
    <w:rsid w:val="00033EB5"/>
  </w:style>
  <w:style w:type="paragraph" w:customStyle="1" w:styleId="7FD599BC68CD442BBB9824410B15906F">
    <w:name w:val="7FD599BC68CD442BBB9824410B15906F"/>
    <w:rsid w:val="00033EB5"/>
  </w:style>
  <w:style w:type="paragraph" w:customStyle="1" w:styleId="6CC739FC2D5144B7853F8B2578BBF4DF">
    <w:name w:val="6CC739FC2D5144B7853F8B2578BBF4DF"/>
    <w:rsid w:val="00033EB5"/>
  </w:style>
  <w:style w:type="paragraph" w:customStyle="1" w:styleId="145225AA955045D3B25BE566753AEACA">
    <w:name w:val="145225AA955045D3B25BE566753AEACA"/>
    <w:rsid w:val="00033EB5"/>
  </w:style>
  <w:style w:type="paragraph" w:customStyle="1" w:styleId="4E4A8F6CEBE2488F9687181087096AE6">
    <w:name w:val="4E4A8F6CEBE2488F9687181087096AE6"/>
    <w:rsid w:val="00033EB5"/>
  </w:style>
  <w:style w:type="paragraph" w:customStyle="1" w:styleId="120780E704F846B9A5F0CF264C188B6C">
    <w:name w:val="120780E704F846B9A5F0CF264C188B6C"/>
    <w:rsid w:val="00033EB5"/>
  </w:style>
  <w:style w:type="paragraph" w:customStyle="1" w:styleId="209303282317488D8BA7F0D7887D2AC9">
    <w:name w:val="209303282317488D8BA7F0D7887D2AC9"/>
    <w:rsid w:val="00033EB5"/>
  </w:style>
  <w:style w:type="paragraph" w:customStyle="1" w:styleId="85D63B688EAE4096BBBD68DA18B03FE4">
    <w:name w:val="85D63B688EAE4096BBBD68DA18B03FE4"/>
    <w:rsid w:val="00033EB5"/>
  </w:style>
  <w:style w:type="paragraph" w:customStyle="1" w:styleId="9378308960874C46A3647EDBFE9113AF">
    <w:name w:val="9378308960874C46A3647EDBFE9113AF"/>
    <w:rsid w:val="00033EB5"/>
  </w:style>
  <w:style w:type="paragraph" w:customStyle="1" w:styleId="F4A71EB757D54CB58494FE067EC352A7">
    <w:name w:val="F4A71EB757D54CB58494FE067EC352A7"/>
    <w:rsid w:val="00033EB5"/>
  </w:style>
  <w:style w:type="paragraph" w:customStyle="1" w:styleId="506BE059872A41D699CDC370CCD893B0">
    <w:name w:val="506BE059872A41D699CDC370CCD893B0"/>
    <w:rsid w:val="00033EB5"/>
  </w:style>
  <w:style w:type="paragraph" w:customStyle="1" w:styleId="E6D5C8782FBA4858B85118CF15E00DBF">
    <w:name w:val="E6D5C8782FBA4858B85118CF15E00DBF"/>
    <w:rsid w:val="00033EB5"/>
  </w:style>
  <w:style w:type="paragraph" w:customStyle="1" w:styleId="98EE362474AC41DEA23351EE557A78CE">
    <w:name w:val="98EE362474AC41DEA23351EE557A78CE"/>
    <w:rsid w:val="00033EB5"/>
  </w:style>
  <w:style w:type="paragraph" w:customStyle="1" w:styleId="FFCF423238774DC8AA15A0967C723DEA">
    <w:name w:val="FFCF423238774DC8AA15A0967C723DEA"/>
    <w:rsid w:val="00033EB5"/>
  </w:style>
  <w:style w:type="paragraph" w:customStyle="1" w:styleId="FAB8181F6E8C4DAAA7D073D7288173F2">
    <w:name w:val="FAB8181F6E8C4DAAA7D073D7288173F2"/>
    <w:rsid w:val="00033EB5"/>
  </w:style>
  <w:style w:type="paragraph" w:customStyle="1" w:styleId="82B12A590B084896A165E2A45BDCC30F">
    <w:name w:val="82B12A590B084896A165E2A45BDCC30F"/>
    <w:rsid w:val="00033EB5"/>
  </w:style>
  <w:style w:type="paragraph" w:customStyle="1" w:styleId="843CE521F9FE4B1E850342E9C2866FDB">
    <w:name w:val="843CE521F9FE4B1E850342E9C2866FDB"/>
    <w:rsid w:val="00033EB5"/>
  </w:style>
  <w:style w:type="paragraph" w:customStyle="1" w:styleId="7DAE63F2BB714B0BA0D08F7A1EDE86DF">
    <w:name w:val="7DAE63F2BB714B0BA0D08F7A1EDE86DF"/>
    <w:rsid w:val="00033EB5"/>
  </w:style>
  <w:style w:type="paragraph" w:customStyle="1" w:styleId="86ADF1D3EC0C40519A5A88FC8E979EB3">
    <w:name w:val="86ADF1D3EC0C40519A5A88FC8E979EB3"/>
    <w:rsid w:val="00033EB5"/>
  </w:style>
  <w:style w:type="paragraph" w:customStyle="1" w:styleId="BFB76FEE55AA45B9ACC8B480ECAC6FF3">
    <w:name w:val="BFB76FEE55AA45B9ACC8B480ECAC6FF3"/>
    <w:rsid w:val="00033EB5"/>
  </w:style>
  <w:style w:type="paragraph" w:customStyle="1" w:styleId="708481762EC246C9B126B765E6920F59">
    <w:name w:val="708481762EC246C9B126B765E6920F59"/>
    <w:rsid w:val="00033EB5"/>
  </w:style>
  <w:style w:type="paragraph" w:customStyle="1" w:styleId="8B3717FB26364089A6F0FD5A7AED437D">
    <w:name w:val="8B3717FB26364089A6F0FD5A7AED437D"/>
    <w:rsid w:val="00033EB5"/>
  </w:style>
  <w:style w:type="paragraph" w:customStyle="1" w:styleId="509A90CADEA64C6CBC50E9277B8135B3">
    <w:name w:val="509A90CADEA64C6CBC50E9277B8135B3"/>
    <w:rsid w:val="00033EB5"/>
  </w:style>
  <w:style w:type="paragraph" w:customStyle="1" w:styleId="0DB8D9AD651A4ECA91DFC556A3A23285">
    <w:name w:val="0DB8D9AD651A4ECA91DFC556A3A23285"/>
    <w:rsid w:val="00033EB5"/>
  </w:style>
  <w:style w:type="paragraph" w:customStyle="1" w:styleId="D1A3E4A2512946C9AA515326E75E13B9">
    <w:name w:val="D1A3E4A2512946C9AA515326E75E13B9"/>
    <w:rsid w:val="00033EB5"/>
  </w:style>
  <w:style w:type="paragraph" w:customStyle="1" w:styleId="136CCAC8E7924080A6A6DFCB48C9A81D">
    <w:name w:val="136CCAC8E7924080A6A6DFCB48C9A81D"/>
    <w:rsid w:val="00033EB5"/>
  </w:style>
  <w:style w:type="paragraph" w:customStyle="1" w:styleId="9245094638BF4B2A9D40BCA7C477FFDF">
    <w:name w:val="9245094638BF4B2A9D40BCA7C477FFDF"/>
    <w:rsid w:val="00033EB5"/>
  </w:style>
  <w:style w:type="paragraph" w:customStyle="1" w:styleId="E2418623DB65474DB27111E1A8D94652">
    <w:name w:val="E2418623DB65474DB27111E1A8D94652"/>
    <w:rsid w:val="00033EB5"/>
  </w:style>
  <w:style w:type="paragraph" w:customStyle="1" w:styleId="93A510E2AF26481FADE1FCA80261EF7E">
    <w:name w:val="93A510E2AF26481FADE1FCA80261EF7E"/>
    <w:rsid w:val="00033EB5"/>
  </w:style>
  <w:style w:type="paragraph" w:customStyle="1" w:styleId="028857A5DD884F86A237CA940DD2FBBA">
    <w:name w:val="028857A5DD884F86A237CA940DD2FBBA"/>
    <w:rsid w:val="00033EB5"/>
  </w:style>
  <w:style w:type="paragraph" w:customStyle="1" w:styleId="95E644F06E8A4977BE88FBD47FC6F0CC">
    <w:name w:val="95E644F06E8A4977BE88FBD47FC6F0CC"/>
    <w:rsid w:val="00033EB5"/>
  </w:style>
  <w:style w:type="paragraph" w:customStyle="1" w:styleId="F209B1567A0A44088835A904BBB41EA9">
    <w:name w:val="F209B1567A0A44088835A904BBB41EA9"/>
    <w:rsid w:val="00033EB5"/>
  </w:style>
  <w:style w:type="paragraph" w:customStyle="1" w:styleId="80BCA6DA29254D6FA44D56F0C3AED8D4">
    <w:name w:val="80BCA6DA29254D6FA44D56F0C3AED8D4"/>
    <w:rsid w:val="00033EB5"/>
  </w:style>
  <w:style w:type="paragraph" w:customStyle="1" w:styleId="FB867820D0854344945ED9046C68713C">
    <w:name w:val="FB867820D0854344945ED9046C68713C"/>
    <w:rsid w:val="00033EB5"/>
  </w:style>
  <w:style w:type="paragraph" w:customStyle="1" w:styleId="56A8302FFA214787B09654CBE06B65B6">
    <w:name w:val="56A8302FFA214787B09654CBE06B65B6"/>
    <w:rsid w:val="00033EB5"/>
  </w:style>
  <w:style w:type="paragraph" w:customStyle="1" w:styleId="85FFB4053F4940519A8DD796A1A9F0C5">
    <w:name w:val="85FFB4053F4940519A8DD796A1A9F0C5"/>
    <w:rsid w:val="00033EB5"/>
  </w:style>
  <w:style w:type="paragraph" w:customStyle="1" w:styleId="8F73149E24CF42D085DEA6D16F10B167">
    <w:name w:val="8F73149E24CF42D085DEA6D16F10B167"/>
    <w:rsid w:val="00033EB5"/>
  </w:style>
  <w:style w:type="paragraph" w:customStyle="1" w:styleId="0A53D4910E944FFEB090ED8F3DAD2F0B">
    <w:name w:val="0A53D4910E944FFEB090ED8F3DAD2F0B"/>
    <w:rsid w:val="00033EB5"/>
  </w:style>
  <w:style w:type="paragraph" w:customStyle="1" w:styleId="125513BDE04C49968B357114A742E8C2">
    <w:name w:val="125513BDE04C49968B357114A742E8C2"/>
    <w:rsid w:val="00033EB5"/>
  </w:style>
  <w:style w:type="paragraph" w:customStyle="1" w:styleId="2C493BBD718B4E4CBE59745011C03D31">
    <w:name w:val="2C493BBD718B4E4CBE59745011C03D31"/>
    <w:rsid w:val="00033EB5"/>
  </w:style>
  <w:style w:type="paragraph" w:customStyle="1" w:styleId="011255623CCF4B3CAEF06B54E75E4AB7">
    <w:name w:val="011255623CCF4B3CAEF06B54E75E4AB7"/>
    <w:rsid w:val="00033EB5"/>
  </w:style>
  <w:style w:type="paragraph" w:customStyle="1" w:styleId="263CB7E6156E48ACAE404307F2760C46">
    <w:name w:val="263CB7E6156E48ACAE404307F2760C46"/>
    <w:rsid w:val="00033EB5"/>
  </w:style>
  <w:style w:type="paragraph" w:customStyle="1" w:styleId="D0366FF8C0B649FDA1AF953D01A77D8F">
    <w:name w:val="D0366FF8C0B649FDA1AF953D01A77D8F"/>
    <w:rsid w:val="00033EB5"/>
  </w:style>
  <w:style w:type="paragraph" w:customStyle="1" w:styleId="2EA7DA3073784A83AC77CCC3AC2DD65B">
    <w:name w:val="2EA7DA3073784A83AC77CCC3AC2DD65B"/>
    <w:rsid w:val="00033EB5"/>
  </w:style>
  <w:style w:type="paragraph" w:customStyle="1" w:styleId="7E8A2F39B804427B84138C3926AB8BCA">
    <w:name w:val="7E8A2F39B804427B84138C3926AB8BCA"/>
    <w:rsid w:val="00033EB5"/>
  </w:style>
  <w:style w:type="paragraph" w:customStyle="1" w:styleId="EFD7A07A8A0F4B198D74D92C676F0C8C">
    <w:name w:val="EFD7A07A8A0F4B198D74D92C676F0C8C"/>
    <w:rsid w:val="00033EB5"/>
  </w:style>
  <w:style w:type="paragraph" w:customStyle="1" w:styleId="9375254885C449EC9C5F4033E1459815">
    <w:name w:val="9375254885C449EC9C5F4033E1459815"/>
    <w:rsid w:val="00033EB5"/>
  </w:style>
  <w:style w:type="paragraph" w:customStyle="1" w:styleId="FC2D976A8E43497D98B0F59D410A56B7">
    <w:name w:val="FC2D976A8E43497D98B0F59D410A56B7"/>
    <w:rsid w:val="00033EB5"/>
  </w:style>
  <w:style w:type="paragraph" w:customStyle="1" w:styleId="476BB3E37E964BF58A33D0C358234869">
    <w:name w:val="476BB3E37E964BF58A33D0C358234869"/>
    <w:rsid w:val="00033EB5"/>
  </w:style>
  <w:style w:type="paragraph" w:customStyle="1" w:styleId="D96D3B7A366A4D56BE9920DAB5160568">
    <w:name w:val="D96D3B7A366A4D56BE9920DAB5160568"/>
    <w:rsid w:val="00033EB5"/>
  </w:style>
  <w:style w:type="paragraph" w:customStyle="1" w:styleId="D2193994705A488E84A74DCCC322392E">
    <w:name w:val="D2193994705A488E84A74DCCC322392E"/>
    <w:rsid w:val="00033EB5"/>
  </w:style>
  <w:style w:type="paragraph" w:customStyle="1" w:styleId="6EE941A90DFB47649EB235CB82A784E3">
    <w:name w:val="6EE941A90DFB47649EB235CB82A784E3"/>
    <w:rsid w:val="00033EB5"/>
  </w:style>
  <w:style w:type="paragraph" w:customStyle="1" w:styleId="20EBBB460838426395BD732B5E298453">
    <w:name w:val="20EBBB460838426395BD732B5E298453"/>
    <w:rsid w:val="00033EB5"/>
  </w:style>
  <w:style w:type="paragraph" w:customStyle="1" w:styleId="960DCDA429F842A29F358364A2A00CB9">
    <w:name w:val="960DCDA429F842A29F358364A2A00CB9"/>
    <w:rsid w:val="00033EB5"/>
  </w:style>
  <w:style w:type="paragraph" w:customStyle="1" w:styleId="7C38D61270564906AC46CDE763F6706C">
    <w:name w:val="7C38D61270564906AC46CDE763F6706C"/>
    <w:rsid w:val="00033EB5"/>
  </w:style>
  <w:style w:type="paragraph" w:customStyle="1" w:styleId="57F9CAF6859D45D3BC2263E27FCC19F4">
    <w:name w:val="57F9CAF6859D45D3BC2263E27FCC19F4"/>
    <w:rsid w:val="00033EB5"/>
  </w:style>
  <w:style w:type="paragraph" w:customStyle="1" w:styleId="93514EED93ED4079B85397E33AA9E4D3">
    <w:name w:val="93514EED93ED4079B85397E33AA9E4D3"/>
    <w:rsid w:val="00033EB5"/>
  </w:style>
  <w:style w:type="paragraph" w:customStyle="1" w:styleId="F75974F172E647FEA54FC4D2120BA152">
    <w:name w:val="F75974F172E647FEA54FC4D2120BA152"/>
    <w:rsid w:val="00033EB5"/>
  </w:style>
  <w:style w:type="paragraph" w:customStyle="1" w:styleId="EB9725A53FAF45249D26461A2EBA15D3">
    <w:name w:val="EB9725A53FAF45249D26461A2EBA15D3"/>
    <w:rsid w:val="00033EB5"/>
  </w:style>
  <w:style w:type="paragraph" w:customStyle="1" w:styleId="70581CABCDF44881BC14180E43F2B345">
    <w:name w:val="70581CABCDF44881BC14180E43F2B345"/>
    <w:rsid w:val="00033EB5"/>
  </w:style>
  <w:style w:type="paragraph" w:customStyle="1" w:styleId="78DE653277414A85943142DBFB955E43">
    <w:name w:val="78DE653277414A85943142DBFB955E43"/>
    <w:rsid w:val="00033EB5"/>
  </w:style>
  <w:style w:type="paragraph" w:customStyle="1" w:styleId="5D1D0E238CD5486DB93D29F61BD75CA6">
    <w:name w:val="5D1D0E238CD5486DB93D29F61BD75CA6"/>
    <w:rsid w:val="00033EB5"/>
  </w:style>
  <w:style w:type="paragraph" w:customStyle="1" w:styleId="8D17A965B4494B5DA0A4E32B44E63A7C">
    <w:name w:val="8D17A965B4494B5DA0A4E32B44E63A7C"/>
    <w:rsid w:val="00033EB5"/>
  </w:style>
  <w:style w:type="paragraph" w:customStyle="1" w:styleId="9A742BAACC684AF3AF96A341BE99DDEB">
    <w:name w:val="9A742BAACC684AF3AF96A341BE99DDEB"/>
    <w:rsid w:val="00033EB5"/>
  </w:style>
  <w:style w:type="paragraph" w:customStyle="1" w:styleId="A7AE941C2CE84B548FF7871530A35308">
    <w:name w:val="A7AE941C2CE84B548FF7871530A35308"/>
    <w:rsid w:val="00033EB5"/>
  </w:style>
  <w:style w:type="paragraph" w:customStyle="1" w:styleId="D34860BB243F400A98354AA9F060C9C7">
    <w:name w:val="D34860BB243F400A98354AA9F060C9C7"/>
    <w:rsid w:val="00033EB5"/>
  </w:style>
  <w:style w:type="paragraph" w:customStyle="1" w:styleId="39203C3A2BAD4F33AB7FDE877C1A8824">
    <w:name w:val="39203C3A2BAD4F33AB7FDE877C1A8824"/>
    <w:rsid w:val="00033EB5"/>
  </w:style>
  <w:style w:type="paragraph" w:customStyle="1" w:styleId="6397354FF8BF47778FC74F32A8E6EA94">
    <w:name w:val="6397354FF8BF47778FC74F32A8E6EA94"/>
    <w:rsid w:val="00033EB5"/>
  </w:style>
  <w:style w:type="paragraph" w:customStyle="1" w:styleId="88F345E0F91B4D50AC39AC04112DF124">
    <w:name w:val="88F345E0F91B4D50AC39AC04112DF124"/>
    <w:rsid w:val="00033EB5"/>
  </w:style>
  <w:style w:type="paragraph" w:customStyle="1" w:styleId="20A1297B414440BE843EDEA94A46D365">
    <w:name w:val="20A1297B414440BE843EDEA94A46D365"/>
    <w:rsid w:val="00033EB5"/>
  </w:style>
  <w:style w:type="paragraph" w:customStyle="1" w:styleId="B81F2935B759448BBCD6D446A02078A0">
    <w:name w:val="B81F2935B759448BBCD6D446A02078A0"/>
    <w:rsid w:val="00033EB5"/>
  </w:style>
  <w:style w:type="paragraph" w:customStyle="1" w:styleId="1FA75A6E4A424BF0AC4DE59DE236EF0A">
    <w:name w:val="1FA75A6E4A424BF0AC4DE59DE236EF0A"/>
    <w:rsid w:val="00033EB5"/>
  </w:style>
  <w:style w:type="paragraph" w:customStyle="1" w:styleId="69FEA41123BE4C3DBC468E76A2895FEC">
    <w:name w:val="69FEA41123BE4C3DBC468E76A2895FEC"/>
    <w:rsid w:val="00033EB5"/>
  </w:style>
  <w:style w:type="paragraph" w:customStyle="1" w:styleId="BDBF5CC86D334770B1DB0C2E5DE6A1DD">
    <w:name w:val="BDBF5CC86D334770B1DB0C2E5DE6A1DD"/>
    <w:rsid w:val="00033EB5"/>
  </w:style>
  <w:style w:type="paragraph" w:customStyle="1" w:styleId="8BBC725594194BB4B867CBD03724CEAF">
    <w:name w:val="8BBC725594194BB4B867CBD03724CEAF"/>
    <w:rsid w:val="00033EB5"/>
  </w:style>
  <w:style w:type="paragraph" w:customStyle="1" w:styleId="1235733B035D4391B7B97E98D84BA505">
    <w:name w:val="1235733B035D4391B7B97E98D84BA505"/>
    <w:rsid w:val="00033EB5"/>
  </w:style>
  <w:style w:type="paragraph" w:customStyle="1" w:styleId="96068BD892CE44B99A50F6EAD9C53359">
    <w:name w:val="96068BD892CE44B99A50F6EAD9C53359"/>
    <w:rsid w:val="00033EB5"/>
  </w:style>
  <w:style w:type="paragraph" w:customStyle="1" w:styleId="459DFC56875F4EAA941C2983E1A4F29F">
    <w:name w:val="459DFC56875F4EAA941C2983E1A4F29F"/>
    <w:rsid w:val="00033EB5"/>
  </w:style>
  <w:style w:type="paragraph" w:customStyle="1" w:styleId="4F6047BFB3CA4097907AFFCD92D4A4F8">
    <w:name w:val="4F6047BFB3CA4097907AFFCD92D4A4F8"/>
    <w:rsid w:val="00033EB5"/>
  </w:style>
  <w:style w:type="paragraph" w:customStyle="1" w:styleId="9B8EDEDF93E44D98A09C084BA3208F8A">
    <w:name w:val="9B8EDEDF93E44D98A09C084BA3208F8A"/>
    <w:rsid w:val="00033EB5"/>
  </w:style>
  <w:style w:type="paragraph" w:customStyle="1" w:styleId="81BC0E4B75A741CD89254CBB29912048">
    <w:name w:val="81BC0E4B75A741CD89254CBB29912048"/>
    <w:rsid w:val="00033EB5"/>
  </w:style>
  <w:style w:type="paragraph" w:customStyle="1" w:styleId="0BDE5590FB5646C08D9B0F3470ED2E34">
    <w:name w:val="0BDE5590FB5646C08D9B0F3470ED2E34"/>
    <w:rsid w:val="00033EB5"/>
  </w:style>
  <w:style w:type="paragraph" w:customStyle="1" w:styleId="0FE14B9EE7364F969CF70233C6BD11E1">
    <w:name w:val="0FE14B9EE7364F969CF70233C6BD11E1"/>
    <w:rsid w:val="00033EB5"/>
  </w:style>
  <w:style w:type="paragraph" w:customStyle="1" w:styleId="86E677CC9BA0463188F52CB40F7E311D">
    <w:name w:val="86E677CC9BA0463188F52CB40F7E311D"/>
    <w:rsid w:val="00033EB5"/>
  </w:style>
  <w:style w:type="paragraph" w:customStyle="1" w:styleId="4E658A4571F744A4AF41F37FF1D9478D">
    <w:name w:val="4E658A4571F744A4AF41F37FF1D9478D"/>
    <w:rsid w:val="00033EB5"/>
  </w:style>
  <w:style w:type="paragraph" w:customStyle="1" w:styleId="44BA9CA123FE41C8A004E46F5155B62B">
    <w:name w:val="44BA9CA123FE41C8A004E46F5155B62B"/>
    <w:rsid w:val="00033EB5"/>
  </w:style>
  <w:style w:type="paragraph" w:customStyle="1" w:styleId="ED20F075C44F46FD9D1D6CAE0F0BC764">
    <w:name w:val="ED20F075C44F46FD9D1D6CAE0F0BC764"/>
    <w:rsid w:val="00033EB5"/>
  </w:style>
  <w:style w:type="paragraph" w:customStyle="1" w:styleId="3C508E3B9C1F4B38B3504EAAF2B30259">
    <w:name w:val="3C508E3B9C1F4B38B3504EAAF2B30259"/>
    <w:rsid w:val="00033EB5"/>
  </w:style>
  <w:style w:type="paragraph" w:customStyle="1" w:styleId="F76985E9533A4DE3A1020344742D58C8">
    <w:name w:val="F76985E9533A4DE3A1020344742D58C8"/>
    <w:rsid w:val="00033EB5"/>
  </w:style>
  <w:style w:type="paragraph" w:customStyle="1" w:styleId="073791C0C81B43679D24AED4C2A3548D">
    <w:name w:val="073791C0C81B43679D24AED4C2A3548D"/>
    <w:rsid w:val="00033EB5"/>
  </w:style>
  <w:style w:type="paragraph" w:customStyle="1" w:styleId="5A84BB632AF048BC863F94D4E58A5C7C">
    <w:name w:val="5A84BB632AF048BC863F94D4E58A5C7C"/>
    <w:rsid w:val="00033EB5"/>
  </w:style>
  <w:style w:type="paragraph" w:customStyle="1" w:styleId="93FBC2B02B2A48CE888D6008F77A2C1A">
    <w:name w:val="93FBC2B02B2A48CE888D6008F77A2C1A"/>
    <w:rsid w:val="00033EB5"/>
  </w:style>
  <w:style w:type="paragraph" w:customStyle="1" w:styleId="36F41B93E25F4C6A9CF58E3AACC68444">
    <w:name w:val="36F41B93E25F4C6A9CF58E3AACC68444"/>
    <w:rsid w:val="00033EB5"/>
  </w:style>
  <w:style w:type="paragraph" w:customStyle="1" w:styleId="75C8EB3DB0CC4B9A8B01F401B368E0CA">
    <w:name w:val="75C8EB3DB0CC4B9A8B01F401B368E0CA"/>
    <w:rsid w:val="00033EB5"/>
  </w:style>
  <w:style w:type="paragraph" w:customStyle="1" w:styleId="A64C6F03B29D46929857127B7478A7B6">
    <w:name w:val="A64C6F03B29D46929857127B7478A7B6"/>
    <w:rsid w:val="00033EB5"/>
  </w:style>
  <w:style w:type="paragraph" w:customStyle="1" w:styleId="34206F242F504658A100031067399D73">
    <w:name w:val="34206F242F504658A100031067399D73"/>
    <w:rsid w:val="00033EB5"/>
  </w:style>
  <w:style w:type="paragraph" w:customStyle="1" w:styleId="B9D954FA906847A2B0BD20DD7AC40A7A">
    <w:name w:val="B9D954FA906847A2B0BD20DD7AC40A7A"/>
    <w:rsid w:val="00033EB5"/>
  </w:style>
  <w:style w:type="paragraph" w:customStyle="1" w:styleId="7B50F5BC060A4F128D5F238431799B51">
    <w:name w:val="7B50F5BC060A4F128D5F238431799B51"/>
    <w:rsid w:val="00033EB5"/>
  </w:style>
  <w:style w:type="paragraph" w:customStyle="1" w:styleId="77BC6BA37D474DC0A3724677420DDAEC">
    <w:name w:val="77BC6BA37D474DC0A3724677420DDAEC"/>
    <w:rsid w:val="00033EB5"/>
  </w:style>
  <w:style w:type="paragraph" w:customStyle="1" w:styleId="40BCB87E719F4911AD83880E45C4B752">
    <w:name w:val="40BCB87E719F4911AD83880E45C4B752"/>
    <w:rsid w:val="00033EB5"/>
  </w:style>
  <w:style w:type="paragraph" w:customStyle="1" w:styleId="CBF5300922B144A280D07822282F0580">
    <w:name w:val="CBF5300922B144A280D07822282F0580"/>
    <w:rsid w:val="00033EB5"/>
  </w:style>
  <w:style w:type="paragraph" w:customStyle="1" w:styleId="10877004B57F4DD3815A2E6B7AC0BACC">
    <w:name w:val="10877004B57F4DD3815A2E6B7AC0BACC"/>
    <w:rsid w:val="00033EB5"/>
  </w:style>
  <w:style w:type="paragraph" w:customStyle="1" w:styleId="926186C0C75D45AFB8B7DD066D6BE46C">
    <w:name w:val="926186C0C75D45AFB8B7DD066D6BE46C"/>
    <w:rsid w:val="00033EB5"/>
  </w:style>
  <w:style w:type="paragraph" w:customStyle="1" w:styleId="56529A115A99424C96C03EC67AA61DDA">
    <w:name w:val="56529A115A99424C96C03EC67AA61DDA"/>
    <w:rsid w:val="00033EB5"/>
  </w:style>
  <w:style w:type="paragraph" w:customStyle="1" w:styleId="50600693199A439685BD51F23B2B775C">
    <w:name w:val="50600693199A439685BD51F23B2B775C"/>
    <w:rsid w:val="00033EB5"/>
  </w:style>
  <w:style w:type="paragraph" w:customStyle="1" w:styleId="0F5FED6338AF4530ADC53226F8696034">
    <w:name w:val="0F5FED6338AF4530ADC53226F8696034"/>
    <w:rsid w:val="00033EB5"/>
  </w:style>
  <w:style w:type="paragraph" w:customStyle="1" w:styleId="7FF2D7D20C434519A8CD9BF154E8DE92">
    <w:name w:val="7FF2D7D20C434519A8CD9BF154E8DE92"/>
    <w:rsid w:val="00033EB5"/>
  </w:style>
  <w:style w:type="paragraph" w:customStyle="1" w:styleId="3C4EFF7607E84CC8AE60929FE04B1027">
    <w:name w:val="3C4EFF7607E84CC8AE60929FE04B1027"/>
    <w:rsid w:val="00033EB5"/>
  </w:style>
  <w:style w:type="paragraph" w:customStyle="1" w:styleId="5FCAE15C26564225917F07947ECD60ED">
    <w:name w:val="5FCAE15C26564225917F07947ECD60ED"/>
    <w:rsid w:val="00033EB5"/>
  </w:style>
  <w:style w:type="paragraph" w:customStyle="1" w:styleId="D762E0D2A46F4CF8BDADEA1DCC3458E9">
    <w:name w:val="D762E0D2A46F4CF8BDADEA1DCC3458E9"/>
    <w:rsid w:val="00033EB5"/>
  </w:style>
  <w:style w:type="paragraph" w:customStyle="1" w:styleId="2DB3B8DF727B46118AF8E4493FD78304">
    <w:name w:val="2DB3B8DF727B46118AF8E4493FD78304"/>
    <w:rsid w:val="00033EB5"/>
  </w:style>
  <w:style w:type="paragraph" w:customStyle="1" w:styleId="372A5CCD0E0445E4910F1163435DCB74">
    <w:name w:val="372A5CCD0E0445E4910F1163435DCB74"/>
    <w:rsid w:val="00033EB5"/>
  </w:style>
  <w:style w:type="paragraph" w:customStyle="1" w:styleId="D2A6A915AC8D4CE482F9B27FB5845039">
    <w:name w:val="D2A6A915AC8D4CE482F9B27FB5845039"/>
    <w:rsid w:val="00033EB5"/>
  </w:style>
  <w:style w:type="paragraph" w:customStyle="1" w:styleId="C6267B646DBD43F3B98CC84D041675EE">
    <w:name w:val="C6267B646DBD43F3B98CC84D041675EE"/>
    <w:rsid w:val="00033EB5"/>
  </w:style>
  <w:style w:type="paragraph" w:customStyle="1" w:styleId="6876C43ACFD64859949C45D73D5A0F49">
    <w:name w:val="6876C43ACFD64859949C45D73D5A0F49"/>
    <w:rsid w:val="00033EB5"/>
  </w:style>
  <w:style w:type="paragraph" w:customStyle="1" w:styleId="AE35DE14347540A2BF863F5B1D15A232">
    <w:name w:val="AE35DE14347540A2BF863F5B1D15A232"/>
    <w:rsid w:val="00033EB5"/>
  </w:style>
  <w:style w:type="paragraph" w:customStyle="1" w:styleId="6821089640814ABABDD4F08BF6726274">
    <w:name w:val="6821089640814ABABDD4F08BF6726274"/>
    <w:rsid w:val="00033EB5"/>
  </w:style>
  <w:style w:type="paragraph" w:customStyle="1" w:styleId="424840B2D78A41B787459DF696171D72">
    <w:name w:val="424840B2D78A41B787459DF696171D72"/>
    <w:rsid w:val="00033EB5"/>
  </w:style>
  <w:style w:type="paragraph" w:customStyle="1" w:styleId="EDF1AF7328674D59BE8ECD1700715BD6">
    <w:name w:val="EDF1AF7328674D59BE8ECD1700715BD6"/>
    <w:rsid w:val="00033EB5"/>
  </w:style>
  <w:style w:type="paragraph" w:customStyle="1" w:styleId="4B822B2CE5494345B8EBB5AF3623DA5E">
    <w:name w:val="4B822B2CE5494345B8EBB5AF3623DA5E"/>
    <w:rsid w:val="00033EB5"/>
  </w:style>
  <w:style w:type="paragraph" w:customStyle="1" w:styleId="8560D3F6994F42F785BD9E8129630D63">
    <w:name w:val="8560D3F6994F42F785BD9E8129630D63"/>
    <w:rsid w:val="00033EB5"/>
  </w:style>
  <w:style w:type="paragraph" w:customStyle="1" w:styleId="E7107F5CB4154FE0A6913A639C644192">
    <w:name w:val="E7107F5CB4154FE0A6913A639C644192"/>
    <w:rsid w:val="00033EB5"/>
  </w:style>
  <w:style w:type="paragraph" w:customStyle="1" w:styleId="4C3D618642E3450F855B988485A5A533">
    <w:name w:val="4C3D618642E3450F855B988485A5A533"/>
    <w:rsid w:val="00033EB5"/>
  </w:style>
  <w:style w:type="paragraph" w:customStyle="1" w:styleId="D791BCBD403A428191439F1D1A07E00B">
    <w:name w:val="D791BCBD403A428191439F1D1A07E00B"/>
    <w:rsid w:val="00033EB5"/>
  </w:style>
  <w:style w:type="paragraph" w:customStyle="1" w:styleId="4F6A1286A62A44A196CF3452941EA07D">
    <w:name w:val="4F6A1286A62A44A196CF3452941EA07D"/>
    <w:rsid w:val="00033EB5"/>
  </w:style>
  <w:style w:type="paragraph" w:customStyle="1" w:styleId="F4E4C7DD0DBA474FAEBCA8F8E057E93C">
    <w:name w:val="F4E4C7DD0DBA474FAEBCA8F8E057E93C"/>
    <w:rsid w:val="00033EB5"/>
  </w:style>
  <w:style w:type="paragraph" w:customStyle="1" w:styleId="C966D7AAD0664783A123438FB9A96068">
    <w:name w:val="C966D7AAD0664783A123438FB9A96068"/>
    <w:rsid w:val="00033EB5"/>
  </w:style>
  <w:style w:type="paragraph" w:customStyle="1" w:styleId="2FE05BA459934EBFBEEB959FCE558588">
    <w:name w:val="2FE05BA459934EBFBEEB959FCE558588"/>
    <w:rsid w:val="00033EB5"/>
  </w:style>
  <w:style w:type="paragraph" w:customStyle="1" w:styleId="EA300F58D3274499AD5DD36E3594D59B">
    <w:name w:val="EA300F58D3274499AD5DD36E3594D59B"/>
    <w:rsid w:val="00033EB5"/>
  </w:style>
  <w:style w:type="paragraph" w:customStyle="1" w:styleId="A9E0F400F936457AB1FFACC364BF786A">
    <w:name w:val="A9E0F400F936457AB1FFACC364BF786A"/>
    <w:rsid w:val="00033EB5"/>
  </w:style>
  <w:style w:type="paragraph" w:customStyle="1" w:styleId="3927DA16EF1B4D1BB3354E28F1773FA0">
    <w:name w:val="3927DA16EF1B4D1BB3354E28F1773FA0"/>
    <w:rsid w:val="00033EB5"/>
  </w:style>
  <w:style w:type="paragraph" w:customStyle="1" w:styleId="2174CDCE2F6F4F5F8ED1FD470A4EC9E7">
    <w:name w:val="2174CDCE2F6F4F5F8ED1FD470A4EC9E7"/>
    <w:rsid w:val="00033EB5"/>
  </w:style>
  <w:style w:type="paragraph" w:customStyle="1" w:styleId="381E27CF0BF74392839D8A7AD478F56D">
    <w:name w:val="381E27CF0BF74392839D8A7AD478F56D"/>
    <w:rsid w:val="00033EB5"/>
  </w:style>
  <w:style w:type="paragraph" w:customStyle="1" w:styleId="57BBF3B234DA45C99961FF274229AFEC">
    <w:name w:val="57BBF3B234DA45C99961FF274229AFEC"/>
    <w:rsid w:val="00033EB5"/>
  </w:style>
  <w:style w:type="paragraph" w:customStyle="1" w:styleId="98BE8D21BE5A4C939917AE183BE9D184">
    <w:name w:val="98BE8D21BE5A4C939917AE183BE9D184"/>
    <w:rsid w:val="00033EB5"/>
  </w:style>
  <w:style w:type="paragraph" w:customStyle="1" w:styleId="413A31688B1A4701B7BDDA02E5660766">
    <w:name w:val="413A31688B1A4701B7BDDA02E5660766"/>
    <w:rsid w:val="00033EB5"/>
  </w:style>
  <w:style w:type="paragraph" w:customStyle="1" w:styleId="0160F4A25BA744C39550A65199A47712">
    <w:name w:val="0160F4A25BA744C39550A65199A47712"/>
    <w:rsid w:val="00033EB5"/>
  </w:style>
  <w:style w:type="paragraph" w:customStyle="1" w:styleId="EBE08635E48B429DAD5E65012D618383">
    <w:name w:val="EBE08635E48B429DAD5E65012D618383"/>
    <w:rsid w:val="00033EB5"/>
  </w:style>
  <w:style w:type="paragraph" w:customStyle="1" w:styleId="7C09A232F94C45339A95FA9063322E39">
    <w:name w:val="7C09A232F94C45339A95FA9063322E39"/>
    <w:rsid w:val="00033EB5"/>
  </w:style>
  <w:style w:type="paragraph" w:customStyle="1" w:styleId="501F7F66164249FDA95051341ABCA960">
    <w:name w:val="501F7F66164249FDA95051341ABCA960"/>
    <w:rsid w:val="00033EB5"/>
  </w:style>
  <w:style w:type="paragraph" w:customStyle="1" w:styleId="8D4C774DF5034EA9B0C1267F72BA286A">
    <w:name w:val="8D4C774DF5034EA9B0C1267F72BA286A"/>
    <w:rsid w:val="00033EB5"/>
  </w:style>
  <w:style w:type="paragraph" w:customStyle="1" w:styleId="834B29AB41A54CD1823FED2E006A0B27">
    <w:name w:val="834B29AB41A54CD1823FED2E006A0B27"/>
    <w:rsid w:val="00033EB5"/>
  </w:style>
  <w:style w:type="paragraph" w:customStyle="1" w:styleId="0DD30632D747492B8A9C487B5475EB68">
    <w:name w:val="0DD30632D747492B8A9C487B5475EB68"/>
    <w:rsid w:val="00033EB5"/>
  </w:style>
  <w:style w:type="paragraph" w:customStyle="1" w:styleId="9A08D094FC944C82ACFEBFF32D605318">
    <w:name w:val="9A08D094FC944C82ACFEBFF32D605318"/>
    <w:rsid w:val="00033EB5"/>
  </w:style>
  <w:style w:type="paragraph" w:customStyle="1" w:styleId="6B612929AC754ED9AA9BCA10ED1DFE9D">
    <w:name w:val="6B612929AC754ED9AA9BCA10ED1DFE9D"/>
    <w:rsid w:val="00033EB5"/>
  </w:style>
  <w:style w:type="paragraph" w:customStyle="1" w:styleId="0E4680B9D58B49348EAB3A08866C898C">
    <w:name w:val="0E4680B9D58B49348EAB3A08866C898C"/>
    <w:rsid w:val="00033EB5"/>
  </w:style>
  <w:style w:type="paragraph" w:customStyle="1" w:styleId="548095D063074A23B8D7F1C13C7234D6">
    <w:name w:val="548095D063074A23B8D7F1C13C7234D6"/>
    <w:rsid w:val="00033EB5"/>
  </w:style>
  <w:style w:type="paragraph" w:customStyle="1" w:styleId="D90AEFE3D92446B9B39B48E775518780">
    <w:name w:val="D90AEFE3D92446B9B39B48E775518780"/>
    <w:rsid w:val="00033EB5"/>
  </w:style>
  <w:style w:type="paragraph" w:customStyle="1" w:styleId="E62612FC129F44DF84A7ACDD1D2469D9">
    <w:name w:val="E62612FC129F44DF84A7ACDD1D2469D9"/>
    <w:rsid w:val="00033EB5"/>
  </w:style>
  <w:style w:type="paragraph" w:customStyle="1" w:styleId="5D27F4CA87A34A6D963457914193F7E8">
    <w:name w:val="5D27F4CA87A34A6D963457914193F7E8"/>
    <w:rsid w:val="00033EB5"/>
  </w:style>
  <w:style w:type="paragraph" w:customStyle="1" w:styleId="24E1311AB3634A1ABAB4A2886A755A69">
    <w:name w:val="24E1311AB3634A1ABAB4A2886A755A69"/>
    <w:rsid w:val="00033EB5"/>
  </w:style>
  <w:style w:type="paragraph" w:customStyle="1" w:styleId="5C4FACD7EB1449B2909547B074AF3CC8">
    <w:name w:val="5C4FACD7EB1449B2909547B074AF3CC8"/>
    <w:rsid w:val="00033EB5"/>
  </w:style>
  <w:style w:type="paragraph" w:customStyle="1" w:styleId="6348943943A94849A5D6030CE11834F2">
    <w:name w:val="6348943943A94849A5D6030CE11834F2"/>
    <w:rsid w:val="00033EB5"/>
  </w:style>
  <w:style w:type="paragraph" w:customStyle="1" w:styleId="263FB97B8FD34594AC7B41441AA584C4">
    <w:name w:val="263FB97B8FD34594AC7B41441AA584C4"/>
    <w:rsid w:val="00033EB5"/>
  </w:style>
  <w:style w:type="paragraph" w:customStyle="1" w:styleId="E627D5FD98E14E0B92504490F711F9BC">
    <w:name w:val="E627D5FD98E14E0B92504490F711F9BC"/>
    <w:rsid w:val="00033EB5"/>
  </w:style>
  <w:style w:type="paragraph" w:customStyle="1" w:styleId="5D41B79785A942619F071089757B02BD">
    <w:name w:val="5D41B79785A942619F071089757B02BD"/>
    <w:rsid w:val="00033EB5"/>
  </w:style>
  <w:style w:type="paragraph" w:customStyle="1" w:styleId="887B3F3A97BC487E9BC8C79A909EF1E9">
    <w:name w:val="887B3F3A97BC487E9BC8C79A909EF1E9"/>
    <w:rsid w:val="00033EB5"/>
  </w:style>
  <w:style w:type="paragraph" w:customStyle="1" w:styleId="4AE40D0F73FC41B89400BA9F54960E90">
    <w:name w:val="4AE40D0F73FC41B89400BA9F54960E90"/>
    <w:rsid w:val="00033EB5"/>
  </w:style>
  <w:style w:type="paragraph" w:customStyle="1" w:styleId="A9DCF0374726422CA9D5BA80A194CBAC">
    <w:name w:val="A9DCF0374726422CA9D5BA80A194CBAC"/>
    <w:rsid w:val="00033EB5"/>
  </w:style>
  <w:style w:type="paragraph" w:customStyle="1" w:styleId="3BB825B23DAB41369DA9305EE4AE2883">
    <w:name w:val="3BB825B23DAB41369DA9305EE4AE2883"/>
    <w:rsid w:val="00033EB5"/>
  </w:style>
  <w:style w:type="paragraph" w:customStyle="1" w:styleId="ADAAB48BDF0244D1BE9F99D248E5D336">
    <w:name w:val="ADAAB48BDF0244D1BE9F99D248E5D336"/>
    <w:rsid w:val="00033EB5"/>
  </w:style>
  <w:style w:type="paragraph" w:customStyle="1" w:styleId="0184FCC807D14FDD9B06153342629FCD">
    <w:name w:val="0184FCC807D14FDD9B06153342629FCD"/>
    <w:rsid w:val="00033EB5"/>
  </w:style>
  <w:style w:type="paragraph" w:customStyle="1" w:styleId="0D621F9C14A14E5EB262195EF103FAEE">
    <w:name w:val="0D621F9C14A14E5EB262195EF103FAEE"/>
    <w:rsid w:val="00033EB5"/>
  </w:style>
  <w:style w:type="paragraph" w:customStyle="1" w:styleId="BF62396F6FAC4104BA54ADEC29395D3D">
    <w:name w:val="BF62396F6FAC4104BA54ADEC29395D3D"/>
    <w:rsid w:val="00033EB5"/>
  </w:style>
  <w:style w:type="paragraph" w:customStyle="1" w:styleId="8E28D7005354470C8732EC4353A13979">
    <w:name w:val="8E28D7005354470C8732EC4353A13979"/>
    <w:rsid w:val="00033EB5"/>
  </w:style>
  <w:style w:type="paragraph" w:customStyle="1" w:styleId="521AB1AA841F4F04B3FA199386B53337">
    <w:name w:val="521AB1AA841F4F04B3FA199386B53337"/>
    <w:rsid w:val="00033EB5"/>
  </w:style>
  <w:style w:type="paragraph" w:customStyle="1" w:styleId="DBF47D9EDD06495195981FD169168DB2">
    <w:name w:val="DBF47D9EDD06495195981FD169168DB2"/>
    <w:rsid w:val="00033EB5"/>
  </w:style>
  <w:style w:type="paragraph" w:customStyle="1" w:styleId="BCB79F44AC0E4C1D9DEDB35713C698C7">
    <w:name w:val="BCB79F44AC0E4C1D9DEDB35713C698C7"/>
    <w:rsid w:val="00033EB5"/>
  </w:style>
  <w:style w:type="paragraph" w:customStyle="1" w:styleId="6FE27857D0C348A1958B808F5AD7C12A">
    <w:name w:val="6FE27857D0C348A1958B808F5AD7C12A"/>
    <w:rsid w:val="00033EB5"/>
  </w:style>
  <w:style w:type="paragraph" w:customStyle="1" w:styleId="5B53297E354D409DAAC2FA4353EF0199">
    <w:name w:val="5B53297E354D409DAAC2FA4353EF0199"/>
    <w:rsid w:val="00033EB5"/>
  </w:style>
  <w:style w:type="paragraph" w:customStyle="1" w:styleId="D0D95600943B406A87CC5D9CBCECD032">
    <w:name w:val="D0D95600943B406A87CC5D9CBCECD032"/>
    <w:rsid w:val="00033EB5"/>
  </w:style>
  <w:style w:type="paragraph" w:customStyle="1" w:styleId="D37E343E68B44FB4A328F99F8D8A297A">
    <w:name w:val="D37E343E68B44FB4A328F99F8D8A297A"/>
    <w:rsid w:val="00033EB5"/>
  </w:style>
  <w:style w:type="paragraph" w:customStyle="1" w:styleId="87D895E33AC14169A8E33FE62E74400A">
    <w:name w:val="87D895E33AC14169A8E33FE62E74400A"/>
    <w:rsid w:val="00033EB5"/>
  </w:style>
  <w:style w:type="paragraph" w:customStyle="1" w:styleId="498DD8DC001F4D97B4204F4932613E38">
    <w:name w:val="498DD8DC001F4D97B4204F4932613E38"/>
    <w:rsid w:val="00033EB5"/>
  </w:style>
  <w:style w:type="paragraph" w:customStyle="1" w:styleId="905C94D694654EFFA00F2BDAA15ED70F">
    <w:name w:val="905C94D694654EFFA00F2BDAA15ED70F"/>
    <w:rsid w:val="00033EB5"/>
  </w:style>
  <w:style w:type="paragraph" w:customStyle="1" w:styleId="ADBD63DAFBCF4751A36FA7C0D02DD60C">
    <w:name w:val="ADBD63DAFBCF4751A36FA7C0D02DD60C"/>
    <w:rsid w:val="00033EB5"/>
  </w:style>
  <w:style w:type="paragraph" w:customStyle="1" w:styleId="5BC7B67A0D1C4AF580A6AF25588CFA10">
    <w:name w:val="5BC7B67A0D1C4AF580A6AF25588CFA10"/>
    <w:rsid w:val="00033EB5"/>
  </w:style>
  <w:style w:type="paragraph" w:customStyle="1" w:styleId="0BA6BB3341F44D239236EBB77CB74D23">
    <w:name w:val="0BA6BB3341F44D239236EBB77CB74D23"/>
    <w:rsid w:val="00033EB5"/>
  </w:style>
  <w:style w:type="paragraph" w:customStyle="1" w:styleId="D6CD752BF0374E7BA4FA513ACC0D7711">
    <w:name w:val="D6CD752BF0374E7BA4FA513ACC0D7711"/>
    <w:rsid w:val="00033EB5"/>
  </w:style>
  <w:style w:type="paragraph" w:customStyle="1" w:styleId="87723AEBB7AA43AD9A1849375B7416B4">
    <w:name w:val="87723AEBB7AA43AD9A1849375B7416B4"/>
    <w:rsid w:val="00033EB5"/>
  </w:style>
  <w:style w:type="paragraph" w:customStyle="1" w:styleId="1B3FD07E91FD4CBA922A8D178EB5B525">
    <w:name w:val="1B3FD07E91FD4CBA922A8D178EB5B525"/>
    <w:rsid w:val="00033EB5"/>
  </w:style>
  <w:style w:type="paragraph" w:customStyle="1" w:styleId="1CF7A59FD1CE4E51B972E1DC4325B9CA">
    <w:name w:val="1CF7A59FD1CE4E51B972E1DC4325B9CA"/>
    <w:rsid w:val="00033EB5"/>
  </w:style>
  <w:style w:type="paragraph" w:customStyle="1" w:styleId="8273090705EC40B0B43F156F0F770AD4">
    <w:name w:val="8273090705EC40B0B43F156F0F770AD4"/>
    <w:rsid w:val="00033EB5"/>
  </w:style>
  <w:style w:type="paragraph" w:customStyle="1" w:styleId="B0938EACFFE143EFB709885965B7C926">
    <w:name w:val="B0938EACFFE143EFB709885965B7C926"/>
    <w:rsid w:val="00033EB5"/>
  </w:style>
  <w:style w:type="paragraph" w:customStyle="1" w:styleId="871106706F4C46498CA6764BE3893DF9">
    <w:name w:val="871106706F4C46498CA6764BE3893DF9"/>
    <w:rsid w:val="00033EB5"/>
  </w:style>
  <w:style w:type="paragraph" w:customStyle="1" w:styleId="803FC17252004B9CA5EC3ED438C97ADE">
    <w:name w:val="803FC17252004B9CA5EC3ED438C97ADE"/>
    <w:rsid w:val="00033EB5"/>
  </w:style>
  <w:style w:type="paragraph" w:customStyle="1" w:styleId="8F2641505F724CEF84A59E7F317737A7">
    <w:name w:val="8F2641505F724CEF84A59E7F317737A7"/>
    <w:rsid w:val="00033EB5"/>
  </w:style>
  <w:style w:type="paragraph" w:customStyle="1" w:styleId="F761EC580CAF450EA3826B3BF861F4C6">
    <w:name w:val="F761EC580CAF450EA3826B3BF861F4C6"/>
    <w:rsid w:val="00033EB5"/>
  </w:style>
  <w:style w:type="paragraph" w:customStyle="1" w:styleId="EAC896D29826424399F34D8A37561461">
    <w:name w:val="EAC896D29826424399F34D8A37561461"/>
    <w:rsid w:val="00033EB5"/>
  </w:style>
  <w:style w:type="paragraph" w:customStyle="1" w:styleId="654743D9BF7847F29BB8DAB22CF1B1DE">
    <w:name w:val="654743D9BF7847F29BB8DAB22CF1B1DE"/>
    <w:rsid w:val="00033EB5"/>
  </w:style>
  <w:style w:type="paragraph" w:customStyle="1" w:styleId="EED9BCF7582141F0BF07E3C3EA70775A">
    <w:name w:val="EED9BCF7582141F0BF07E3C3EA70775A"/>
    <w:rsid w:val="00033EB5"/>
  </w:style>
  <w:style w:type="paragraph" w:customStyle="1" w:styleId="9A64112AD9E84098B285981CFAED31C4">
    <w:name w:val="9A64112AD9E84098B285981CFAED31C4"/>
    <w:rsid w:val="00033EB5"/>
  </w:style>
  <w:style w:type="paragraph" w:customStyle="1" w:styleId="C255F81A9B1446A4B42F89B8E4CA4EB6">
    <w:name w:val="C255F81A9B1446A4B42F89B8E4CA4EB6"/>
    <w:rsid w:val="00033EB5"/>
  </w:style>
  <w:style w:type="paragraph" w:customStyle="1" w:styleId="59077ECF714B4E8AA9B0E9F2DC69C0D2">
    <w:name w:val="59077ECF714B4E8AA9B0E9F2DC69C0D2"/>
    <w:rsid w:val="00033EB5"/>
  </w:style>
  <w:style w:type="paragraph" w:customStyle="1" w:styleId="1C9A1F0E52AA4F2A83D2FEBE543F6D40">
    <w:name w:val="1C9A1F0E52AA4F2A83D2FEBE543F6D40"/>
    <w:rsid w:val="00033EB5"/>
  </w:style>
  <w:style w:type="paragraph" w:customStyle="1" w:styleId="F44B25953A77476E977882B13455DC42">
    <w:name w:val="F44B25953A77476E977882B13455DC42"/>
    <w:rsid w:val="00033EB5"/>
  </w:style>
  <w:style w:type="paragraph" w:customStyle="1" w:styleId="8EDC4E5E59C445F7BB0FD0A9380E8FB4">
    <w:name w:val="8EDC4E5E59C445F7BB0FD0A9380E8FB4"/>
    <w:rsid w:val="00033EB5"/>
  </w:style>
  <w:style w:type="paragraph" w:customStyle="1" w:styleId="13F18A32CE324064B119B95B32E7EB58">
    <w:name w:val="13F18A32CE324064B119B95B32E7EB58"/>
    <w:rsid w:val="00033EB5"/>
  </w:style>
  <w:style w:type="paragraph" w:customStyle="1" w:styleId="6EE4712BA90544C1858FBDF75E8EC58A">
    <w:name w:val="6EE4712BA90544C1858FBDF75E8EC58A"/>
    <w:rsid w:val="00033EB5"/>
  </w:style>
  <w:style w:type="paragraph" w:customStyle="1" w:styleId="14D46EFC85AA49A68F2BBE4C888F7DA0">
    <w:name w:val="14D46EFC85AA49A68F2BBE4C888F7DA0"/>
    <w:rsid w:val="00033EB5"/>
  </w:style>
  <w:style w:type="paragraph" w:customStyle="1" w:styleId="1291CEE0FDAD40D19F99022A8D88C994">
    <w:name w:val="1291CEE0FDAD40D19F99022A8D88C994"/>
    <w:rsid w:val="00033EB5"/>
  </w:style>
  <w:style w:type="paragraph" w:customStyle="1" w:styleId="156A2FEB6B69497AA1E2E11228F9A3BF">
    <w:name w:val="156A2FEB6B69497AA1E2E11228F9A3BF"/>
    <w:rsid w:val="00033EB5"/>
  </w:style>
  <w:style w:type="paragraph" w:customStyle="1" w:styleId="2C62E0CD2C2E47F3A1564F4BD18904A0">
    <w:name w:val="2C62E0CD2C2E47F3A1564F4BD18904A0"/>
    <w:rsid w:val="00033EB5"/>
  </w:style>
  <w:style w:type="paragraph" w:customStyle="1" w:styleId="1829F397AAD344409232EF7B66EEF669">
    <w:name w:val="1829F397AAD344409232EF7B66EEF669"/>
    <w:rsid w:val="00033EB5"/>
  </w:style>
  <w:style w:type="paragraph" w:customStyle="1" w:styleId="A2A37D7555774BB9A72B87D4B3C8C66B">
    <w:name w:val="A2A37D7555774BB9A72B87D4B3C8C66B"/>
    <w:rsid w:val="00033EB5"/>
  </w:style>
  <w:style w:type="paragraph" w:customStyle="1" w:styleId="6E7F0FE12FBF4BAB84623F9B1F4598CE">
    <w:name w:val="6E7F0FE12FBF4BAB84623F9B1F4598CE"/>
    <w:rsid w:val="00033EB5"/>
  </w:style>
  <w:style w:type="paragraph" w:customStyle="1" w:styleId="5289DE3436964AB9B2463CAE9C03B278">
    <w:name w:val="5289DE3436964AB9B2463CAE9C03B278"/>
    <w:rsid w:val="00033EB5"/>
  </w:style>
  <w:style w:type="paragraph" w:customStyle="1" w:styleId="4F9C4E95C7504902BE52238A4A28190C">
    <w:name w:val="4F9C4E95C7504902BE52238A4A28190C"/>
    <w:rsid w:val="00033EB5"/>
  </w:style>
  <w:style w:type="paragraph" w:customStyle="1" w:styleId="498D9C898AA94DADA339CB5079D93CD1">
    <w:name w:val="498D9C898AA94DADA339CB5079D93CD1"/>
    <w:rsid w:val="00033EB5"/>
  </w:style>
  <w:style w:type="paragraph" w:customStyle="1" w:styleId="AF5901EF9F354EBA84169CD57C43D718">
    <w:name w:val="AF5901EF9F354EBA84169CD57C43D718"/>
    <w:rsid w:val="00033EB5"/>
  </w:style>
  <w:style w:type="paragraph" w:customStyle="1" w:styleId="818BF57A54974472BEF4B89655C027BC">
    <w:name w:val="818BF57A54974472BEF4B89655C027BC"/>
    <w:rsid w:val="00033EB5"/>
  </w:style>
  <w:style w:type="paragraph" w:customStyle="1" w:styleId="1BFC2BE8E18C4F9BAB3B771CAA5FAAA2">
    <w:name w:val="1BFC2BE8E18C4F9BAB3B771CAA5FAAA2"/>
    <w:rsid w:val="00033EB5"/>
  </w:style>
  <w:style w:type="paragraph" w:customStyle="1" w:styleId="B8CC6E14F04A4CBF94275154B32F4BB8">
    <w:name w:val="B8CC6E14F04A4CBF94275154B32F4BB8"/>
    <w:rsid w:val="00033EB5"/>
  </w:style>
  <w:style w:type="paragraph" w:customStyle="1" w:styleId="476BBF2E82394BD7B3C74B075E4C8D06">
    <w:name w:val="476BBF2E82394BD7B3C74B075E4C8D06"/>
    <w:rsid w:val="00033EB5"/>
  </w:style>
  <w:style w:type="paragraph" w:customStyle="1" w:styleId="1C74E4A0E044475B834852DBE91F3CAF">
    <w:name w:val="1C74E4A0E044475B834852DBE91F3CAF"/>
    <w:rsid w:val="00033EB5"/>
  </w:style>
  <w:style w:type="paragraph" w:customStyle="1" w:styleId="EB81AC7FF26045A794B91F3E775A5425">
    <w:name w:val="EB81AC7FF26045A794B91F3E775A5425"/>
    <w:rsid w:val="00033EB5"/>
  </w:style>
  <w:style w:type="paragraph" w:customStyle="1" w:styleId="9D876141AC4146A78EF26B055EB14647">
    <w:name w:val="9D876141AC4146A78EF26B055EB14647"/>
    <w:rsid w:val="00033EB5"/>
  </w:style>
  <w:style w:type="paragraph" w:customStyle="1" w:styleId="778E5BB3FB9E446F8880A585D5C9047C">
    <w:name w:val="778E5BB3FB9E446F8880A585D5C9047C"/>
    <w:rsid w:val="00033EB5"/>
  </w:style>
  <w:style w:type="paragraph" w:customStyle="1" w:styleId="A1B68BAEE2534ED19A07F5E57855FC05">
    <w:name w:val="A1B68BAEE2534ED19A07F5E57855FC05"/>
    <w:rsid w:val="00033EB5"/>
  </w:style>
  <w:style w:type="paragraph" w:customStyle="1" w:styleId="41DE047DFEEB443E8DB11A579BD6A7AB">
    <w:name w:val="41DE047DFEEB443E8DB11A579BD6A7AB"/>
    <w:rsid w:val="00033EB5"/>
  </w:style>
  <w:style w:type="paragraph" w:customStyle="1" w:styleId="F57F81959C554103A4B0CCFF1A698094">
    <w:name w:val="F57F81959C554103A4B0CCFF1A698094"/>
    <w:rsid w:val="00033EB5"/>
  </w:style>
  <w:style w:type="paragraph" w:customStyle="1" w:styleId="BE84ED59F3974DE1B9C2127F1F930CD5">
    <w:name w:val="BE84ED59F3974DE1B9C2127F1F930CD5"/>
    <w:rsid w:val="00033EB5"/>
  </w:style>
  <w:style w:type="paragraph" w:customStyle="1" w:styleId="B5BA37C27697483487A6B383971E468D">
    <w:name w:val="B5BA37C27697483487A6B383971E468D"/>
    <w:rsid w:val="00033EB5"/>
  </w:style>
  <w:style w:type="paragraph" w:customStyle="1" w:styleId="EB2C77E8C0F84798B3BE6E9D5FF87FAC">
    <w:name w:val="EB2C77E8C0F84798B3BE6E9D5FF87FAC"/>
    <w:rsid w:val="00033EB5"/>
  </w:style>
  <w:style w:type="paragraph" w:customStyle="1" w:styleId="F490CB405C114871988F167E5D63BAA8">
    <w:name w:val="F490CB405C114871988F167E5D63BAA8"/>
    <w:rsid w:val="00033EB5"/>
  </w:style>
  <w:style w:type="paragraph" w:customStyle="1" w:styleId="BE212547CD084325B3737CD34549A7FD">
    <w:name w:val="BE212547CD084325B3737CD34549A7FD"/>
    <w:rsid w:val="00033EB5"/>
  </w:style>
  <w:style w:type="paragraph" w:customStyle="1" w:styleId="63F34D02031E408AB7536B927AD7A89D">
    <w:name w:val="63F34D02031E408AB7536B927AD7A89D"/>
    <w:rsid w:val="00033EB5"/>
  </w:style>
  <w:style w:type="paragraph" w:customStyle="1" w:styleId="AD3FA080D58F40799387DC32C6F73339">
    <w:name w:val="AD3FA080D58F40799387DC32C6F73339"/>
    <w:rsid w:val="00033EB5"/>
  </w:style>
  <w:style w:type="paragraph" w:customStyle="1" w:styleId="97195C45B2CC49ED86923CBFD8CA1F48">
    <w:name w:val="97195C45B2CC49ED86923CBFD8CA1F48"/>
    <w:rsid w:val="00033EB5"/>
  </w:style>
  <w:style w:type="paragraph" w:customStyle="1" w:styleId="F6C7989E7176473E8A0AFCB59FC45185">
    <w:name w:val="F6C7989E7176473E8A0AFCB59FC45185"/>
    <w:rsid w:val="00033EB5"/>
  </w:style>
  <w:style w:type="paragraph" w:customStyle="1" w:styleId="A34249DE0E6747C2BDCCEEF9932D7921">
    <w:name w:val="A34249DE0E6747C2BDCCEEF9932D7921"/>
    <w:rsid w:val="00033EB5"/>
  </w:style>
  <w:style w:type="paragraph" w:customStyle="1" w:styleId="DC7FE57BC93C43BBB99926962F150140">
    <w:name w:val="DC7FE57BC93C43BBB99926962F150140"/>
    <w:rsid w:val="00033EB5"/>
  </w:style>
  <w:style w:type="paragraph" w:customStyle="1" w:styleId="13643112CA524360A23356A78022F740">
    <w:name w:val="13643112CA524360A23356A78022F740"/>
    <w:rsid w:val="00033EB5"/>
  </w:style>
  <w:style w:type="paragraph" w:customStyle="1" w:styleId="8BBB69BE81624AE0A6C1FAAD681A0D7B">
    <w:name w:val="8BBB69BE81624AE0A6C1FAAD681A0D7B"/>
    <w:rsid w:val="00033EB5"/>
  </w:style>
  <w:style w:type="paragraph" w:customStyle="1" w:styleId="580B41804EC24CE096C685BCD4BF8692">
    <w:name w:val="580B41804EC24CE096C685BCD4BF8692"/>
    <w:rsid w:val="00033EB5"/>
  </w:style>
  <w:style w:type="paragraph" w:customStyle="1" w:styleId="78763AF2F3D14463B338F73731B3A061">
    <w:name w:val="78763AF2F3D14463B338F73731B3A061"/>
    <w:rsid w:val="00033EB5"/>
  </w:style>
  <w:style w:type="paragraph" w:customStyle="1" w:styleId="5D098D39A50F4A9880C8922515556175">
    <w:name w:val="5D098D39A50F4A9880C8922515556175"/>
    <w:rsid w:val="00033EB5"/>
  </w:style>
  <w:style w:type="paragraph" w:customStyle="1" w:styleId="DBBA30CB7C2F4A74A055E6600F229617">
    <w:name w:val="DBBA30CB7C2F4A74A055E6600F229617"/>
    <w:rsid w:val="00033EB5"/>
  </w:style>
  <w:style w:type="paragraph" w:customStyle="1" w:styleId="1F322094CA764B4DB906D1BCFB7C8710">
    <w:name w:val="1F322094CA764B4DB906D1BCFB7C8710"/>
    <w:rsid w:val="00033EB5"/>
  </w:style>
  <w:style w:type="paragraph" w:customStyle="1" w:styleId="2654A1CE6EEA4661A62FB318D0D2AAE2">
    <w:name w:val="2654A1CE6EEA4661A62FB318D0D2AAE2"/>
    <w:rsid w:val="00033EB5"/>
  </w:style>
  <w:style w:type="paragraph" w:customStyle="1" w:styleId="FF25A40DC44C4096A9DAFA026BFE5D20">
    <w:name w:val="FF25A40DC44C4096A9DAFA026BFE5D20"/>
    <w:rsid w:val="00033EB5"/>
  </w:style>
  <w:style w:type="paragraph" w:customStyle="1" w:styleId="6B8F3A075B944C7DB0B953189D1D1D88">
    <w:name w:val="6B8F3A075B944C7DB0B953189D1D1D88"/>
    <w:rsid w:val="00033EB5"/>
  </w:style>
  <w:style w:type="paragraph" w:customStyle="1" w:styleId="B5CC07E650AE447ABE1FEFC27DDD75AA">
    <w:name w:val="B5CC07E650AE447ABE1FEFC27DDD75AA"/>
    <w:rsid w:val="00033EB5"/>
  </w:style>
  <w:style w:type="paragraph" w:customStyle="1" w:styleId="B98164995D914EFAA457D012326843C3">
    <w:name w:val="B98164995D914EFAA457D012326843C3"/>
    <w:rsid w:val="00033EB5"/>
  </w:style>
  <w:style w:type="paragraph" w:customStyle="1" w:styleId="81E0F0F64BB04B119424B5FDED23D0E0">
    <w:name w:val="81E0F0F64BB04B119424B5FDED23D0E0"/>
    <w:rsid w:val="00033EB5"/>
  </w:style>
  <w:style w:type="paragraph" w:customStyle="1" w:styleId="7E46358CF92840B8B5947C651EADE929">
    <w:name w:val="7E46358CF92840B8B5947C651EADE929"/>
    <w:rsid w:val="00033EB5"/>
  </w:style>
  <w:style w:type="paragraph" w:customStyle="1" w:styleId="509AD8956CDE4C30B776B5D62CCC0388">
    <w:name w:val="509AD8956CDE4C30B776B5D62CCC0388"/>
    <w:rsid w:val="00033EB5"/>
  </w:style>
  <w:style w:type="paragraph" w:customStyle="1" w:styleId="E72C60A261C24DB38A5B7A5FA7620AFC">
    <w:name w:val="E72C60A261C24DB38A5B7A5FA7620AFC"/>
    <w:rsid w:val="00033EB5"/>
  </w:style>
  <w:style w:type="paragraph" w:customStyle="1" w:styleId="BAE4FCA861B94A0BA60885D15EB262A3">
    <w:name w:val="BAE4FCA861B94A0BA60885D15EB262A3"/>
    <w:rsid w:val="00033EB5"/>
  </w:style>
  <w:style w:type="paragraph" w:customStyle="1" w:styleId="23B4C2D826C746A19D31F6D0817D7DCB">
    <w:name w:val="23B4C2D826C746A19D31F6D0817D7DCB"/>
    <w:rsid w:val="00033EB5"/>
  </w:style>
  <w:style w:type="paragraph" w:customStyle="1" w:styleId="F2341AE04AE44E6DB8FDA04A9694D38D">
    <w:name w:val="F2341AE04AE44E6DB8FDA04A9694D38D"/>
    <w:rsid w:val="00033EB5"/>
  </w:style>
  <w:style w:type="paragraph" w:customStyle="1" w:styleId="22F424B9DE5241D4B49096DC6DE89571">
    <w:name w:val="22F424B9DE5241D4B49096DC6DE89571"/>
    <w:rsid w:val="00033EB5"/>
  </w:style>
  <w:style w:type="paragraph" w:customStyle="1" w:styleId="02ABF09788BB4652A16E3B8F9269E42A">
    <w:name w:val="02ABF09788BB4652A16E3B8F9269E42A"/>
    <w:rsid w:val="00033EB5"/>
  </w:style>
  <w:style w:type="paragraph" w:customStyle="1" w:styleId="01291BC036B842949B9956CFAABE7012">
    <w:name w:val="01291BC036B842949B9956CFAABE7012"/>
    <w:rsid w:val="00033EB5"/>
  </w:style>
  <w:style w:type="paragraph" w:customStyle="1" w:styleId="4FC6CE853D294413948BE7A395F11BD3">
    <w:name w:val="4FC6CE853D294413948BE7A395F11BD3"/>
    <w:rsid w:val="00033EB5"/>
  </w:style>
  <w:style w:type="paragraph" w:customStyle="1" w:styleId="ECA3A6B328784F2D916C4B26C70DEC24">
    <w:name w:val="ECA3A6B328784F2D916C4B26C70DEC24"/>
    <w:rsid w:val="00033EB5"/>
  </w:style>
  <w:style w:type="paragraph" w:customStyle="1" w:styleId="70DCBDB97DD64ABFBEAAD9CDB7D8CB81">
    <w:name w:val="70DCBDB97DD64ABFBEAAD9CDB7D8CB81"/>
    <w:rsid w:val="00033EB5"/>
  </w:style>
  <w:style w:type="paragraph" w:customStyle="1" w:styleId="FC4E5D82F33545648A8ED3AD4B6F12AA">
    <w:name w:val="FC4E5D82F33545648A8ED3AD4B6F12AA"/>
    <w:rsid w:val="00033EB5"/>
  </w:style>
  <w:style w:type="paragraph" w:customStyle="1" w:styleId="D1CD64B73E7741A9AC4785FC98760C99">
    <w:name w:val="D1CD64B73E7741A9AC4785FC98760C99"/>
    <w:rsid w:val="00033EB5"/>
  </w:style>
  <w:style w:type="paragraph" w:customStyle="1" w:styleId="4D7BFB622680456592176E730EEC7449">
    <w:name w:val="4D7BFB622680456592176E730EEC7449"/>
    <w:rsid w:val="00033EB5"/>
  </w:style>
  <w:style w:type="paragraph" w:customStyle="1" w:styleId="2D8B97E888AA43D99D4D10473DE5B2A2">
    <w:name w:val="2D8B97E888AA43D99D4D10473DE5B2A2"/>
    <w:rsid w:val="00033EB5"/>
  </w:style>
  <w:style w:type="paragraph" w:customStyle="1" w:styleId="D1A093CAB5DD4B57953C6BA85871A586">
    <w:name w:val="D1A093CAB5DD4B57953C6BA85871A586"/>
    <w:rsid w:val="00033EB5"/>
  </w:style>
  <w:style w:type="paragraph" w:customStyle="1" w:styleId="3026540EEE1F40F69EACA76FF6C09C2D">
    <w:name w:val="3026540EEE1F40F69EACA76FF6C09C2D"/>
    <w:rsid w:val="00033EB5"/>
  </w:style>
  <w:style w:type="paragraph" w:customStyle="1" w:styleId="4125135467714A01BBD6811E8BC228DA">
    <w:name w:val="4125135467714A01BBD6811E8BC228DA"/>
    <w:rsid w:val="00033EB5"/>
  </w:style>
  <w:style w:type="paragraph" w:customStyle="1" w:styleId="541FEDFADCBC49A08AE934A200A82138">
    <w:name w:val="541FEDFADCBC49A08AE934A200A82138"/>
    <w:rsid w:val="00033EB5"/>
  </w:style>
  <w:style w:type="paragraph" w:customStyle="1" w:styleId="2855778898A347819B43B601648E5847">
    <w:name w:val="2855778898A347819B43B601648E5847"/>
    <w:rsid w:val="00033EB5"/>
  </w:style>
  <w:style w:type="paragraph" w:customStyle="1" w:styleId="2FB74C2C8ED6422193CC5DA20A0C9A47">
    <w:name w:val="2FB74C2C8ED6422193CC5DA20A0C9A47"/>
    <w:rsid w:val="00033EB5"/>
  </w:style>
  <w:style w:type="paragraph" w:customStyle="1" w:styleId="58DC8520423649A3B77D028322B8BD72">
    <w:name w:val="58DC8520423649A3B77D028322B8BD72"/>
    <w:rsid w:val="00033EB5"/>
  </w:style>
  <w:style w:type="paragraph" w:customStyle="1" w:styleId="FD20CA390E6148AA93BB02A711276A0A">
    <w:name w:val="FD20CA390E6148AA93BB02A711276A0A"/>
    <w:rsid w:val="00033EB5"/>
  </w:style>
  <w:style w:type="paragraph" w:customStyle="1" w:styleId="EFA7474F3BB949B0BC3988588602EC40">
    <w:name w:val="EFA7474F3BB949B0BC3988588602EC40"/>
    <w:rsid w:val="00033EB5"/>
  </w:style>
  <w:style w:type="paragraph" w:customStyle="1" w:styleId="A14267CED70D4408B2405CBA0069331F">
    <w:name w:val="A14267CED70D4408B2405CBA0069331F"/>
    <w:rsid w:val="00033EB5"/>
  </w:style>
  <w:style w:type="paragraph" w:customStyle="1" w:styleId="4C99940BACA14771A05B816BFE644A2E">
    <w:name w:val="4C99940BACA14771A05B816BFE644A2E"/>
    <w:rsid w:val="00033EB5"/>
  </w:style>
  <w:style w:type="paragraph" w:customStyle="1" w:styleId="86228DDBA4FF448B8E0BAA95531FFBF8">
    <w:name w:val="86228DDBA4FF448B8E0BAA95531FFBF8"/>
    <w:rsid w:val="00033EB5"/>
  </w:style>
  <w:style w:type="paragraph" w:customStyle="1" w:styleId="1076E1F5F83543C296A0B473952B0E55">
    <w:name w:val="1076E1F5F83543C296A0B473952B0E55"/>
    <w:rsid w:val="00033EB5"/>
  </w:style>
  <w:style w:type="paragraph" w:customStyle="1" w:styleId="713643BF1CCA4E2B9A469BEB6E6964AB">
    <w:name w:val="713643BF1CCA4E2B9A469BEB6E6964AB"/>
    <w:rsid w:val="00033EB5"/>
  </w:style>
  <w:style w:type="paragraph" w:customStyle="1" w:styleId="26B9EC0604F14122ADF467E7A4BAF494">
    <w:name w:val="26B9EC0604F14122ADF467E7A4BAF494"/>
    <w:rsid w:val="00033EB5"/>
  </w:style>
  <w:style w:type="paragraph" w:customStyle="1" w:styleId="6457038FE9794A03822C051908732004">
    <w:name w:val="6457038FE9794A03822C051908732004"/>
    <w:rsid w:val="00033EB5"/>
  </w:style>
  <w:style w:type="paragraph" w:customStyle="1" w:styleId="8A5000EFDA0F416CB1446DBB0A355329">
    <w:name w:val="8A5000EFDA0F416CB1446DBB0A355329"/>
    <w:rsid w:val="00033EB5"/>
  </w:style>
  <w:style w:type="paragraph" w:customStyle="1" w:styleId="13DB96FA59464B1089EEFA3A9DC00FCB">
    <w:name w:val="13DB96FA59464B1089EEFA3A9DC00FCB"/>
    <w:rsid w:val="00033EB5"/>
  </w:style>
  <w:style w:type="paragraph" w:customStyle="1" w:styleId="5898CEA3FEFE43268EFAFBFD30C2DA1D">
    <w:name w:val="5898CEA3FEFE43268EFAFBFD30C2DA1D"/>
    <w:rsid w:val="00033EB5"/>
  </w:style>
  <w:style w:type="paragraph" w:customStyle="1" w:styleId="338B4F33D308462CAF85F3021D1C5265">
    <w:name w:val="338B4F33D308462CAF85F3021D1C5265"/>
    <w:rsid w:val="00033EB5"/>
  </w:style>
  <w:style w:type="paragraph" w:customStyle="1" w:styleId="7A8E6F7C342947C4BC7E21CAEC800CA5">
    <w:name w:val="7A8E6F7C342947C4BC7E21CAEC800CA5"/>
    <w:rsid w:val="00033EB5"/>
  </w:style>
  <w:style w:type="paragraph" w:customStyle="1" w:styleId="0A52EEFCFB6E4B73B820A232EACCA89C">
    <w:name w:val="0A52EEFCFB6E4B73B820A232EACCA89C"/>
    <w:rsid w:val="00033EB5"/>
  </w:style>
  <w:style w:type="paragraph" w:customStyle="1" w:styleId="F3DCDC12D7AE4B879C239AC240DECCE3">
    <w:name w:val="F3DCDC12D7AE4B879C239AC240DECCE3"/>
    <w:rsid w:val="00033EB5"/>
  </w:style>
  <w:style w:type="paragraph" w:customStyle="1" w:styleId="95117B0ECA114AA78FD0126F74554BAA">
    <w:name w:val="95117B0ECA114AA78FD0126F74554BAA"/>
    <w:rsid w:val="00033EB5"/>
  </w:style>
  <w:style w:type="paragraph" w:customStyle="1" w:styleId="71E16E3529FB4767A9DD3CE0E6EF8F07">
    <w:name w:val="71E16E3529FB4767A9DD3CE0E6EF8F07"/>
    <w:rsid w:val="00033EB5"/>
  </w:style>
  <w:style w:type="paragraph" w:customStyle="1" w:styleId="E9137E4DBE0541E48F5C0F6EC47AA155">
    <w:name w:val="E9137E4DBE0541E48F5C0F6EC47AA155"/>
    <w:rsid w:val="00033EB5"/>
  </w:style>
  <w:style w:type="paragraph" w:customStyle="1" w:styleId="3AF7D78104214B4890B0D2E41136003F">
    <w:name w:val="3AF7D78104214B4890B0D2E41136003F"/>
    <w:rsid w:val="00033EB5"/>
  </w:style>
  <w:style w:type="paragraph" w:customStyle="1" w:styleId="51527A08DF25482DB33BB48E215A19EE">
    <w:name w:val="51527A08DF25482DB33BB48E215A19EE"/>
    <w:rsid w:val="00033EB5"/>
  </w:style>
  <w:style w:type="paragraph" w:customStyle="1" w:styleId="4DA01A083081469DB0EBD6555A532592">
    <w:name w:val="4DA01A083081469DB0EBD6555A532592"/>
    <w:rsid w:val="00033EB5"/>
  </w:style>
  <w:style w:type="paragraph" w:customStyle="1" w:styleId="FBC3614310F143A9926305C50145CCAB">
    <w:name w:val="FBC3614310F143A9926305C50145CCAB"/>
    <w:rsid w:val="00033EB5"/>
  </w:style>
  <w:style w:type="paragraph" w:customStyle="1" w:styleId="79C60083B82E47C3841D4205EAD56018">
    <w:name w:val="79C60083B82E47C3841D4205EAD56018"/>
    <w:rsid w:val="00033EB5"/>
  </w:style>
  <w:style w:type="paragraph" w:customStyle="1" w:styleId="EF65170F1A104C7980B27621C914DD9C">
    <w:name w:val="EF65170F1A104C7980B27621C914DD9C"/>
    <w:rsid w:val="00033EB5"/>
  </w:style>
  <w:style w:type="paragraph" w:customStyle="1" w:styleId="3C3CEDB5760C4435B8ECFE24E7E5D0C3">
    <w:name w:val="3C3CEDB5760C4435B8ECFE24E7E5D0C3"/>
    <w:rsid w:val="00033EB5"/>
  </w:style>
  <w:style w:type="paragraph" w:customStyle="1" w:styleId="A62D693FB14F4B2AA35EC0ABD90D6A0E">
    <w:name w:val="A62D693FB14F4B2AA35EC0ABD90D6A0E"/>
    <w:rsid w:val="00033EB5"/>
  </w:style>
  <w:style w:type="paragraph" w:customStyle="1" w:styleId="6750FD65127C4D018454A152BA941DFF">
    <w:name w:val="6750FD65127C4D018454A152BA941DFF"/>
    <w:rsid w:val="00033EB5"/>
  </w:style>
  <w:style w:type="paragraph" w:customStyle="1" w:styleId="A0A3132D66C049789D5A0FAF97ACD088">
    <w:name w:val="A0A3132D66C049789D5A0FAF97ACD088"/>
    <w:rsid w:val="00033EB5"/>
  </w:style>
  <w:style w:type="paragraph" w:customStyle="1" w:styleId="25890EF5294942F4B10A2995DB9C0655">
    <w:name w:val="25890EF5294942F4B10A2995DB9C0655"/>
    <w:rsid w:val="00033EB5"/>
  </w:style>
  <w:style w:type="paragraph" w:customStyle="1" w:styleId="2523A2DFA5F44AF9A4BF424F158805B4">
    <w:name w:val="2523A2DFA5F44AF9A4BF424F158805B4"/>
    <w:rsid w:val="00033EB5"/>
  </w:style>
  <w:style w:type="paragraph" w:customStyle="1" w:styleId="ED0D88B557C1488D83D6697C3A0D793C">
    <w:name w:val="ED0D88B557C1488D83D6697C3A0D793C"/>
    <w:rsid w:val="00033EB5"/>
  </w:style>
  <w:style w:type="paragraph" w:customStyle="1" w:styleId="73F395D3987B43A4A4792521CD78E4D7">
    <w:name w:val="73F395D3987B43A4A4792521CD78E4D7"/>
    <w:rsid w:val="00033EB5"/>
  </w:style>
  <w:style w:type="paragraph" w:customStyle="1" w:styleId="D61D6C5B87A148208530DC02626BA777">
    <w:name w:val="D61D6C5B87A148208530DC02626BA777"/>
    <w:rsid w:val="00033EB5"/>
  </w:style>
  <w:style w:type="paragraph" w:customStyle="1" w:styleId="2ACCF604D1E24CBBBACA18794A43B93B">
    <w:name w:val="2ACCF604D1E24CBBBACA18794A43B93B"/>
    <w:rsid w:val="00033EB5"/>
  </w:style>
  <w:style w:type="paragraph" w:customStyle="1" w:styleId="F2A03C0D2A5846A2AEBB9785CF4A6182">
    <w:name w:val="F2A03C0D2A5846A2AEBB9785CF4A6182"/>
    <w:rsid w:val="00033EB5"/>
  </w:style>
  <w:style w:type="paragraph" w:customStyle="1" w:styleId="59DCFA12826C431B9BA679B1353EDEA2">
    <w:name w:val="59DCFA12826C431B9BA679B1353EDEA2"/>
    <w:rsid w:val="00033EB5"/>
  </w:style>
  <w:style w:type="paragraph" w:customStyle="1" w:styleId="5B3A9C724B924C7F9B8DE8D6A5D248D2">
    <w:name w:val="5B3A9C724B924C7F9B8DE8D6A5D248D2"/>
    <w:rsid w:val="00033EB5"/>
  </w:style>
  <w:style w:type="paragraph" w:customStyle="1" w:styleId="135B845DD04C4291A245527D4A6BBC5F">
    <w:name w:val="135B845DD04C4291A245527D4A6BBC5F"/>
    <w:rsid w:val="00033EB5"/>
  </w:style>
  <w:style w:type="paragraph" w:customStyle="1" w:styleId="09BCF9EEDA724F53928F80498D8DA5B9">
    <w:name w:val="09BCF9EEDA724F53928F80498D8DA5B9"/>
    <w:rsid w:val="00033EB5"/>
  </w:style>
  <w:style w:type="paragraph" w:customStyle="1" w:styleId="2C631FCFB38F4F7B87933DC9599A7FDE">
    <w:name w:val="2C631FCFB38F4F7B87933DC9599A7FDE"/>
    <w:rsid w:val="00033EB5"/>
  </w:style>
  <w:style w:type="paragraph" w:customStyle="1" w:styleId="50720DD33A214706BAEA56384DEB2C42">
    <w:name w:val="50720DD33A214706BAEA56384DEB2C42"/>
    <w:rsid w:val="00033EB5"/>
  </w:style>
  <w:style w:type="paragraph" w:customStyle="1" w:styleId="CEF6E4A9E50D4179A3DB4B3142AC7D90">
    <w:name w:val="CEF6E4A9E50D4179A3DB4B3142AC7D90"/>
    <w:rsid w:val="00033EB5"/>
  </w:style>
  <w:style w:type="paragraph" w:customStyle="1" w:styleId="C79D0351CC1D4D4D8A2FE169830CC132">
    <w:name w:val="C79D0351CC1D4D4D8A2FE169830CC132"/>
    <w:rsid w:val="00033EB5"/>
  </w:style>
  <w:style w:type="paragraph" w:customStyle="1" w:styleId="A2F494CD6A4B4C04BA9A13FFC7EC6137">
    <w:name w:val="A2F494CD6A4B4C04BA9A13FFC7EC6137"/>
    <w:rsid w:val="00033EB5"/>
  </w:style>
  <w:style w:type="paragraph" w:customStyle="1" w:styleId="1ACE800CB9C24F9CAEF567530161DE04">
    <w:name w:val="1ACE800CB9C24F9CAEF567530161DE04"/>
    <w:rsid w:val="00033EB5"/>
  </w:style>
  <w:style w:type="paragraph" w:customStyle="1" w:styleId="B337B494B1C54C4E927CFFC1EF06B246">
    <w:name w:val="B337B494B1C54C4E927CFFC1EF06B246"/>
    <w:rsid w:val="00033EB5"/>
  </w:style>
  <w:style w:type="paragraph" w:customStyle="1" w:styleId="52A1CB0634684A86BDEB8F9C2F3F60CA">
    <w:name w:val="52A1CB0634684A86BDEB8F9C2F3F60CA"/>
    <w:rsid w:val="00033EB5"/>
  </w:style>
  <w:style w:type="paragraph" w:customStyle="1" w:styleId="3682A3AD08474FE7BE6827311A467FA2">
    <w:name w:val="3682A3AD08474FE7BE6827311A467FA2"/>
    <w:rsid w:val="00033EB5"/>
  </w:style>
  <w:style w:type="paragraph" w:customStyle="1" w:styleId="2247B17016A440D9A2E1D2006834012C">
    <w:name w:val="2247B17016A440D9A2E1D2006834012C"/>
    <w:rsid w:val="00033EB5"/>
  </w:style>
  <w:style w:type="paragraph" w:customStyle="1" w:styleId="C2AB11F61BD643F08FE318A6705CDBB5">
    <w:name w:val="C2AB11F61BD643F08FE318A6705CDBB5"/>
    <w:rsid w:val="00033EB5"/>
  </w:style>
  <w:style w:type="paragraph" w:customStyle="1" w:styleId="F760B1D182894FD1B039913B13D064DB">
    <w:name w:val="F760B1D182894FD1B039913B13D064DB"/>
    <w:rsid w:val="00033EB5"/>
  </w:style>
  <w:style w:type="paragraph" w:customStyle="1" w:styleId="5ECFC906E3AC46499BCC0C47E4E49069">
    <w:name w:val="5ECFC906E3AC46499BCC0C47E4E49069"/>
    <w:rsid w:val="00033EB5"/>
  </w:style>
  <w:style w:type="paragraph" w:customStyle="1" w:styleId="8448ED2A39254F99A4867C0AD20A00E4">
    <w:name w:val="8448ED2A39254F99A4867C0AD20A00E4"/>
    <w:rsid w:val="00033EB5"/>
  </w:style>
  <w:style w:type="paragraph" w:customStyle="1" w:styleId="13057C47D5CE4F7096079C80614A9EA8">
    <w:name w:val="13057C47D5CE4F7096079C80614A9EA8"/>
    <w:rsid w:val="00033EB5"/>
  </w:style>
  <w:style w:type="paragraph" w:customStyle="1" w:styleId="90AE4DB23D334132A416AD80663C23AD">
    <w:name w:val="90AE4DB23D334132A416AD80663C23AD"/>
    <w:rsid w:val="00033EB5"/>
  </w:style>
  <w:style w:type="paragraph" w:customStyle="1" w:styleId="AF1BC046762248F287858638C1AB5824">
    <w:name w:val="AF1BC046762248F287858638C1AB5824"/>
    <w:rsid w:val="00033EB5"/>
  </w:style>
  <w:style w:type="paragraph" w:customStyle="1" w:styleId="4CD6F5A40FF94F67A48E561E2C2E8CF8">
    <w:name w:val="4CD6F5A40FF94F67A48E561E2C2E8CF8"/>
    <w:rsid w:val="00033EB5"/>
  </w:style>
  <w:style w:type="paragraph" w:customStyle="1" w:styleId="185B6DBC77DD40809CFDE86EB5AF6B62">
    <w:name w:val="185B6DBC77DD40809CFDE86EB5AF6B62"/>
    <w:rsid w:val="00033EB5"/>
  </w:style>
  <w:style w:type="paragraph" w:customStyle="1" w:styleId="379B988762EA4DFA8FB2600726D21042">
    <w:name w:val="379B988762EA4DFA8FB2600726D21042"/>
    <w:rsid w:val="00033EB5"/>
  </w:style>
  <w:style w:type="paragraph" w:customStyle="1" w:styleId="4977E2D20EDA4BB68A992A8D0D574152">
    <w:name w:val="4977E2D20EDA4BB68A992A8D0D574152"/>
    <w:rsid w:val="00033EB5"/>
  </w:style>
  <w:style w:type="paragraph" w:customStyle="1" w:styleId="0000F595EC8A4B1192F454565C798FB7">
    <w:name w:val="0000F595EC8A4B1192F454565C798FB7"/>
    <w:rsid w:val="00033EB5"/>
  </w:style>
  <w:style w:type="paragraph" w:customStyle="1" w:styleId="4A9D2337936F463387D60D3E1D6921BE">
    <w:name w:val="4A9D2337936F463387D60D3E1D6921BE"/>
    <w:rsid w:val="00033EB5"/>
  </w:style>
  <w:style w:type="paragraph" w:customStyle="1" w:styleId="0D9D718C0A4D4FFBA9C0146913D0B743">
    <w:name w:val="0D9D718C0A4D4FFBA9C0146913D0B743"/>
    <w:rsid w:val="00033EB5"/>
  </w:style>
  <w:style w:type="paragraph" w:customStyle="1" w:styleId="2920A136BDAD4CDBB31751C1ABE98D4F">
    <w:name w:val="2920A136BDAD4CDBB31751C1ABE98D4F"/>
    <w:rsid w:val="00033EB5"/>
  </w:style>
  <w:style w:type="paragraph" w:customStyle="1" w:styleId="E32DAB73CD3C406BAE5EAB80D4D531A7">
    <w:name w:val="E32DAB73CD3C406BAE5EAB80D4D531A7"/>
    <w:rsid w:val="00033EB5"/>
  </w:style>
  <w:style w:type="paragraph" w:customStyle="1" w:styleId="C2BCABFC68B44268B5F11049942AF68D">
    <w:name w:val="C2BCABFC68B44268B5F11049942AF68D"/>
    <w:rsid w:val="00033EB5"/>
  </w:style>
  <w:style w:type="paragraph" w:customStyle="1" w:styleId="9A90A028089B4FD88C49809592F624F3">
    <w:name w:val="9A90A028089B4FD88C49809592F624F3"/>
    <w:rsid w:val="00033EB5"/>
  </w:style>
  <w:style w:type="paragraph" w:customStyle="1" w:styleId="CBC97FDFC55A4BBF806CA777985B12C4">
    <w:name w:val="CBC97FDFC55A4BBF806CA777985B12C4"/>
    <w:rsid w:val="00033EB5"/>
  </w:style>
  <w:style w:type="paragraph" w:customStyle="1" w:styleId="FC336AA41955488C9120BCACDE37EF45">
    <w:name w:val="FC336AA41955488C9120BCACDE37EF45"/>
    <w:rsid w:val="00033EB5"/>
  </w:style>
  <w:style w:type="paragraph" w:customStyle="1" w:styleId="83E55373B54C4B1982AE0C60904DBDCA">
    <w:name w:val="83E55373B54C4B1982AE0C60904DBDCA"/>
    <w:rsid w:val="00033EB5"/>
  </w:style>
  <w:style w:type="paragraph" w:customStyle="1" w:styleId="59E5313023A945978F591F10864AC27F">
    <w:name w:val="59E5313023A945978F591F10864AC27F"/>
    <w:rsid w:val="00033EB5"/>
  </w:style>
  <w:style w:type="paragraph" w:customStyle="1" w:styleId="0C88797605F84FE896E0B096EBB8473D">
    <w:name w:val="0C88797605F84FE896E0B096EBB8473D"/>
    <w:rsid w:val="00033EB5"/>
  </w:style>
  <w:style w:type="paragraph" w:customStyle="1" w:styleId="E25D64C6D8CA4B77BEF41B54518E332C">
    <w:name w:val="E25D64C6D8CA4B77BEF41B54518E332C"/>
    <w:rsid w:val="00033EB5"/>
  </w:style>
  <w:style w:type="paragraph" w:customStyle="1" w:styleId="CD97789701E44D7D83A2018F03E1C841">
    <w:name w:val="CD97789701E44D7D83A2018F03E1C841"/>
    <w:rsid w:val="00033EB5"/>
  </w:style>
  <w:style w:type="paragraph" w:customStyle="1" w:styleId="4F4AA5A6D9AB4963A34D459D4FBA3D18">
    <w:name w:val="4F4AA5A6D9AB4963A34D459D4FBA3D18"/>
    <w:rsid w:val="00033EB5"/>
  </w:style>
  <w:style w:type="paragraph" w:customStyle="1" w:styleId="49F10F3A315F45B09C3CB0279EB75804">
    <w:name w:val="49F10F3A315F45B09C3CB0279EB75804"/>
    <w:rsid w:val="00033EB5"/>
  </w:style>
  <w:style w:type="paragraph" w:customStyle="1" w:styleId="A658D34D4216433C91DB1E8D238DB1C7">
    <w:name w:val="A658D34D4216433C91DB1E8D238DB1C7"/>
    <w:rsid w:val="00033EB5"/>
  </w:style>
  <w:style w:type="paragraph" w:customStyle="1" w:styleId="3485314E56BC463C9FDF1985C596B6B5">
    <w:name w:val="3485314E56BC463C9FDF1985C596B6B5"/>
    <w:rsid w:val="00033EB5"/>
  </w:style>
  <w:style w:type="paragraph" w:customStyle="1" w:styleId="D3C0DEC5A2AE403194049766C85A2646">
    <w:name w:val="D3C0DEC5A2AE403194049766C85A2646"/>
    <w:rsid w:val="00033EB5"/>
  </w:style>
  <w:style w:type="paragraph" w:customStyle="1" w:styleId="900D76E5393A4BE8A02391F5573D82B1">
    <w:name w:val="900D76E5393A4BE8A02391F5573D82B1"/>
    <w:rsid w:val="00033EB5"/>
  </w:style>
  <w:style w:type="paragraph" w:customStyle="1" w:styleId="173400DDC5A64E00AA1E9B3854E0822C">
    <w:name w:val="173400DDC5A64E00AA1E9B3854E0822C"/>
    <w:rsid w:val="00033EB5"/>
  </w:style>
  <w:style w:type="paragraph" w:customStyle="1" w:styleId="2A9F0B71F1344321B755DC113A9BD1CC">
    <w:name w:val="2A9F0B71F1344321B755DC113A9BD1CC"/>
    <w:rsid w:val="00033EB5"/>
  </w:style>
  <w:style w:type="paragraph" w:customStyle="1" w:styleId="E4FF6A23AC714C709992A600A6250132">
    <w:name w:val="E4FF6A23AC714C709992A600A6250132"/>
    <w:rsid w:val="00033EB5"/>
  </w:style>
  <w:style w:type="paragraph" w:customStyle="1" w:styleId="0FDF2ED4B9DF41FFADF2BCDE6E861D53">
    <w:name w:val="0FDF2ED4B9DF41FFADF2BCDE6E861D53"/>
    <w:rsid w:val="00033EB5"/>
  </w:style>
  <w:style w:type="paragraph" w:customStyle="1" w:styleId="D4DF377B93584DD68A655592EBA93ED4">
    <w:name w:val="D4DF377B93584DD68A655592EBA93ED4"/>
    <w:rsid w:val="00033EB5"/>
  </w:style>
  <w:style w:type="paragraph" w:customStyle="1" w:styleId="912722C6C1FD412AB13C5AB535779A00">
    <w:name w:val="912722C6C1FD412AB13C5AB535779A00"/>
    <w:rsid w:val="00033EB5"/>
  </w:style>
  <w:style w:type="paragraph" w:customStyle="1" w:styleId="F97AD7086A54493E80D5F4CBC38BE900">
    <w:name w:val="F97AD7086A54493E80D5F4CBC38BE900"/>
    <w:rsid w:val="00033EB5"/>
  </w:style>
  <w:style w:type="paragraph" w:customStyle="1" w:styleId="F3B28FCB17254D21A57C46CF9DD964E0">
    <w:name w:val="F3B28FCB17254D21A57C46CF9DD964E0"/>
    <w:rsid w:val="00033EB5"/>
  </w:style>
  <w:style w:type="paragraph" w:customStyle="1" w:styleId="E9C67BD935884FE5A0515CB5FEB4668F">
    <w:name w:val="E9C67BD935884FE5A0515CB5FEB4668F"/>
    <w:rsid w:val="00033EB5"/>
  </w:style>
  <w:style w:type="paragraph" w:customStyle="1" w:styleId="7FF534C769F14FF593CAFA6A66DFEFE2">
    <w:name w:val="7FF534C769F14FF593CAFA6A66DFEFE2"/>
    <w:rsid w:val="00033EB5"/>
  </w:style>
  <w:style w:type="paragraph" w:customStyle="1" w:styleId="DA820C97A5544D92ADA1DC02DE11E0C5">
    <w:name w:val="DA820C97A5544D92ADA1DC02DE11E0C5"/>
    <w:rsid w:val="00033EB5"/>
  </w:style>
  <w:style w:type="paragraph" w:customStyle="1" w:styleId="310C1A41695645FAB53F79A0576DB9C2">
    <w:name w:val="310C1A41695645FAB53F79A0576DB9C2"/>
    <w:rsid w:val="00033EB5"/>
  </w:style>
  <w:style w:type="paragraph" w:customStyle="1" w:styleId="809B90DB2A3849E3A05FD3D83E9A1916">
    <w:name w:val="809B90DB2A3849E3A05FD3D83E9A1916"/>
    <w:rsid w:val="00033EB5"/>
  </w:style>
  <w:style w:type="paragraph" w:customStyle="1" w:styleId="E85BE83550624A588FAFF631FB2AB98E">
    <w:name w:val="E85BE83550624A588FAFF631FB2AB98E"/>
    <w:rsid w:val="00033EB5"/>
  </w:style>
  <w:style w:type="paragraph" w:customStyle="1" w:styleId="5D6F44CD1C19464C9325A38F4FC2B07D">
    <w:name w:val="5D6F44CD1C19464C9325A38F4FC2B07D"/>
    <w:rsid w:val="00033EB5"/>
  </w:style>
  <w:style w:type="paragraph" w:customStyle="1" w:styleId="CEB1FDB102424A3DB334D9701D63E1DF">
    <w:name w:val="CEB1FDB102424A3DB334D9701D63E1DF"/>
    <w:rsid w:val="00033EB5"/>
  </w:style>
  <w:style w:type="paragraph" w:customStyle="1" w:styleId="AFF8B9DA7F144AED89236E73A5ACE799">
    <w:name w:val="AFF8B9DA7F144AED89236E73A5ACE799"/>
    <w:rsid w:val="00033EB5"/>
  </w:style>
  <w:style w:type="paragraph" w:customStyle="1" w:styleId="20877E5324D049008ECF6AE10BF24370">
    <w:name w:val="20877E5324D049008ECF6AE10BF24370"/>
    <w:rsid w:val="00033EB5"/>
  </w:style>
  <w:style w:type="paragraph" w:customStyle="1" w:styleId="ED307729AD3F4323AF3FEE5086720507">
    <w:name w:val="ED307729AD3F4323AF3FEE5086720507"/>
    <w:rsid w:val="00033EB5"/>
  </w:style>
  <w:style w:type="paragraph" w:customStyle="1" w:styleId="376E0854F1A3422DA78DA99DBC3E8898">
    <w:name w:val="376E0854F1A3422DA78DA99DBC3E8898"/>
    <w:rsid w:val="00033EB5"/>
  </w:style>
  <w:style w:type="paragraph" w:customStyle="1" w:styleId="D2E20DE66DA54E01AA0DFAA82A3917AC">
    <w:name w:val="D2E20DE66DA54E01AA0DFAA82A3917AC"/>
    <w:rsid w:val="00033EB5"/>
  </w:style>
  <w:style w:type="paragraph" w:customStyle="1" w:styleId="F865ACE868FE4E9F9844C6A107C07586">
    <w:name w:val="F865ACE868FE4E9F9844C6A107C07586"/>
    <w:rsid w:val="00033EB5"/>
  </w:style>
  <w:style w:type="paragraph" w:customStyle="1" w:styleId="5560FCBE3BCB4435A2E8CD50F36A85A9">
    <w:name w:val="5560FCBE3BCB4435A2E8CD50F36A85A9"/>
    <w:rsid w:val="00033EB5"/>
  </w:style>
  <w:style w:type="paragraph" w:customStyle="1" w:styleId="6737139EF80B4D2FAAA86D40A788F683">
    <w:name w:val="6737139EF80B4D2FAAA86D40A788F683"/>
    <w:rsid w:val="00033EB5"/>
  </w:style>
  <w:style w:type="paragraph" w:customStyle="1" w:styleId="C078ADFC13EC46F9B40414B7BFF36B4D">
    <w:name w:val="C078ADFC13EC46F9B40414B7BFF36B4D"/>
    <w:rsid w:val="00033EB5"/>
  </w:style>
  <w:style w:type="paragraph" w:customStyle="1" w:styleId="B919D38617E64814B7814D598B96631A">
    <w:name w:val="B919D38617E64814B7814D598B96631A"/>
    <w:rsid w:val="00033EB5"/>
  </w:style>
  <w:style w:type="paragraph" w:customStyle="1" w:styleId="0BF39921016A413EAF310FFF2AD8F19B">
    <w:name w:val="0BF39921016A413EAF310FFF2AD8F19B"/>
    <w:rsid w:val="00033EB5"/>
  </w:style>
  <w:style w:type="paragraph" w:customStyle="1" w:styleId="F1085AF092C84E5C9F32DAC79E743308">
    <w:name w:val="F1085AF092C84E5C9F32DAC79E743308"/>
    <w:rsid w:val="00033EB5"/>
  </w:style>
  <w:style w:type="paragraph" w:customStyle="1" w:styleId="14B7F809C0604437B66BA9177FB140AA">
    <w:name w:val="14B7F809C0604437B66BA9177FB140AA"/>
    <w:rsid w:val="00033EB5"/>
  </w:style>
  <w:style w:type="paragraph" w:customStyle="1" w:styleId="8F17F576B9574DE5AE5FD63695E6011A">
    <w:name w:val="8F17F576B9574DE5AE5FD63695E6011A"/>
    <w:rsid w:val="00033EB5"/>
  </w:style>
  <w:style w:type="paragraph" w:customStyle="1" w:styleId="211A31D833AD444B89610019B57356CE">
    <w:name w:val="211A31D833AD444B89610019B57356CE"/>
    <w:rsid w:val="00033EB5"/>
  </w:style>
  <w:style w:type="paragraph" w:customStyle="1" w:styleId="9398BA1010EF4944818B12A2CB621190">
    <w:name w:val="9398BA1010EF4944818B12A2CB621190"/>
    <w:rsid w:val="00033EB5"/>
  </w:style>
  <w:style w:type="paragraph" w:customStyle="1" w:styleId="C50D3956B5494D42AA4A5839E0347333">
    <w:name w:val="C50D3956B5494D42AA4A5839E0347333"/>
    <w:rsid w:val="00033EB5"/>
  </w:style>
  <w:style w:type="paragraph" w:customStyle="1" w:styleId="3033D597F6D743578E50CA416FFD8991">
    <w:name w:val="3033D597F6D743578E50CA416FFD8991"/>
    <w:rsid w:val="00033EB5"/>
  </w:style>
  <w:style w:type="paragraph" w:customStyle="1" w:styleId="8370567C8EE94DECBF6D3E8ACC93D642">
    <w:name w:val="8370567C8EE94DECBF6D3E8ACC93D642"/>
    <w:rsid w:val="00033EB5"/>
  </w:style>
  <w:style w:type="paragraph" w:customStyle="1" w:styleId="62BB95FEC1EB46A5A4F2E6271581A23B">
    <w:name w:val="62BB95FEC1EB46A5A4F2E6271581A23B"/>
    <w:rsid w:val="00033EB5"/>
  </w:style>
  <w:style w:type="paragraph" w:customStyle="1" w:styleId="A4578EF291B24F4A95A6F7ED57FF8622">
    <w:name w:val="A4578EF291B24F4A95A6F7ED57FF8622"/>
    <w:rsid w:val="00033EB5"/>
  </w:style>
  <w:style w:type="paragraph" w:customStyle="1" w:styleId="AD47E6895FF84849A870C27D6F87C71E">
    <w:name w:val="AD47E6895FF84849A870C27D6F87C71E"/>
    <w:rsid w:val="00033EB5"/>
  </w:style>
  <w:style w:type="paragraph" w:customStyle="1" w:styleId="F9F89127CB174565BF7FC2D8DCDC92B7">
    <w:name w:val="F9F89127CB174565BF7FC2D8DCDC92B7"/>
    <w:rsid w:val="00033EB5"/>
  </w:style>
  <w:style w:type="paragraph" w:customStyle="1" w:styleId="FA1FD408358145BDA6FB95CB341A9A29">
    <w:name w:val="FA1FD408358145BDA6FB95CB341A9A29"/>
    <w:rsid w:val="00033EB5"/>
  </w:style>
  <w:style w:type="paragraph" w:customStyle="1" w:styleId="C43C6BBA2CF54F0D90E9751CEBC24B62">
    <w:name w:val="C43C6BBA2CF54F0D90E9751CEBC24B62"/>
    <w:rsid w:val="00033EB5"/>
  </w:style>
  <w:style w:type="paragraph" w:customStyle="1" w:styleId="5E352141F1974FD587C6B9E36E8A50B3">
    <w:name w:val="5E352141F1974FD587C6B9E36E8A50B3"/>
    <w:rsid w:val="00033EB5"/>
  </w:style>
  <w:style w:type="paragraph" w:customStyle="1" w:styleId="06213CBDCCE542F98393365EB853366B">
    <w:name w:val="06213CBDCCE542F98393365EB853366B"/>
    <w:rsid w:val="00033EB5"/>
  </w:style>
  <w:style w:type="paragraph" w:customStyle="1" w:styleId="ACA458B3AFBC4D5DA9CE5F8DAA06A815">
    <w:name w:val="ACA458B3AFBC4D5DA9CE5F8DAA06A815"/>
    <w:rsid w:val="00033EB5"/>
  </w:style>
  <w:style w:type="paragraph" w:customStyle="1" w:styleId="1340A5E2D54046CC9E373737BFF05CF2">
    <w:name w:val="1340A5E2D54046CC9E373737BFF05CF2"/>
    <w:rsid w:val="00033EB5"/>
  </w:style>
  <w:style w:type="paragraph" w:customStyle="1" w:styleId="FAECB427F3FA48099E4B8EE8E1511C39">
    <w:name w:val="FAECB427F3FA48099E4B8EE8E1511C39"/>
    <w:rsid w:val="00033EB5"/>
  </w:style>
  <w:style w:type="paragraph" w:customStyle="1" w:styleId="38A777B895674D9BBD7AA55B6C19372D">
    <w:name w:val="38A777B895674D9BBD7AA55B6C19372D"/>
    <w:rsid w:val="00033EB5"/>
  </w:style>
  <w:style w:type="paragraph" w:customStyle="1" w:styleId="F1BFD183FBC64FB28B002BA82069BEFB">
    <w:name w:val="F1BFD183FBC64FB28B002BA82069BEFB"/>
    <w:rsid w:val="00033EB5"/>
  </w:style>
  <w:style w:type="paragraph" w:customStyle="1" w:styleId="DB7559AD99E74FA1A3A173561FC968B3">
    <w:name w:val="DB7559AD99E74FA1A3A173561FC968B3"/>
    <w:rsid w:val="00033EB5"/>
  </w:style>
  <w:style w:type="paragraph" w:customStyle="1" w:styleId="A97E4440E63A43E38BA9C3941C578F6F">
    <w:name w:val="A97E4440E63A43E38BA9C3941C578F6F"/>
    <w:rsid w:val="00033EB5"/>
  </w:style>
  <w:style w:type="paragraph" w:customStyle="1" w:styleId="D53CC61C86064F6CB7A4E65AB533199A">
    <w:name w:val="D53CC61C86064F6CB7A4E65AB533199A"/>
    <w:rsid w:val="00033EB5"/>
  </w:style>
  <w:style w:type="paragraph" w:customStyle="1" w:styleId="3E9B36AA825B49C88DF65A2551DB41E7">
    <w:name w:val="3E9B36AA825B49C88DF65A2551DB41E7"/>
    <w:rsid w:val="00033EB5"/>
  </w:style>
  <w:style w:type="paragraph" w:customStyle="1" w:styleId="552072516ED548FAB969F287CBA1E169">
    <w:name w:val="552072516ED548FAB969F287CBA1E169"/>
    <w:rsid w:val="00033EB5"/>
  </w:style>
  <w:style w:type="paragraph" w:customStyle="1" w:styleId="BE8EB5DB31D04B9BB4073BF36198A511">
    <w:name w:val="BE8EB5DB31D04B9BB4073BF36198A511"/>
    <w:rsid w:val="00033EB5"/>
  </w:style>
  <w:style w:type="paragraph" w:customStyle="1" w:styleId="E92CE249C0CC495AB90E7680238F0E19">
    <w:name w:val="E92CE249C0CC495AB90E7680238F0E19"/>
    <w:rsid w:val="00033EB5"/>
  </w:style>
  <w:style w:type="paragraph" w:customStyle="1" w:styleId="AFE3ECBC121F48EFAD1725AAB7B2352F">
    <w:name w:val="AFE3ECBC121F48EFAD1725AAB7B2352F"/>
    <w:rsid w:val="00033EB5"/>
  </w:style>
  <w:style w:type="paragraph" w:customStyle="1" w:styleId="4FECC815874C473395A962D195F9964E">
    <w:name w:val="4FECC815874C473395A962D195F9964E"/>
    <w:rsid w:val="00033EB5"/>
  </w:style>
  <w:style w:type="paragraph" w:customStyle="1" w:styleId="0D7488F06C94411BB3343E88271991F9">
    <w:name w:val="0D7488F06C94411BB3343E88271991F9"/>
    <w:rsid w:val="00033EB5"/>
  </w:style>
  <w:style w:type="paragraph" w:customStyle="1" w:styleId="2D45E001CB47482189452614E1B4986D">
    <w:name w:val="2D45E001CB47482189452614E1B4986D"/>
    <w:rsid w:val="00033EB5"/>
  </w:style>
  <w:style w:type="paragraph" w:customStyle="1" w:styleId="918AA2B7D79E428792D3E8FBB137B4E7">
    <w:name w:val="918AA2B7D79E428792D3E8FBB137B4E7"/>
    <w:rsid w:val="00033EB5"/>
  </w:style>
  <w:style w:type="paragraph" w:customStyle="1" w:styleId="742C88482DC9465E8FA9CE6D241F0306">
    <w:name w:val="742C88482DC9465E8FA9CE6D241F0306"/>
    <w:rsid w:val="00033EB5"/>
  </w:style>
  <w:style w:type="paragraph" w:customStyle="1" w:styleId="E2A5B107E92B42C599A1A83384EDC828">
    <w:name w:val="E2A5B107E92B42C599A1A83384EDC828"/>
    <w:rsid w:val="00033EB5"/>
  </w:style>
  <w:style w:type="paragraph" w:customStyle="1" w:styleId="CD074819096E4F53B45C25ADB079205B">
    <w:name w:val="CD074819096E4F53B45C25ADB079205B"/>
    <w:rsid w:val="00033EB5"/>
  </w:style>
  <w:style w:type="paragraph" w:customStyle="1" w:styleId="CBC5F7621E0A4CB09C92BD972321F5D5">
    <w:name w:val="CBC5F7621E0A4CB09C92BD972321F5D5"/>
    <w:rsid w:val="00033EB5"/>
  </w:style>
  <w:style w:type="paragraph" w:customStyle="1" w:styleId="FC19B1D1994E4C2DA75A9321A0F60D45">
    <w:name w:val="FC19B1D1994E4C2DA75A9321A0F60D45"/>
    <w:rsid w:val="00033EB5"/>
  </w:style>
  <w:style w:type="paragraph" w:customStyle="1" w:styleId="3DE72013B26D4534A021D7AF0F6E7F42">
    <w:name w:val="3DE72013B26D4534A021D7AF0F6E7F42"/>
    <w:rsid w:val="00033EB5"/>
  </w:style>
  <w:style w:type="paragraph" w:customStyle="1" w:styleId="B7A8BB67F33A417E82EAFCE9914A3651">
    <w:name w:val="B7A8BB67F33A417E82EAFCE9914A3651"/>
    <w:rsid w:val="00033EB5"/>
  </w:style>
  <w:style w:type="paragraph" w:customStyle="1" w:styleId="FEDF4CB8087845EEBD35D00AC54C24C6">
    <w:name w:val="FEDF4CB8087845EEBD35D00AC54C24C6"/>
    <w:rsid w:val="00033EB5"/>
  </w:style>
  <w:style w:type="paragraph" w:customStyle="1" w:styleId="9EB7E07FBE7A407FBD9A7813025D5FC0">
    <w:name w:val="9EB7E07FBE7A407FBD9A7813025D5FC0"/>
    <w:rsid w:val="00033EB5"/>
  </w:style>
  <w:style w:type="paragraph" w:customStyle="1" w:styleId="82AA1330032D479B9314A25769121A24">
    <w:name w:val="82AA1330032D479B9314A25769121A24"/>
    <w:rsid w:val="00033EB5"/>
  </w:style>
  <w:style w:type="paragraph" w:customStyle="1" w:styleId="8956BE95116B4E1B8D90789EC76BD631">
    <w:name w:val="8956BE95116B4E1B8D90789EC76BD631"/>
    <w:rsid w:val="00033EB5"/>
  </w:style>
  <w:style w:type="paragraph" w:customStyle="1" w:styleId="5799FBA78A064E1088C8BC056B4AA5D7">
    <w:name w:val="5799FBA78A064E1088C8BC056B4AA5D7"/>
    <w:rsid w:val="00033EB5"/>
  </w:style>
  <w:style w:type="paragraph" w:customStyle="1" w:styleId="16981CE9531149D49C32AA5C71651D93">
    <w:name w:val="16981CE9531149D49C32AA5C71651D93"/>
    <w:rsid w:val="00033EB5"/>
  </w:style>
  <w:style w:type="paragraph" w:customStyle="1" w:styleId="ABE82C8276234802865A1A99F775731B">
    <w:name w:val="ABE82C8276234802865A1A99F775731B"/>
    <w:rsid w:val="00033EB5"/>
  </w:style>
  <w:style w:type="paragraph" w:customStyle="1" w:styleId="D1EC9F071A5A4DB2B049C83E85E37551">
    <w:name w:val="D1EC9F071A5A4DB2B049C83E85E37551"/>
    <w:rsid w:val="00033EB5"/>
  </w:style>
  <w:style w:type="paragraph" w:customStyle="1" w:styleId="82BFA27EFCA24C8CB4C6493E269104B4">
    <w:name w:val="82BFA27EFCA24C8CB4C6493E269104B4"/>
    <w:rsid w:val="00033EB5"/>
  </w:style>
  <w:style w:type="paragraph" w:customStyle="1" w:styleId="46C829C998B44A41B0C791EEF65C2ECC">
    <w:name w:val="46C829C998B44A41B0C791EEF65C2ECC"/>
    <w:rsid w:val="00033EB5"/>
  </w:style>
  <w:style w:type="paragraph" w:customStyle="1" w:styleId="94421C4E17EB40ADA2BBAD5AE656F019">
    <w:name w:val="94421C4E17EB40ADA2BBAD5AE656F019"/>
    <w:rsid w:val="00033EB5"/>
  </w:style>
  <w:style w:type="paragraph" w:customStyle="1" w:styleId="4E9DFF5E1D38475B80F6CBAEB8BD14DB">
    <w:name w:val="4E9DFF5E1D38475B80F6CBAEB8BD14DB"/>
    <w:rsid w:val="00033EB5"/>
  </w:style>
  <w:style w:type="paragraph" w:customStyle="1" w:styleId="E23692DB7AD44EFC93D198D4831D796C">
    <w:name w:val="E23692DB7AD44EFC93D198D4831D796C"/>
    <w:rsid w:val="00033EB5"/>
  </w:style>
  <w:style w:type="paragraph" w:customStyle="1" w:styleId="2196CB6C6D7443EFA8158C39F4FCE2B9">
    <w:name w:val="2196CB6C6D7443EFA8158C39F4FCE2B9"/>
    <w:rsid w:val="00033EB5"/>
  </w:style>
  <w:style w:type="paragraph" w:customStyle="1" w:styleId="9CB5CF4EC7A24D29886E270AC02A7F75">
    <w:name w:val="9CB5CF4EC7A24D29886E270AC02A7F75"/>
    <w:rsid w:val="00033EB5"/>
  </w:style>
  <w:style w:type="paragraph" w:customStyle="1" w:styleId="B21B723DBAFF4CD8A2B0115C63FFC4AE">
    <w:name w:val="B21B723DBAFF4CD8A2B0115C63FFC4AE"/>
    <w:rsid w:val="00033EB5"/>
  </w:style>
  <w:style w:type="paragraph" w:customStyle="1" w:styleId="E2805BC90B7F4C33BC306A86F293412B">
    <w:name w:val="E2805BC90B7F4C33BC306A86F293412B"/>
    <w:rsid w:val="00033EB5"/>
  </w:style>
  <w:style w:type="paragraph" w:customStyle="1" w:styleId="3ACD4833364B4AA9A3F5C20F6895C48A">
    <w:name w:val="3ACD4833364B4AA9A3F5C20F6895C48A"/>
    <w:rsid w:val="00033EB5"/>
  </w:style>
  <w:style w:type="paragraph" w:customStyle="1" w:styleId="E00F8BA48B3543D1BB475BEE9D5C1C39">
    <w:name w:val="E00F8BA48B3543D1BB475BEE9D5C1C39"/>
    <w:rsid w:val="00033EB5"/>
  </w:style>
  <w:style w:type="paragraph" w:customStyle="1" w:styleId="3B14143036374A45AE87B190D35AC426">
    <w:name w:val="3B14143036374A45AE87B190D35AC426"/>
    <w:rsid w:val="00033EB5"/>
  </w:style>
  <w:style w:type="paragraph" w:customStyle="1" w:styleId="D512C126657C4F72B1FD88B0314821A6">
    <w:name w:val="D512C126657C4F72B1FD88B0314821A6"/>
    <w:rsid w:val="00033EB5"/>
  </w:style>
  <w:style w:type="paragraph" w:customStyle="1" w:styleId="99FFFD27CD4C4DF5B4B8353611FB5875">
    <w:name w:val="99FFFD27CD4C4DF5B4B8353611FB5875"/>
    <w:rsid w:val="00033EB5"/>
  </w:style>
  <w:style w:type="paragraph" w:customStyle="1" w:styleId="ECE55D12EC094274A368D0EDDEE68589">
    <w:name w:val="ECE55D12EC094274A368D0EDDEE68589"/>
    <w:rsid w:val="00033EB5"/>
  </w:style>
  <w:style w:type="paragraph" w:customStyle="1" w:styleId="2E1AEFD0631C4D72BFF81445A09F8253">
    <w:name w:val="2E1AEFD0631C4D72BFF81445A09F8253"/>
    <w:rsid w:val="00033EB5"/>
  </w:style>
  <w:style w:type="paragraph" w:customStyle="1" w:styleId="A675CE556B7A40E88D3F7780911C8079">
    <w:name w:val="A675CE556B7A40E88D3F7780911C8079"/>
    <w:rsid w:val="00033EB5"/>
  </w:style>
  <w:style w:type="paragraph" w:customStyle="1" w:styleId="87CC811EBB474D9C9A64EC4088D64DBC">
    <w:name w:val="87CC811EBB474D9C9A64EC4088D64DBC"/>
    <w:rsid w:val="00033EB5"/>
  </w:style>
  <w:style w:type="paragraph" w:customStyle="1" w:styleId="F7020D35CDA3407581C8F212BC1B6CD7">
    <w:name w:val="F7020D35CDA3407581C8F212BC1B6CD7"/>
    <w:rsid w:val="00033EB5"/>
  </w:style>
  <w:style w:type="paragraph" w:customStyle="1" w:styleId="0ACBFD0914C0416F9B8DF601E1B0401F">
    <w:name w:val="0ACBFD0914C0416F9B8DF601E1B0401F"/>
    <w:rsid w:val="00033EB5"/>
  </w:style>
  <w:style w:type="paragraph" w:customStyle="1" w:styleId="038418D61F824CCAB2603DC029BCC562">
    <w:name w:val="038418D61F824CCAB2603DC029BCC562"/>
    <w:rsid w:val="00033EB5"/>
  </w:style>
  <w:style w:type="paragraph" w:customStyle="1" w:styleId="74E676A3810F49899BB6F2BFD67C4150">
    <w:name w:val="74E676A3810F49899BB6F2BFD67C4150"/>
    <w:rsid w:val="00033EB5"/>
  </w:style>
  <w:style w:type="paragraph" w:customStyle="1" w:styleId="4C3ADE57E5A6462199364C21B4478C49">
    <w:name w:val="4C3ADE57E5A6462199364C21B4478C49"/>
    <w:rsid w:val="00033EB5"/>
  </w:style>
  <w:style w:type="paragraph" w:customStyle="1" w:styleId="BDF6E83503B048178F563B4758D66C07">
    <w:name w:val="BDF6E83503B048178F563B4758D66C07"/>
    <w:rsid w:val="00033EB5"/>
  </w:style>
  <w:style w:type="paragraph" w:customStyle="1" w:styleId="C2EC0A2357834EF6999307B67D90D5B9">
    <w:name w:val="C2EC0A2357834EF6999307B67D90D5B9"/>
    <w:rsid w:val="00033EB5"/>
  </w:style>
  <w:style w:type="paragraph" w:customStyle="1" w:styleId="5DB5D4A728B34AC4B0E43383D47AD040">
    <w:name w:val="5DB5D4A728B34AC4B0E43383D47AD040"/>
    <w:rsid w:val="00033EB5"/>
  </w:style>
  <w:style w:type="paragraph" w:customStyle="1" w:styleId="B8B778B5AB7F460CAB2940F26C17F11C">
    <w:name w:val="B8B778B5AB7F460CAB2940F26C17F11C"/>
    <w:rsid w:val="00033EB5"/>
  </w:style>
  <w:style w:type="paragraph" w:customStyle="1" w:styleId="07E9FA7A4E044601B471B4D8521CC58A">
    <w:name w:val="07E9FA7A4E044601B471B4D8521CC58A"/>
    <w:rsid w:val="00F86386"/>
  </w:style>
  <w:style w:type="paragraph" w:customStyle="1" w:styleId="3D3DE68CCA56442995592D204FA3A11E">
    <w:name w:val="3D3DE68CCA56442995592D204FA3A11E"/>
    <w:rsid w:val="00F86386"/>
  </w:style>
  <w:style w:type="paragraph" w:customStyle="1" w:styleId="7FBB8F78227D4D4EB5B5CFCA6F4CC5D8">
    <w:name w:val="7FBB8F78227D4D4EB5B5CFCA6F4CC5D8"/>
    <w:rsid w:val="00F86386"/>
  </w:style>
  <w:style w:type="paragraph" w:customStyle="1" w:styleId="B3AA9490DE094B70955310868A20CE2B">
    <w:name w:val="B3AA9490DE094B70955310868A20CE2B"/>
    <w:rsid w:val="00F86386"/>
  </w:style>
  <w:style w:type="paragraph" w:customStyle="1" w:styleId="2B782C7246F94E78A2B07F4D32682799">
    <w:name w:val="2B782C7246F94E78A2B07F4D32682799"/>
    <w:rsid w:val="00F86386"/>
  </w:style>
  <w:style w:type="paragraph" w:customStyle="1" w:styleId="B4FA19F8E65F4B9FBA655D87049B320A">
    <w:name w:val="B4FA19F8E65F4B9FBA655D87049B320A"/>
    <w:rsid w:val="00F86386"/>
  </w:style>
  <w:style w:type="paragraph" w:customStyle="1" w:styleId="3E77049D946B41859848A3B90062F34C">
    <w:name w:val="3E77049D946B41859848A3B90062F34C"/>
    <w:rsid w:val="00F86386"/>
  </w:style>
  <w:style w:type="paragraph" w:customStyle="1" w:styleId="B3FCFB1FAF6F44FBB4BFC5B56E70E30A">
    <w:name w:val="B3FCFB1FAF6F44FBB4BFC5B56E70E30A"/>
    <w:rsid w:val="00F86386"/>
  </w:style>
  <w:style w:type="paragraph" w:customStyle="1" w:styleId="092B77C257B04132AC515D7D15C0652A">
    <w:name w:val="092B77C257B04132AC515D7D15C0652A"/>
    <w:rsid w:val="00F86386"/>
  </w:style>
  <w:style w:type="paragraph" w:customStyle="1" w:styleId="5E9E8D5CA56A4C17944485235445C6C2">
    <w:name w:val="5E9E8D5CA56A4C17944485235445C6C2"/>
    <w:rsid w:val="00F86386"/>
  </w:style>
  <w:style w:type="paragraph" w:customStyle="1" w:styleId="841EBF2C47FA4858954588418E37CE1E">
    <w:name w:val="841EBF2C47FA4858954588418E37CE1E"/>
    <w:rsid w:val="00F86386"/>
  </w:style>
  <w:style w:type="paragraph" w:customStyle="1" w:styleId="FF2D0D709337478289AB15EE72385BE9">
    <w:name w:val="FF2D0D709337478289AB15EE72385BE9"/>
    <w:rsid w:val="00F86386"/>
  </w:style>
  <w:style w:type="paragraph" w:customStyle="1" w:styleId="216A4D6034AB4BC18B01654C60DE649D">
    <w:name w:val="216A4D6034AB4BC18B01654C60DE649D"/>
    <w:rsid w:val="00F86386"/>
  </w:style>
  <w:style w:type="paragraph" w:customStyle="1" w:styleId="33A2AB8C70CF400182F730131F885119">
    <w:name w:val="33A2AB8C70CF400182F730131F885119"/>
    <w:rsid w:val="00F86386"/>
  </w:style>
  <w:style w:type="paragraph" w:customStyle="1" w:styleId="E9C402F811664D7481C0372B5907C3E4">
    <w:name w:val="E9C402F811664D7481C0372B5907C3E4"/>
    <w:rsid w:val="00F86386"/>
  </w:style>
  <w:style w:type="paragraph" w:customStyle="1" w:styleId="1A081AB4CF6F498D9A4FA71923C2ECDC">
    <w:name w:val="1A081AB4CF6F498D9A4FA71923C2ECDC"/>
    <w:rsid w:val="00F86386"/>
  </w:style>
  <w:style w:type="paragraph" w:customStyle="1" w:styleId="A4827FDB06A44257A7AA5E22D956BAE9">
    <w:name w:val="A4827FDB06A44257A7AA5E22D956BAE9"/>
    <w:rsid w:val="00F86386"/>
  </w:style>
  <w:style w:type="paragraph" w:customStyle="1" w:styleId="78EAACD56B4E4AACB90813FBF0D18323">
    <w:name w:val="78EAACD56B4E4AACB90813FBF0D18323"/>
    <w:rsid w:val="00F86386"/>
  </w:style>
  <w:style w:type="paragraph" w:customStyle="1" w:styleId="E57E952690D645CA89BCEFD1392D4514">
    <w:name w:val="E57E952690D645CA89BCEFD1392D4514"/>
    <w:rsid w:val="00F86386"/>
  </w:style>
  <w:style w:type="paragraph" w:customStyle="1" w:styleId="2A1D52ADADAF43E09D2F11B79907941C">
    <w:name w:val="2A1D52ADADAF43E09D2F11B79907941C"/>
    <w:rsid w:val="00F86386"/>
  </w:style>
  <w:style w:type="paragraph" w:customStyle="1" w:styleId="D2E06038600846ECB63B36070F11FCD5">
    <w:name w:val="D2E06038600846ECB63B36070F11FCD5"/>
    <w:rsid w:val="00F86386"/>
  </w:style>
  <w:style w:type="paragraph" w:customStyle="1" w:styleId="91C95E2E373C4F5C94FF0178201B9BD5">
    <w:name w:val="91C95E2E373C4F5C94FF0178201B9BD5"/>
    <w:rsid w:val="00F86386"/>
  </w:style>
  <w:style w:type="paragraph" w:customStyle="1" w:styleId="4D56D0A117914F7E8DF86C4EAC40185E">
    <w:name w:val="4D56D0A117914F7E8DF86C4EAC40185E"/>
    <w:rsid w:val="00F86386"/>
  </w:style>
  <w:style w:type="paragraph" w:customStyle="1" w:styleId="DA27A7C6578F4418AB675AFE1B797E0E">
    <w:name w:val="DA27A7C6578F4418AB675AFE1B797E0E"/>
    <w:rsid w:val="00F86386"/>
  </w:style>
  <w:style w:type="paragraph" w:customStyle="1" w:styleId="09BC0090D07D4F68AE13C459BAAB8248">
    <w:name w:val="09BC0090D07D4F68AE13C459BAAB8248"/>
    <w:rsid w:val="00F86386"/>
  </w:style>
  <w:style w:type="paragraph" w:customStyle="1" w:styleId="80FF24749ADD4CD2B949F9F0AFDC592B">
    <w:name w:val="80FF24749ADD4CD2B949F9F0AFDC592B"/>
    <w:rsid w:val="00F86386"/>
  </w:style>
  <w:style w:type="paragraph" w:customStyle="1" w:styleId="DE40E6F7B8944A99BF6637F8627D1842">
    <w:name w:val="DE40E6F7B8944A99BF6637F8627D1842"/>
    <w:rsid w:val="00F86386"/>
  </w:style>
  <w:style w:type="paragraph" w:customStyle="1" w:styleId="29A0222E13E042E789472C4F783649C7">
    <w:name w:val="29A0222E13E042E789472C4F783649C7"/>
    <w:rsid w:val="00F86386"/>
  </w:style>
  <w:style w:type="paragraph" w:customStyle="1" w:styleId="80D5832FB7A941ACBB00C15EB1DDCE90">
    <w:name w:val="80D5832FB7A941ACBB00C15EB1DDCE90"/>
    <w:rsid w:val="00F86386"/>
  </w:style>
  <w:style w:type="paragraph" w:customStyle="1" w:styleId="38B1739B2741416A9CC9AF23BDE0071F">
    <w:name w:val="38B1739B2741416A9CC9AF23BDE0071F"/>
    <w:rsid w:val="00F86386"/>
  </w:style>
  <w:style w:type="paragraph" w:customStyle="1" w:styleId="2EEF00E1DC484148904F2B9731B2F017">
    <w:name w:val="2EEF00E1DC484148904F2B9731B2F017"/>
    <w:rsid w:val="00F86386"/>
  </w:style>
  <w:style w:type="paragraph" w:customStyle="1" w:styleId="7C58A192113F4F24ACE0282385998E8E">
    <w:name w:val="7C58A192113F4F24ACE0282385998E8E"/>
    <w:rsid w:val="00F86386"/>
  </w:style>
  <w:style w:type="paragraph" w:customStyle="1" w:styleId="5CAAFAAD60A2479A9422738CA81E78FD">
    <w:name w:val="5CAAFAAD60A2479A9422738CA81E78FD"/>
    <w:rsid w:val="00F86386"/>
  </w:style>
  <w:style w:type="paragraph" w:customStyle="1" w:styleId="1F34563D4CE14C51835E5A3E77B56071">
    <w:name w:val="1F34563D4CE14C51835E5A3E77B56071"/>
    <w:rsid w:val="00F86386"/>
  </w:style>
  <w:style w:type="paragraph" w:customStyle="1" w:styleId="C972CC61F5644E709B472F1F21A0A67D">
    <w:name w:val="C972CC61F5644E709B472F1F21A0A67D"/>
    <w:rsid w:val="00F86386"/>
  </w:style>
  <w:style w:type="paragraph" w:customStyle="1" w:styleId="FD8525A512B74BB1972BE5823A526A79">
    <w:name w:val="FD8525A512B74BB1972BE5823A526A79"/>
    <w:rsid w:val="00F86386"/>
  </w:style>
  <w:style w:type="paragraph" w:customStyle="1" w:styleId="E116CB5FE1FC45B7948D1D6056421135">
    <w:name w:val="E116CB5FE1FC45B7948D1D6056421135"/>
    <w:rsid w:val="00F86386"/>
  </w:style>
  <w:style w:type="paragraph" w:customStyle="1" w:styleId="64505C546B5A4073B52B279AD9F39E9B">
    <w:name w:val="64505C546B5A4073B52B279AD9F39E9B"/>
    <w:rsid w:val="00F86386"/>
  </w:style>
  <w:style w:type="paragraph" w:customStyle="1" w:styleId="61679E32300A4425909F02F921EA1764">
    <w:name w:val="61679E32300A4425909F02F921EA1764"/>
    <w:rsid w:val="00F86386"/>
  </w:style>
  <w:style w:type="paragraph" w:customStyle="1" w:styleId="BB1E7E9F66CF4E3A97E54B60C4BC2442">
    <w:name w:val="BB1E7E9F66CF4E3A97E54B60C4BC2442"/>
    <w:rsid w:val="00F86386"/>
  </w:style>
  <w:style w:type="paragraph" w:customStyle="1" w:styleId="D6CECE6F52044B31B099134AD7348E46">
    <w:name w:val="D6CECE6F52044B31B099134AD7348E46"/>
    <w:rsid w:val="00F86386"/>
  </w:style>
  <w:style w:type="paragraph" w:customStyle="1" w:styleId="800677A6B8B1401DADB5FB48BC1A2194">
    <w:name w:val="800677A6B8B1401DADB5FB48BC1A2194"/>
    <w:rsid w:val="00F86386"/>
  </w:style>
  <w:style w:type="paragraph" w:customStyle="1" w:styleId="DCB5B3B236244ED088E96BAE9E449057">
    <w:name w:val="DCB5B3B236244ED088E96BAE9E449057"/>
    <w:rsid w:val="00F86386"/>
  </w:style>
  <w:style w:type="paragraph" w:customStyle="1" w:styleId="96C9D4A10C7743A18AC67E8859DAFA3F">
    <w:name w:val="96C9D4A10C7743A18AC67E8859DAFA3F"/>
    <w:rsid w:val="00F86386"/>
  </w:style>
  <w:style w:type="paragraph" w:customStyle="1" w:styleId="D10E515ACE87463CA10142E0124CE2AE">
    <w:name w:val="D10E515ACE87463CA10142E0124CE2AE"/>
    <w:rsid w:val="00F86386"/>
  </w:style>
  <w:style w:type="paragraph" w:customStyle="1" w:styleId="60AC6E42D10B4222B8E188927D75C7CB">
    <w:name w:val="60AC6E42D10B4222B8E188927D75C7CB"/>
    <w:rsid w:val="00F86386"/>
  </w:style>
  <w:style w:type="paragraph" w:customStyle="1" w:styleId="4A051F1A270F445990E0E1CF9339CAC2">
    <w:name w:val="4A051F1A270F445990E0E1CF9339CAC2"/>
    <w:rsid w:val="00F86386"/>
  </w:style>
  <w:style w:type="paragraph" w:customStyle="1" w:styleId="3454CFEC18F84646A8DE0441C490BDFF">
    <w:name w:val="3454CFEC18F84646A8DE0441C490BDFF"/>
    <w:rsid w:val="00F86386"/>
  </w:style>
  <w:style w:type="paragraph" w:customStyle="1" w:styleId="13EB360ADC52418A9618F885D8E3F0FB">
    <w:name w:val="13EB360ADC52418A9618F885D8E3F0FB"/>
    <w:rsid w:val="00F86386"/>
  </w:style>
  <w:style w:type="paragraph" w:customStyle="1" w:styleId="14B918511916467A8B766E8DF151EC59">
    <w:name w:val="14B918511916467A8B766E8DF151EC59"/>
    <w:rsid w:val="00F86386"/>
  </w:style>
  <w:style w:type="paragraph" w:customStyle="1" w:styleId="24D6DD57D98C456F982DA8134B2582CB">
    <w:name w:val="24D6DD57D98C456F982DA8134B2582CB"/>
    <w:rsid w:val="00F86386"/>
  </w:style>
  <w:style w:type="paragraph" w:customStyle="1" w:styleId="347160DB70B247C09D9756400104D553">
    <w:name w:val="347160DB70B247C09D9756400104D553"/>
    <w:rsid w:val="00F86386"/>
  </w:style>
  <w:style w:type="paragraph" w:customStyle="1" w:styleId="5C8596C3DAA241B293D9AA5411EA79BF">
    <w:name w:val="5C8596C3DAA241B293D9AA5411EA79BF"/>
    <w:rsid w:val="00F86386"/>
  </w:style>
  <w:style w:type="paragraph" w:customStyle="1" w:styleId="D80403CBC2B3473FA0234031FA6B2991">
    <w:name w:val="D80403CBC2B3473FA0234031FA6B2991"/>
    <w:rsid w:val="00F86386"/>
  </w:style>
  <w:style w:type="paragraph" w:customStyle="1" w:styleId="8BA4BF3879D54FAAA1A19EA336ACA4F3">
    <w:name w:val="8BA4BF3879D54FAAA1A19EA336ACA4F3"/>
    <w:rsid w:val="00F86386"/>
  </w:style>
  <w:style w:type="paragraph" w:customStyle="1" w:styleId="998F96ACBC4843728AD8A084D860F5FB">
    <w:name w:val="998F96ACBC4843728AD8A084D860F5FB"/>
    <w:rsid w:val="00F86386"/>
  </w:style>
  <w:style w:type="paragraph" w:customStyle="1" w:styleId="4F11A9E563974C78AB1C2FCA9AEF74AD">
    <w:name w:val="4F11A9E563974C78AB1C2FCA9AEF74AD"/>
    <w:rsid w:val="00F86386"/>
  </w:style>
  <w:style w:type="paragraph" w:customStyle="1" w:styleId="28F6937638184DB78AFCF17C5357B71C">
    <w:name w:val="28F6937638184DB78AFCF17C5357B71C"/>
    <w:rsid w:val="00F86386"/>
  </w:style>
  <w:style w:type="paragraph" w:customStyle="1" w:styleId="343E0A62C7E64611B87ED084BE4B6097">
    <w:name w:val="343E0A62C7E64611B87ED084BE4B6097"/>
    <w:rsid w:val="00F86386"/>
  </w:style>
  <w:style w:type="paragraph" w:customStyle="1" w:styleId="03A1DB5EAAEE439EAA4749D5D8C957DC">
    <w:name w:val="03A1DB5EAAEE439EAA4749D5D8C957DC"/>
    <w:rsid w:val="00F86386"/>
  </w:style>
  <w:style w:type="paragraph" w:customStyle="1" w:styleId="78DEF663B0654375BFF171C7C8F8CDA0">
    <w:name w:val="78DEF663B0654375BFF171C7C8F8CDA0"/>
    <w:rsid w:val="00F86386"/>
  </w:style>
  <w:style w:type="paragraph" w:customStyle="1" w:styleId="4C311B98A31D442FB56562126CA20A38">
    <w:name w:val="4C311B98A31D442FB56562126CA20A38"/>
    <w:rsid w:val="00F86386"/>
  </w:style>
  <w:style w:type="paragraph" w:customStyle="1" w:styleId="60C965298F13436D89C51107906A0FD4">
    <w:name w:val="60C965298F13436D89C51107906A0FD4"/>
    <w:rsid w:val="00F86386"/>
  </w:style>
  <w:style w:type="paragraph" w:customStyle="1" w:styleId="E0763628850546E9BB07A3C1F01E877F">
    <w:name w:val="E0763628850546E9BB07A3C1F01E877F"/>
    <w:rsid w:val="00F86386"/>
  </w:style>
  <w:style w:type="paragraph" w:customStyle="1" w:styleId="6E32CA57DD144D318AB04BD49173A870">
    <w:name w:val="6E32CA57DD144D318AB04BD49173A870"/>
    <w:rsid w:val="00F86386"/>
  </w:style>
  <w:style w:type="paragraph" w:customStyle="1" w:styleId="E8A1B91425FC48D899E603F67E053154">
    <w:name w:val="E8A1B91425FC48D899E603F67E053154"/>
    <w:rsid w:val="00F86386"/>
  </w:style>
  <w:style w:type="paragraph" w:customStyle="1" w:styleId="26FB016ECBC74C6A893B47146356382B">
    <w:name w:val="26FB016ECBC74C6A893B47146356382B"/>
    <w:rsid w:val="00F86386"/>
  </w:style>
  <w:style w:type="paragraph" w:customStyle="1" w:styleId="D625DAC2D8D04068AA5ED42A72337781">
    <w:name w:val="D625DAC2D8D04068AA5ED42A72337781"/>
    <w:rsid w:val="00F86386"/>
  </w:style>
  <w:style w:type="paragraph" w:customStyle="1" w:styleId="15AFE90C78164EA7A7BB4660B7BCC3E3">
    <w:name w:val="15AFE90C78164EA7A7BB4660B7BCC3E3"/>
    <w:rsid w:val="00F86386"/>
  </w:style>
  <w:style w:type="paragraph" w:customStyle="1" w:styleId="7E5020D13B924061BA6C19A983A87807">
    <w:name w:val="7E5020D13B924061BA6C19A983A87807"/>
    <w:rsid w:val="00F86386"/>
  </w:style>
  <w:style w:type="paragraph" w:customStyle="1" w:styleId="3AFE5BD0969F4977B274C86AE3E004C0">
    <w:name w:val="3AFE5BD0969F4977B274C86AE3E004C0"/>
    <w:rsid w:val="00F86386"/>
  </w:style>
  <w:style w:type="paragraph" w:customStyle="1" w:styleId="31742FD391204E0E9E1A6C0403479D4E">
    <w:name w:val="31742FD391204E0E9E1A6C0403479D4E"/>
    <w:rsid w:val="00F86386"/>
  </w:style>
  <w:style w:type="paragraph" w:customStyle="1" w:styleId="6AFF41CA503C4EDE8D32D7024A24171C">
    <w:name w:val="6AFF41CA503C4EDE8D32D7024A24171C"/>
    <w:rsid w:val="00F86386"/>
  </w:style>
  <w:style w:type="paragraph" w:customStyle="1" w:styleId="80C09C378AF041829E1A6CFA0FBEE7B9">
    <w:name w:val="80C09C378AF041829E1A6CFA0FBEE7B9"/>
    <w:rsid w:val="00F86386"/>
  </w:style>
  <w:style w:type="paragraph" w:customStyle="1" w:styleId="9E2A265F7DCE47C2B97E915A87E0251E">
    <w:name w:val="9E2A265F7DCE47C2B97E915A87E0251E"/>
    <w:rsid w:val="00F86386"/>
  </w:style>
  <w:style w:type="paragraph" w:customStyle="1" w:styleId="7E1293D9347E4174B7358604A665FC82">
    <w:name w:val="7E1293D9347E4174B7358604A665FC82"/>
    <w:rsid w:val="00F86386"/>
  </w:style>
  <w:style w:type="paragraph" w:customStyle="1" w:styleId="55366006D5874EC29C443FB836315FD7">
    <w:name w:val="55366006D5874EC29C443FB836315FD7"/>
    <w:rsid w:val="00F86386"/>
  </w:style>
  <w:style w:type="paragraph" w:customStyle="1" w:styleId="6914DF2482784AE38E49408C8AAB28F8">
    <w:name w:val="6914DF2482784AE38E49408C8AAB28F8"/>
    <w:rsid w:val="00F86386"/>
  </w:style>
  <w:style w:type="paragraph" w:customStyle="1" w:styleId="0CE073FAA1F64CD7B81835217B9E9C00">
    <w:name w:val="0CE073FAA1F64CD7B81835217B9E9C00"/>
    <w:rsid w:val="00F86386"/>
  </w:style>
  <w:style w:type="paragraph" w:customStyle="1" w:styleId="9885AF8EA5A848C1A02CF7709715AC99">
    <w:name w:val="9885AF8EA5A848C1A02CF7709715AC99"/>
    <w:rsid w:val="00F86386"/>
  </w:style>
  <w:style w:type="paragraph" w:customStyle="1" w:styleId="5808A71A7EAC49FFA7560B78076B5714">
    <w:name w:val="5808A71A7EAC49FFA7560B78076B5714"/>
    <w:rsid w:val="00F86386"/>
  </w:style>
  <w:style w:type="paragraph" w:customStyle="1" w:styleId="507DE8A920BE41F69B90720F5B194E0F">
    <w:name w:val="507DE8A920BE41F69B90720F5B194E0F"/>
    <w:rsid w:val="00F86386"/>
  </w:style>
  <w:style w:type="paragraph" w:customStyle="1" w:styleId="8E407FB3CE94499881A78761FC6A7A73">
    <w:name w:val="8E407FB3CE94499881A78761FC6A7A73"/>
    <w:rsid w:val="00F86386"/>
  </w:style>
  <w:style w:type="paragraph" w:customStyle="1" w:styleId="18856F1195B5493788D1570B8E301802">
    <w:name w:val="18856F1195B5493788D1570B8E301802"/>
    <w:rsid w:val="00F86386"/>
  </w:style>
  <w:style w:type="paragraph" w:customStyle="1" w:styleId="E69A31876BD8431D931EE7B6B3AA38C7">
    <w:name w:val="E69A31876BD8431D931EE7B6B3AA38C7"/>
    <w:rsid w:val="00F86386"/>
  </w:style>
  <w:style w:type="paragraph" w:customStyle="1" w:styleId="638F11523ACB41FC81EEC3184AE5414E">
    <w:name w:val="638F11523ACB41FC81EEC3184AE5414E"/>
    <w:rsid w:val="00F86386"/>
  </w:style>
  <w:style w:type="paragraph" w:customStyle="1" w:styleId="7CEB88A7841645A0ACD95C6AFE1F6F89">
    <w:name w:val="7CEB88A7841645A0ACD95C6AFE1F6F89"/>
    <w:rsid w:val="00F86386"/>
  </w:style>
  <w:style w:type="paragraph" w:customStyle="1" w:styleId="7BB40D121E7B4419A5A841F3C1B252EA">
    <w:name w:val="7BB40D121E7B4419A5A841F3C1B252EA"/>
    <w:rsid w:val="00F86386"/>
  </w:style>
  <w:style w:type="paragraph" w:customStyle="1" w:styleId="FA4445D019C0449B8A033273FC58A945">
    <w:name w:val="FA4445D019C0449B8A033273FC58A945"/>
    <w:rsid w:val="00F86386"/>
  </w:style>
  <w:style w:type="paragraph" w:customStyle="1" w:styleId="2945A1D3FD024AE58F41934A2A8452A0">
    <w:name w:val="2945A1D3FD024AE58F41934A2A8452A0"/>
    <w:rsid w:val="00F86386"/>
  </w:style>
  <w:style w:type="paragraph" w:customStyle="1" w:styleId="CCD88705E0604DE09B0CCB2A51F7E145">
    <w:name w:val="CCD88705E0604DE09B0CCB2A51F7E145"/>
    <w:rsid w:val="00F86386"/>
  </w:style>
  <w:style w:type="paragraph" w:customStyle="1" w:styleId="0CADDF592D7D4EC8B796E14BD146724B">
    <w:name w:val="0CADDF592D7D4EC8B796E14BD146724B"/>
    <w:rsid w:val="00F86386"/>
  </w:style>
  <w:style w:type="paragraph" w:customStyle="1" w:styleId="DA14A94F8FB74150993ED7D0725E44A9">
    <w:name w:val="DA14A94F8FB74150993ED7D0725E44A9"/>
    <w:rsid w:val="00F86386"/>
  </w:style>
  <w:style w:type="paragraph" w:customStyle="1" w:styleId="4F14E1B14F9F4F0D81094569F9A9BB23">
    <w:name w:val="4F14E1B14F9F4F0D81094569F9A9BB23"/>
    <w:rsid w:val="00F86386"/>
  </w:style>
  <w:style w:type="paragraph" w:customStyle="1" w:styleId="57F8BCE891724783A87052C581C31910">
    <w:name w:val="57F8BCE891724783A87052C581C31910"/>
    <w:rsid w:val="00F86386"/>
  </w:style>
  <w:style w:type="paragraph" w:customStyle="1" w:styleId="548B06E3633F45D880CBC595197AB1BB">
    <w:name w:val="548B06E3633F45D880CBC595197AB1BB"/>
    <w:rsid w:val="00F86386"/>
  </w:style>
  <w:style w:type="paragraph" w:customStyle="1" w:styleId="53C563BC6704451F951C03226EF7C215">
    <w:name w:val="53C563BC6704451F951C03226EF7C215"/>
    <w:rsid w:val="00F86386"/>
  </w:style>
  <w:style w:type="paragraph" w:customStyle="1" w:styleId="E0B58E42FF9B46CFB32E8279D4F2C5C9">
    <w:name w:val="E0B58E42FF9B46CFB32E8279D4F2C5C9"/>
    <w:rsid w:val="00F86386"/>
  </w:style>
  <w:style w:type="paragraph" w:customStyle="1" w:styleId="969D32DBF88548D4B099C987E8D6E74A">
    <w:name w:val="969D32DBF88548D4B099C987E8D6E74A"/>
    <w:rsid w:val="00F86386"/>
  </w:style>
  <w:style w:type="paragraph" w:customStyle="1" w:styleId="DE327D766ECF46B59997402EB3A2C009">
    <w:name w:val="DE327D766ECF46B59997402EB3A2C009"/>
    <w:rsid w:val="00F86386"/>
  </w:style>
  <w:style w:type="paragraph" w:customStyle="1" w:styleId="85F699DB12B34806A469E6C4D0BB1DEF">
    <w:name w:val="85F699DB12B34806A469E6C4D0BB1DEF"/>
    <w:rsid w:val="00F86386"/>
  </w:style>
  <w:style w:type="paragraph" w:customStyle="1" w:styleId="4BB9248BA369471E91210878F64F50F4">
    <w:name w:val="4BB9248BA369471E91210878F64F50F4"/>
    <w:rsid w:val="00F86386"/>
  </w:style>
  <w:style w:type="paragraph" w:customStyle="1" w:styleId="C3268058179C48B19B519C7DC0CFAC1D">
    <w:name w:val="C3268058179C48B19B519C7DC0CFAC1D"/>
    <w:rsid w:val="00F86386"/>
  </w:style>
  <w:style w:type="paragraph" w:customStyle="1" w:styleId="D26E03C89DE644EA9A6FEDFA67B4513C">
    <w:name w:val="D26E03C89DE644EA9A6FEDFA67B4513C"/>
    <w:rsid w:val="00F86386"/>
  </w:style>
  <w:style w:type="paragraph" w:customStyle="1" w:styleId="28C83591B84844E982E27938F8B5A3AF">
    <w:name w:val="28C83591B84844E982E27938F8B5A3AF"/>
    <w:rsid w:val="00F86386"/>
  </w:style>
  <w:style w:type="paragraph" w:customStyle="1" w:styleId="21652926174F445289D4B99F68620341">
    <w:name w:val="21652926174F445289D4B99F68620341"/>
    <w:rsid w:val="00F86386"/>
  </w:style>
  <w:style w:type="paragraph" w:customStyle="1" w:styleId="6BBDC39422074B96867A0383BB64C9B9">
    <w:name w:val="6BBDC39422074B96867A0383BB64C9B9"/>
    <w:rsid w:val="00F86386"/>
  </w:style>
  <w:style w:type="paragraph" w:customStyle="1" w:styleId="AC0CF36D5AF24DC09CBFEA06A0016BF9">
    <w:name w:val="AC0CF36D5AF24DC09CBFEA06A0016BF9"/>
    <w:rsid w:val="00F86386"/>
  </w:style>
  <w:style w:type="paragraph" w:customStyle="1" w:styleId="9BC3B2F8F4F74F0BB10FC8AB14471619">
    <w:name w:val="9BC3B2F8F4F74F0BB10FC8AB14471619"/>
    <w:rsid w:val="00F86386"/>
  </w:style>
  <w:style w:type="paragraph" w:customStyle="1" w:styleId="045DD098FA3C4B91B77E27C36A7BC196">
    <w:name w:val="045DD098FA3C4B91B77E27C36A7BC196"/>
    <w:rsid w:val="00F86386"/>
  </w:style>
  <w:style w:type="paragraph" w:customStyle="1" w:styleId="94038EE03EAB497D9F10CCA93A631989">
    <w:name w:val="94038EE03EAB497D9F10CCA93A631989"/>
    <w:rsid w:val="00F86386"/>
  </w:style>
  <w:style w:type="paragraph" w:customStyle="1" w:styleId="4E88BCAE60024C3D9127069A5906B41E">
    <w:name w:val="4E88BCAE60024C3D9127069A5906B41E"/>
    <w:rsid w:val="00667E44"/>
  </w:style>
  <w:style w:type="paragraph" w:customStyle="1" w:styleId="2A165DBA87514D0C9E7237081331FB2A">
    <w:name w:val="2A165DBA87514D0C9E7237081331FB2A"/>
    <w:rsid w:val="00667E44"/>
  </w:style>
  <w:style w:type="paragraph" w:customStyle="1" w:styleId="E90901B78EDE479FB17D1BE295BB26FD">
    <w:name w:val="E90901B78EDE479FB17D1BE295BB26FD"/>
    <w:rsid w:val="00667E44"/>
  </w:style>
  <w:style w:type="paragraph" w:customStyle="1" w:styleId="28BA683B000843678DF1851D1B516E2A">
    <w:name w:val="28BA683B000843678DF1851D1B516E2A"/>
    <w:rsid w:val="00667E44"/>
  </w:style>
  <w:style w:type="paragraph" w:customStyle="1" w:styleId="37DAF75567B845938AF90DBEEB413FA4">
    <w:name w:val="37DAF75567B845938AF90DBEEB413FA4"/>
    <w:rsid w:val="00667E44"/>
  </w:style>
  <w:style w:type="paragraph" w:customStyle="1" w:styleId="542C3485146C4C56BE4A21E5076A646D">
    <w:name w:val="542C3485146C4C56BE4A21E5076A646D"/>
    <w:rsid w:val="00667E44"/>
  </w:style>
  <w:style w:type="paragraph" w:customStyle="1" w:styleId="573EF3DE880843FF91B0CEEB1E83C009">
    <w:name w:val="573EF3DE880843FF91B0CEEB1E83C009"/>
    <w:rsid w:val="00667E44"/>
  </w:style>
  <w:style w:type="paragraph" w:customStyle="1" w:styleId="6843261297294DFCB8C2FE95BBDCAAFC">
    <w:name w:val="6843261297294DFCB8C2FE95BBDCAAFC"/>
    <w:rsid w:val="00667E44"/>
  </w:style>
  <w:style w:type="paragraph" w:customStyle="1" w:styleId="05FD0168398B41549BE7B778D4FF8E70">
    <w:name w:val="05FD0168398B41549BE7B778D4FF8E70"/>
    <w:rsid w:val="00667E44"/>
  </w:style>
  <w:style w:type="paragraph" w:customStyle="1" w:styleId="7A308F983913472CA1062C0E82499E82">
    <w:name w:val="7A308F983913472CA1062C0E82499E82"/>
    <w:rsid w:val="00667E44"/>
  </w:style>
  <w:style w:type="paragraph" w:customStyle="1" w:styleId="A25A9DAD2A964ACAB23D49C629874044">
    <w:name w:val="A25A9DAD2A964ACAB23D49C629874044"/>
    <w:rsid w:val="00667E44"/>
  </w:style>
  <w:style w:type="paragraph" w:customStyle="1" w:styleId="E7F55E2030F54B8BB6D4613D27D19A5C">
    <w:name w:val="E7F55E2030F54B8BB6D4613D27D19A5C"/>
    <w:rsid w:val="00667E44"/>
  </w:style>
  <w:style w:type="paragraph" w:customStyle="1" w:styleId="1503C7155B4442FB9F6851639D954851">
    <w:name w:val="1503C7155B4442FB9F6851639D954851"/>
    <w:rsid w:val="00667E44"/>
  </w:style>
  <w:style w:type="paragraph" w:customStyle="1" w:styleId="F9718D1B3EBE4FA6A6C7594D42B83551">
    <w:name w:val="F9718D1B3EBE4FA6A6C7594D42B83551"/>
    <w:rsid w:val="00667E44"/>
  </w:style>
  <w:style w:type="paragraph" w:customStyle="1" w:styleId="AFEEF917F5584285B608CC9AC2637339">
    <w:name w:val="AFEEF917F5584285B608CC9AC2637339"/>
    <w:rsid w:val="00667E44"/>
  </w:style>
  <w:style w:type="paragraph" w:customStyle="1" w:styleId="EC17D1191AF642308C93CC3AC2CA27A6">
    <w:name w:val="EC17D1191AF642308C93CC3AC2CA27A6"/>
    <w:rsid w:val="00667E44"/>
  </w:style>
  <w:style w:type="paragraph" w:customStyle="1" w:styleId="0A45C333591443F9B96AA34A0F846FC9">
    <w:name w:val="0A45C333591443F9B96AA34A0F846FC9"/>
    <w:rsid w:val="00667E44"/>
  </w:style>
  <w:style w:type="paragraph" w:customStyle="1" w:styleId="DAF8CB3AC1BC4EC68B7B4BA732213CBE">
    <w:name w:val="DAF8CB3AC1BC4EC68B7B4BA732213CBE"/>
    <w:rsid w:val="00667E44"/>
  </w:style>
  <w:style w:type="paragraph" w:customStyle="1" w:styleId="30C5CEAB38454E07B2D4E03802554A5A">
    <w:name w:val="30C5CEAB38454E07B2D4E03802554A5A"/>
    <w:rsid w:val="00667E44"/>
  </w:style>
  <w:style w:type="paragraph" w:customStyle="1" w:styleId="59B6BD1FDF4442819A3F48BE247FDAE9">
    <w:name w:val="59B6BD1FDF4442819A3F48BE247FDAE9"/>
    <w:rsid w:val="00667E44"/>
  </w:style>
  <w:style w:type="paragraph" w:customStyle="1" w:styleId="C1832B3EC88A4F75993870528661D86B">
    <w:name w:val="C1832B3EC88A4F75993870528661D86B"/>
    <w:rsid w:val="00667E44"/>
  </w:style>
  <w:style w:type="paragraph" w:customStyle="1" w:styleId="CB04362D68164486ADC511D40722D1A1">
    <w:name w:val="CB04362D68164486ADC511D40722D1A1"/>
    <w:rsid w:val="00667E44"/>
  </w:style>
  <w:style w:type="paragraph" w:customStyle="1" w:styleId="AC57F29FBC1D4E16961C3CFDA3D89188">
    <w:name w:val="AC57F29FBC1D4E16961C3CFDA3D89188"/>
    <w:rsid w:val="00667E44"/>
  </w:style>
  <w:style w:type="paragraph" w:customStyle="1" w:styleId="D497027DAA184C179C3EF8B218CD79B8">
    <w:name w:val="D497027DAA184C179C3EF8B218CD79B8"/>
    <w:rsid w:val="00667E44"/>
  </w:style>
  <w:style w:type="paragraph" w:customStyle="1" w:styleId="06D89E8C102443FFA918213CC1580D21">
    <w:name w:val="06D89E8C102443FFA918213CC1580D21"/>
    <w:rsid w:val="00667E44"/>
  </w:style>
  <w:style w:type="paragraph" w:customStyle="1" w:styleId="FAA02A1733554D4FA8C2DC2D3A4DC06F">
    <w:name w:val="FAA02A1733554D4FA8C2DC2D3A4DC06F"/>
    <w:rsid w:val="00667E44"/>
  </w:style>
  <w:style w:type="paragraph" w:customStyle="1" w:styleId="E057ABDAB5D24B8B9DF8A05C9DD867AA">
    <w:name w:val="E057ABDAB5D24B8B9DF8A05C9DD867AA"/>
    <w:rsid w:val="00667E44"/>
  </w:style>
  <w:style w:type="paragraph" w:customStyle="1" w:styleId="92591B6A52BE4C47A46429C8F080C369">
    <w:name w:val="92591B6A52BE4C47A46429C8F080C369"/>
    <w:rsid w:val="00667E44"/>
  </w:style>
  <w:style w:type="paragraph" w:customStyle="1" w:styleId="BF857549BCB04C5C9A3CFF83A6D58DBF">
    <w:name w:val="BF857549BCB04C5C9A3CFF83A6D58DBF"/>
    <w:rsid w:val="00667E44"/>
  </w:style>
  <w:style w:type="paragraph" w:customStyle="1" w:styleId="60ED582930B04A9CA62829CB7C2DE8B3">
    <w:name w:val="60ED582930B04A9CA62829CB7C2DE8B3"/>
    <w:rsid w:val="00667E44"/>
  </w:style>
  <w:style w:type="paragraph" w:customStyle="1" w:styleId="C6550C568F0D4D0BB91933ACF2A82D80">
    <w:name w:val="C6550C568F0D4D0BB91933ACF2A82D80"/>
    <w:rsid w:val="00667E44"/>
  </w:style>
  <w:style w:type="paragraph" w:customStyle="1" w:styleId="D94D03EBCEBC482E91F1C0E84A0DDD65">
    <w:name w:val="D94D03EBCEBC482E91F1C0E84A0DDD65"/>
    <w:rsid w:val="00667E44"/>
  </w:style>
  <w:style w:type="paragraph" w:customStyle="1" w:styleId="36F09254A6054DD786DB72B70A0442E4">
    <w:name w:val="36F09254A6054DD786DB72B70A0442E4"/>
    <w:rsid w:val="00667E44"/>
  </w:style>
  <w:style w:type="paragraph" w:customStyle="1" w:styleId="FEB2F7E471A541D8A62B2C7FA6A465A4">
    <w:name w:val="FEB2F7E471A541D8A62B2C7FA6A465A4"/>
    <w:rsid w:val="00667E44"/>
  </w:style>
  <w:style w:type="paragraph" w:customStyle="1" w:styleId="2869561A873F417FB840E2AA6773DE77">
    <w:name w:val="2869561A873F417FB840E2AA6773DE77"/>
    <w:rsid w:val="00667E44"/>
  </w:style>
  <w:style w:type="paragraph" w:customStyle="1" w:styleId="EC11EFBE3F7043A2853F43BEAAB6EAA5">
    <w:name w:val="EC11EFBE3F7043A2853F43BEAAB6EAA5"/>
    <w:rsid w:val="00667E44"/>
  </w:style>
  <w:style w:type="paragraph" w:customStyle="1" w:styleId="3214F666D2144746AA997E4280D51C94">
    <w:name w:val="3214F666D2144746AA997E4280D51C94"/>
    <w:rsid w:val="00667E44"/>
  </w:style>
  <w:style w:type="paragraph" w:customStyle="1" w:styleId="6C648DF17D49453380C297EC476E376B">
    <w:name w:val="6C648DF17D49453380C297EC476E376B"/>
    <w:rsid w:val="00667E44"/>
  </w:style>
  <w:style w:type="paragraph" w:customStyle="1" w:styleId="0A4BA4B7592440B4A8262DA30F33E238">
    <w:name w:val="0A4BA4B7592440B4A8262DA30F33E238"/>
    <w:rsid w:val="00667E44"/>
  </w:style>
  <w:style w:type="paragraph" w:customStyle="1" w:styleId="331EFAC6592E445D87EE74799C96760B">
    <w:name w:val="331EFAC6592E445D87EE74799C96760B"/>
    <w:rsid w:val="00667E44"/>
  </w:style>
  <w:style w:type="paragraph" w:customStyle="1" w:styleId="54CC3CC725454DD0BFA04A90BFA306DA">
    <w:name w:val="54CC3CC725454DD0BFA04A90BFA306DA"/>
    <w:rsid w:val="00667E44"/>
  </w:style>
  <w:style w:type="paragraph" w:customStyle="1" w:styleId="B5E9E1A69027443D8150AEAE7F5F75B9">
    <w:name w:val="B5E9E1A69027443D8150AEAE7F5F75B9"/>
    <w:rsid w:val="00667E44"/>
  </w:style>
  <w:style w:type="paragraph" w:customStyle="1" w:styleId="007E4608AA5D4ADBB8CDD07CC21E035F">
    <w:name w:val="007E4608AA5D4ADBB8CDD07CC21E035F"/>
    <w:rsid w:val="00667E44"/>
  </w:style>
  <w:style w:type="paragraph" w:customStyle="1" w:styleId="CE994772493646CCBEF8768669D406B1">
    <w:name w:val="CE994772493646CCBEF8768669D406B1"/>
    <w:rsid w:val="00667E44"/>
  </w:style>
  <w:style w:type="paragraph" w:customStyle="1" w:styleId="A1615EBAFB9848818C98AB0C0339BBA4">
    <w:name w:val="A1615EBAFB9848818C98AB0C0339BBA4"/>
    <w:rsid w:val="00667E44"/>
  </w:style>
  <w:style w:type="paragraph" w:customStyle="1" w:styleId="5230BB3342ED467190B5A5F1FE8A5BF5">
    <w:name w:val="5230BB3342ED467190B5A5F1FE8A5BF5"/>
    <w:rsid w:val="00667E44"/>
  </w:style>
  <w:style w:type="paragraph" w:customStyle="1" w:styleId="5186BF3FA00E4985BEAAC3BAA99D8D1A">
    <w:name w:val="5186BF3FA00E4985BEAAC3BAA99D8D1A"/>
    <w:rsid w:val="00667E44"/>
  </w:style>
  <w:style w:type="paragraph" w:customStyle="1" w:styleId="7BD78E822CE44190A1CE36D2F889CF55">
    <w:name w:val="7BD78E822CE44190A1CE36D2F889CF55"/>
    <w:rsid w:val="00667E44"/>
  </w:style>
  <w:style w:type="paragraph" w:customStyle="1" w:styleId="500E9A098FB14D4EB9AEDEA22675EBAC">
    <w:name w:val="500E9A098FB14D4EB9AEDEA22675EBAC"/>
    <w:rsid w:val="00667E44"/>
  </w:style>
  <w:style w:type="paragraph" w:customStyle="1" w:styleId="F2BFD078F3F8469F8A3A317B80696D2C">
    <w:name w:val="F2BFD078F3F8469F8A3A317B80696D2C"/>
    <w:rsid w:val="00667E44"/>
  </w:style>
  <w:style w:type="paragraph" w:customStyle="1" w:styleId="DF81122C80BB45B2B761C1C8727FE53A">
    <w:name w:val="DF81122C80BB45B2B761C1C8727FE53A"/>
    <w:rsid w:val="00667E44"/>
  </w:style>
  <w:style w:type="paragraph" w:customStyle="1" w:styleId="2BCDD305904449AD980F834A84C0DC3F">
    <w:name w:val="2BCDD305904449AD980F834A84C0DC3F"/>
    <w:rsid w:val="00667E44"/>
  </w:style>
  <w:style w:type="paragraph" w:customStyle="1" w:styleId="D6F7144864B7429D8D3C24865DACD83D">
    <w:name w:val="D6F7144864B7429D8D3C24865DACD83D"/>
    <w:rsid w:val="00667E44"/>
  </w:style>
  <w:style w:type="paragraph" w:customStyle="1" w:styleId="83E33416C3D04156AAF9869DB0881311">
    <w:name w:val="83E33416C3D04156AAF9869DB0881311"/>
    <w:rsid w:val="00667E44"/>
  </w:style>
  <w:style w:type="paragraph" w:customStyle="1" w:styleId="E74EF9DC66674521A6F1B6501E431B52">
    <w:name w:val="E74EF9DC66674521A6F1B6501E431B52"/>
    <w:rsid w:val="00667E44"/>
  </w:style>
  <w:style w:type="paragraph" w:customStyle="1" w:styleId="AE5438A0A9E24957BD6765ED4684BB89">
    <w:name w:val="AE5438A0A9E24957BD6765ED4684BB89"/>
    <w:rsid w:val="00667E44"/>
  </w:style>
  <w:style w:type="paragraph" w:customStyle="1" w:styleId="EDD331EF0B0747D2B136E5FCC8FECAF7">
    <w:name w:val="EDD331EF0B0747D2B136E5FCC8FECAF7"/>
    <w:rsid w:val="00667E44"/>
  </w:style>
  <w:style w:type="paragraph" w:customStyle="1" w:styleId="72905B04E9CE4EC8AC50D31F5D6E0A74">
    <w:name w:val="72905B04E9CE4EC8AC50D31F5D6E0A74"/>
    <w:rsid w:val="00667E44"/>
  </w:style>
  <w:style w:type="paragraph" w:customStyle="1" w:styleId="73D9BCE7AF8A4F9D8B4C770C67F07B39">
    <w:name w:val="73D9BCE7AF8A4F9D8B4C770C67F07B39"/>
    <w:rsid w:val="00667E44"/>
  </w:style>
  <w:style w:type="paragraph" w:customStyle="1" w:styleId="5B4802F475F54E20B89F94F4306EE419">
    <w:name w:val="5B4802F475F54E20B89F94F4306EE419"/>
    <w:rsid w:val="00667E44"/>
  </w:style>
  <w:style w:type="paragraph" w:customStyle="1" w:styleId="0A8E2ADEA15A44E6A99F1637ED611502">
    <w:name w:val="0A8E2ADEA15A44E6A99F1637ED611502"/>
    <w:rsid w:val="00667E44"/>
  </w:style>
  <w:style w:type="paragraph" w:customStyle="1" w:styleId="22586B168E2240C180A27FE30C2D1217">
    <w:name w:val="22586B168E2240C180A27FE30C2D1217"/>
    <w:rsid w:val="00667E44"/>
  </w:style>
  <w:style w:type="paragraph" w:customStyle="1" w:styleId="EA4122E9254942439C40FBF942E05752">
    <w:name w:val="EA4122E9254942439C40FBF942E05752"/>
    <w:rsid w:val="00667E44"/>
  </w:style>
  <w:style w:type="paragraph" w:customStyle="1" w:styleId="3307116E1366497D9008DD2882117CBA">
    <w:name w:val="3307116E1366497D9008DD2882117CBA"/>
    <w:rsid w:val="00667E44"/>
  </w:style>
  <w:style w:type="paragraph" w:customStyle="1" w:styleId="33449BA5210A481ABA91103082B78A96">
    <w:name w:val="33449BA5210A481ABA91103082B78A96"/>
    <w:rsid w:val="00D908D4"/>
  </w:style>
  <w:style w:type="paragraph" w:customStyle="1" w:styleId="3E30362CD0394B48AFFBD3F080B71C2C">
    <w:name w:val="3E30362CD0394B48AFFBD3F080B71C2C"/>
    <w:rsid w:val="00D908D4"/>
  </w:style>
  <w:style w:type="paragraph" w:customStyle="1" w:styleId="31872AEC239646EABD03202C550C1579">
    <w:name w:val="31872AEC239646EABD03202C550C1579"/>
    <w:rsid w:val="00D908D4"/>
  </w:style>
  <w:style w:type="paragraph" w:customStyle="1" w:styleId="93CFFE6C00B94EE4A874F6F3FA46A1A2">
    <w:name w:val="93CFFE6C00B94EE4A874F6F3FA46A1A2"/>
    <w:rsid w:val="00D908D4"/>
  </w:style>
  <w:style w:type="paragraph" w:customStyle="1" w:styleId="1CBB2A3DA53345EE96D5AF44839AA6CE">
    <w:name w:val="1CBB2A3DA53345EE96D5AF44839AA6CE"/>
    <w:rsid w:val="00D908D4"/>
  </w:style>
  <w:style w:type="paragraph" w:customStyle="1" w:styleId="585479CFD98A45F4AD8E1AD4C9478F42">
    <w:name w:val="585479CFD98A45F4AD8E1AD4C9478F42"/>
    <w:rsid w:val="00D908D4"/>
  </w:style>
  <w:style w:type="paragraph" w:customStyle="1" w:styleId="DA24EE4D1FDE40C3BEAAECD0998F4898">
    <w:name w:val="DA24EE4D1FDE40C3BEAAECD0998F4898"/>
    <w:rsid w:val="00D908D4"/>
  </w:style>
  <w:style w:type="paragraph" w:customStyle="1" w:styleId="EA17EE77D9EB40A98C0A55C085BD82C9">
    <w:name w:val="EA17EE77D9EB40A98C0A55C085BD82C9"/>
    <w:rsid w:val="00D908D4"/>
  </w:style>
  <w:style w:type="paragraph" w:customStyle="1" w:styleId="5502D5575A7A47A4B5848C96D95D3A97">
    <w:name w:val="5502D5575A7A47A4B5848C96D95D3A97"/>
    <w:rsid w:val="00D908D4"/>
  </w:style>
  <w:style w:type="paragraph" w:customStyle="1" w:styleId="A12595D0CFD94E819503B76E37D0B0DE">
    <w:name w:val="A12595D0CFD94E819503B76E37D0B0DE"/>
    <w:rsid w:val="00D908D4"/>
  </w:style>
  <w:style w:type="paragraph" w:customStyle="1" w:styleId="CA10A050B9964360B639E0363AD6245F">
    <w:name w:val="CA10A050B9964360B639E0363AD6245F"/>
    <w:rsid w:val="00D908D4"/>
  </w:style>
  <w:style w:type="paragraph" w:customStyle="1" w:styleId="6A539529D8BB43FFA3983E3A622E5CB6">
    <w:name w:val="6A539529D8BB43FFA3983E3A622E5CB6"/>
    <w:rsid w:val="00D908D4"/>
  </w:style>
  <w:style w:type="paragraph" w:customStyle="1" w:styleId="1C9C9D056E6B4D8487456CF83BC5494D">
    <w:name w:val="1C9C9D056E6B4D8487456CF83BC5494D"/>
    <w:rsid w:val="00D908D4"/>
  </w:style>
  <w:style w:type="paragraph" w:customStyle="1" w:styleId="05F6356A31CF44ABA573F2CEAC8A8177">
    <w:name w:val="05F6356A31CF44ABA573F2CEAC8A8177"/>
    <w:rsid w:val="00D908D4"/>
  </w:style>
  <w:style w:type="paragraph" w:customStyle="1" w:styleId="B9650BD3D1034EE59BA38565137129BD">
    <w:name w:val="B9650BD3D1034EE59BA38565137129BD"/>
    <w:rsid w:val="00984203"/>
  </w:style>
  <w:style w:type="paragraph" w:customStyle="1" w:styleId="1F33E61DC9254469AC4F9DC3B87317CF">
    <w:name w:val="1F33E61DC9254469AC4F9DC3B87317CF"/>
    <w:rsid w:val="00984203"/>
  </w:style>
  <w:style w:type="paragraph" w:customStyle="1" w:styleId="8A1FD860D9D242E4AFEC90B8A458A8B8">
    <w:name w:val="8A1FD860D9D242E4AFEC90B8A458A8B8"/>
    <w:rsid w:val="00984203"/>
  </w:style>
  <w:style w:type="paragraph" w:customStyle="1" w:styleId="0B3C3E221BFC4E3D81123969266A0CFC">
    <w:name w:val="0B3C3E221BFC4E3D81123969266A0CFC"/>
    <w:rsid w:val="00984203"/>
  </w:style>
  <w:style w:type="paragraph" w:customStyle="1" w:styleId="845B8C6FA739474EA09BDAE0A871C8CD">
    <w:name w:val="845B8C6FA739474EA09BDAE0A871C8CD"/>
    <w:rsid w:val="00BB7E47"/>
  </w:style>
  <w:style w:type="paragraph" w:customStyle="1" w:styleId="A3CBAACEA9F44E6E8B51969269AC2F83">
    <w:name w:val="A3CBAACEA9F44E6E8B51969269AC2F83"/>
    <w:rsid w:val="00BB7E47"/>
  </w:style>
  <w:style w:type="paragraph" w:customStyle="1" w:styleId="A0C11BEDAB74468C8A69A9920A19A129">
    <w:name w:val="A0C11BEDAB74468C8A69A9920A19A129"/>
    <w:rsid w:val="00BB7E47"/>
  </w:style>
  <w:style w:type="paragraph" w:customStyle="1" w:styleId="C0F98A763BFE4BB39544260FD1ED9029">
    <w:name w:val="C0F98A763BFE4BB39544260FD1ED9029"/>
    <w:rsid w:val="00BB7E47"/>
  </w:style>
  <w:style w:type="paragraph" w:customStyle="1" w:styleId="FC29014786E44806B874CE804FB51F06">
    <w:name w:val="FC29014786E44806B874CE804FB51F06"/>
    <w:rsid w:val="00BB7E47"/>
  </w:style>
  <w:style w:type="paragraph" w:customStyle="1" w:styleId="4E2AD4FFA58E48F08AA7AD069798EC4A">
    <w:name w:val="4E2AD4FFA58E48F08AA7AD069798EC4A"/>
    <w:rsid w:val="00BB7E47"/>
  </w:style>
  <w:style w:type="paragraph" w:customStyle="1" w:styleId="0EDFBFBF6FB34C6997BB051A5F304A75">
    <w:name w:val="0EDFBFBF6FB34C6997BB051A5F304A75"/>
    <w:rsid w:val="00BB7E47"/>
  </w:style>
  <w:style w:type="paragraph" w:customStyle="1" w:styleId="7DC126C905E54339B1B800811B355C7B">
    <w:name w:val="7DC126C905E54339B1B800811B355C7B"/>
    <w:rsid w:val="00BB7E47"/>
  </w:style>
  <w:style w:type="paragraph" w:customStyle="1" w:styleId="DD2BC6543A67452B80FDEBA775601BA3">
    <w:name w:val="DD2BC6543A67452B80FDEBA775601BA3"/>
    <w:rsid w:val="00BB7E47"/>
  </w:style>
  <w:style w:type="paragraph" w:customStyle="1" w:styleId="638ED92414274666970751812C124B4F">
    <w:name w:val="638ED92414274666970751812C124B4F"/>
    <w:rsid w:val="00BB7E47"/>
  </w:style>
  <w:style w:type="paragraph" w:customStyle="1" w:styleId="77CECE508F3942B789F325F08583DFC1">
    <w:name w:val="77CECE508F3942B789F325F08583DFC1"/>
    <w:rsid w:val="00BB7E47"/>
  </w:style>
  <w:style w:type="paragraph" w:customStyle="1" w:styleId="5DDA168BF6C4462981F638296D2747E4">
    <w:name w:val="5DDA168BF6C4462981F638296D2747E4"/>
    <w:rsid w:val="00BB7E47"/>
  </w:style>
  <w:style w:type="paragraph" w:customStyle="1" w:styleId="447523B25FE24C9CA556724E836C069B">
    <w:name w:val="447523B25FE24C9CA556724E836C069B"/>
    <w:rsid w:val="00BB7E47"/>
  </w:style>
  <w:style w:type="paragraph" w:customStyle="1" w:styleId="76C2BCF0E5394A21A8A85C788081E413">
    <w:name w:val="76C2BCF0E5394A21A8A85C788081E413"/>
    <w:rsid w:val="00BB7E47"/>
  </w:style>
  <w:style w:type="paragraph" w:customStyle="1" w:styleId="306C20B8D0C842C595E29E0559AFF70D">
    <w:name w:val="306C20B8D0C842C595E29E0559AFF70D"/>
    <w:rsid w:val="00BB7E47"/>
  </w:style>
  <w:style w:type="paragraph" w:customStyle="1" w:styleId="56619078F55E404681EBE4B6545AEAE6">
    <w:name w:val="56619078F55E404681EBE4B6545AEAE6"/>
    <w:rsid w:val="00BB7E47"/>
  </w:style>
  <w:style w:type="paragraph" w:customStyle="1" w:styleId="7465A346226E4B339B2F2B78C216EE0F">
    <w:name w:val="7465A346226E4B339B2F2B78C216EE0F"/>
    <w:rsid w:val="00BB7E47"/>
  </w:style>
  <w:style w:type="paragraph" w:customStyle="1" w:styleId="6DBD40E88D3B49DAB6F5FFE52CF1871C">
    <w:name w:val="6DBD40E88D3B49DAB6F5FFE52CF1871C"/>
    <w:rsid w:val="00BB7E47"/>
  </w:style>
  <w:style w:type="paragraph" w:customStyle="1" w:styleId="1661D1779494482687E4E2E96106FA76">
    <w:name w:val="1661D1779494482687E4E2E96106FA76"/>
    <w:rsid w:val="00BB7E47"/>
  </w:style>
  <w:style w:type="paragraph" w:customStyle="1" w:styleId="3B343EA4684A42B88741E1B1A53AC402">
    <w:name w:val="3B343EA4684A42B88741E1B1A53AC402"/>
    <w:rsid w:val="00BB7E47"/>
  </w:style>
  <w:style w:type="paragraph" w:customStyle="1" w:styleId="CB5D816E96C54366BC4BC53A399C2823">
    <w:name w:val="CB5D816E96C54366BC4BC53A399C2823"/>
    <w:rsid w:val="00BB7E47"/>
  </w:style>
  <w:style w:type="paragraph" w:customStyle="1" w:styleId="8371CAD480794C3B835885FB4C4762E6">
    <w:name w:val="8371CAD480794C3B835885FB4C4762E6"/>
    <w:rsid w:val="00DF6199"/>
  </w:style>
  <w:style w:type="paragraph" w:customStyle="1" w:styleId="25D3FD5A111D49FCB063301C1528A3D0">
    <w:name w:val="25D3FD5A111D49FCB063301C1528A3D0"/>
    <w:rsid w:val="00DF6199"/>
  </w:style>
  <w:style w:type="paragraph" w:customStyle="1" w:styleId="99FB76CACE54490BB056DF7C7E6AF73E">
    <w:name w:val="99FB76CACE54490BB056DF7C7E6AF73E"/>
    <w:rsid w:val="00DF6199"/>
  </w:style>
  <w:style w:type="paragraph" w:customStyle="1" w:styleId="26F62B5B0C9E4F3E9FCC20F41B0D6405">
    <w:name w:val="26F62B5B0C9E4F3E9FCC20F41B0D6405"/>
    <w:rsid w:val="00DF6199"/>
  </w:style>
  <w:style w:type="paragraph" w:customStyle="1" w:styleId="DC8F059C95044D13BA70A8B4AA1C7B2B">
    <w:name w:val="DC8F059C95044D13BA70A8B4AA1C7B2B"/>
    <w:rsid w:val="00DF6199"/>
  </w:style>
  <w:style w:type="paragraph" w:customStyle="1" w:styleId="6BFD4E99A7634FF7B150DD00D2FBBC93">
    <w:name w:val="6BFD4E99A7634FF7B150DD00D2FBBC93"/>
    <w:rsid w:val="00DF6199"/>
  </w:style>
  <w:style w:type="paragraph" w:customStyle="1" w:styleId="D66009E3F16441059B3F15BD55869D57">
    <w:name w:val="D66009E3F16441059B3F15BD55869D57"/>
    <w:rsid w:val="00DF6199"/>
  </w:style>
  <w:style w:type="paragraph" w:customStyle="1" w:styleId="E1CCEEAD1D4F4C25931D7969B451858A">
    <w:name w:val="E1CCEEAD1D4F4C25931D7969B451858A"/>
    <w:rsid w:val="00DF6199"/>
  </w:style>
  <w:style w:type="paragraph" w:customStyle="1" w:styleId="1BC01693022B4BFDA1F037871714CD04">
    <w:name w:val="1BC01693022B4BFDA1F037871714CD04"/>
    <w:rsid w:val="00DF6199"/>
  </w:style>
  <w:style w:type="paragraph" w:customStyle="1" w:styleId="16CFD74D0A944FD1A3F4B536A6A131A4">
    <w:name w:val="16CFD74D0A944FD1A3F4B536A6A131A4"/>
    <w:rsid w:val="00DF6199"/>
  </w:style>
  <w:style w:type="paragraph" w:customStyle="1" w:styleId="5ABEF83CD5D74F1FB860E1AFDC748805">
    <w:name w:val="5ABEF83CD5D74F1FB860E1AFDC748805"/>
    <w:rsid w:val="00DF6199"/>
  </w:style>
  <w:style w:type="paragraph" w:customStyle="1" w:styleId="0060914AD418432595F1D5D10515F4FA">
    <w:name w:val="0060914AD418432595F1D5D10515F4FA"/>
    <w:rsid w:val="00DF6199"/>
  </w:style>
  <w:style w:type="paragraph" w:customStyle="1" w:styleId="CC1C2751E9754EB89AAEDA4D081F38E0">
    <w:name w:val="CC1C2751E9754EB89AAEDA4D081F38E0"/>
    <w:rsid w:val="00DF6199"/>
  </w:style>
  <w:style w:type="paragraph" w:customStyle="1" w:styleId="1C94E5A0D7164355BD0EEE911A3807F0">
    <w:name w:val="1C94E5A0D7164355BD0EEE911A3807F0"/>
    <w:rsid w:val="00DF6199"/>
  </w:style>
  <w:style w:type="paragraph" w:customStyle="1" w:styleId="D1E477E5051446CE8186E10D150F952B">
    <w:name w:val="D1E477E5051446CE8186E10D150F952B"/>
    <w:rsid w:val="00CD6C07"/>
  </w:style>
  <w:style w:type="paragraph" w:customStyle="1" w:styleId="330E322357564184BDEE3D4FCA3B8C85">
    <w:name w:val="330E322357564184BDEE3D4FCA3B8C85"/>
    <w:rsid w:val="00CD6C07"/>
  </w:style>
  <w:style w:type="paragraph" w:customStyle="1" w:styleId="F0ECFFFC155C4BED847C3D284CFDC32F">
    <w:name w:val="F0ECFFFC155C4BED847C3D284CFDC32F"/>
    <w:rsid w:val="00CD6C07"/>
  </w:style>
  <w:style w:type="paragraph" w:customStyle="1" w:styleId="4AE660B40661416498E20E3D9E4EA6BF">
    <w:name w:val="4AE660B40661416498E20E3D9E4EA6BF"/>
    <w:rsid w:val="00CD6C07"/>
  </w:style>
  <w:style w:type="paragraph" w:customStyle="1" w:styleId="FA2ADEC2042E49809EB6C57662862073">
    <w:name w:val="FA2ADEC2042E49809EB6C57662862073"/>
    <w:rsid w:val="00CD6C07"/>
  </w:style>
  <w:style w:type="paragraph" w:customStyle="1" w:styleId="3592001A0E154B5087397282A95AECBA">
    <w:name w:val="3592001A0E154B5087397282A95AECBA"/>
    <w:rsid w:val="00CD6C07"/>
  </w:style>
  <w:style w:type="paragraph" w:customStyle="1" w:styleId="1FBFBB28AAFD48359C57E3A39C8BFDE1">
    <w:name w:val="1FBFBB28AAFD48359C57E3A39C8BFDE1"/>
    <w:rsid w:val="00CD6C07"/>
  </w:style>
  <w:style w:type="paragraph" w:customStyle="1" w:styleId="78B377690FCD415E945A23BC37D868C3">
    <w:name w:val="78B377690FCD415E945A23BC37D868C3"/>
    <w:rsid w:val="00CD6C07"/>
  </w:style>
  <w:style w:type="paragraph" w:customStyle="1" w:styleId="3E3DA97832F74839B016639B89AA393C">
    <w:name w:val="3E3DA97832F74839B016639B89AA393C"/>
    <w:rsid w:val="00CD6C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Custom Theme">
  <a:themeElements>
    <a:clrScheme name="Office Colors">
      <a:dk1>
        <a:sysClr val="windowText" lastClr="000000"/>
      </a:dk1>
      <a:lt1>
        <a:sysClr val="window" lastClr="FFFFFF"/>
      </a:lt1>
      <a:dk2>
        <a:srgbClr val="1F497D"/>
      </a:dk2>
      <a:lt2>
        <a:srgbClr val="FAF3E8"/>
      </a:lt2>
      <a:accent1>
        <a:srgbClr val="5C83B4"/>
      </a:accent1>
      <a:accent2>
        <a:srgbClr val="C0504D"/>
      </a:accent2>
      <a:accent3>
        <a:srgbClr val="9DBB61"/>
      </a:accent3>
      <a:accent4>
        <a:srgbClr val="8066A0"/>
      </a:accent4>
      <a:accent5>
        <a:srgbClr val="4BACC6"/>
      </a:accent5>
      <a:accent6>
        <a:srgbClr val="F59D56"/>
      </a:accent6>
      <a:hlink>
        <a:srgbClr val="0000FF"/>
      </a:hlink>
      <a:folHlink>
        <a:srgbClr val="800080"/>
      </a:folHlink>
    </a:clrScheme>
    <a:fontScheme name="Deluxe">
      <a:majorFont>
        <a:latin typeface="Corbel"/>
        <a:ea typeface=""/>
        <a:cs typeface=""/>
        <a:font script="Jpan" typeface="HGｺﾞｼｯｸM"/>
        <a:font script="Hang" typeface="HY엽서L"/>
        <a:font script="Hans" typeface="楷体_GB2312"/>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rbel"/>
        <a:ea typeface=""/>
        <a:cs typeface=""/>
        <a:font script="Jpan" typeface="HGｺﾞｼｯｸM"/>
        <a:font script="Hang" typeface="HY엽서L"/>
        <a:font script="Hans" typeface="楷体_GB2312"/>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rotWithShape="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26A1B-11AC-4436-9823-0F93C6E088F6}">
  <ds:schemaRefs>
    <ds:schemaRef ds:uri="http://schemas.microsoft.com/sharepoint/v3/contenttype/forms"/>
  </ds:schemaRefs>
</ds:datastoreItem>
</file>

<file path=customXml/itemProps2.xml><?xml version="1.0" encoding="utf-8"?>
<ds:datastoreItem xmlns:ds="http://schemas.openxmlformats.org/officeDocument/2006/customXml" ds:itemID="{1F7001D0-8D04-4D67-9360-7651C7DC2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Chronological resume (Minimalist design)</Template>
  <TotalTime>26</TotalTime>
  <Pages>1</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Chronological resume (Minimalist design)</vt:lpstr>
    </vt:vector>
  </TitlesOfParts>
  <Company/>
  <LinksUpToDate>false</LinksUpToDate>
  <CharactersWithSpaces>3997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Chronological resume (Minimalist design)</dc:title>
  <dc:subject/>
  <dc:creator>Melissa Wu</dc:creator>
  <cp:keywords/>
  <cp:lastModifiedBy>Melissa Wu</cp:lastModifiedBy>
  <cp:revision>12</cp:revision>
  <cp:lastPrinted>2015-01-14T04:37:00Z</cp:lastPrinted>
  <dcterms:created xsi:type="dcterms:W3CDTF">2015-05-13T15:17:00Z</dcterms:created>
  <dcterms:modified xsi:type="dcterms:W3CDTF">2015-05-17T00:53:00Z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TC101686509990</vt:lpwstr>
  </property>
</Properties>
</file>