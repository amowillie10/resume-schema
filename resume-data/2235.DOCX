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F18" w:rsidRPr="007904A0" w:rsidRDefault="0047018A" w:rsidP="008834D1">
      <w:pPr>
        <w:pStyle w:val="Name"/>
        <w:spacing w:after="40"/>
        <w:ind w:right="-605"/>
        <w:rPr>
          <w:rFonts w:ascii="Verdana" w:hAnsi="Verdana" w:cstheme="minorHAnsi"/>
          <w:b/>
          <w:color w:val="333333"/>
          <w:spacing w:val="160"/>
          <w:sz w:val="22"/>
          <w:szCs w:val="22"/>
        </w:rPr>
      </w:pPr>
      <w:r w:rsidRPr="007904A0">
        <w:rPr>
          <w:rFonts w:ascii="Verdana" w:hAnsi="Verdana" w:cstheme="minorHAnsi"/>
          <w:b/>
          <w:color w:val="333333"/>
          <w:spacing w:val="160"/>
          <w:sz w:val="22"/>
          <w:szCs w:val="22"/>
        </w:rPr>
        <w:t>akhil v rajagopal</w:t>
      </w:r>
    </w:p>
    <w:p w:rsidR="0047018A" w:rsidRPr="007904A0" w:rsidRDefault="00345658" w:rsidP="008834D1">
      <w:pPr>
        <w:pStyle w:val="Heading2"/>
        <w:jc w:val="center"/>
        <w:rPr>
          <w:rFonts w:ascii="Verdana" w:hAnsi="Verdana" w:cstheme="minorHAnsi"/>
          <w:color w:val="1D1B11"/>
        </w:rPr>
      </w:pPr>
      <w:r>
        <w:rPr>
          <w:rFonts w:ascii="Verdana" w:hAnsi="Verdana" w:cstheme="minorHAnsi"/>
          <w:noProof/>
          <w:color w:val="333333"/>
          <w:spacing w:val="20"/>
          <w:sz w:val="22"/>
          <w:szCs w:val="22"/>
        </w:rPr>
        <w:pict>
          <v:line id="_x0000_s1028" style="position:absolute;left:0;text-align:left;z-index:251657728" from="0,5.75pt" to="470.25pt,5.75pt" o:allowincell="f" strokeweight=".5pt"/>
        </w:pict>
      </w:r>
      <w:r w:rsidR="008834D1" w:rsidRPr="00AA532C">
        <w:rPr>
          <w:rFonts w:ascii="Verdana" w:hAnsi="Verdana" w:cstheme="minorHAnsi"/>
          <w:color w:val="333333"/>
          <w:spacing w:val="20"/>
          <w:sz w:val="22"/>
          <w:szCs w:val="22"/>
        </w:rPr>
        <w:t xml:space="preserve">      </w:t>
      </w:r>
      <w:r w:rsidR="00013E87" w:rsidRPr="007904A0">
        <w:rPr>
          <w:rFonts w:ascii="Verdana" w:hAnsi="Verdana" w:cstheme="minorHAnsi"/>
          <w:color w:val="333333"/>
          <w:spacing w:val="20"/>
        </w:rPr>
        <w:t xml:space="preserve">• </w:t>
      </w:r>
      <w:r w:rsidR="00F87F18" w:rsidRPr="007904A0">
        <w:rPr>
          <w:rFonts w:ascii="Verdana" w:hAnsi="Verdana" w:cstheme="minorHAnsi"/>
          <w:color w:val="333333"/>
          <w:spacing w:val="20"/>
        </w:rPr>
        <w:t xml:space="preserve">phone: </w:t>
      </w:r>
      <w:r w:rsidR="0047018A" w:rsidRPr="007904A0">
        <w:rPr>
          <w:rFonts w:ascii="Verdana" w:hAnsi="Verdana" w:cstheme="minorHAnsi"/>
          <w:bCs/>
          <w:color w:val="1D1B11"/>
        </w:rPr>
        <w:t>9633919346</w:t>
      </w:r>
      <w:r w:rsidR="00013E87" w:rsidRPr="007904A0">
        <w:rPr>
          <w:rFonts w:ascii="Verdana" w:hAnsi="Verdana" w:cstheme="minorHAnsi"/>
          <w:color w:val="333333"/>
          <w:spacing w:val="20"/>
        </w:rPr>
        <w:t xml:space="preserve">  </w:t>
      </w:r>
      <w:r w:rsidR="003F3CFA" w:rsidRPr="007904A0">
        <w:rPr>
          <w:rFonts w:ascii="Verdana" w:hAnsi="Verdana" w:cstheme="minorHAnsi"/>
          <w:color w:val="333333"/>
          <w:spacing w:val="20"/>
        </w:rPr>
        <w:t xml:space="preserve">• </w:t>
      </w:r>
      <w:r w:rsidR="0047018A" w:rsidRPr="007904A0">
        <w:rPr>
          <w:rFonts w:ascii="Verdana" w:hAnsi="Verdana" w:cstheme="minorHAnsi"/>
          <w:color w:val="1D1B11"/>
        </w:rPr>
        <w:t>E-mail :akilvr06@gmail.com</w:t>
      </w:r>
    </w:p>
    <w:p w:rsidR="00141A6C" w:rsidRPr="00AA532C" w:rsidRDefault="00141A6C" w:rsidP="00290853">
      <w:pPr>
        <w:ind w:left="360"/>
        <w:rPr>
          <w:rFonts w:ascii="Verdana" w:hAnsi="Verdana" w:cstheme="minorHAnsi"/>
          <w:b/>
          <w:szCs w:val="22"/>
        </w:rPr>
      </w:pPr>
      <w:r w:rsidRPr="00AA532C">
        <w:rPr>
          <w:rFonts w:ascii="Verdana" w:hAnsi="Verdana" w:cstheme="minorHAnsi"/>
          <w:b/>
          <w:szCs w:val="22"/>
        </w:rPr>
        <w:t>Summary:</w:t>
      </w:r>
    </w:p>
    <w:p w:rsidR="00B63440" w:rsidRPr="00AA532C" w:rsidRDefault="00B63440" w:rsidP="00290853">
      <w:pPr>
        <w:ind w:left="360"/>
        <w:rPr>
          <w:rFonts w:ascii="Verdana" w:hAnsi="Verdana" w:cstheme="minorHAnsi"/>
          <w:szCs w:val="22"/>
        </w:rPr>
      </w:pPr>
    </w:p>
    <w:p w:rsidR="00141A6C" w:rsidRPr="007904A0" w:rsidRDefault="00141A6C" w:rsidP="00290853">
      <w:pPr>
        <w:pStyle w:val="BodyTextIndent"/>
        <w:rPr>
          <w:rFonts w:ascii="Verdana" w:hAnsi="Verdana" w:cstheme="minorHAnsi"/>
          <w:sz w:val="20"/>
        </w:rPr>
      </w:pPr>
      <w:r w:rsidRPr="007904A0">
        <w:rPr>
          <w:rFonts w:ascii="Verdana" w:hAnsi="Verdana" w:cstheme="minorHAnsi"/>
          <w:sz w:val="20"/>
        </w:rPr>
        <w:t xml:space="preserve">Over </w:t>
      </w:r>
      <w:r w:rsidR="00DF08AF">
        <w:rPr>
          <w:rFonts w:ascii="Verdana" w:hAnsi="Verdana" w:cstheme="minorHAnsi"/>
          <w:sz w:val="20"/>
        </w:rPr>
        <w:t>6</w:t>
      </w:r>
      <w:r w:rsidR="00D33166" w:rsidRPr="007904A0">
        <w:rPr>
          <w:rFonts w:ascii="Verdana" w:hAnsi="Verdana" w:cstheme="minorHAnsi"/>
          <w:sz w:val="20"/>
        </w:rPr>
        <w:t xml:space="preserve"> years </w:t>
      </w:r>
      <w:r w:rsidRPr="007904A0">
        <w:rPr>
          <w:rFonts w:ascii="Verdana" w:hAnsi="Verdana" w:cstheme="minorHAnsi"/>
          <w:sz w:val="20"/>
        </w:rPr>
        <w:t xml:space="preserve">of IT </w:t>
      </w:r>
      <w:r w:rsidR="003D2A58" w:rsidRPr="007904A0">
        <w:rPr>
          <w:rFonts w:ascii="Verdana" w:hAnsi="Verdana" w:cstheme="minorHAnsi"/>
          <w:sz w:val="20"/>
        </w:rPr>
        <w:t>experience</w:t>
      </w:r>
      <w:r w:rsidRPr="007904A0">
        <w:rPr>
          <w:rFonts w:ascii="Verdana" w:hAnsi="Verdana" w:cstheme="minorHAnsi"/>
          <w:sz w:val="20"/>
        </w:rPr>
        <w:t>, primarily</w:t>
      </w:r>
      <w:r w:rsidR="003D2A58" w:rsidRPr="007904A0">
        <w:rPr>
          <w:rFonts w:ascii="Verdana" w:hAnsi="Verdana" w:cstheme="minorHAnsi"/>
          <w:sz w:val="20"/>
        </w:rPr>
        <w:t xml:space="preserve"> in leading and developing</w:t>
      </w:r>
      <w:r w:rsidRPr="007904A0">
        <w:rPr>
          <w:rFonts w:ascii="Verdana" w:hAnsi="Verdana" w:cstheme="minorHAnsi"/>
          <w:sz w:val="20"/>
        </w:rPr>
        <w:t xml:space="preserve"> Web</w:t>
      </w:r>
      <w:r w:rsidR="001644E0" w:rsidRPr="007904A0">
        <w:rPr>
          <w:rFonts w:ascii="Verdana" w:hAnsi="Verdana" w:cstheme="minorHAnsi"/>
          <w:sz w:val="20"/>
        </w:rPr>
        <w:t>/</w:t>
      </w:r>
      <w:r w:rsidR="0047018A" w:rsidRPr="007904A0">
        <w:rPr>
          <w:rFonts w:ascii="Verdana" w:hAnsi="Verdana" w:cstheme="minorHAnsi"/>
          <w:sz w:val="20"/>
        </w:rPr>
        <w:t xml:space="preserve">Android </w:t>
      </w:r>
      <w:r w:rsidR="001644E0" w:rsidRPr="007904A0">
        <w:rPr>
          <w:rFonts w:ascii="Verdana" w:hAnsi="Verdana" w:cstheme="minorHAnsi"/>
          <w:sz w:val="20"/>
        </w:rPr>
        <w:t xml:space="preserve"> </w:t>
      </w:r>
      <w:r w:rsidR="003D2A58" w:rsidRPr="007904A0">
        <w:rPr>
          <w:rFonts w:ascii="Verdana" w:hAnsi="Verdana" w:cstheme="minorHAnsi"/>
          <w:sz w:val="20"/>
        </w:rPr>
        <w:t>bases appl</w:t>
      </w:r>
      <w:r w:rsidR="001644E0" w:rsidRPr="007904A0">
        <w:rPr>
          <w:rFonts w:ascii="Verdana" w:hAnsi="Verdana" w:cstheme="minorHAnsi"/>
          <w:sz w:val="20"/>
        </w:rPr>
        <w:t>i</w:t>
      </w:r>
      <w:r w:rsidR="003D2A58" w:rsidRPr="007904A0">
        <w:rPr>
          <w:rFonts w:ascii="Verdana" w:hAnsi="Verdana" w:cstheme="minorHAnsi"/>
          <w:sz w:val="20"/>
        </w:rPr>
        <w:t>cation</w:t>
      </w:r>
      <w:r w:rsidR="001644E0" w:rsidRPr="007904A0">
        <w:rPr>
          <w:rFonts w:ascii="Verdana" w:hAnsi="Verdana" w:cstheme="minorHAnsi"/>
          <w:sz w:val="20"/>
        </w:rPr>
        <w:t>s</w:t>
      </w:r>
      <w:r w:rsidRPr="007904A0">
        <w:rPr>
          <w:rFonts w:ascii="Verdana" w:hAnsi="Verdana" w:cstheme="minorHAnsi"/>
          <w:sz w:val="20"/>
        </w:rPr>
        <w:t>. Has extensive experience with:</w:t>
      </w:r>
    </w:p>
    <w:p w:rsidR="00141A6C" w:rsidRPr="007904A0" w:rsidRDefault="00141A6C" w:rsidP="00290853">
      <w:pPr>
        <w:ind w:left="360"/>
        <w:rPr>
          <w:rFonts w:ascii="Verdana" w:hAnsi="Verdana" w:cstheme="minorHAnsi"/>
          <w:sz w:val="20"/>
        </w:rPr>
      </w:pPr>
      <w:r w:rsidRPr="007904A0">
        <w:rPr>
          <w:rFonts w:ascii="Verdana" w:hAnsi="Verdana" w:cstheme="minorHAnsi"/>
          <w:sz w:val="20"/>
        </w:rPr>
        <w:t xml:space="preserve">Qualification: </w:t>
      </w:r>
    </w:p>
    <w:p w:rsidR="0047018A" w:rsidRPr="007904A0" w:rsidRDefault="0047018A" w:rsidP="00D94406">
      <w:pPr>
        <w:numPr>
          <w:ilvl w:val="0"/>
          <w:numId w:val="3"/>
        </w:numPr>
        <w:suppressAutoHyphens/>
        <w:ind w:left="1440"/>
        <w:rPr>
          <w:rFonts w:ascii="Verdana" w:hAnsi="Verdana" w:cstheme="minorHAnsi"/>
          <w:sz w:val="20"/>
        </w:rPr>
      </w:pPr>
      <w:r w:rsidRPr="007904A0">
        <w:rPr>
          <w:rFonts w:ascii="Verdana" w:hAnsi="Verdana" w:cstheme="minorHAnsi"/>
          <w:sz w:val="20"/>
        </w:rPr>
        <w:t xml:space="preserve">Integrated M.Sc Software Systems-CMS College, Coimbatore -2004-2009 </w:t>
      </w:r>
    </w:p>
    <w:p w:rsidR="000A569F" w:rsidRPr="00AA532C" w:rsidRDefault="000A569F" w:rsidP="00290853">
      <w:pPr>
        <w:pStyle w:val="Code"/>
        <w:rPr>
          <w:sz w:val="22"/>
          <w:szCs w:val="22"/>
        </w:rPr>
      </w:pPr>
    </w:p>
    <w:p w:rsidR="00855972" w:rsidRPr="00AA532C" w:rsidRDefault="00855972" w:rsidP="00290853">
      <w:pPr>
        <w:pStyle w:val="Code"/>
        <w:rPr>
          <w:sz w:val="22"/>
          <w:szCs w:val="22"/>
        </w:rPr>
      </w:pPr>
      <w:r w:rsidRPr="00AA532C">
        <w:rPr>
          <w:sz w:val="22"/>
          <w:szCs w:val="22"/>
        </w:rPr>
        <w:t>Highlights:</w:t>
      </w:r>
    </w:p>
    <w:p w:rsidR="00290853" w:rsidRPr="007904A0" w:rsidRDefault="00DF08AF" w:rsidP="00D94406">
      <w:pPr>
        <w:numPr>
          <w:ilvl w:val="0"/>
          <w:numId w:val="5"/>
        </w:numPr>
        <w:spacing w:before="100" w:beforeAutospacing="1" w:after="100" w:afterAutospacing="1" w:line="360" w:lineRule="auto"/>
        <w:rPr>
          <w:rFonts w:ascii="Verdana" w:hAnsi="Verdana"/>
          <w:color w:val="000000" w:themeColor="text1"/>
          <w:sz w:val="20"/>
        </w:rPr>
      </w:pPr>
      <w:r>
        <w:rPr>
          <w:rFonts w:ascii="Verdana" w:hAnsi="Verdana"/>
          <w:color w:val="000000" w:themeColor="text1"/>
          <w:sz w:val="20"/>
        </w:rPr>
        <w:t>Six</w:t>
      </w:r>
      <w:r w:rsidR="00290853" w:rsidRPr="007904A0">
        <w:rPr>
          <w:rFonts w:ascii="Verdana" w:hAnsi="Verdana"/>
          <w:color w:val="000000" w:themeColor="text1"/>
          <w:sz w:val="20"/>
        </w:rPr>
        <w:t xml:space="preserve"> years of professional experience as a PHP programmer/ Network Administrator </w:t>
      </w:r>
      <w:r w:rsidR="00B64C37" w:rsidRPr="007904A0">
        <w:rPr>
          <w:rFonts w:ascii="Verdana" w:hAnsi="Verdana"/>
          <w:color w:val="000000" w:themeColor="text1"/>
          <w:sz w:val="20"/>
        </w:rPr>
        <w:t>/</w:t>
      </w:r>
      <w:r w:rsidR="00B64C37" w:rsidRPr="007904A0">
        <w:rPr>
          <w:rFonts w:ascii="Verdana" w:hAnsi="Verdana" w:cstheme="minorHAnsi"/>
          <w:spacing w:val="10"/>
          <w:sz w:val="20"/>
        </w:rPr>
        <w:t>mobile application- backend developer</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Excellent knowledge of developing web services and relational databases</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Experience in common third-party APIs</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Passionate about giving best design and following coding practices</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Familiar with web development and content management systems</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Good in managing time and organizing tasks</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Career oriented, hard working and ability to handle multiple tasks</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 xml:space="preserve">Quick learner and ability to learn new concepts </w:t>
      </w:r>
    </w:p>
    <w:p w:rsidR="00290853" w:rsidRPr="007904A0" w:rsidRDefault="00290853" w:rsidP="00D94406">
      <w:pPr>
        <w:numPr>
          <w:ilvl w:val="0"/>
          <w:numId w:val="5"/>
        </w:numPr>
        <w:spacing w:before="100" w:beforeAutospacing="1" w:after="100" w:afterAutospacing="1" w:line="360" w:lineRule="auto"/>
        <w:rPr>
          <w:rFonts w:ascii="Verdana" w:hAnsi="Verdana"/>
          <w:color w:val="000000" w:themeColor="text1"/>
          <w:sz w:val="20"/>
        </w:rPr>
      </w:pPr>
      <w:r w:rsidRPr="007904A0">
        <w:rPr>
          <w:rFonts w:ascii="Verdana" w:hAnsi="Verdana"/>
          <w:color w:val="000000" w:themeColor="text1"/>
          <w:sz w:val="20"/>
        </w:rPr>
        <w:t>Expertise in networking protocols and hardware operating systems</w:t>
      </w:r>
    </w:p>
    <w:p w:rsidR="008834D1" w:rsidRPr="007904A0" w:rsidRDefault="00B64C37" w:rsidP="007904A0">
      <w:pPr>
        <w:ind w:left="360"/>
        <w:jc w:val="left"/>
        <w:rPr>
          <w:rFonts w:ascii="Verdana" w:hAnsi="Verdana" w:cstheme="minorHAnsi"/>
          <w:color w:val="000000"/>
          <w:sz w:val="20"/>
        </w:rPr>
      </w:pPr>
      <w:r w:rsidRPr="00AA532C">
        <w:rPr>
          <w:rFonts w:ascii="Verdana" w:hAnsi="Verdana" w:cstheme="minorHAnsi"/>
          <w:b/>
          <w:szCs w:val="22"/>
        </w:rPr>
        <w:t>Skillset</w:t>
      </w:r>
      <w:r w:rsidR="00013E87" w:rsidRPr="00AA532C">
        <w:rPr>
          <w:rFonts w:ascii="Verdana" w:hAnsi="Verdana" w:cstheme="minorHAnsi"/>
          <w:szCs w:val="22"/>
        </w:rPr>
        <w:br/>
      </w:r>
      <w:r w:rsidRPr="007904A0">
        <w:rPr>
          <w:rFonts w:ascii="Verdana" w:hAnsi="Verdana" w:cstheme="minorHAnsi"/>
          <w:color w:val="000000"/>
          <w:sz w:val="20"/>
        </w:rPr>
        <w:t xml:space="preserve"> </w:t>
      </w:r>
      <w:r w:rsidR="008834D1" w:rsidRPr="007904A0">
        <w:rPr>
          <w:rFonts w:ascii="Verdana" w:hAnsi="Verdana" w:cstheme="minorHAnsi"/>
          <w:color w:val="000000"/>
          <w:sz w:val="20"/>
        </w:rPr>
        <w:t>Programming Languages / Technologies</w:t>
      </w:r>
    </w:p>
    <w:p w:rsidR="008834D1" w:rsidRPr="007904A0" w:rsidRDefault="008834D1" w:rsidP="00D94406">
      <w:pPr>
        <w:numPr>
          <w:ilvl w:val="0"/>
          <w:numId w:val="7"/>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PHP(5, 4 and 3). Core PHP and PHP with OOP (more than 5 year of experience)</w:t>
      </w:r>
    </w:p>
    <w:p w:rsidR="008834D1" w:rsidRPr="007904A0" w:rsidRDefault="008834D1" w:rsidP="00D94406">
      <w:pPr>
        <w:numPr>
          <w:ilvl w:val="0"/>
          <w:numId w:val="7"/>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 xml:space="preserve">JavaScript </w:t>
      </w:r>
    </w:p>
    <w:p w:rsidR="008834D1" w:rsidRPr="007904A0" w:rsidRDefault="008834D1" w:rsidP="00D94406">
      <w:pPr>
        <w:numPr>
          <w:ilvl w:val="0"/>
          <w:numId w:val="7"/>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 xml:space="preserve">AJAX </w:t>
      </w:r>
    </w:p>
    <w:p w:rsidR="008834D1" w:rsidRPr="007904A0" w:rsidRDefault="008834D1" w:rsidP="00D94406">
      <w:pPr>
        <w:numPr>
          <w:ilvl w:val="0"/>
          <w:numId w:val="7"/>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XML / XHTML / HTML</w:t>
      </w:r>
    </w:p>
    <w:p w:rsidR="008834D1" w:rsidRPr="007904A0" w:rsidRDefault="008834D1" w:rsidP="00D94406">
      <w:pPr>
        <w:numPr>
          <w:ilvl w:val="0"/>
          <w:numId w:val="7"/>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SQL. Generic SQ</w:t>
      </w:r>
      <w:r w:rsidR="00341D0D">
        <w:rPr>
          <w:rFonts w:ascii="Verdana" w:hAnsi="Verdana" w:cstheme="minorHAnsi"/>
          <w:color w:val="000000"/>
          <w:sz w:val="20"/>
        </w:rPr>
        <w:t>L programming, MySQL</w:t>
      </w:r>
    </w:p>
    <w:p w:rsidR="008834D1" w:rsidRDefault="008834D1" w:rsidP="00B654DA">
      <w:pPr>
        <w:numPr>
          <w:ilvl w:val="0"/>
          <w:numId w:val="7"/>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CSS</w:t>
      </w:r>
    </w:p>
    <w:p w:rsidR="008E5AE5" w:rsidRDefault="008E5AE5" w:rsidP="00B654DA">
      <w:pPr>
        <w:numPr>
          <w:ilvl w:val="0"/>
          <w:numId w:val="7"/>
        </w:numPr>
        <w:spacing w:before="100" w:beforeAutospacing="1" w:after="100" w:afterAutospacing="1"/>
        <w:jc w:val="left"/>
        <w:rPr>
          <w:rFonts w:ascii="Verdana" w:hAnsi="Verdana" w:cstheme="minorHAnsi"/>
          <w:color w:val="000000"/>
          <w:sz w:val="20"/>
        </w:rPr>
      </w:pPr>
      <w:r>
        <w:rPr>
          <w:rFonts w:ascii="Verdana" w:hAnsi="Verdana" w:cstheme="minorHAnsi"/>
          <w:color w:val="000000"/>
          <w:sz w:val="20"/>
        </w:rPr>
        <w:t>Objective c</w:t>
      </w:r>
    </w:p>
    <w:p w:rsidR="008E5AE5" w:rsidRDefault="008E5AE5" w:rsidP="008E5AE5">
      <w:pPr>
        <w:spacing w:before="100" w:beforeAutospacing="1" w:after="100" w:afterAutospacing="1"/>
        <w:ind w:left="1080"/>
        <w:jc w:val="left"/>
        <w:rPr>
          <w:rFonts w:ascii="Verdana" w:hAnsi="Verdana" w:cstheme="minorHAnsi"/>
          <w:color w:val="000000"/>
          <w:sz w:val="20"/>
        </w:rPr>
      </w:pPr>
    </w:p>
    <w:p w:rsidR="00F8387C" w:rsidRPr="006F5821" w:rsidRDefault="00F8387C" w:rsidP="00F8387C">
      <w:pPr>
        <w:spacing w:before="100" w:beforeAutospacing="1" w:after="100" w:afterAutospacing="1"/>
        <w:ind w:left="1080"/>
        <w:jc w:val="left"/>
        <w:rPr>
          <w:rFonts w:ascii="Verdana" w:hAnsi="Verdana" w:cstheme="minorHAnsi"/>
          <w:color w:val="000000"/>
          <w:sz w:val="20"/>
        </w:rPr>
      </w:pPr>
    </w:p>
    <w:p w:rsidR="00F8387C" w:rsidRPr="006F5821" w:rsidRDefault="00F802EF" w:rsidP="00B654DA">
      <w:pPr>
        <w:numPr>
          <w:ilvl w:val="0"/>
          <w:numId w:val="7"/>
        </w:numPr>
        <w:spacing w:before="100" w:beforeAutospacing="1" w:after="100" w:afterAutospacing="1"/>
        <w:jc w:val="left"/>
        <w:rPr>
          <w:rFonts w:ascii="Verdana" w:hAnsi="Verdana" w:cstheme="minorHAnsi"/>
          <w:color w:val="000000"/>
          <w:sz w:val="20"/>
        </w:rPr>
      </w:pPr>
      <w:r>
        <w:rPr>
          <w:rFonts w:ascii="Verdana" w:hAnsi="Verdana" w:cs="Arial"/>
          <w:sz w:val="24"/>
          <w:szCs w:val="24"/>
        </w:rPr>
        <w:t>Frameworks</w:t>
      </w:r>
    </w:p>
    <w:p w:rsidR="008834D1" w:rsidRPr="007904A0" w:rsidRDefault="008834D1" w:rsidP="00D94406">
      <w:pPr>
        <w:pStyle w:val="ListParagraph"/>
        <w:numPr>
          <w:ilvl w:val="0"/>
          <w:numId w:val="8"/>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Wordpress</w:t>
      </w:r>
    </w:p>
    <w:p w:rsidR="008834D1" w:rsidRPr="007904A0" w:rsidRDefault="008834D1" w:rsidP="00D94406">
      <w:pPr>
        <w:pStyle w:val="ListParagraph"/>
        <w:numPr>
          <w:ilvl w:val="0"/>
          <w:numId w:val="8"/>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Joomla</w:t>
      </w:r>
    </w:p>
    <w:p w:rsidR="008834D1" w:rsidRPr="007904A0" w:rsidRDefault="008834D1" w:rsidP="00D94406">
      <w:pPr>
        <w:pStyle w:val="ListParagraph"/>
        <w:numPr>
          <w:ilvl w:val="0"/>
          <w:numId w:val="8"/>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Drupal</w:t>
      </w:r>
    </w:p>
    <w:p w:rsidR="008834D1" w:rsidRPr="007904A0" w:rsidRDefault="008834D1" w:rsidP="00D94406">
      <w:pPr>
        <w:pStyle w:val="ListParagraph"/>
        <w:numPr>
          <w:ilvl w:val="0"/>
          <w:numId w:val="8"/>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Open Cart</w:t>
      </w:r>
    </w:p>
    <w:p w:rsidR="00351B70" w:rsidRPr="007904A0" w:rsidRDefault="00351B70" w:rsidP="00351B70">
      <w:pPr>
        <w:pStyle w:val="ListParagraph"/>
        <w:spacing w:before="100" w:beforeAutospacing="1" w:after="100" w:afterAutospacing="1"/>
        <w:ind w:left="1080"/>
        <w:jc w:val="left"/>
        <w:rPr>
          <w:rFonts w:ascii="Verdana" w:hAnsi="Verdana" w:cstheme="minorHAnsi"/>
          <w:color w:val="000000"/>
          <w:sz w:val="20"/>
        </w:rPr>
      </w:pPr>
    </w:p>
    <w:p w:rsidR="008834D1" w:rsidRPr="007904A0" w:rsidRDefault="008834D1" w:rsidP="00D94406">
      <w:pPr>
        <w:numPr>
          <w:ilvl w:val="0"/>
          <w:numId w:val="6"/>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Databases</w:t>
      </w:r>
    </w:p>
    <w:p w:rsidR="008834D1" w:rsidRPr="007904A0" w:rsidRDefault="008834D1" w:rsidP="00D94406">
      <w:pPr>
        <w:pStyle w:val="ListParagraph"/>
        <w:numPr>
          <w:ilvl w:val="0"/>
          <w:numId w:val="10"/>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lastRenderedPageBreak/>
        <w:t>Generi</w:t>
      </w:r>
      <w:r w:rsidR="00351B70">
        <w:rPr>
          <w:rFonts w:ascii="Verdana" w:hAnsi="Verdana" w:cstheme="minorHAnsi"/>
          <w:color w:val="000000"/>
          <w:sz w:val="20"/>
        </w:rPr>
        <w:t xml:space="preserve">c SQL programming (more than 5 </w:t>
      </w:r>
      <w:r w:rsidRPr="007904A0">
        <w:rPr>
          <w:rFonts w:ascii="Verdana" w:hAnsi="Verdana" w:cstheme="minorHAnsi"/>
          <w:color w:val="000000"/>
          <w:sz w:val="20"/>
        </w:rPr>
        <w:t>years experience)</w:t>
      </w:r>
    </w:p>
    <w:p w:rsidR="008834D1" w:rsidRPr="007904A0" w:rsidRDefault="008834D1" w:rsidP="00D94406">
      <w:pPr>
        <w:pStyle w:val="ListParagraph"/>
        <w:numPr>
          <w:ilvl w:val="0"/>
          <w:numId w:val="10"/>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MySQL</w:t>
      </w:r>
    </w:p>
    <w:p w:rsidR="008834D1" w:rsidRPr="007904A0" w:rsidRDefault="008834D1" w:rsidP="00D94406">
      <w:pPr>
        <w:numPr>
          <w:ilvl w:val="0"/>
          <w:numId w:val="6"/>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Standards</w:t>
      </w:r>
    </w:p>
    <w:p w:rsidR="008834D1" w:rsidRPr="007904A0" w:rsidRDefault="008834D1" w:rsidP="00D94406">
      <w:pPr>
        <w:numPr>
          <w:ilvl w:val="1"/>
          <w:numId w:val="11"/>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 xml:space="preserve">HTML 5, HTML </w:t>
      </w:r>
    </w:p>
    <w:p w:rsidR="008834D1" w:rsidRPr="007904A0" w:rsidRDefault="008834D1" w:rsidP="00D94406">
      <w:pPr>
        <w:numPr>
          <w:ilvl w:val="1"/>
          <w:numId w:val="11"/>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XML</w:t>
      </w:r>
    </w:p>
    <w:p w:rsidR="008834D1" w:rsidRPr="007904A0" w:rsidRDefault="008834D1" w:rsidP="00D94406">
      <w:pPr>
        <w:numPr>
          <w:ilvl w:val="1"/>
          <w:numId w:val="11"/>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CSS1, CSS2, CSS3</w:t>
      </w:r>
    </w:p>
    <w:p w:rsidR="008834D1" w:rsidRPr="007904A0" w:rsidRDefault="008834D1" w:rsidP="00D94406">
      <w:pPr>
        <w:numPr>
          <w:ilvl w:val="0"/>
          <w:numId w:val="6"/>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E-Commerce</w:t>
      </w:r>
    </w:p>
    <w:p w:rsidR="008834D1" w:rsidRPr="007904A0" w:rsidRDefault="008834D1" w:rsidP="00D94406">
      <w:pPr>
        <w:numPr>
          <w:ilvl w:val="1"/>
          <w:numId w:val="12"/>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Open Cart</w:t>
      </w:r>
    </w:p>
    <w:p w:rsidR="008834D1" w:rsidRPr="007904A0" w:rsidRDefault="008834D1" w:rsidP="00D94406">
      <w:pPr>
        <w:numPr>
          <w:ilvl w:val="0"/>
          <w:numId w:val="6"/>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Application Environments</w:t>
      </w:r>
    </w:p>
    <w:p w:rsidR="008834D1" w:rsidRPr="007904A0" w:rsidRDefault="008834D1" w:rsidP="00D94406">
      <w:pPr>
        <w:numPr>
          <w:ilvl w:val="1"/>
          <w:numId w:val="13"/>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Apache</w:t>
      </w:r>
    </w:p>
    <w:p w:rsidR="008834D1" w:rsidRPr="007904A0" w:rsidRDefault="008834D1" w:rsidP="00D94406">
      <w:pPr>
        <w:numPr>
          <w:ilvl w:val="1"/>
          <w:numId w:val="13"/>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PHP</w:t>
      </w:r>
    </w:p>
    <w:p w:rsidR="008834D1" w:rsidRPr="007904A0" w:rsidRDefault="008834D1" w:rsidP="00D94406">
      <w:pPr>
        <w:numPr>
          <w:ilvl w:val="1"/>
          <w:numId w:val="13"/>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JavaScript</w:t>
      </w:r>
    </w:p>
    <w:p w:rsidR="008834D1" w:rsidRPr="007904A0" w:rsidRDefault="008834D1" w:rsidP="00D94406">
      <w:pPr>
        <w:numPr>
          <w:ilvl w:val="0"/>
          <w:numId w:val="6"/>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Operation systems/platforms</w:t>
      </w:r>
    </w:p>
    <w:p w:rsidR="008834D1" w:rsidRPr="007904A0" w:rsidRDefault="008834D1" w:rsidP="00D94406">
      <w:pPr>
        <w:numPr>
          <w:ilvl w:val="1"/>
          <w:numId w:val="14"/>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 xml:space="preserve">Linux </w:t>
      </w:r>
    </w:p>
    <w:p w:rsidR="008834D1" w:rsidRPr="007904A0" w:rsidRDefault="008834D1" w:rsidP="00D94406">
      <w:pPr>
        <w:numPr>
          <w:ilvl w:val="1"/>
          <w:numId w:val="14"/>
        </w:numPr>
        <w:spacing w:before="100" w:beforeAutospacing="1" w:after="100" w:afterAutospacing="1"/>
        <w:jc w:val="left"/>
        <w:rPr>
          <w:rFonts w:ascii="Verdana" w:hAnsi="Verdana" w:cstheme="minorHAnsi"/>
          <w:color w:val="000000"/>
          <w:sz w:val="20"/>
        </w:rPr>
      </w:pPr>
      <w:r w:rsidRPr="007904A0">
        <w:rPr>
          <w:rFonts w:ascii="Verdana" w:hAnsi="Verdana" w:cstheme="minorHAnsi"/>
          <w:color w:val="000000"/>
          <w:sz w:val="20"/>
        </w:rPr>
        <w:t>Windows 95/98/2000/XP/2003/Vista/2008/Windows 7 and 8</w:t>
      </w:r>
    </w:p>
    <w:p w:rsidR="008834D1" w:rsidRPr="007904A0" w:rsidRDefault="008834D1" w:rsidP="00D94406">
      <w:pPr>
        <w:pStyle w:val="BodyTextIndent"/>
        <w:numPr>
          <w:ilvl w:val="1"/>
          <w:numId w:val="14"/>
        </w:numPr>
        <w:spacing w:after="0" w:line="240" w:lineRule="auto"/>
        <w:rPr>
          <w:rFonts w:ascii="Verdana" w:hAnsi="Verdana" w:cstheme="minorHAnsi"/>
          <w:sz w:val="20"/>
        </w:rPr>
      </w:pPr>
      <w:r w:rsidRPr="007904A0">
        <w:rPr>
          <w:rFonts w:ascii="Verdana" w:hAnsi="Verdana" w:cstheme="minorHAnsi"/>
          <w:sz w:val="20"/>
        </w:rPr>
        <w:t>Graphics</w:t>
      </w:r>
      <w:r w:rsidRPr="007904A0">
        <w:rPr>
          <w:rFonts w:ascii="Verdana" w:hAnsi="Verdana" w:cstheme="minorHAnsi"/>
          <w:sz w:val="20"/>
        </w:rPr>
        <w:tab/>
      </w:r>
      <w:r w:rsidRPr="007904A0">
        <w:rPr>
          <w:rFonts w:ascii="Verdana" w:hAnsi="Verdana" w:cstheme="minorHAnsi"/>
          <w:sz w:val="20"/>
        </w:rPr>
        <w:tab/>
      </w:r>
      <w:r w:rsidRPr="007904A0">
        <w:rPr>
          <w:rFonts w:ascii="Verdana" w:hAnsi="Verdana" w:cstheme="minorHAnsi"/>
          <w:sz w:val="20"/>
        </w:rPr>
        <w:tab/>
        <w:t xml:space="preserve"> </w:t>
      </w:r>
      <w:r w:rsidRPr="007904A0">
        <w:rPr>
          <w:rFonts w:ascii="Verdana" w:hAnsi="Verdana" w:cstheme="minorHAnsi"/>
          <w:sz w:val="20"/>
        </w:rPr>
        <w:tab/>
      </w:r>
    </w:p>
    <w:p w:rsidR="008834D1" w:rsidRPr="007904A0" w:rsidRDefault="008834D1" w:rsidP="00D94406">
      <w:pPr>
        <w:pStyle w:val="BodyTextIndent"/>
        <w:numPr>
          <w:ilvl w:val="1"/>
          <w:numId w:val="14"/>
        </w:numPr>
        <w:spacing w:after="0" w:line="240" w:lineRule="auto"/>
        <w:rPr>
          <w:rFonts w:ascii="Verdana" w:hAnsi="Verdana" w:cstheme="minorHAnsi"/>
          <w:sz w:val="20"/>
        </w:rPr>
      </w:pPr>
      <w:r w:rsidRPr="007904A0">
        <w:rPr>
          <w:rFonts w:ascii="Verdana" w:hAnsi="Verdana" w:cstheme="minorHAnsi"/>
          <w:sz w:val="20"/>
        </w:rPr>
        <w:t xml:space="preserve">Macromedia Flash MX, Adobe Photoshop 7.0  </w:t>
      </w:r>
    </w:p>
    <w:p w:rsidR="008834D1" w:rsidRPr="007904A0" w:rsidRDefault="008834D1" w:rsidP="00D94406">
      <w:pPr>
        <w:pStyle w:val="BodyTextIndent"/>
        <w:numPr>
          <w:ilvl w:val="1"/>
          <w:numId w:val="16"/>
        </w:numPr>
        <w:spacing w:after="0" w:line="240" w:lineRule="auto"/>
        <w:rPr>
          <w:rFonts w:ascii="Verdana" w:hAnsi="Verdana" w:cstheme="minorHAnsi"/>
          <w:sz w:val="20"/>
        </w:rPr>
      </w:pPr>
      <w:r w:rsidRPr="007904A0">
        <w:rPr>
          <w:rFonts w:ascii="Verdana" w:hAnsi="Verdana" w:cstheme="minorHAnsi"/>
          <w:sz w:val="20"/>
        </w:rPr>
        <w:t>Content Management system</w:t>
      </w:r>
    </w:p>
    <w:p w:rsidR="008834D1" w:rsidRPr="007904A0" w:rsidRDefault="008834D1" w:rsidP="00D94406">
      <w:pPr>
        <w:pStyle w:val="BodyTextIndent"/>
        <w:numPr>
          <w:ilvl w:val="1"/>
          <w:numId w:val="15"/>
        </w:numPr>
        <w:spacing w:after="0" w:line="240" w:lineRule="auto"/>
        <w:rPr>
          <w:rFonts w:ascii="Verdana" w:hAnsi="Verdana" w:cstheme="minorHAnsi"/>
          <w:sz w:val="20"/>
        </w:rPr>
      </w:pPr>
      <w:r w:rsidRPr="007904A0">
        <w:rPr>
          <w:rFonts w:ascii="Verdana" w:hAnsi="Verdana" w:cstheme="minorHAnsi"/>
          <w:sz w:val="20"/>
        </w:rPr>
        <w:t>Wordpress,Magento,Opencart, Drupal</w:t>
      </w:r>
    </w:p>
    <w:p w:rsidR="008834D1" w:rsidRPr="00AA532C" w:rsidRDefault="008834D1" w:rsidP="00B64C37">
      <w:pPr>
        <w:pStyle w:val="BodyTextIndent"/>
        <w:spacing w:after="0" w:line="240" w:lineRule="auto"/>
        <w:ind w:left="1080"/>
        <w:rPr>
          <w:rFonts w:ascii="Verdana" w:hAnsi="Verdana" w:cstheme="minorHAnsi"/>
          <w:szCs w:val="22"/>
        </w:rPr>
      </w:pPr>
    </w:p>
    <w:p w:rsidR="00141A6C" w:rsidRDefault="003423B4" w:rsidP="00290853">
      <w:pPr>
        <w:pStyle w:val="Dates"/>
        <w:ind w:left="360"/>
        <w:jc w:val="left"/>
        <w:rPr>
          <w:rFonts w:ascii="Verdana" w:hAnsi="Verdana" w:cstheme="minorHAnsi"/>
          <w:b/>
          <w:spacing w:val="0"/>
          <w:kern w:val="0"/>
          <w:sz w:val="22"/>
          <w:szCs w:val="22"/>
        </w:rPr>
      </w:pPr>
      <w:r w:rsidRPr="00AA532C">
        <w:rPr>
          <w:rFonts w:ascii="Verdana" w:hAnsi="Verdana" w:cstheme="minorHAnsi"/>
          <w:b/>
          <w:spacing w:val="0"/>
          <w:kern w:val="0"/>
          <w:sz w:val="22"/>
          <w:szCs w:val="22"/>
        </w:rPr>
        <w:t>PROFESSIONAL EXPERIENCE</w:t>
      </w:r>
    </w:p>
    <w:p w:rsidR="0033236D" w:rsidRDefault="0033236D" w:rsidP="00290853">
      <w:pPr>
        <w:pStyle w:val="Dates"/>
        <w:ind w:left="360"/>
        <w:jc w:val="left"/>
        <w:rPr>
          <w:rFonts w:ascii="Verdana" w:hAnsi="Verdana" w:cstheme="minorHAnsi"/>
          <w:b/>
          <w:spacing w:val="0"/>
          <w:kern w:val="0"/>
          <w:sz w:val="22"/>
          <w:szCs w:val="22"/>
        </w:rPr>
      </w:pPr>
    </w:p>
    <w:p w:rsidR="0033236D" w:rsidRDefault="0033236D" w:rsidP="00290853">
      <w:pPr>
        <w:pStyle w:val="Dates"/>
        <w:ind w:left="360"/>
        <w:jc w:val="left"/>
        <w:rPr>
          <w:rFonts w:ascii="Verdana" w:hAnsi="Verdana" w:cstheme="minorHAnsi"/>
          <w:spacing w:val="0"/>
          <w:kern w:val="0"/>
          <w:sz w:val="20"/>
          <w:szCs w:val="20"/>
        </w:rPr>
      </w:pPr>
      <w:r w:rsidRPr="0033236D">
        <w:rPr>
          <w:rFonts w:ascii="Verdana" w:hAnsi="Verdana" w:cstheme="minorHAnsi"/>
          <w:spacing w:val="0"/>
          <w:kern w:val="0"/>
          <w:sz w:val="20"/>
          <w:szCs w:val="20"/>
        </w:rPr>
        <w:t>Company</w:t>
      </w:r>
      <w:r>
        <w:rPr>
          <w:rFonts w:ascii="Verdana" w:hAnsi="Verdana" w:cstheme="minorHAnsi"/>
          <w:spacing w:val="0"/>
          <w:kern w:val="0"/>
          <w:sz w:val="20"/>
          <w:szCs w:val="20"/>
        </w:rPr>
        <w:t xml:space="preserve">        : Euro InfoTech pvt ltd(joined march</w:t>
      </w:r>
      <w:r w:rsidR="00956738">
        <w:rPr>
          <w:rFonts w:ascii="Verdana" w:hAnsi="Verdana" w:cstheme="minorHAnsi"/>
          <w:spacing w:val="0"/>
          <w:kern w:val="0"/>
          <w:sz w:val="20"/>
          <w:szCs w:val="20"/>
        </w:rPr>
        <w:t>2015</w:t>
      </w:r>
      <w:r>
        <w:rPr>
          <w:rFonts w:ascii="Verdana" w:hAnsi="Verdana" w:cstheme="minorHAnsi"/>
          <w:spacing w:val="0"/>
          <w:kern w:val="0"/>
          <w:sz w:val="20"/>
          <w:szCs w:val="20"/>
        </w:rPr>
        <w:t>)</w:t>
      </w:r>
    </w:p>
    <w:p w:rsidR="0033236D" w:rsidRDefault="0033236D" w:rsidP="0033236D">
      <w:pPr>
        <w:pStyle w:val="Dates"/>
        <w:ind w:left="360"/>
        <w:jc w:val="left"/>
        <w:rPr>
          <w:rFonts w:ascii="Verdana" w:hAnsi="Verdana" w:cstheme="minorHAnsi"/>
          <w:spacing w:val="0"/>
          <w:kern w:val="0"/>
          <w:sz w:val="20"/>
          <w:szCs w:val="20"/>
        </w:rPr>
      </w:pPr>
      <w:r>
        <w:rPr>
          <w:rFonts w:ascii="Verdana" w:hAnsi="Verdana" w:cstheme="minorHAnsi"/>
          <w:spacing w:val="0"/>
          <w:kern w:val="0"/>
          <w:sz w:val="20"/>
          <w:szCs w:val="20"/>
        </w:rPr>
        <w:t xml:space="preserve">                       Working as IOS Developer, undertaking iphone application development. </w:t>
      </w:r>
    </w:p>
    <w:p w:rsidR="00667BAA" w:rsidRDefault="00667BAA" w:rsidP="0033236D">
      <w:pPr>
        <w:pStyle w:val="Dates"/>
        <w:ind w:left="360"/>
        <w:jc w:val="left"/>
        <w:rPr>
          <w:rFonts w:ascii="Verdana" w:hAnsi="Verdana" w:cstheme="minorHAnsi"/>
          <w:spacing w:val="0"/>
          <w:kern w:val="0"/>
          <w:sz w:val="20"/>
          <w:szCs w:val="20"/>
        </w:rPr>
      </w:pPr>
    </w:p>
    <w:p w:rsidR="00667BAA" w:rsidRDefault="00667BAA" w:rsidP="0033236D">
      <w:pPr>
        <w:pStyle w:val="Dates"/>
        <w:ind w:left="360"/>
        <w:jc w:val="left"/>
        <w:rPr>
          <w:rFonts w:ascii="Verdana" w:hAnsi="Verdana" w:cstheme="minorHAnsi"/>
          <w:spacing w:val="0"/>
          <w:kern w:val="0"/>
          <w:sz w:val="20"/>
          <w:szCs w:val="20"/>
        </w:rPr>
      </w:pPr>
    </w:p>
    <w:p w:rsidR="00667BAA" w:rsidRDefault="00667BAA" w:rsidP="0033236D">
      <w:pPr>
        <w:pStyle w:val="Dates"/>
        <w:ind w:left="360"/>
        <w:jc w:val="left"/>
        <w:rPr>
          <w:rFonts w:ascii="Verdana" w:hAnsi="Verdana" w:cstheme="minorHAnsi"/>
          <w:spacing w:val="0"/>
          <w:kern w:val="0"/>
          <w:sz w:val="20"/>
          <w:szCs w:val="20"/>
        </w:rPr>
      </w:pPr>
      <w:r>
        <w:rPr>
          <w:rFonts w:ascii="Verdana" w:hAnsi="Verdana" w:cstheme="minorHAnsi"/>
          <w:spacing w:val="0"/>
          <w:kern w:val="0"/>
          <w:sz w:val="20"/>
          <w:szCs w:val="20"/>
        </w:rPr>
        <w:t>The list of projects as follows:</w:t>
      </w:r>
    </w:p>
    <w:p w:rsidR="00667BAA" w:rsidRDefault="00667BAA" w:rsidP="0033236D">
      <w:pPr>
        <w:pStyle w:val="Dates"/>
        <w:ind w:left="360"/>
        <w:jc w:val="left"/>
        <w:rPr>
          <w:rFonts w:ascii="Verdana" w:hAnsi="Verdana" w:cstheme="minorHAnsi"/>
          <w:spacing w:val="0"/>
          <w:kern w:val="0"/>
          <w:sz w:val="20"/>
          <w:szCs w:val="20"/>
        </w:rPr>
      </w:pPr>
    </w:p>
    <w:p w:rsidR="00667BAA" w:rsidRDefault="00667BAA" w:rsidP="0033236D">
      <w:pPr>
        <w:pStyle w:val="Dates"/>
        <w:ind w:left="360"/>
        <w:jc w:val="left"/>
        <w:rPr>
          <w:rFonts w:ascii="Verdana" w:hAnsi="Verdana" w:cstheme="minorHAnsi"/>
          <w:spacing w:val="0"/>
          <w:kern w:val="0"/>
          <w:sz w:val="20"/>
          <w:szCs w:val="20"/>
        </w:rPr>
      </w:pPr>
      <w:r>
        <w:rPr>
          <w:rFonts w:ascii="Verdana" w:hAnsi="Verdana" w:cstheme="minorHAnsi"/>
          <w:spacing w:val="0"/>
          <w:kern w:val="0"/>
          <w:sz w:val="20"/>
          <w:szCs w:val="20"/>
        </w:rPr>
        <w:t>1.Recipe World</w:t>
      </w:r>
    </w:p>
    <w:p w:rsidR="00667BAA" w:rsidRDefault="00667BAA" w:rsidP="0033236D">
      <w:pPr>
        <w:pStyle w:val="Dates"/>
        <w:ind w:left="360"/>
        <w:jc w:val="left"/>
        <w:rPr>
          <w:rFonts w:ascii="Verdana" w:hAnsi="Verdana" w:cstheme="minorHAnsi"/>
          <w:spacing w:val="0"/>
          <w:kern w:val="0"/>
          <w:sz w:val="20"/>
          <w:szCs w:val="20"/>
        </w:rPr>
      </w:pPr>
    </w:p>
    <w:p w:rsidR="00667BAA" w:rsidRDefault="00667BAA" w:rsidP="00667BAA">
      <w:pPr>
        <w:pStyle w:val="Dates"/>
        <w:ind w:left="450" w:hanging="270"/>
        <w:jc w:val="left"/>
        <w:rPr>
          <w:rFonts w:ascii="Verdana" w:hAnsi="Verdana" w:cstheme="minorHAnsi"/>
          <w:spacing w:val="0"/>
          <w:kern w:val="0"/>
          <w:sz w:val="20"/>
          <w:szCs w:val="20"/>
        </w:rPr>
      </w:pPr>
      <w:r>
        <w:rPr>
          <w:rFonts w:ascii="Verdana" w:hAnsi="Verdana" w:cstheme="minorHAnsi"/>
          <w:spacing w:val="0"/>
          <w:kern w:val="0"/>
          <w:sz w:val="20"/>
          <w:szCs w:val="20"/>
        </w:rPr>
        <w:t xml:space="preserve">              It’s an Iphone App developed for the purpose of getting the user details of the    various recipes of the world.</w:t>
      </w:r>
    </w:p>
    <w:p w:rsidR="00667BAA" w:rsidRDefault="00667BAA" w:rsidP="00667BAA">
      <w:pPr>
        <w:pStyle w:val="Dates"/>
        <w:ind w:left="450" w:hanging="270"/>
        <w:jc w:val="left"/>
        <w:rPr>
          <w:rFonts w:ascii="Verdana" w:hAnsi="Verdana" w:cstheme="minorHAnsi"/>
          <w:spacing w:val="0"/>
          <w:kern w:val="0"/>
          <w:sz w:val="20"/>
          <w:szCs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z w:val="20"/>
        </w:rPr>
        <w:t xml:space="preserve">   </w:t>
      </w:r>
      <w:r>
        <w:rPr>
          <w:rFonts w:ascii="Verdana" w:hAnsi="Verdana" w:cstheme="minorHAnsi"/>
          <w:spacing w:val="10"/>
          <w:sz w:val="20"/>
        </w:rPr>
        <w:t>Project duration:45 days</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w:t>
      </w:r>
      <w:r>
        <w:rPr>
          <w:rFonts w:ascii="Verdana" w:hAnsi="Verdana" w:cstheme="minorHAnsi"/>
          <w:spacing w:val="10"/>
          <w:sz w:val="20"/>
        </w:rPr>
        <w:t>Project team strength: 5 persons</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w:t>
      </w:r>
      <w:r>
        <w:rPr>
          <w:rFonts w:ascii="Verdana" w:hAnsi="Verdana" w:cstheme="minorHAnsi"/>
          <w:spacing w:val="10"/>
          <w:sz w:val="20"/>
        </w:rPr>
        <w:t>Technology used: php,mysql</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2.India Tourism</w:t>
      </w: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It’s an Iphone App developed for the purpose of getting the user info about the tourist places in india and detail information about each places</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z w:val="20"/>
        </w:rPr>
        <w:lastRenderedPageBreak/>
        <w:t xml:space="preserve">       </w:t>
      </w:r>
      <w:r>
        <w:rPr>
          <w:rFonts w:ascii="Verdana" w:hAnsi="Verdana" w:cstheme="minorHAnsi"/>
          <w:spacing w:val="10"/>
          <w:sz w:val="20"/>
        </w:rPr>
        <w:t>Project duration:60</w:t>
      </w:r>
      <w:r>
        <w:rPr>
          <w:rFonts w:ascii="Verdana" w:hAnsi="Verdana" w:cstheme="minorHAnsi"/>
          <w:spacing w:val="10"/>
          <w:sz w:val="20"/>
        </w:rPr>
        <w:t xml:space="preserve"> days</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w:t>
      </w:r>
      <w:r>
        <w:rPr>
          <w:rFonts w:ascii="Verdana" w:hAnsi="Verdana" w:cstheme="minorHAnsi"/>
          <w:spacing w:val="10"/>
          <w:sz w:val="20"/>
        </w:rPr>
        <w:t xml:space="preserve">  </w:t>
      </w:r>
      <w:r>
        <w:rPr>
          <w:rFonts w:ascii="Verdana" w:hAnsi="Verdana" w:cstheme="minorHAnsi"/>
          <w:spacing w:val="10"/>
          <w:sz w:val="20"/>
        </w:rPr>
        <w:t>Project team strength: 5 persons</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w:t>
      </w:r>
      <w:r>
        <w:rPr>
          <w:rFonts w:ascii="Verdana" w:hAnsi="Verdana" w:cstheme="minorHAnsi"/>
          <w:spacing w:val="10"/>
          <w:sz w:val="20"/>
        </w:rPr>
        <w:t xml:space="preserve">  </w:t>
      </w:r>
      <w:r>
        <w:rPr>
          <w:rFonts w:ascii="Verdana" w:hAnsi="Verdana" w:cstheme="minorHAnsi"/>
          <w:spacing w:val="10"/>
          <w:sz w:val="20"/>
        </w:rPr>
        <w:t xml:space="preserve"> Technology used: php,mysql</w:t>
      </w:r>
      <w:r>
        <w:rPr>
          <w:rFonts w:ascii="Verdana" w:hAnsi="Verdana" w:cstheme="minorHAnsi"/>
          <w:spacing w:val="10"/>
          <w:sz w:val="20"/>
        </w:rPr>
        <w:t>.</w:t>
      </w:r>
    </w:p>
    <w:p w:rsidR="00667BAA" w:rsidRDefault="00667BAA" w:rsidP="00667BAA">
      <w:pPr>
        <w:spacing w:line="276" w:lineRule="auto"/>
        <w:ind w:left="360"/>
        <w:rPr>
          <w:rFonts w:ascii="Verdana" w:hAnsi="Verdana" w:cstheme="minorHAnsi"/>
          <w:spacing w:val="10"/>
          <w:sz w:val="20"/>
        </w:rPr>
      </w:pP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3.  Video share:</w:t>
      </w:r>
    </w:p>
    <w:p w:rsidR="00667BAA" w:rsidRDefault="00667BAA" w:rsidP="00667BAA">
      <w:pPr>
        <w:spacing w:line="276" w:lineRule="auto"/>
        <w:ind w:left="360"/>
        <w:rPr>
          <w:rFonts w:ascii="Verdana" w:hAnsi="Verdana" w:cstheme="minorHAnsi"/>
          <w:spacing w:val="10"/>
          <w:sz w:val="20"/>
        </w:rPr>
      </w:pPr>
      <w:r>
        <w:rPr>
          <w:rFonts w:ascii="Verdana" w:hAnsi="Verdana" w:cstheme="minorHAnsi"/>
          <w:spacing w:val="10"/>
          <w:sz w:val="20"/>
        </w:rPr>
        <w:t xml:space="preserve">    It’s an Iphone developed for the purpose of sharing the</w:t>
      </w:r>
      <w:r w:rsidR="00D16784">
        <w:rPr>
          <w:rFonts w:ascii="Verdana" w:hAnsi="Verdana" w:cstheme="minorHAnsi"/>
          <w:spacing w:val="10"/>
          <w:sz w:val="20"/>
        </w:rPr>
        <w:t xml:space="preserve"> videos.</w:t>
      </w:r>
    </w:p>
    <w:p w:rsidR="00D16784" w:rsidRDefault="00D16784" w:rsidP="00667BAA">
      <w:pPr>
        <w:spacing w:line="276" w:lineRule="auto"/>
        <w:ind w:left="360"/>
        <w:rPr>
          <w:rFonts w:ascii="Verdana" w:hAnsi="Verdana" w:cstheme="minorHAnsi"/>
          <w:spacing w:val="10"/>
          <w:sz w:val="20"/>
        </w:rPr>
      </w:pPr>
    </w:p>
    <w:p w:rsidR="00D16784" w:rsidRDefault="00D16784" w:rsidP="00D16784">
      <w:pPr>
        <w:spacing w:line="276" w:lineRule="auto"/>
        <w:ind w:left="360"/>
        <w:rPr>
          <w:rFonts w:ascii="Verdana" w:hAnsi="Verdana" w:cstheme="minorHAnsi"/>
          <w:spacing w:val="10"/>
          <w:sz w:val="20"/>
        </w:rPr>
      </w:pPr>
      <w:r>
        <w:rPr>
          <w:rFonts w:ascii="Verdana" w:hAnsi="Verdana" w:cstheme="minorHAnsi"/>
          <w:spacing w:val="10"/>
          <w:sz w:val="20"/>
        </w:rPr>
        <w:t xml:space="preserve">   </w:t>
      </w:r>
      <w:r>
        <w:rPr>
          <w:rFonts w:ascii="Verdana" w:hAnsi="Verdana" w:cstheme="minorHAnsi"/>
          <w:sz w:val="20"/>
        </w:rPr>
        <w:t xml:space="preserve">   </w:t>
      </w:r>
      <w:r>
        <w:rPr>
          <w:rFonts w:ascii="Verdana" w:hAnsi="Verdana" w:cstheme="minorHAnsi"/>
          <w:spacing w:val="10"/>
          <w:sz w:val="20"/>
        </w:rPr>
        <w:t>Project duration:60 days</w:t>
      </w:r>
    </w:p>
    <w:p w:rsidR="00D16784" w:rsidRDefault="00D16784" w:rsidP="00D16784">
      <w:pPr>
        <w:spacing w:line="276" w:lineRule="auto"/>
        <w:ind w:left="360"/>
        <w:rPr>
          <w:rFonts w:ascii="Verdana" w:hAnsi="Verdana" w:cstheme="minorHAnsi"/>
          <w:spacing w:val="10"/>
          <w:sz w:val="20"/>
        </w:rPr>
      </w:pPr>
    </w:p>
    <w:p w:rsidR="00D16784" w:rsidRDefault="00D16784" w:rsidP="00D16784">
      <w:pPr>
        <w:spacing w:line="276" w:lineRule="auto"/>
        <w:ind w:left="360"/>
        <w:rPr>
          <w:rFonts w:ascii="Verdana" w:hAnsi="Verdana" w:cstheme="minorHAnsi"/>
          <w:spacing w:val="10"/>
          <w:sz w:val="20"/>
        </w:rPr>
      </w:pPr>
      <w:r>
        <w:rPr>
          <w:rFonts w:ascii="Verdana" w:hAnsi="Verdana" w:cstheme="minorHAnsi"/>
          <w:spacing w:val="10"/>
          <w:sz w:val="20"/>
        </w:rPr>
        <w:t xml:space="preserve">     Project team strength: 5 persons</w:t>
      </w:r>
    </w:p>
    <w:p w:rsidR="00D16784" w:rsidRDefault="00D16784" w:rsidP="00D16784">
      <w:pPr>
        <w:spacing w:line="276" w:lineRule="auto"/>
        <w:ind w:left="360"/>
        <w:rPr>
          <w:rFonts w:ascii="Verdana" w:hAnsi="Verdana" w:cstheme="minorHAnsi"/>
          <w:spacing w:val="10"/>
          <w:sz w:val="20"/>
        </w:rPr>
      </w:pPr>
    </w:p>
    <w:p w:rsidR="00D16784" w:rsidRDefault="00D16784" w:rsidP="00D16784">
      <w:pPr>
        <w:spacing w:line="276" w:lineRule="auto"/>
        <w:ind w:left="360"/>
        <w:rPr>
          <w:rFonts w:ascii="Verdana" w:hAnsi="Verdana" w:cstheme="minorHAnsi"/>
          <w:spacing w:val="10"/>
          <w:sz w:val="20"/>
        </w:rPr>
      </w:pPr>
      <w:r>
        <w:rPr>
          <w:rFonts w:ascii="Verdana" w:hAnsi="Verdana" w:cstheme="minorHAnsi"/>
          <w:spacing w:val="10"/>
          <w:sz w:val="20"/>
        </w:rPr>
        <w:t xml:space="preserve">     Technology used: php,mysql.</w:t>
      </w:r>
    </w:p>
    <w:p w:rsidR="00D16784" w:rsidRDefault="00D16784" w:rsidP="00667BAA">
      <w:pPr>
        <w:spacing w:line="276" w:lineRule="auto"/>
        <w:ind w:left="360"/>
        <w:rPr>
          <w:rFonts w:ascii="Verdana" w:hAnsi="Verdana" w:cstheme="minorHAnsi"/>
          <w:spacing w:val="10"/>
          <w:sz w:val="20"/>
        </w:rPr>
      </w:pPr>
    </w:p>
    <w:p w:rsidR="008834D1" w:rsidRPr="00AA532C" w:rsidRDefault="008834D1" w:rsidP="00D14367">
      <w:pPr>
        <w:pStyle w:val="Dates"/>
        <w:jc w:val="left"/>
        <w:rPr>
          <w:rFonts w:ascii="Verdana" w:hAnsi="Verdana" w:cstheme="minorHAnsi"/>
          <w:spacing w:val="0"/>
          <w:kern w:val="0"/>
          <w:sz w:val="22"/>
          <w:szCs w:val="22"/>
        </w:rPr>
      </w:pPr>
    </w:p>
    <w:p w:rsidR="00290853" w:rsidRPr="007904A0" w:rsidRDefault="00290853" w:rsidP="007904A0">
      <w:pPr>
        <w:spacing w:line="276" w:lineRule="auto"/>
        <w:ind w:left="360"/>
        <w:rPr>
          <w:rFonts w:ascii="Verdana" w:hAnsi="Verdana" w:cstheme="minorHAnsi"/>
          <w:bCs/>
          <w:sz w:val="20"/>
        </w:rPr>
      </w:pPr>
      <w:r w:rsidRPr="007904A0">
        <w:rPr>
          <w:rFonts w:ascii="Verdana" w:hAnsi="Verdana" w:cstheme="minorHAnsi"/>
          <w:sz w:val="20"/>
        </w:rPr>
        <w:t xml:space="preserve">Company        </w:t>
      </w:r>
      <w:r w:rsidR="00B64C37" w:rsidRPr="007904A0">
        <w:rPr>
          <w:rFonts w:ascii="Verdana" w:hAnsi="Verdana" w:cstheme="minorHAnsi"/>
          <w:sz w:val="20"/>
        </w:rPr>
        <w:t>:  Srishti Innovative</w:t>
      </w:r>
      <w:r w:rsidR="00542A70">
        <w:rPr>
          <w:rFonts w:ascii="Verdana" w:hAnsi="Verdana" w:cstheme="minorHAnsi"/>
          <w:sz w:val="20"/>
        </w:rPr>
        <w:t>(april 2014</w:t>
      </w:r>
      <w:r w:rsidR="0033236D">
        <w:rPr>
          <w:rFonts w:ascii="Verdana" w:hAnsi="Verdana" w:cstheme="minorHAnsi"/>
          <w:sz w:val="20"/>
        </w:rPr>
        <w:t>-feb 2015</w:t>
      </w:r>
      <w:r w:rsidR="00542A70">
        <w:rPr>
          <w:rFonts w:ascii="Verdana" w:hAnsi="Verdana" w:cstheme="minorHAnsi"/>
          <w:sz w:val="20"/>
        </w:rPr>
        <w:t>)</w:t>
      </w:r>
    </w:p>
    <w:p w:rsidR="00290853" w:rsidRPr="007904A0" w:rsidRDefault="00290853" w:rsidP="007904A0">
      <w:pPr>
        <w:spacing w:line="276" w:lineRule="auto"/>
        <w:ind w:left="360"/>
        <w:rPr>
          <w:rFonts w:ascii="Verdana" w:hAnsi="Verdana" w:cstheme="minorHAnsi"/>
          <w:bCs/>
          <w:sz w:val="20"/>
        </w:rPr>
      </w:pPr>
    </w:p>
    <w:p w:rsidR="00290853" w:rsidRPr="007904A0" w:rsidRDefault="000F7027" w:rsidP="007904A0">
      <w:pPr>
        <w:spacing w:line="276" w:lineRule="auto"/>
        <w:ind w:left="360"/>
        <w:rPr>
          <w:rFonts w:ascii="Verdana" w:hAnsi="Verdana" w:cstheme="minorHAnsi"/>
          <w:spacing w:val="10"/>
          <w:sz w:val="20"/>
        </w:rPr>
      </w:pPr>
      <w:r>
        <w:rPr>
          <w:rFonts w:ascii="Verdana" w:hAnsi="Verdana" w:cstheme="minorHAnsi"/>
          <w:spacing w:val="10"/>
          <w:sz w:val="20"/>
        </w:rPr>
        <w:t>Work</w:t>
      </w:r>
      <w:r w:rsidR="0033236D">
        <w:rPr>
          <w:rFonts w:ascii="Verdana" w:hAnsi="Verdana" w:cstheme="minorHAnsi"/>
          <w:spacing w:val="10"/>
          <w:sz w:val="20"/>
        </w:rPr>
        <w:t>ed</w:t>
      </w:r>
      <w:r>
        <w:rPr>
          <w:rFonts w:ascii="Verdana" w:hAnsi="Verdana" w:cstheme="minorHAnsi"/>
          <w:spacing w:val="10"/>
          <w:sz w:val="20"/>
        </w:rPr>
        <w:t xml:space="preserve"> as</w:t>
      </w:r>
      <w:r w:rsidR="00290853" w:rsidRPr="007904A0">
        <w:rPr>
          <w:rFonts w:ascii="Verdana" w:hAnsi="Verdana" w:cstheme="minorHAnsi"/>
          <w:spacing w:val="10"/>
          <w:sz w:val="20"/>
        </w:rPr>
        <w:t xml:space="preserve"> senior programmer (mobile application- backend developer) for android and iphone </w:t>
      </w:r>
    </w:p>
    <w:p w:rsidR="00290853" w:rsidRPr="007904A0"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The list of projects as follows:</w:t>
      </w:r>
    </w:p>
    <w:p w:rsidR="00290853" w:rsidRPr="007904A0" w:rsidRDefault="00290853" w:rsidP="007904A0">
      <w:pPr>
        <w:spacing w:line="276" w:lineRule="auto"/>
        <w:ind w:left="360"/>
        <w:rPr>
          <w:rFonts w:ascii="Verdana" w:hAnsi="Verdana" w:cstheme="minorHAnsi"/>
          <w:spacing w:val="10"/>
          <w:sz w:val="20"/>
        </w:rPr>
      </w:pPr>
    </w:p>
    <w:p w:rsidR="00290853" w:rsidRPr="007904A0"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1. Pet whistle (iPhone)</w:t>
      </w:r>
    </w:p>
    <w:p w:rsidR="00290853"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 xml:space="preserve">          It’s an IPhone App developed mainly for the purpose of finding the lost pets.</w:t>
      </w:r>
    </w:p>
    <w:p w:rsidR="00542A70" w:rsidRDefault="00542A70" w:rsidP="007904A0">
      <w:pPr>
        <w:spacing w:line="276" w:lineRule="auto"/>
        <w:ind w:left="360"/>
        <w:rPr>
          <w:rFonts w:ascii="Verdana" w:hAnsi="Verdana" w:cstheme="minorHAnsi"/>
          <w:spacing w:val="10"/>
          <w:sz w:val="20"/>
        </w:rPr>
      </w:pPr>
    </w:p>
    <w:p w:rsidR="00542A70" w:rsidRDefault="00542A70" w:rsidP="007904A0">
      <w:pPr>
        <w:spacing w:line="276" w:lineRule="auto"/>
        <w:ind w:left="360"/>
        <w:rPr>
          <w:rFonts w:ascii="Verdana" w:hAnsi="Verdana" w:cstheme="minorHAnsi"/>
          <w:spacing w:val="10"/>
          <w:sz w:val="20"/>
        </w:rPr>
      </w:pPr>
      <w:r>
        <w:rPr>
          <w:rFonts w:ascii="Verdana" w:hAnsi="Verdana" w:cstheme="minorHAnsi"/>
          <w:spacing w:val="10"/>
          <w:sz w:val="20"/>
        </w:rPr>
        <w:t>Project duration:45 days</w:t>
      </w:r>
    </w:p>
    <w:p w:rsidR="00542A70" w:rsidRDefault="00542A70" w:rsidP="007904A0">
      <w:pPr>
        <w:spacing w:line="276" w:lineRule="auto"/>
        <w:ind w:left="360"/>
        <w:rPr>
          <w:rFonts w:ascii="Verdana" w:hAnsi="Verdana" w:cstheme="minorHAnsi"/>
          <w:spacing w:val="10"/>
          <w:sz w:val="20"/>
        </w:rPr>
      </w:pPr>
    </w:p>
    <w:p w:rsidR="00542A70" w:rsidRDefault="00542A70" w:rsidP="007904A0">
      <w:pPr>
        <w:spacing w:line="276" w:lineRule="auto"/>
        <w:ind w:left="360"/>
        <w:rPr>
          <w:rFonts w:ascii="Verdana" w:hAnsi="Verdana" w:cstheme="minorHAnsi"/>
          <w:spacing w:val="10"/>
          <w:sz w:val="20"/>
        </w:rPr>
      </w:pPr>
      <w:r>
        <w:rPr>
          <w:rFonts w:ascii="Verdana" w:hAnsi="Verdana" w:cstheme="minorHAnsi"/>
          <w:spacing w:val="10"/>
          <w:sz w:val="20"/>
        </w:rPr>
        <w:t>Project team strength: 5 persons</w:t>
      </w:r>
    </w:p>
    <w:p w:rsidR="00542A70" w:rsidRDefault="00542A70" w:rsidP="007904A0">
      <w:pPr>
        <w:spacing w:line="276" w:lineRule="auto"/>
        <w:ind w:left="360"/>
        <w:rPr>
          <w:rFonts w:ascii="Verdana" w:hAnsi="Verdana" w:cstheme="minorHAnsi"/>
          <w:spacing w:val="10"/>
          <w:sz w:val="20"/>
        </w:rPr>
      </w:pPr>
    </w:p>
    <w:p w:rsidR="00542A70" w:rsidRDefault="00542A70" w:rsidP="007904A0">
      <w:pPr>
        <w:spacing w:line="276" w:lineRule="auto"/>
        <w:ind w:left="360"/>
        <w:rPr>
          <w:rFonts w:ascii="Verdana" w:hAnsi="Verdana" w:cstheme="minorHAnsi"/>
          <w:spacing w:val="10"/>
          <w:sz w:val="20"/>
        </w:rPr>
      </w:pPr>
      <w:r>
        <w:rPr>
          <w:rFonts w:ascii="Verdana" w:hAnsi="Verdana" w:cstheme="minorHAnsi"/>
          <w:spacing w:val="10"/>
          <w:sz w:val="20"/>
        </w:rPr>
        <w:t>Technology used: php,mysql</w:t>
      </w:r>
    </w:p>
    <w:p w:rsidR="00542A70" w:rsidRPr="007904A0" w:rsidRDefault="00542A70" w:rsidP="007904A0">
      <w:pPr>
        <w:spacing w:line="276" w:lineRule="auto"/>
        <w:ind w:left="360"/>
        <w:rPr>
          <w:rFonts w:ascii="Verdana" w:hAnsi="Verdana" w:cstheme="minorHAnsi"/>
          <w:spacing w:val="10"/>
          <w:sz w:val="20"/>
        </w:rPr>
      </w:pPr>
    </w:p>
    <w:p w:rsidR="00290853" w:rsidRPr="007904A0"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2. Pushr (iPhone &amp; android)</w:t>
      </w:r>
    </w:p>
    <w:p w:rsidR="00290853"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 xml:space="preserve">          It’s an App which is used for chatting with App users.</w:t>
      </w:r>
    </w:p>
    <w:p w:rsidR="00FA6CD0" w:rsidRDefault="00FA6CD0" w:rsidP="007904A0">
      <w:pPr>
        <w:spacing w:line="276" w:lineRule="auto"/>
        <w:ind w:left="360"/>
        <w:rPr>
          <w:rFonts w:ascii="Verdana" w:hAnsi="Verdana" w:cstheme="minorHAnsi"/>
          <w:spacing w:val="10"/>
          <w:sz w:val="20"/>
        </w:rPr>
      </w:pPr>
    </w:p>
    <w:p w:rsidR="00FA6CD0" w:rsidRDefault="00FA6CD0" w:rsidP="00FA6CD0">
      <w:pPr>
        <w:spacing w:line="276" w:lineRule="auto"/>
        <w:ind w:left="360"/>
        <w:rPr>
          <w:rFonts w:ascii="Verdana" w:hAnsi="Verdana" w:cstheme="minorHAnsi"/>
          <w:spacing w:val="10"/>
          <w:sz w:val="20"/>
        </w:rPr>
      </w:pPr>
      <w:r>
        <w:rPr>
          <w:rFonts w:ascii="Verdana" w:hAnsi="Verdana" w:cstheme="minorHAnsi"/>
          <w:spacing w:val="10"/>
          <w:sz w:val="20"/>
        </w:rPr>
        <w:t>Project duration:60 days</w:t>
      </w:r>
    </w:p>
    <w:p w:rsidR="00FA6CD0" w:rsidRDefault="00FA6CD0" w:rsidP="00FA6CD0">
      <w:pPr>
        <w:spacing w:line="276" w:lineRule="auto"/>
        <w:ind w:left="360"/>
        <w:rPr>
          <w:rFonts w:ascii="Verdana" w:hAnsi="Verdana" w:cstheme="minorHAnsi"/>
          <w:spacing w:val="10"/>
          <w:sz w:val="20"/>
        </w:rPr>
      </w:pPr>
    </w:p>
    <w:p w:rsidR="00FA6CD0" w:rsidRDefault="00FA6CD0" w:rsidP="00FA6CD0">
      <w:pPr>
        <w:spacing w:line="276" w:lineRule="auto"/>
        <w:ind w:left="360"/>
        <w:rPr>
          <w:rFonts w:ascii="Verdana" w:hAnsi="Verdana" w:cstheme="minorHAnsi"/>
          <w:spacing w:val="10"/>
          <w:sz w:val="20"/>
        </w:rPr>
      </w:pPr>
      <w:r>
        <w:rPr>
          <w:rFonts w:ascii="Verdana" w:hAnsi="Verdana" w:cstheme="minorHAnsi"/>
          <w:spacing w:val="10"/>
          <w:sz w:val="20"/>
        </w:rPr>
        <w:t>Project team strength: 5 persons</w:t>
      </w:r>
    </w:p>
    <w:p w:rsidR="00FA6CD0" w:rsidRDefault="00FA6CD0" w:rsidP="00FA6CD0">
      <w:pPr>
        <w:spacing w:line="276" w:lineRule="auto"/>
        <w:ind w:left="360"/>
        <w:rPr>
          <w:rFonts w:ascii="Verdana" w:hAnsi="Verdana" w:cstheme="minorHAnsi"/>
          <w:spacing w:val="10"/>
          <w:sz w:val="20"/>
        </w:rPr>
      </w:pPr>
    </w:p>
    <w:p w:rsidR="00FA6CD0" w:rsidRDefault="00FA6CD0" w:rsidP="00FA6CD0">
      <w:pPr>
        <w:spacing w:line="276" w:lineRule="auto"/>
        <w:ind w:left="360"/>
        <w:rPr>
          <w:rFonts w:ascii="Verdana" w:hAnsi="Verdana" w:cstheme="minorHAnsi"/>
          <w:spacing w:val="10"/>
          <w:sz w:val="20"/>
        </w:rPr>
      </w:pPr>
      <w:r>
        <w:rPr>
          <w:rFonts w:ascii="Verdana" w:hAnsi="Verdana" w:cstheme="minorHAnsi"/>
          <w:spacing w:val="10"/>
          <w:sz w:val="20"/>
        </w:rPr>
        <w:t>Technology used: php,mysql</w:t>
      </w:r>
    </w:p>
    <w:p w:rsidR="00FA6CD0" w:rsidRPr="007904A0" w:rsidRDefault="00FA6CD0" w:rsidP="007904A0">
      <w:pPr>
        <w:spacing w:line="276" w:lineRule="auto"/>
        <w:ind w:left="360"/>
        <w:rPr>
          <w:rFonts w:ascii="Verdana" w:hAnsi="Verdana" w:cstheme="minorHAnsi"/>
          <w:spacing w:val="10"/>
          <w:sz w:val="20"/>
        </w:rPr>
      </w:pPr>
    </w:p>
    <w:p w:rsidR="00290853" w:rsidRPr="007904A0"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3. Receipt of defeat (Android)</w:t>
      </w:r>
    </w:p>
    <w:p w:rsidR="00290853"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 xml:space="preserve">          It’s an App mainly for playing games and make challenges to the opponent this App is android version</w:t>
      </w:r>
      <w:r w:rsidR="00522CD2">
        <w:rPr>
          <w:rFonts w:ascii="Verdana" w:hAnsi="Verdana" w:cstheme="minorHAnsi"/>
          <w:spacing w:val="10"/>
          <w:sz w:val="20"/>
        </w:rPr>
        <w:t>.</w:t>
      </w:r>
    </w:p>
    <w:p w:rsidR="00522CD2" w:rsidRDefault="00522CD2" w:rsidP="007904A0">
      <w:pPr>
        <w:spacing w:line="276" w:lineRule="auto"/>
        <w:ind w:left="360"/>
        <w:rPr>
          <w:rFonts w:ascii="Verdana" w:hAnsi="Verdana" w:cstheme="minorHAnsi"/>
          <w:spacing w:val="10"/>
          <w:sz w:val="20"/>
        </w:rPr>
      </w:pPr>
    </w:p>
    <w:p w:rsidR="00522CD2" w:rsidRDefault="00522CD2" w:rsidP="00522CD2">
      <w:pPr>
        <w:spacing w:line="276" w:lineRule="auto"/>
        <w:ind w:left="360"/>
        <w:rPr>
          <w:rFonts w:ascii="Verdana" w:hAnsi="Verdana" w:cstheme="minorHAnsi"/>
          <w:spacing w:val="10"/>
          <w:sz w:val="20"/>
        </w:rPr>
      </w:pPr>
      <w:r>
        <w:rPr>
          <w:rFonts w:ascii="Verdana" w:hAnsi="Verdana" w:cstheme="minorHAnsi"/>
          <w:spacing w:val="10"/>
          <w:sz w:val="20"/>
        </w:rPr>
        <w:t>Project duration:60 days</w:t>
      </w:r>
    </w:p>
    <w:p w:rsidR="00522CD2" w:rsidRDefault="00522CD2" w:rsidP="00522CD2">
      <w:pPr>
        <w:spacing w:line="276" w:lineRule="auto"/>
        <w:ind w:left="360"/>
        <w:rPr>
          <w:rFonts w:ascii="Verdana" w:hAnsi="Verdana" w:cstheme="minorHAnsi"/>
          <w:spacing w:val="10"/>
          <w:sz w:val="20"/>
        </w:rPr>
      </w:pPr>
    </w:p>
    <w:p w:rsidR="00522CD2" w:rsidRDefault="00522CD2" w:rsidP="00522CD2">
      <w:pPr>
        <w:spacing w:line="276" w:lineRule="auto"/>
        <w:ind w:left="360"/>
        <w:rPr>
          <w:rFonts w:ascii="Verdana" w:hAnsi="Verdana" w:cstheme="minorHAnsi"/>
          <w:spacing w:val="10"/>
          <w:sz w:val="20"/>
        </w:rPr>
      </w:pPr>
      <w:r>
        <w:rPr>
          <w:rFonts w:ascii="Verdana" w:hAnsi="Verdana" w:cstheme="minorHAnsi"/>
          <w:spacing w:val="10"/>
          <w:sz w:val="20"/>
        </w:rPr>
        <w:t>Project team strength: 5 persons</w:t>
      </w:r>
    </w:p>
    <w:p w:rsidR="00522CD2" w:rsidRDefault="00522CD2" w:rsidP="00522CD2">
      <w:pPr>
        <w:spacing w:line="276" w:lineRule="auto"/>
        <w:ind w:left="360"/>
        <w:rPr>
          <w:rFonts w:ascii="Verdana" w:hAnsi="Verdana" w:cstheme="minorHAnsi"/>
          <w:spacing w:val="10"/>
          <w:sz w:val="20"/>
        </w:rPr>
      </w:pPr>
    </w:p>
    <w:p w:rsidR="00522CD2" w:rsidRDefault="00522CD2" w:rsidP="00522CD2">
      <w:pPr>
        <w:spacing w:line="276" w:lineRule="auto"/>
        <w:ind w:left="360"/>
        <w:rPr>
          <w:rFonts w:ascii="Verdana" w:hAnsi="Verdana" w:cstheme="minorHAnsi"/>
          <w:spacing w:val="10"/>
          <w:sz w:val="20"/>
        </w:rPr>
      </w:pPr>
      <w:r>
        <w:rPr>
          <w:rFonts w:ascii="Verdana" w:hAnsi="Verdana" w:cstheme="minorHAnsi"/>
          <w:spacing w:val="10"/>
          <w:sz w:val="20"/>
        </w:rPr>
        <w:lastRenderedPageBreak/>
        <w:t>Technology used: php,mysql</w:t>
      </w:r>
    </w:p>
    <w:p w:rsidR="00522CD2" w:rsidRPr="007904A0" w:rsidRDefault="00522CD2" w:rsidP="007904A0">
      <w:pPr>
        <w:spacing w:line="276" w:lineRule="auto"/>
        <w:ind w:left="360"/>
        <w:rPr>
          <w:rFonts w:ascii="Verdana" w:hAnsi="Verdana" w:cstheme="minorHAnsi"/>
          <w:spacing w:val="10"/>
          <w:sz w:val="20"/>
        </w:rPr>
      </w:pPr>
    </w:p>
    <w:p w:rsidR="00290853" w:rsidRPr="007904A0"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4. Road Trip (Android)</w:t>
      </w:r>
    </w:p>
    <w:p w:rsidR="00290853"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 xml:space="preserve">          It’s an App mainly developed for the purpose of road trip facility, This App is android version.</w:t>
      </w:r>
    </w:p>
    <w:p w:rsidR="00522CD2" w:rsidRDefault="00522CD2" w:rsidP="007904A0">
      <w:pPr>
        <w:spacing w:line="276" w:lineRule="auto"/>
        <w:ind w:left="360"/>
        <w:rPr>
          <w:rFonts w:ascii="Verdana" w:hAnsi="Verdana" w:cstheme="minorHAnsi"/>
          <w:spacing w:val="10"/>
          <w:sz w:val="20"/>
        </w:rPr>
      </w:pPr>
    </w:p>
    <w:p w:rsidR="00522CD2" w:rsidRDefault="00522CD2" w:rsidP="00522CD2">
      <w:pPr>
        <w:spacing w:line="276" w:lineRule="auto"/>
        <w:ind w:left="360"/>
        <w:rPr>
          <w:rFonts w:ascii="Verdana" w:hAnsi="Verdana" w:cstheme="minorHAnsi"/>
          <w:spacing w:val="10"/>
          <w:sz w:val="20"/>
        </w:rPr>
      </w:pPr>
      <w:r>
        <w:rPr>
          <w:rFonts w:ascii="Verdana" w:hAnsi="Verdana" w:cstheme="minorHAnsi"/>
          <w:spacing w:val="10"/>
          <w:sz w:val="20"/>
        </w:rPr>
        <w:t>Project duration:45 days</w:t>
      </w:r>
    </w:p>
    <w:p w:rsidR="00522CD2" w:rsidRDefault="00522CD2" w:rsidP="00522CD2">
      <w:pPr>
        <w:spacing w:line="276" w:lineRule="auto"/>
        <w:ind w:left="360"/>
        <w:rPr>
          <w:rFonts w:ascii="Verdana" w:hAnsi="Verdana" w:cstheme="minorHAnsi"/>
          <w:spacing w:val="10"/>
          <w:sz w:val="20"/>
        </w:rPr>
      </w:pPr>
    </w:p>
    <w:p w:rsidR="00522CD2" w:rsidRDefault="00522CD2" w:rsidP="00522CD2">
      <w:pPr>
        <w:spacing w:line="276" w:lineRule="auto"/>
        <w:ind w:left="360"/>
        <w:rPr>
          <w:rFonts w:ascii="Verdana" w:hAnsi="Verdana" w:cstheme="minorHAnsi"/>
          <w:spacing w:val="10"/>
          <w:sz w:val="20"/>
        </w:rPr>
      </w:pPr>
      <w:r>
        <w:rPr>
          <w:rFonts w:ascii="Verdana" w:hAnsi="Verdana" w:cstheme="minorHAnsi"/>
          <w:spacing w:val="10"/>
          <w:sz w:val="20"/>
        </w:rPr>
        <w:t>Project team strength: 5 persons</w:t>
      </w:r>
    </w:p>
    <w:p w:rsidR="00522CD2" w:rsidRDefault="00522CD2" w:rsidP="00522CD2">
      <w:pPr>
        <w:spacing w:line="276" w:lineRule="auto"/>
        <w:ind w:left="360"/>
        <w:rPr>
          <w:rFonts w:ascii="Verdana" w:hAnsi="Verdana" w:cstheme="minorHAnsi"/>
          <w:spacing w:val="10"/>
          <w:sz w:val="20"/>
        </w:rPr>
      </w:pPr>
    </w:p>
    <w:p w:rsidR="00522CD2" w:rsidRDefault="00522CD2" w:rsidP="00522CD2">
      <w:pPr>
        <w:spacing w:line="276" w:lineRule="auto"/>
        <w:ind w:left="360"/>
        <w:rPr>
          <w:rFonts w:ascii="Verdana" w:hAnsi="Verdana" w:cstheme="minorHAnsi"/>
          <w:spacing w:val="10"/>
          <w:sz w:val="20"/>
        </w:rPr>
      </w:pPr>
      <w:r>
        <w:rPr>
          <w:rFonts w:ascii="Verdana" w:hAnsi="Verdana" w:cstheme="minorHAnsi"/>
          <w:spacing w:val="10"/>
          <w:sz w:val="20"/>
        </w:rPr>
        <w:t>Technology used: php,mysql</w:t>
      </w:r>
    </w:p>
    <w:p w:rsidR="00522CD2" w:rsidRPr="007904A0" w:rsidRDefault="00522CD2" w:rsidP="007904A0">
      <w:pPr>
        <w:spacing w:line="276" w:lineRule="auto"/>
        <w:ind w:left="360"/>
        <w:rPr>
          <w:rFonts w:ascii="Verdana" w:hAnsi="Verdana" w:cstheme="minorHAnsi"/>
          <w:spacing w:val="10"/>
          <w:sz w:val="20"/>
        </w:rPr>
      </w:pPr>
    </w:p>
    <w:p w:rsidR="00290853" w:rsidRPr="007904A0"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5. Traditional dating App (iPhone)</w:t>
      </w:r>
    </w:p>
    <w:p w:rsidR="00290853" w:rsidRDefault="00290853" w:rsidP="007904A0">
      <w:pPr>
        <w:spacing w:line="276" w:lineRule="auto"/>
        <w:ind w:left="360"/>
        <w:rPr>
          <w:rFonts w:ascii="Verdana" w:hAnsi="Verdana" w:cstheme="minorHAnsi"/>
          <w:spacing w:val="10"/>
          <w:sz w:val="20"/>
        </w:rPr>
      </w:pPr>
      <w:r w:rsidRPr="007904A0">
        <w:rPr>
          <w:rFonts w:ascii="Verdana" w:hAnsi="Verdana" w:cstheme="minorHAnsi"/>
          <w:spacing w:val="10"/>
          <w:sz w:val="20"/>
        </w:rPr>
        <w:t xml:space="preserve">       It’s an App mainly developed for the purpose of chatting facility. The user can chat based on different likes. The traditional dating App is mainly for iPhone.</w:t>
      </w:r>
    </w:p>
    <w:p w:rsidR="00976733" w:rsidRDefault="00976733" w:rsidP="007904A0">
      <w:pPr>
        <w:spacing w:line="276" w:lineRule="auto"/>
        <w:ind w:left="360"/>
        <w:rPr>
          <w:rFonts w:ascii="Verdana" w:hAnsi="Verdana" w:cstheme="minorHAnsi"/>
          <w:spacing w:val="10"/>
          <w:sz w:val="20"/>
        </w:rPr>
      </w:pPr>
    </w:p>
    <w:p w:rsidR="00976733" w:rsidRDefault="00976733" w:rsidP="00976733">
      <w:pPr>
        <w:spacing w:line="276" w:lineRule="auto"/>
        <w:ind w:left="360"/>
        <w:rPr>
          <w:rFonts w:ascii="Verdana" w:hAnsi="Verdana" w:cstheme="minorHAnsi"/>
          <w:spacing w:val="10"/>
          <w:sz w:val="20"/>
        </w:rPr>
      </w:pPr>
      <w:r>
        <w:rPr>
          <w:rFonts w:ascii="Verdana" w:hAnsi="Verdana" w:cstheme="minorHAnsi"/>
          <w:spacing w:val="10"/>
          <w:sz w:val="20"/>
        </w:rPr>
        <w:t>Project duration:60 days</w:t>
      </w:r>
    </w:p>
    <w:p w:rsidR="00976733" w:rsidRDefault="00976733" w:rsidP="00976733">
      <w:pPr>
        <w:spacing w:line="276" w:lineRule="auto"/>
        <w:ind w:left="360"/>
        <w:rPr>
          <w:rFonts w:ascii="Verdana" w:hAnsi="Verdana" w:cstheme="minorHAnsi"/>
          <w:spacing w:val="10"/>
          <w:sz w:val="20"/>
        </w:rPr>
      </w:pPr>
    </w:p>
    <w:p w:rsidR="00976733" w:rsidRDefault="00976733" w:rsidP="00976733">
      <w:pPr>
        <w:spacing w:line="276" w:lineRule="auto"/>
        <w:ind w:left="360"/>
        <w:rPr>
          <w:rFonts w:ascii="Verdana" w:hAnsi="Verdana" w:cstheme="minorHAnsi"/>
          <w:spacing w:val="10"/>
          <w:sz w:val="20"/>
        </w:rPr>
      </w:pPr>
      <w:r>
        <w:rPr>
          <w:rFonts w:ascii="Verdana" w:hAnsi="Verdana" w:cstheme="minorHAnsi"/>
          <w:spacing w:val="10"/>
          <w:sz w:val="20"/>
        </w:rPr>
        <w:t>Project team strength: 5 persons</w:t>
      </w:r>
    </w:p>
    <w:p w:rsidR="00976733" w:rsidRDefault="00976733" w:rsidP="00976733">
      <w:pPr>
        <w:spacing w:line="276" w:lineRule="auto"/>
        <w:ind w:left="360"/>
        <w:rPr>
          <w:rFonts w:ascii="Verdana" w:hAnsi="Verdana" w:cstheme="minorHAnsi"/>
          <w:spacing w:val="10"/>
          <w:sz w:val="20"/>
        </w:rPr>
      </w:pPr>
    </w:p>
    <w:p w:rsidR="00976733" w:rsidRDefault="00976733" w:rsidP="00976733">
      <w:pPr>
        <w:spacing w:line="276" w:lineRule="auto"/>
        <w:ind w:left="360"/>
        <w:rPr>
          <w:rFonts w:ascii="Verdana" w:hAnsi="Verdana" w:cstheme="minorHAnsi"/>
          <w:spacing w:val="10"/>
          <w:sz w:val="20"/>
        </w:rPr>
      </w:pPr>
      <w:r>
        <w:rPr>
          <w:rFonts w:ascii="Verdana" w:hAnsi="Verdana" w:cstheme="minorHAnsi"/>
          <w:spacing w:val="10"/>
          <w:sz w:val="20"/>
        </w:rPr>
        <w:t>Technology used: php,mysql</w:t>
      </w:r>
    </w:p>
    <w:p w:rsidR="00976733" w:rsidRPr="007904A0" w:rsidRDefault="00976733" w:rsidP="007904A0">
      <w:pPr>
        <w:spacing w:line="276" w:lineRule="auto"/>
        <w:ind w:left="360"/>
        <w:rPr>
          <w:rFonts w:ascii="Verdana" w:hAnsi="Verdana" w:cstheme="minorHAnsi"/>
          <w:spacing w:val="10"/>
          <w:sz w:val="20"/>
        </w:rPr>
      </w:pPr>
    </w:p>
    <w:p w:rsidR="00290853" w:rsidRPr="007904A0" w:rsidRDefault="00290853" w:rsidP="007904A0">
      <w:pPr>
        <w:spacing w:line="276" w:lineRule="auto"/>
        <w:rPr>
          <w:rFonts w:ascii="Verdana" w:hAnsi="Verdana" w:cstheme="minorHAnsi"/>
          <w:bCs/>
          <w:sz w:val="20"/>
        </w:rPr>
      </w:pPr>
    </w:p>
    <w:p w:rsidR="00C0275C" w:rsidRDefault="00C0275C" w:rsidP="007904A0">
      <w:pPr>
        <w:spacing w:line="276" w:lineRule="auto"/>
        <w:rPr>
          <w:rFonts w:ascii="Verdana" w:hAnsi="Verdana" w:cstheme="minorHAnsi"/>
          <w:sz w:val="20"/>
        </w:rPr>
      </w:pPr>
    </w:p>
    <w:p w:rsidR="00290853" w:rsidRPr="007904A0" w:rsidRDefault="00290853" w:rsidP="00C0275C">
      <w:pPr>
        <w:spacing w:line="276" w:lineRule="auto"/>
        <w:ind w:left="360"/>
        <w:rPr>
          <w:rFonts w:ascii="Verdana" w:hAnsi="Verdana" w:cstheme="minorHAnsi"/>
          <w:sz w:val="20"/>
        </w:rPr>
      </w:pPr>
      <w:r w:rsidRPr="007904A0">
        <w:rPr>
          <w:rFonts w:ascii="Verdana" w:hAnsi="Verdana" w:cstheme="minorHAnsi"/>
          <w:sz w:val="20"/>
        </w:rPr>
        <w:t>Company        :  Aries Marine and Eng.Services, Sharjah</w:t>
      </w:r>
    </w:p>
    <w:p w:rsidR="00B64C37" w:rsidRPr="007904A0" w:rsidRDefault="00B64C37" w:rsidP="007904A0">
      <w:pPr>
        <w:spacing w:line="276" w:lineRule="auto"/>
        <w:rPr>
          <w:rFonts w:ascii="Verdana" w:hAnsi="Verdana" w:cstheme="minorHAnsi"/>
          <w:bCs/>
          <w:sz w:val="20"/>
        </w:rPr>
      </w:pPr>
    </w:p>
    <w:p w:rsidR="00290853" w:rsidRPr="007904A0" w:rsidRDefault="00290853" w:rsidP="0014155A">
      <w:pPr>
        <w:spacing w:line="276" w:lineRule="auto"/>
        <w:rPr>
          <w:rFonts w:ascii="Verdana" w:hAnsi="Verdana" w:cstheme="minorHAnsi"/>
          <w:spacing w:val="10"/>
          <w:sz w:val="20"/>
        </w:rPr>
      </w:pPr>
      <w:r w:rsidRPr="007904A0">
        <w:rPr>
          <w:rFonts w:ascii="Verdana" w:hAnsi="Verdana" w:cstheme="minorHAnsi"/>
          <w:spacing w:val="10"/>
          <w:sz w:val="20"/>
        </w:rPr>
        <w:t>Worked as   system administrator from November 2012 to March 2014.</w:t>
      </w:r>
    </w:p>
    <w:p w:rsidR="00D360BA" w:rsidRDefault="00D360BA" w:rsidP="00D94406">
      <w:pPr>
        <w:numPr>
          <w:ilvl w:val="0"/>
          <w:numId w:val="4"/>
        </w:numPr>
        <w:suppressAutoHyphens/>
        <w:spacing w:line="276" w:lineRule="auto"/>
        <w:rPr>
          <w:rFonts w:ascii="Verdana" w:hAnsi="Verdana" w:cstheme="minorHAnsi"/>
          <w:spacing w:val="10"/>
          <w:sz w:val="20"/>
        </w:rPr>
      </w:pPr>
      <w:r>
        <w:rPr>
          <w:rFonts w:ascii="Verdana" w:hAnsi="Verdana" w:cstheme="minorHAnsi"/>
          <w:spacing w:val="10"/>
          <w:sz w:val="20"/>
        </w:rPr>
        <w:t>Backend support for website development and application development</w:t>
      </w:r>
    </w:p>
    <w:p w:rsidR="00290853" w:rsidRPr="007904A0"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Backend support for online Education system.</w:t>
      </w:r>
    </w:p>
    <w:p w:rsidR="00290853" w:rsidRPr="007904A0"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Software installation in pc.</w:t>
      </w:r>
    </w:p>
    <w:p w:rsidR="00290853" w:rsidRPr="007904A0"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Mail configuring in pc.</w:t>
      </w:r>
    </w:p>
    <w:p w:rsidR="00290853" w:rsidRPr="007904A0"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System maintenance and system installation.</w:t>
      </w:r>
    </w:p>
    <w:p w:rsidR="00290853" w:rsidRPr="007904A0"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Software installation and maintenance work in laptops.</w:t>
      </w:r>
    </w:p>
    <w:p w:rsidR="00290853" w:rsidRPr="007904A0"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Managing I.T related purchases.</w:t>
      </w:r>
    </w:p>
    <w:p w:rsidR="00290853" w:rsidRDefault="00290853" w:rsidP="00D94406">
      <w:pPr>
        <w:numPr>
          <w:ilvl w:val="0"/>
          <w:numId w:val="4"/>
        </w:numPr>
        <w:suppressAutoHyphens/>
        <w:spacing w:line="276" w:lineRule="auto"/>
        <w:rPr>
          <w:rFonts w:ascii="Verdana" w:hAnsi="Verdana" w:cstheme="minorHAnsi"/>
          <w:spacing w:val="10"/>
          <w:sz w:val="20"/>
        </w:rPr>
      </w:pPr>
      <w:r w:rsidRPr="007904A0">
        <w:rPr>
          <w:rFonts w:ascii="Verdana" w:hAnsi="Verdana" w:cstheme="minorHAnsi"/>
          <w:spacing w:val="10"/>
          <w:sz w:val="20"/>
        </w:rPr>
        <w:t>Managing Data Backup.</w:t>
      </w:r>
    </w:p>
    <w:p w:rsidR="00D360BA" w:rsidRPr="007904A0" w:rsidRDefault="00D360BA" w:rsidP="00D360BA">
      <w:pPr>
        <w:suppressAutoHyphens/>
        <w:spacing w:line="276" w:lineRule="auto"/>
        <w:rPr>
          <w:rFonts w:ascii="Verdana" w:hAnsi="Verdana" w:cstheme="minorHAnsi"/>
          <w:spacing w:val="10"/>
          <w:sz w:val="20"/>
        </w:rPr>
      </w:pPr>
      <w:r>
        <w:rPr>
          <w:rFonts w:ascii="Verdana" w:hAnsi="Verdana" w:cstheme="minorHAnsi"/>
          <w:spacing w:val="10"/>
          <w:sz w:val="20"/>
        </w:rPr>
        <w:t xml:space="preserve">    9   </w:t>
      </w:r>
      <w:r w:rsidRPr="007904A0">
        <w:rPr>
          <w:rFonts w:ascii="Verdana" w:hAnsi="Verdana" w:cstheme="minorHAnsi"/>
          <w:spacing w:val="10"/>
          <w:sz w:val="20"/>
        </w:rPr>
        <w:t>Technical support for the events organised by the company</w:t>
      </w:r>
    </w:p>
    <w:p w:rsidR="00D360BA" w:rsidRDefault="00D360BA" w:rsidP="00D360BA">
      <w:pPr>
        <w:suppressAutoHyphens/>
        <w:spacing w:line="276" w:lineRule="auto"/>
        <w:rPr>
          <w:rFonts w:ascii="Verdana" w:hAnsi="Verdana" w:cstheme="minorHAnsi"/>
          <w:spacing w:val="10"/>
          <w:sz w:val="20"/>
        </w:rPr>
      </w:pPr>
    </w:p>
    <w:p w:rsidR="00D360BA" w:rsidRDefault="00D360BA" w:rsidP="00D360BA">
      <w:pPr>
        <w:suppressAutoHyphens/>
        <w:spacing w:line="276" w:lineRule="auto"/>
        <w:rPr>
          <w:rFonts w:ascii="Verdana" w:hAnsi="Verdana" w:cstheme="minorHAnsi"/>
          <w:spacing w:val="10"/>
          <w:sz w:val="20"/>
        </w:rPr>
      </w:pPr>
    </w:p>
    <w:p w:rsidR="00D360BA" w:rsidRDefault="00D360BA" w:rsidP="00D360BA">
      <w:pPr>
        <w:suppressAutoHyphens/>
        <w:spacing w:line="276" w:lineRule="auto"/>
        <w:rPr>
          <w:rFonts w:ascii="Verdana" w:hAnsi="Verdana" w:cstheme="minorHAnsi"/>
          <w:spacing w:val="10"/>
          <w:sz w:val="20"/>
        </w:rPr>
      </w:pPr>
    </w:p>
    <w:p w:rsidR="00D360BA" w:rsidRDefault="00D360BA" w:rsidP="00D360BA">
      <w:pPr>
        <w:suppressAutoHyphens/>
        <w:spacing w:line="276" w:lineRule="auto"/>
        <w:rPr>
          <w:rFonts w:ascii="Verdana" w:hAnsi="Verdana" w:cstheme="minorHAnsi"/>
          <w:spacing w:val="10"/>
          <w:sz w:val="20"/>
        </w:rPr>
      </w:pPr>
    </w:p>
    <w:p w:rsidR="00D360BA" w:rsidRPr="007904A0" w:rsidRDefault="00D360BA" w:rsidP="00D360BA">
      <w:pPr>
        <w:suppressAutoHyphens/>
        <w:spacing w:line="276" w:lineRule="auto"/>
        <w:rPr>
          <w:rFonts w:ascii="Verdana" w:hAnsi="Verdana" w:cstheme="minorHAnsi"/>
          <w:spacing w:val="10"/>
          <w:sz w:val="20"/>
        </w:rPr>
      </w:pPr>
    </w:p>
    <w:p w:rsidR="00B64C37" w:rsidRPr="007904A0" w:rsidRDefault="00B64C37" w:rsidP="0014155A">
      <w:pPr>
        <w:spacing w:line="276" w:lineRule="auto"/>
        <w:ind w:left="360"/>
        <w:rPr>
          <w:rFonts w:ascii="Verdana" w:hAnsi="Verdana" w:cstheme="minorHAnsi"/>
          <w:sz w:val="20"/>
        </w:rPr>
      </w:pPr>
    </w:p>
    <w:p w:rsidR="00290853" w:rsidRPr="007904A0" w:rsidRDefault="00290853" w:rsidP="0014155A">
      <w:pPr>
        <w:spacing w:line="276" w:lineRule="auto"/>
        <w:ind w:left="360"/>
        <w:rPr>
          <w:rFonts w:ascii="Verdana" w:hAnsi="Verdana" w:cstheme="minorHAnsi"/>
          <w:sz w:val="20"/>
        </w:rPr>
      </w:pPr>
      <w:r w:rsidRPr="007904A0">
        <w:rPr>
          <w:rFonts w:ascii="Verdana" w:hAnsi="Verdana" w:cstheme="minorHAnsi"/>
          <w:sz w:val="20"/>
        </w:rPr>
        <w:t>Company          :  Aries telecasting pvt ltd.</w:t>
      </w:r>
    </w:p>
    <w:p w:rsidR="00290853" w:rsidRPr="007904A0" w:rsidRDefault="00290853" w:rsidP="0014155A">
      <w:pPr>
        <w:spacing w:line="276" w:lineRule="auto"/>
        <w:ind w:left="360"/>
        <w:rPr>
          <w:rFonts w:ascii="Verdana" w:hAnsi="Verdana" w:cstheme="minorHAnsi"/>
          <w:bCs/>
          <w:sz w:val="20"/>
        </w:rPr>
      </w:pPr>
    </w:p>
    <w:p w:rsidR="00290853" w:rsidRPr="007904A0" w:rsidRDefault="00290853" w:rsidP="0014155A">
      <w:pPr>
        <w:spacing w:line="276" w:lineRule="auto"/>
        <w:ind w:left="360"/>
        <w:rPr>
          <w:rFonts w:ascii="Verdana" w:hAnsi="Verdana" w:cstheme="minorHAnsi"/>
          <w:sz w:val="20"/>
        </w:rPr>
      </w:pPr>
      <w:r w:rsidRPr="007904A0">
        <w:rPr>
          <w:rFonts w:ascii="Verdana" w:hAnsi="Verdana" w:cstheme="minorHAnsi"/>
          <w:sz w:val="20"/>
        </w:rPr>
        <w:t xml:space="preserve">          Has worked in Aries telecasting pvt from October 2011 to march 30th 2012  as technical support engineer job undertaken was project management which include website development and application development, also client communication and domain management.</w:t>
      </w:r>
    </w:p>
    <w:p w:rsidR="00290853" w:rsidRPr="007904A0" w:rsidRDefault="00290853" w:rsidP="0014155A">
      <w:pPr>
        <w:spacing w:line="276" w:lineRule="auto"/>
        <w:ind w:left="360"/>
        <w:rPr>
          <w:rFonts w:ascii="Verdana" w:hAnsi="Verdana" w:cstheme="minorHAnsi"/>
          <w:spacing w:val="10"/>
          <w:sz w:val="20"/>
          <w:u w:val="single"/>
        </w:rPr>
      </w:pPr>
      <w:r w:rsidRPr="007904A0">
        <w:rPr>
          <w:rFonts w:ascii="Verdana" w:hAnsi="Verdana" w:cstheme="minorHAnsi"/>
          <w:spacing w:val="10"/>
          <w:sz w:val="20"/>
          <w:u w:val="single"/>
        </w:rPr>
        <w:lastRenderedPageBreak/>
        <w:t>Website list:</w:t>
      </w:r>
    </w:p>
    <w:p w:rsidR="00290853" w:rsidRPr="007904A0" w:rsidRDefault="00290853" w:rsidP="0014155A">
      <w:pPr>
        <w:shd w:val="clear" w:color="auto" w:fill="FFFFFF"/>
        <w:spacing w:line="276" w:lineRule="auto"/>
        <w:ind w:left="360"/>
        <w:rPr>
          <w:rFonts w:ascii="Verdana" w:hAnsi="Verdana" w:cstheme="minorHAnsi"/>
          <w:spacing w:val="10"/>
          <w:sz w:val="20"/>
        </w:rPr>
      </w:pPr>
      <w:r w:rsidRPr="007904A0">
        <w:rPr>
          <w:rFonts w:ascii="Verdana" w:hAnsi="Verdana" w:cstheme="minorHAnsi"/>
          <w:spacing w:val="10"/>
          <w:sz w:val="20"/>
        </w:rPr>
        <w:br/>
        <w:t>http://www.accretehygiene.com/</w:t>
      </w:r>
      <w:r w:rsidRPr="007904A0">
        <w:rPr>
          <w:rFonts w:ascii="Verdana" w:hAnsi="Verdana" w:cstheme="minorHAnsi"/>
          <w:spacing w:val="10"/>
          <w:sz w:val="20"/>
        </w:rPr>
        <w:br/>
        <w:t>http://www.ajamarine.com/</w:t>
      </w:r>
      <w:r w:rsidRPr="007904A0">
        <w:rPr>
          <w:rFonts w:ascii="Verdana" w:hAnsi="Verdana" w:cstheme="minorHAnsi"/>
          <w:spacing w:val="10"/>
          <w:sz w:val="20"/>
        </w:rPr>
        <w:br/>
        <w:t>http://www.minatomarine.jp/</w:t>
      </w:r>
      <w:r w:rsidRPr="007904A0">
        <w:rPr>
          <w:rFonts w:ascii="Verdana" w:hAnsi="Verdana" w:cstheme="minorHAnsi"/>
          <w:spacing w:val="10"/>
          <w:sz w:val="20"/>
        </w:rPr>
        <w:br/>
        <w:t>http://www.atlanticmaritimegroup.com/</w:t>
      </w:r>
      <w:r w:rsidRPr="007904A0">
        <w:rPr>
          <w:rFonts w:ascii="Verdana" w:hAnsi="Verdana" w:cstheme="minorHAnsi"/>
          <w:spacing w:val="10"/>
          <w:sz w:val="20"/>
        </w:rPr>
        <w:br/>
        <w:t>http://happeninggz.com/</w:t>
      </w:r>
      <w:r w:rsidRPr="007904A0">
        <w:rPr>
          <w:rFonts w:ascii="Verdana" w:hAnsi="Verdana" w:cstheme="minorHAnsi"/>
          <w:spacing w:val="10"/>
          <w:sz w:val="20"/>
        </w:rPr>
        <w:br/>
        <w:t>http://www.globalrigs.com/</w:t>
      </w:r>
      <w:r w:rsidRPr="007904A0">
        <w:rPr>
          <w:rFonts w:ascii="Verdana" w:hAnsi="Verdana" w:cstheme="minorHAnsi"/>
          <w:spacing w:val="10"/>
          <w:sz w:val="20"/>
        </w:rPr>
        <w:br/>
        <w:t>http://aries-offshore.com/</w:t>
      </w:r>
      <w:r w:rsidRPr="007904A0">
        <w:rPr>
          <w:rFonts w:ascii="Verdana" w:hAnsi="Verdana" w:cstheme="minorHAnsi"/>
          <w:spacing w:val="10"/>
          <w:sz w:val="20"/>
        </w:rPr>
        <w:br/>
        <w:t>http://www.alsuhailuae.com/</w:t>
      </w:r>
      <w:r w:rsidRPr="007904A0">
        <w:rPr>
          <w:rFonts w:ascii="Verdana" w:hAnsi="Verdana" w:cstheme="minorHAnsi"/>
          <w:spacing w:val="10"/>
          <w:sz w:val="20"/>
        </w:rPr>
        <w:br/>
      </w:r>
      <w:hyperlink r:id="rId9" w:history="1">
        <w:r w:rsidRPr="007904A0">
          <w:rPr>
            <w:rFonts w:ascii="Verdana" w:hAnsi="Verdana" w:cstheme="minorHAnsi"/>
            <w:spacing w:val="10"/>
            <w:sz w:val="20"/>
          </w:rPr>
          <w:t>http://fanarmarine.ae/</w:t>
        </w:r>
      </w:hyperlink>
    </w:p>
    <w:p w:rsidR="00290853" w:rsidRPr="007904A0" w:rsidRDefault="00290853" w:rsidP="0014155A">
      <w:pPr>
        <w:spacing w:line="276" w:lineRule="auto"/>
        <w:ind w:left="360"/>
        <w:rPr>
          <w:rFonts w:ascii="Verdana" w:hAnsi="Verdana" w:cstheme="minorHAnsi"/>
          <w:spacing w:val="10"/>
          <w:sz w:val="20"/>
          <w:u w:val="single"/>
        </w:rPr>
      </w:pPr>
      <w:r w:rsidRPr="007904A0">
        <w:rPr>
          <w:rFonts w:ascii="Verdana" w:hAnsi="Verdana" w:cstheme="minorHAnsi"/>
          <w:spacing w:val="10"/>
          <w:sz w:val="20"/>
          <w:u w:val="single"/>
        </w:rPr>
        <w:t>Application Development:</w:t>
      </w:r>
    </w:p>
    <w:p w:rsidR="00290853" w:rsidRPr="007904A0" w:rsidRDefault="00290853" w:rsidP="0014155A">
      <w:pPr>
        <w:spacing w:line="276" w:lineRule="auto"/>
        <w:ind w:left="360"/>
        <w:rPr>
          <w:rFonts w:ascii="Verdana" w:hAnsi="Verdana" w:cstheme="minorHAnsi"/>
          <w:spacing w:val="10"/>
          <w:sz w:val="20"/>
        </w:rPr>
      </w:pPr>
      <w:r w:rsidRPr="007904A0">
        <w:rPr>
          <w:rFonts w:ascii="Verdana" w:hAnsi="Verdana" w:cstheme="minorHAnsi"/>
          <w:spacing w:val="10"/>
          <w:sz w:val="20"/>
        </w:rPr>
        <w:t>qatar living app-iphone application</w:t>
      </w:r>
    </w:p>
    <w:p w:rsidR="00290853" w:rsidRPr="007904A0" w:rsidRDefault="00290853" w:rsidP="0014155A">
      <w:pPr>
        <w:spacing w:line="276" w:lineRule="auto"/>
        <w:ind w:left="360"/>
        <w:rPr>
          <w:rFonts w:ascii="Verdana" w:hAnsi="Verdana" w:cstheme="minorHAnsi"/>
          <w:spacing w:val="10"/>
          <w:sz w:val="20"/>
        </w:rPr>
      </w:pPr>
      <w:r w:rsidRPr="007904A0">
        <w:rPr>
          <w:rFonts w:ascii="Verdana" w:hAnsi="Verdana" w:cstheme="minorHAnsi"/>
          <w:spacing w:val="10"/>
          <w:sz w:val="20"/>
        </w:rPr>
        <w:t>bible -iphone application</w:t>
      </w:r>
    </w:p>
    <w:p w:rsidR="00290853" w:rsidRPr="007904A0" w:rsidRDefault="00290853" w:rsidP="0014155A">
      <w:pPr>
        <w:widowControl w:val="0"/>
        <w:tabs>
          <w:tab w:val="left" w:pos="720"/>
        </w:tabs>
        <w:autoSpaceDE w:val="0"/>
        <w:spacing w:line="276" w:lineRule="auto"/>
        <w:ind w:left="825"/>
        <w:rPr>
          <w:rFonts w:ascii="Verdana" w:hAnsi="Verdana" w:cstheme="minorHAnsi"/>
          <w:sz w:val="20"/>
        </w:rPr>
      </w:pPr>
    </w:p>
    <w:p w:rsidR="00290853" w:rsidRPr="007904A0" w:rsidRDefault="00290853" w:rsidP="0014155A">
      <w:pPr>
        <w:widowControl w:val="0"/>
        <w:tabs>
          <w:tab w:val="left" w:pos="720"/>
        </w:tabs>
        <w:autoSpaceDE w:val="0"/>
        <w:spacing w:line="276" w:lineRule="auto"/>
        <w:ind w:left="360"/>
        <w:rPr>
          <w:rFonts w:ascii="Verdana" w:hAnsi="Verdana" w:cstheme="minorHAnsi"/>
          <w:sz w:val="20"/>
        </w:rPr>
      </w:pPr>
      <w:r w:rsidRPr="007904A0">
        <w:rPr>
          <w:rFonts w:ascii="Verdana" w:hAnsi="Verdana" w:cstheme="minorHAnsi"/>
          <w:sz w:val="20"/>
        </w:rPr>
        <w:t>Company        :  Kochar infotec pvt ltd.</w:t>
      </w:r>
    </w:p>
    <w:p w:rsidR="00290853" w:rsidRPr="007904A0" w:rsidRDefault="00290853" w:rsidP="0014155A">
      <w:pPr>
        <w:widowControl w:val="0"/>
        <w:tabs>
          <w:tab w:val="left" w:pos="720"/>
        </w:tabs>
        <w:autoSpaceDE w:val="0"/>
        <w:spacing w:line="276" w:lineRule="auto"/>
        <w:ind w:left="360"/>
        <w:rPr>
          <w:rFonts w:ascii="Verdana" w:hAnsi="Verdana" w:cstheme="minorHAnsi"/>
          <w:sz w:val="20"/>
        </w:rPr>
      </w:pPr>
    </w:p>
    <w:p w:rsidR="00290853" w:rsidRPr="007904A0" w:rsidRDefault="00290853" w:rsidP="0014155A">
      <w:pPr>
        <w:spacing w:line="276" w:lineRule="auto"/>
        <w:ind w:left="360"/>
        <w:rPr>
          <w:rFonts w:ascii="Verdana" w:hAnsi="Verdana" w:cstheme="minorHAnsi"/>
          <w:sz w:val="20"/>
        </w:rPr>
      </w:pPr>
      <w:r w:rsidRPr="007904A0">
        <w:rPr>
          <w:rFonts w:ascii="Verdana" w:hAnsi="Verdana" w:cstheme="minorHAnsi"/>
          <w:sz w:val="20"/>
        </w:rPr>
        <w:t xml:space="preserve">          Has worked in kochar InfoTech pvt from dec 30th 2010 to july 30th 2011 . Worked there as technical support executive, work undertaken was gprs technical support ,solving issues related to gprs technology, manually giving the internet settings for the mobile phone  and also gives the settings to connect  mobile  phone with pc to use internet service, solves the issue related to pc connectivity.</w:t>
      </w:r>
    </w:p>
    <w:p w:rsidR="00290853" w:rsidRPr="007904A0" w:rsidRDefault="00290853" w:rsidP="0014155A">
      <w:pPr>
        <w:widowControl w:val="0"/>
        <w:tabs>
          <w:tab w:val="left" w:pos="720"/>
        </w:tabs>
        <w:autoSpaceDE w:val="0"/>
        <w:spacing w:line="276" w:lineRule="auto"/>
        <w:ind w:left="465"/>
        <w:rPr>
          <w:rFonts w:ascii="Verdana" w:hAnsi="Verdana" w:cstheme="minorHAnsi"/>
          <w:sz w:val="20"/>
        </w:rPr>
      </w:pPr>
    </w:p>
    <w:p w:rsidR="00290853" w:rsidRPr="007904A0" w:rsidRDefault="00290853" w:rsidP="0014155A">
      <w:pPr>
        <w:widowControl w:val="0"/>
        <w:tabs>
          <w:tab w:val="left" w:pos="720"/>
        </w:tabs>
        <w:autoSpaceDE w:val="0"/>
        <w:spacing w:line="276" w:lineRule="auto"/>
        <w:ind w:left="360"/>
        <w:rPr>
          <w:rFonts w:ascii="Verdana" w:hAnsi="Verdana" w:cstheme="minorHAnsi"/>
          <w:sz w:val="20"/>
        </w:rPr>
      </w:pPr>
      <w:r w:rsidRPr="007904A0">
        <w:rPr>
          <w:rFonts w:ascii="Verdana" w:hAnsi="Verdana" w:cstheme="minorHAnsi"/>
          <w:sz w:val="20"/>
        </w:rPr>
        <w:t>Company        :  Edge technology solutions</w:t>
      </w:r>
    </w:p>
    <w:p w:rsidR="00290853" w:rsidRPr="007904A0" w:rsidRDefault="00290853" w:rsidP="0014155A">
      <w:pPr>
        <w:widowControl w:val="0"/>
        <w:tabs>
          <w:tab w:val="left" w:pos="720"/>
        </w:tabs>
        <w:autoSpaceDE w:val="0"/>
        <w:spacing w:line="276" w:lineRule="auto"/>
        <w:ind w:left="360"/>
        <w:rPr>
          <w:rFonts w:ascii="Verdana" w:hAnsi="Verdana" w:cstheme="minorHAnsi"/>
          <w:sz w:val="20"/>
        </w:rPr>
      </w:pPr>
    </w:p>
    <w:p w:rsidR="00290853" w:rsidRPr="007904A0" w:rsidRDefault="00290853" w:rsidP="0014155A">
      <w:pPr>
        <w:spacing w:line="276" w:lineRule="auto"/>
        <w:ind w:left="360"/>
        <w:rPr>
          <w:rFonts w:ascii="Verdana" w:hAnsi="Verdana" w:cstheme="minorHAnsi"/>
          <w:sz w:val="20"/>
        </w:rPr>
      </w:pPr>
      <w:r w:rsidRPr="007904A0">
        <w:rPr>
          <w:rFonts w:ascii="Verdana" w:hAnsi="Verdana" w:cstheme="minorHAnsi"/>
          <w:sz w:val="20"/>
        </w:rPr>
        <w:t xml:space="preserve">            Has worked in edge technology solutions from may 10th 2009 to nov 30th 2010 , worked there as technical support executive ,work undertaken was IT HELPDESK work .</w:t>
      </w:r>
    </w:p>
    <w:p w:rsidR="00855972" w:rsidRPr="007904A0" w:rsidRDefault="00855972" w:rsidP="0014155A">
      <w:pPr>
        <w:spacing w:line="276" w:lineRule="auto"/>
        <w:ind w:left="1080"/>
        <w:rPr>
          <w:rFonts w:ascii="Verdana" w:hAnsi="Verdana" w:cstheme="minorHAnsi"/>
          <w:sz w:val="20"/>
        </w:rPr>
      </w:pPr>
    </w:p>
    <w:p w:rsidR="00C0275C" w:rsidRDefault="00C0275C" w:rsidP="007904A0">
      <w:pPr>
        <w:tabs>
          <w:tab w:val="left" w:pos="3945"/>
        </w:tabs>
        <w:spacing w:line="276" w:lineRule="auto"/>
        <w:rPr>
          <w:rFonts w:ascii="Verdana" w:hAnsi="Verdana" w:cstheme="minorHAnsi"/>
          <w:sz w:val="20"/>
          <w:u w:val="single"/>
        </w:rPr>
      </w:pPr>
    </w:p>
    <w:p w:rsidR="00C0275C" w:rsidRDefault="00C0275C" w:rsidP="007904A0">
      <w:pPr>
        <w:tabs>
          <w:tab w:val="left" w:pos="3945"/>
        </w:tabs>
        <w:spacing w:line="276" w:lineRule="auto"/>
        <w:rPr>
          <w:rFonts w:ascii="Verdana" w:hAnsi="Verdana" w:cstheme="minorHAnsi"/>
          <w:sz w:val="20"/>
          <w:u w:val="single"/>
        </w:rPr>
      </w:pPr>
    </w:p>
    <w:p w:rsidR="00C0275C" w:rsidRDefault="00C0275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p>
    <w:p w:rsidR="00D14367" w:rsidRDefault="00D14367" w:rsidP="007904A0">
      <w:pPr>
        <w:tabs>
          <w:tab w:val="left" w:pos="3945"/>
        </w:tabs>
        <w:spacing w:line="276" w:lineRule="auto"/>
        <w:rPr>
          <w:rFonts w:ascii="Verdana" w:hAnsi="Verdana" w:cstheme="minorHAnsi"/>
          <w:sz w:val="20"/>
          <w:u w:val="single"/>
        </w:rPr>
      </w:pPr>
      <w:bookmarkStart w:id="0" w:name="_GoBack"/>
      <w:bookmarkEnd w:id="0"/>
    </w:p>
    <w:p w:rsidR="00CA553C" w:rsidRDefault="00CA553C" w:rsidP="007904A0">
      <w:pPr>
        <w:tabs>
          <w:tab w:val="left" w:pos="3945"/>
        </w:tabs>
        <w:spacing w:line="276" w:lineRule="auto"/>
        <w:rPr>
          <w:rFonts w:ascii="Verdana" w:hAnsi="Verdana" w:cstheme="minorHAnsi"/>
          <w:sz w:val="20"/>
          <w:u w:val="single"/>
        </w:rPr>
      </w:pPr>
    </w:p>
    <w:p w:rsidR="00CA553C" w:rsidRDefault="00CA553C" w:rsidP="007904A0">
      <w:pPr>
        <w:tabs>
          <w:tab w:val="left" w:pos="3945"/>
        </w:tabs>
        <w:spacing w:line="276" w:lineRule="auto"/>
        <w:rPr>
          <w:rFonts w:ascii="Verdana" w:hAnsi="Verdana" w:cstheme="minorHAnsi"/>
          <w:sz w:val="20"/>
          <w:u w:val="single"/>
        </w:rPr>
      </w:pPr>
    </w:p>
    <w:p w:rsidR="009001F0" w:rsidRPr="007904A0" w:rsidRDefault="009001F0" w:rsidP="007904A0">
      <w:pPr>
        <w:tabs>
          <w:tab w:val="left" w:pos="3945"/>
        </w:tabs>
        <w:spacing w:line="276" w:lineRule="auto"/>
        <w:rPr>
          <w:rFonts w:ascii="Verdana" w:hAnsi="Verdana" w:cstheme="minorHAnsi"/>
          <w:sz w:val="20"/>
          <w:u w:val="single"/>
        </w:rPr>
      </w:pPr>
      <w:r w:rsidRPr="007904A0">
        <w:rPr>
          <w:rFonts w:ascii="Verdana" w:hAnsi="Verdana" w:cstheme="minorHAnsi"/>
          <w:sz w:val="20"/>
          <w:u w:val="single"/>
        </w:rPr>
        <w:t>Personal Details</w:t>
      </w:r>
    </w:p>
    <w:p w:rsidR="009001F0" w:rsidRPr="0086237C" w:rsidRDefault="009001F0" w:rsidP="007904A0">
      <w:pPr>
        <w:tabs>
          <w:tab w:val="left" w:pos="3945"/>
        </w:tabs>
        <w:spacing w:line="276" w:lineRule="auto"/>
        <w:rPr>
          <w:rFonts w:ascii="Verdana" w:hAnsi="Verdana" w:cstheme="minorHAnsi"/>
          <w:color w:val="000000" w:themeColor="text1"/>
          <w:sz w:val="20"/>
        </w:rPr>
      </w:pPr>
    </w:p>
    <w:p w:rsidR="009001F0" w:rsidRPr="0086237C" w:rsidRDefault="00DD5791" w:rsidP="007904A0">
      <w:pPr>
        <w:tabs>
          <w:tab w:val="left" w:pos="3945"/>
        </w:tabs>
        <w:spacing w:line="276" w:lineRule="auto"/>
        <w:rPr>
          <w:rFonts w:ascii="Verdana" w:hAnsi="Verdana" w:cstheme="minorHAnsi"/>
          <w:color w:val="000000" w:themeColor="text1"/>
          <w:sz w:val="20"/>
        </w:rPr>
      </w:pPr>
      <w:r w:rsidRPr="0086237C">
        <w:rPr>
          <w:rFonts w:ascii="Verdana" w:hAnsi="Verdana" w:cstheme="minorHAnsi"/>
          <w:color w:val="000000" w:themeColor="text1"/>
          <w:sz w:val="20"/>
        </w:rPr>
        <w:t>Date of Birth</w:t>
      </w:r>
      <w:r w:rsidRPr="0086237C">
        <w:rPr>
          <w:rFonts w:ascii="Verdana" w:hAnsi="Verdana" w:cstheme="minorHAnsi"/>
          <w:color w:val="000000" w:themeColor="text1"/>
          <w:sz w:val="20"/>
        </w:rPr>
        <w:tab/>
        <w:t>7th Marchr 1985</w:t>
      </w:r>
    </w:p>
    <w:p w:rsidR="009001F0" w:rsidRPr="0086237C" w:rsidRDefault="009001F0" w:rsidP="007904A0">
      <w:pPr>
        <w:tabs>
          <w:tab w:val="left" w:pos="3945"/>
        </w:tabs>
        <w:spacing w:line="276" w:lineRule="auto"/>
        <w:rPr>
          <w:rFonts w:ascii="Verdana" w:hAnsi="Verdana" w:cstheme="minorHAnsi"/>
          <w:color w:val="000000" w:themeColor="text1"/>
          <w:sz w:val="20"/>
        </w:rPr>
      </w:pPr>
      <w:r w:rsidRPr="0086237C">
        <w:rPr>
          <w:rFonts w:ascii="Verdana" w:hAnsi="Verdana" w:cstheme="minorHAnsi"/>
          <w:color w:val="000000" w:themeColor="text1"/>
          <w:sz w:val="20"/>
        </w:rPr>
        <w:t>Sex</w:t>
      </w:r>
      <w:r w:rsidRPr="0086237C">
        <w:rPr>
          <w:rFonts w:ascii="Verdana" w:hAnsi="Verdana" w:cstheme="minorHAnsi"/>
          <w:color w:val="000000" w:themeColor="text1"/>
          <w:sz w:val="20"/>
        </w:rPr>
        <w:tab/>
        <w:t>Male</w:t>
      </w:r>
    </w:p>
    <w:p w:rsidR="009001F0" w:rsidRPr="0086237C" w:rsidRDefault="009001F0" w:rsidP="007904A0">
      <w:pPr>
        <w:tabs>
          <w:tab w:val="left" w:pos="3945"/>
        </w:tabs>
        <w:spacing w:line="276" w:lineRule="auto"/>
        <w:rPr>
          <w:rFonts w:ascii="Verdana" w:hAnsi="Verdana" w:cstheme="minorHAnsi"/>
          <w:color w:val="000000" w:themeColor="text1"/>
          <w:sz w:val="20"/>
        </w:rPr>
      </w:pPr>
      <w:r w:rsidRPr="0086237C">
        <w:rPr>
          <w:rFonts w:ascii="Verdana" w:hAnsi="Verdana" w:cstheme="minorHAnsi"/>
          <w:color w:val="000000" w:themeColor="text1"/>
          <w:sz w:val="20"/>
        </w:rPr>
        <w:t>Marital status</w:t>
      </w:r>
      <w:r w:rsidRPr="0086237C">
        <w:rPr>
          <w:rFonts w:ascii="Verdana" w:hAnsi="Verdana" w:cstheme="minorHAnsi"/>
          <w:color w:val="000000" w:themeColor="text1"/>
          <w:sz w:val="20"/>
        </w:rPr>
        <w:tab/>
        <w:t>Married</w:t>
      </w:r>
    </w:p>
    <w:p w:rsidR="009001F0" w:rsidRPr="0086237C" w:rsidRDefault="009001F0" w:rsidP="007904A0">
      <w:pPr>
        <w:tabs>
          <w:tab w:val="left" w:pos="3945"/>
        </w:tabs>
        <w:spacing w:line="276" w:lineRule="auto"/>
        <w:rPr>
          <w:rFonts w:ascii="Verdana" w:hAnsi="Verdana" w:cstheme="minorHAnsi"/>
          <w:color w:val="000000" w:themeColor="text1"/>
          <w:sz w:val="20"/>
        </w:rPr>
      </w:pPr>
      <w:r w:rsidRPr="0086237C">
        <w:rPr>
          <w:rFonts w:ascii="Verdana" w:hAnsi="Verdana" w:cstheme="minorHAnsi"/>
          <w:color w:val="000000" w:themeColor="text1"/>
          <w:sz w:val="20"/>
        </w:rPr>
        <w:t>Nationality</w:t>
      </w:r>
      <w:r w:rsidRPr="0086237C">
        <w:rPr>
          <w:rFonts w:ascii="Verdana" w:hAnsi="Verdana" w:cstheme="minorHAnsi"/>
          <w:color w:val="000000" w:themeColor="text1"/>
          <w:sz w:val="20"/>
        </w:rPr>
        <w:tab/>
        <w:t>Indian</w:t>
      </w:r>
    </w:p>
    <w:p w:rsidR="009001F0" w:rsidRPr="0086237C" w:rsidRDefault="009001F0" w:rsidP="007904A0">
      <w:pPr>
        <w:tabs>
          <w:tab w:val="left" w:pos="3945"/>
        </w:tabs>
        <w:spacing w:line="276" w:lineRule="auto"/>
        <w:rPr>
          <w:rFonts w:ascii="Verdana" w:hAnsi="Verdana" w:cstheme="minorHAnsi"/>
          <w:color w:val="000000" w:themeColor="text1"/>
          <w:sz w:val="20"/>
        </w:rPr>
      </w:pPr>
      <w:r w:rsidRPr="0086237C">
        <w:rPr>
          <w:rFonts w:ascii="Verdana" w:hAnsi="Verdana" w:cstheme="minorHAnsi"/>
          <w:color w:val="000000" w:themeColor="text1"/>
          <w:sz w:val="20"/>
        </w:rPr>
        <w:t>Languages Known</w:t>
      </w:r>
      <w:r w:rsidRPr="0086237C">
        <w:rPr>
          <w:rFonts w:ascii="Verdana" w:hAnsi="Verdana" w:cstheme="minorHAnsi"/>
          <w:color w:val="000000" w:themeColor="text1"/>
          <w:sz w:val="20"/>
        </w:rPr>
        <w:tab/>
        <w:t>English, Hindi, and Malayalam</w:t>
      </w:r>
    </w:p>
    <w:p w:rsidR="009001F0" w:rsidRPr="0086237C" w:rsidRDefault="004C4F59" w:rsidP="007904A0">
      <w:pPr>
        <w:tabs>
          <w:tab w:val="left" w:pos="3945"/>
        </w:tabs>
        <w:spacing w:line="276" w:lineRule="auto"/>
        <w:rPr>
          <w:rFonts w:ascii="Verdana" w:hAnsi="Verdana" w:cstheme="minorHAnsi"/>
          <w:color w:val="000000" w:themeColor="text1"/>
          <w:sz w:val="20"/>
        </w:rPr>
      </w:pPr>
      <w:r w:rsidRPr="0086237C">
        <w:rPr>
          <w:rFonts w:ascii="Verdana" w:hAnsi="Verdana" w:cstheme="minorHAnsi"/>
          <w:color w:val="000000" w:themeColor="text1"/>
          <w:sz w:val="20"/>
        </w:rPr>
        <w:t>Passport</w:t>
      </w:r>
      <w:r w:rsidRPr="0086237C">
        <w:rPr>
          <w:rFonts w:ascii="Verdana" w:hAnsi="Verdana" w:cstheme="minorHAnsi"/>
          <w:color w:val="000000" w:themeColor="text1"/>
          <w:sz w:val="20"/>
        </w:rPr>
        <w:tab/>
        <w:t>No: K6237721 Valid till 2022</w:t>
      </w:r>
    </w:p>
    <w:p w:rsidR="008B6224" w:rsidRPr="0086237C" w:rsidRDefault="007A75D6" w:rsidP="007904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left"/>
        <w:rPr>
          <w:rFonts w:ascii="Verdana" w:hAnsi="Verdana" w:cstheme="minorHAnsi"/>
          <w:color w:val="000000" w:themeColor="text1"/>
          <w:sz w:val="20"/>
        </w:rPr>
      </w:pPr>
      <w:r w:rsidRPr="0086237C">
        <w:rPr>
          <w:rFonts w:ascii="Verdana" w:hAnsi="Verdana" w:cstheme="minorHAnsi"/>
          <w:color w:val="000000" w:themeColor="text1"/>
          <w:sz w:val="20"/>
        </w:rPr>
        <w:t xml:space="preserve">Address                                             “RAKHI” behind hindi training college </w:t>
      </w:r>
    </w:p>
    <w:p w:rsidR="007A75D6" w:rsidRPr="0086237C" w:rsidRDefault="007A75D6" w:rsidP="007904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left"/>
        <w:rPr>
          <w:rFonts w:ascii="Verdana" w:hAnsi="Verdana" w:cstheme="minorHAnsi"/>
          <w:color w:val="000000" w:themeColor="text1"/>
          <w:sz w:val="20"/>
        </w:rPr>
      </w:pPr>
      <w:r>
        <w:rPr>
          <w:rFonts w:ascii="Verdana" w:hAnsi="Verdana" w:cstheme="minorHAnsi"/>
          <w:color w:val="FF0000"/>
          <w:sz w:val="20"/>
        </w:rPr>
        <w:t xml:space="preserve">                                                         </w:t>
      </w:r>
      <w:r w:rsidRPr="0086237C">
        <w:rPr>
          <w:rFonts w:ascii="Verdana" w:hAnsi="Verdana" w:cstheme="minorHAnsi"/>
          <w:color w:val="000000" w:themeColor="text1"/>
          <w:sz w:val="20"/>
        </w:rPr>
        <w:t>Calicut-3</w:t>
      </w:r>
    </w:p>
    <w:p w:rsidR="007A75D6" w:rsidRPr="0086237C" w:rsidRDefault="007A75D6" w:rsidP="007904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left"/>
        <w:rPr>
          <w:rFonts w:ascii="Verdana" w:hAnsi="Verdana" w:cstheme="minorHAnsi"/>
          <w:color w:val="000000" w:themeColor="text1"/>
          <w:sz w:val="20"/>
        </w:rPr>
      </w:pPr>
      <w:r w:rsidRPr="0086237C">
        <w:rPr>
          <w:rFonts w:ascii="Verdana" w:hAnsi="Verdana" w:cstheme="minorHAnsi"/>
          <w:color w:val="000000" w:themeColor="text1"/>
          <w:sz w:val="20"/>
        </w:rPr>
        <w:t xml:space="preserve">                                                        Kerala</w:t>
      </w:r>
    </w:p>
    <w:p w:rsidR="007A75D6" w:rsidRPr="007A75D6" w:rsidRDefault="007A75D6" w:rsidP="007904A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76" w:lineRule="auto"/>
        <w:jc w:val="left"/>
        <w:rPr>
          <w:rFonts w:ascii="Verdana" w:hAnsi="Verdana" w:cstheme="minorHAnsi"/>
          <w:color w:val="FF0000"/>
          <w:sz w:val="20"/>
        </w:rPr>
      </w:pPr>
    </w:p>
    <w:sectPr w:rsidR="007A75D6" w:rsidRPr="007A75D6" w:rsidSect="00667BAA">
      <w:footerReference w:type="default" r:id="rId10"/>
      <w:footerReference w:type="first" r:id="rId11"/>
      <w:pgSz w:w="11909" w:h="16834" w:code="9"/>
      <w:pgMar w:top="896" w:right="1514" w:bottom="2128" w:left="1260" w:header="720" w:footer="476" w:gutter="0"/>
      <w:cols w:space="720"/>
      <w:titlePg/>
      <w:docGrid w:linePitch="2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658" w:rsidRDefault="00345658">
      <w:r>
        <w:separator/>
      </w:r>
    </w:p>
  </w:endnote>
  <w:endnote w:type="continuationSeparator" w:id="0">
    <w:p w:rsidR="00345658" w:rsidRDefault="00345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334E" w:rsidRDefault="003B334E" w:rsidP="001771DD">
    <w:pPr>
      <w:pStyle w:val="BlockText"/>
    </w:pPr>
  </w:p>
  <w:p w:rsidR="003B334E" w:rsidRPr="001771DD" w:rsidRDefault="003B334E" w:rsidP="001771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853" w:rsidRDefault="00290853" w:rsidP="0029085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658" w:rsidRDefault="00345658">
      <w:r>
        <w:separator/>
      </w:r>
    </w:p>
  </w:footnote>
  <w:footnote w:type="continuationSeparator" w:id="0">
    <w:p w:rsidR="00345658" w:rsidRDefault="003456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74A8E392"/>
    <w:lvl w:ilvl="0">
      <w:numFmt w:val="decimal"/>
      <w:pStyle w:val="Achievement"/>
      <w:lvlText w:val="*"/>
      <w:lvlJc w:val="left"/>
    </w:lvl>
  </w:abstractNum>
  <w:abstractNum w:abstractNumId="1">
    <w:nsid w:val="13736011"/>
    <w:multiLevelType w:val="hybridMultilevel"/>
    <w:tmpl w:val="515005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EF2DEB"/>
    <w:multiLevelType w:val="hybridMultilevel"/>
    <w:tmpl w:val="9A5E7914"/>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D201C25"/>
    <w:multiLevelType w:val="hybridMultilevel"/>
    <w:tmpl w:val="F63ACF9A"/>
    <w:lvl w:ilvl="0" w:tplc="B7F4A8E0">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FC915F6"/>
    <w:multiLevelType w:val="hybridMultilevel"/>
    <w:tmpl w:val="66FA1C9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A25C03"/>
    <w:multiLevelType w:val="hybridMultilevel"/>
    <w:tmpl w:val="580C38C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F06272"/>
    <w:multiLevelType w:val="hybridMultilevel"/>
    <w:tmpl w:val="ECAAD206"/>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196AA9"/>
    <w:multiLevelType w:val="hybridMultilevel"/>
    <w:tmpl w:val="585896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5A04590"/>
    <w:multiLevelType w:val="hybridMultilevel"/>
    <w:tmpl w:val="C31245BC"/>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680230"/>
    <w:multiLevelType w:val="multilevel"/>
    <w:tmpl w:val="2E3AC3B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4AA43648"/>
    <w:multiLevelType w:val="hybridMultilevel"/>
    <w:tmpl w:val="ED5802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F0369A"/>
    <w:multiLevelType w:val="hybridMultilevel"/>
    <w:tmpl w:val="ED5802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EB2B4B"/>
    <w:multiLevelType w:val="hybridMultilevel"/>
    <w:tmpl w:val="3AC87C6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5A38AF"/>
    <w:multiLevelType w:val="hybridMultilevel"/>
    <w:tmpl w:val="84E0E806"/>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D16F81"/>
    <w:multiLevelType w:val="hybridMultilevel"/>
    <w:tmpl w:val="C706DD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EE3F84"/>
    <w:multiLevelType w:val="hybridMultilevel"/>
    <w:tmpl w:val="E3AAB282"/>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C7B51FD"/>
    <w:multiLevelType w:val="hybridMultilevel"/>
    <w:tmpl w:val="188ADBA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
    <w:abstractNumId w:val="3"/>
  </w:num>
  <w:num w:numId="3">
    <w:abstractNumId w:val="1"/>
  </w:num>
  <w:num w:numId="4">
    <w:abstractNumId w:val="11"/>
  </w:num>
  <w:num w:numId="5">
    <w:abstractNumId w:val="9"/>
  </w:num>
  <w:num w:numId="6">
    <w:abstractNumId w:val="14"/>
  </w:num>
  <w:num w:numId="7">
    <w:abstractNumId w:val="2"/>
  </w:num>
  <w:num w:numId="8">
    <w:abstractNumId w:val="16"/>
  </w:num>
  <w:num w:numId="9">
    <w:abstractNumId w:val="7"/>
  </w:num>
  <w:num w:numId="10">
    <w:abstractNumId w:val="15"/>
  </w:num>
  <w:num w:numId="11">
    <w:abstractNumId w:val="6"/>
  </w:num>
  <w:num w:numId="12">
    <w:abstractNumId w:val="8"/>
  </w:num>
  <w:num w:numId="13">
    <w:abstractNumId w:val="13"/>
  </w:num>
  <w:num w:numId="14">
    <w:abstractNumId w:val="5"/>
  </w:num>
  <w:num w:numId="15">
    <w:abstractNumId w:val="4"/>
  </w:num>
  <w:num w:numId="16">
    <w:abstractNumId w:val="12"/>
  </w:num>
  <w:num w:numId="17">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hideSpellingErrors/>
  <w:hideGrammaticalErrors/>
  <w:activeWritingStyle w:appName="MSWord" w:lang="en-US" w:vendorID="8" w:dllVersion="513"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65"/>
  <w:drawingGridVerticalSpacing w:val="112"/>
  <w:displayVerticalDrawingGridEvery w:val="2"/>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E7802"/>
    <w:rsid w:val="00001044"/>
    <w:rsid w:val="00010196"/>
    <w:rsid w:val="0001032C"/>
    <w:rsid w:val="00013676"/>
    <w:rsid w:val="00013E87"/>
    <w:rsid w:val="0001494D"/>
    <w:rsid w:val="0001512A"/>
    <w:rsid w:val="0001538E"/>
    <w:rsid w:val="000179E4"/>
    <w:rsid w:val="000210FD"/>
    <w:rsid w:val="00023531"/>
    <w:rsid w:val="00024628"/>
    <w:rsid w:val="00025152"/>
    <w:rsid w:val="000276C1"/>
    <w:rsid w:val="0003076C"/>
    <w:rsid w:val="000325F5"/>
    <w:rsid w:val="00035F13"/>
    <w:rsid w:val="000445AB"/>
    <w:rsid w:val="00050949"/>
    <w:rsid w:val="00053E22"/>
    <w:rsid w:val="00060932"/>
    <w:rsid w:val="000610C6"/>
    <w:rsid w:val="000646C8"/>
    <w:rsid w:val="000659B2"/>
    <w:rsid w:val="0007484D"/>
    <w:rsid w:val="000757EF"/>
    <w:rsid w:val="00076D20"/>
    <w:rsid w:val="00077C8E"/>
    <w:rsid w:val="00077E38"/>
    <w:rsid w:val="000810CA"/>
    <w:rsid w:val="00082BC3"/>
    <w:rsid w:val="000865D5"/>
    <w:rsid w:val="00087B6E"/>
    <w:rsid w:val="00090C61"/>
    <w:rsid w:val="0009361B"/>
    <w:rsid w:val="000A4FEE"/>
    <w:rsid w:val="000A52B5"/>
    <w:rsid w:val="000A569F"/>
    <w:rsid w:val="000A685B"/>
    <w:rsid w:val="000A70A7"/>
    <w:rsid w:val="000B0ED6"/>
    <w:rsid w:val="000B71CE"/>
    <w:rsid w:val="000B72C9"/>
    <w:rsid w:val="000B769F"/>
    <w:rsid w:val="000C581B"/>
    <w:rsid w:val="000D0EE9"/>
    <w:rsid w:val="000D265F"/>
    <w:rsid w:val="000E1250"/>
    <w:rsid w:val="000E717A"/>
    <w:rsid w:val="000F1D66"/>
    <w:rsid w:val="000F337C"/>
    <w:rsid w:val="000F3FCB"/>
    <w:rsid w:val="000F4926"/>
    <w:rsid w:val="000F5998"/>
    <w:rsid w:val="000F7027"/>
    <w:rsid w:val="001032AF"/>
    <w:rsid w:val="00104CB0"/>
    <w:rsid w:val="001062B4"/>
    <w:rsid w:val="00106FEF"/>
    <w:rsid w:val="00112110"/>
    <w:rsid w:val="001139F3"/>
    <w:rsid w:val="00115F1B"/>
    <w:rsid w:val="00121486"/>
    <w:rsid w:val="0012377B"/>
    <w:rsid w:val="00133EE2"/>
    <w:rsid w:val="0014155A"/>
    <w:rsid w:val="00141A6C"/>
    <w:rsid w:val="0014294D"/>
    <w:rsid w:val="00147C23"/>
    <w:rsid w:val="00150707"/>
    <w:rsid w:val="00150B28"/>
    <w:rsid w:val="00151444"/>
    <w:rsid w:val="00152A25"/>
    <w:rsid w:val="0015431D"/>
    <w:rsid w:val="001569C4"/>
    <w:rsid w:val="00160488"/>
    <w:rsid w:val="00164305"/>
    <w:rsid w:val="001643DE"/>
    <w:rsid w:val="001644E0"/>
    <w:rsid w:val="001661BC"/>
    <w:rsid w:val="00166902"/>
    <w:rsid w:val="0016745B"/>
    <w:rsid w:val="00171718"/>
    <w:rsid w:val="00175232"/>
    <w:rsid w:val="001771DD"/>
    <w:rsid w:val="001800DC"/>
    <w:rsid w:val="00185E02"/>
    <w:rsid w:val="00185E0F"/>
    <w:rsid w:val="001913DC"/>
    <w:rsid w:val="00193FE3"/>
    <w:rsid w:val="001965A7"/>
    <w:rsid w:val="001A05CB"/>
    <w:rsid w:val="001A432F"/>
    <w:rsid w:val="001A6A19"/>
    <w:rsid w:val="001B190D"/>
    <w:rsid w:val="001B21E1"/>
    <w:rsid w:val="001B5DF4"/>
    <w:rsid w:val="001B7994"/>
    <w:rsid w:val="001C024A"/>
    <w:rsid w:val="001C1535"/>
    <w:rsid w:val="001C3AA2"/>
    <w:rsid w:val="001C4980"/>
    <w:rsid w:val="001C66FB"/>
    <w:rsid w:val="001D0E33"/>
    <w:rsid w:val="001D1784"/>
    <w:rsid w:val="001D39B2"/>
    <w:rsid w:val="001D419D"/>
    <w:rsid w:val="001D4ECB"/>
    <w:rsid w:val="001E2769"/>
    <w:rsid w:val="001E719E"/>
    <w:rsid w:val="001E7BBA"/>
    <w:rsid w:val="001F1715"/>
    <w:rsid w:val="00207F8B"/>
    <w:rsid w:val="002132E3"/>
    <w:rsid w:val="00221055"/>
    <w:rsid w:val="0022139A"/>
    <w:rsid w:val="00223F5A"/>
    <w:rsid w:val="00225E61"/>
    <w:rsid w:val="0022656C"/>
    <w:rsid w:val="0023002C"/>
    <w:rsid w:val="00231DC7"/>
    <w:rsid w:val="002465E4"/>
    <w:rsid w:val="00256345"/>
    <w:rsid w:val="0026092B"/>
    <w:rsid w:val="00262BFA"/>
    <w:rsid w:val="002634DF"/>
    <w:rsid w:val="00263627"/>
    <w:rsid w:val="00264EEB"/>
    <w:rsid w:val="00266AF4"/>
    <w:rsid w:val="00273C27"/>
    <w:rsid w:val="00274014"/>
    <w:rsid w:val="002761BA"/>
    <w:rsid w:val="00283BFE"/>
    <w:rsid w:val="00283F8E"/>
    <w:rsid w:val="00290853"/>
    <w:rsid w:val="0029100A"/>
    <w:rsid w:val="002912AA"/>
    <w:rsid w:val="00291D4A"/>
    <w:rsid w:val="002966BE"/>
    <w:rsid w:val="00296D09"/>
    <w:rsid w:val="002A05F5"/>
    <w:rsid w:val="002A1279"/>
    <w:rsid w:val="002A1A0B"/>
    <w:rsid w:val="002A2626"/>
    <w:rsid w:val="002A2C88"/>
    <w:rsid w:val="002A3384"/>
    <w:rsid w:val="002A364E"/>
    <w:rsid w:val="002A3D5A"/>
    <w:rsid w:val="002A40CC"/>
    <w:rsid w:val="002A4ACF"/>
    <w:rsid w:val="002B23A2"/>
    <w:rsid w:val="002C12E2"/>
    <w:rsid w:val="002C2011"/>
    <w:rsid w:val="002C299F"/>
    <w:rsid w:val="002C30B8"/>
    <w:rsid w:val="002C6491"/>
    <w:rsid w:val="002C7BD3"/>
    <w:rsid w:val="002D0728"/>
    <w:rsid w:val="002D2CE7"/>
    <w:rsid w:val="002D3DC7"/>
    <w:rsid w:val="002D4950"/>
    <w:rsid w:val="002D7735"/>
    <w:rsid w:val="002E1392"/>
    <w:rsid w:val="002E6F75"/>
    <w:rsid w:val="002F002C"/>
    <w:rsid w:val="002F71CB"/>
    <w:rsid w:val="00301F1C"/>
    <w:rsid w:val="0030495D"/>
    <w:rsid w:val="003102C8"/>
    <w:rsid w:val="003111EC"/>
    <w:rsid w:val="00315592"/>
    <w:rsid w:val="00315A64"/>
    <w:rsid w:val="0031745C"/>
    <w:rsid w:val="003174BC"/>
    <w:rsid w:val="0032098D"/>
    <w:rsid w:val="0032306C"/>
    <w:rsid w:val="0032307D"/>
    <w:rsid w:val="00323C0C"/>
    <w:rsid w:val="003252CF"/>
    <w:rsid w:val="00330A48"/>
    <w:rsid w:val="0033236D"/>
    <w:rsid w:val="003349DA"/>
    <w:rsid w:val="003353AB"/>
    <w:rsid w:val="00335705"/>
    <w:rsid w:val="00336013"/>
    <w:rsid w:val="00341D0D"/>
    <w:rsid w:val="003423B4"/>
    <w:rsid w:val="00342D61"/>
    <w:rsid w:val="00345658"/>
    <w:rsid w:val="00351B70"/>
    <w:rsid w:val="003545C7"/>
    <w:rsid w:val="003548E4"/>
    <w:rsid w:val="00356490"/>
    <w:rsid w:val="00361B75"/>
    <w:rsid w:val="00363769"/>
    <w:rsid w:val="00370105"/>
    <w:rsid w:val="00370645"/>
    <w:rsid w:val="003723AB"/>
    <w:rsid w:val="0037329D"/>
    <w:rsid w:val="00377A76"/>
    <w:rsid w:val="003810A9"/>
    <w:rsid w:val="00381FA3"/>
    <w:rsid w:val="0038290A"/>
    <w:rsid w:val="00383CF9"/>
    <w:rsid w:val="00386419"/>
    <w:rsid w:val="0038717A"/>
    <w:rsid w:val="00390652"/>
    <w:rsid w:val="00392F6C"/>
    <w:rsid w:val="00396802"/>
    <w:rsid w:val="003A036B"/>
    <w:rsid w:val="003A2C99"/>
    <w:rsid w:val="003A2F65"/>
    <w:rsid w:val="003A34C6"/>
    <w:rsid w:val="003B334E"/>
    <w:rsid w:val="003B3A3B"/>
    <w:rsid w:val="003B535E"/>
    <w:rsid w:val="003B66E2"/>
    <w:rsid w:val="003B7202"/>
    <w:rsid w:val="003B7802"/>
    <w:rsid w:val="003C0618"/>
    <w:rsid w:val="003C10D6"/>
    <w:rsid w:val="003C2FB3"/>
    <w:rsid w:val="003C6038"/>
    <w:rsid w:val="003C7A7D"/>
    <w:rsid w:val="003D11BA"/>
    <w:rsid w:val="003D2A58"/>
    <w:rsid w:val="003D2FA7"/>
    <w:rsid w:val="003D57C5"/>
    <w:rsid w:val="003D704C"/>
    <w:rsid w:val="003E3E96"/>
    <w:rsid w:val="003E4722"/>
    <w:rsid w:val="003E6802"/>
    <w:rsid w:val="003E69E8"/>
    <w:rsid w:val="003E7802"/>
    <w:rsid w:val="003F0363"/>
    <w:rsid w:val="003F245C"/>
    <w:rsid w:val="003F2BFF"/>
    <w:rsid w:val="003F3CFA"/>
    <w:rsid w:val="003F755F"/>
    <w:rsid w:val="003F7C94"/>
    <w:rsid w:val="0040257A"/>
    <w:rsid w:val="0040496A"/>
    <w:rsid w:val="004127B7"/>
    <w:rsid w:val="00412AFE"/>
    <w:rsid w:val="00412DFE"/>
    <w:rsid w:val="00412F75"/>
    <w:rsid w:val="00420762"/>
    <w:rsid w:val="00422268"/>
    <w:rsid w:val="004236C0"/>
    <w:rsid w:val="00426149"/>
    <w:rsid w:val="00427323"/>
    <w:rsid w:val="00431FC0"/>
    <w:rsid w:val="0043261D"/>
    <w:rsid w:val="00433623"/>
    <w:rsid w:val="00442AAB"/>
    <w:rsid w:val="004438CB"/>
    <w:rsid w:val="0045011E"/>
    <w:rsid w:val="004506EA"/>
    <w:rsid w:val="00451956"/>
    <w:rsid w:val="00461EA6"/>
    <w:rsid w:val="0047018A"/>
    <w:rsid w:val="00471AEE"/>
    <w:rsid w:val="00475185"/>
    <w:rsid w:val="00483D0A"/>
    <w:rsid w:val="00492EAE"/>
    <w:rsid w:val="00494032"/>
    <w:rsid w:val="004A105A"/>
    <w:rsid w:val="004B0760"/>
    <w:rsid w:val="004B0807"/>
    <w:rsid w:val="004B0DEF"/>
    <w:rsid w:val="004B2B7F"/>
    <w:rsid w:val="004B3622"/>
    <w:rsid w:val="004B6B3B"/>
    <w:rsid w:val="004C00CF"/>
    <w:rsid w:val="004C4267"/>
    <w:rsid w:val="004C44C3"/>
    <w:rsid w:val="004C4F59"/>
    <w:rsid w:val="004C5E6E"/>
    <w:rsid w:val="004C5FC3"/>
    <w:rsid w:val="004C6EE2"/>
    <w:rsid w:val="004C797B"/>
    <w:rsid w:val="004D05C5"/>
    <w:rsid w:val="004D2FCD"/>
    <w:rsid w:val="004D72E3"/>
    <w:rsid w:val="004E1550"/>
    <w:rsid w:val="004E242F"/>
    <w:rsid w:val="004E4507"/>
    <w:rsid w:val="004E5C35"/>
    <w:rsid w:val="004E69D1"/>
    <w:rsid w:val="004F2DE3"/>
    <w:rsid w:val="004F37B3"/>
    <w:rsid w:val="004F7214"/>
    <w:rsid w:val="004F7CE5"/>
    <w:rsid w:val="00503D74"/>
    <w:rsid w:val="005053EF"/>
    <w:rsid w:val="00505B54"/>
    <w:rsid w:val="00506D39"/>
    <w:rsid w:val="005132D3"/>
    <w:rsid w:val="005140AD"/>
    <w:rsid w:val="00520D14"/>
    <w:rsid w:val="00522559"/>
    <w:rsid w:val="00522C33"/>
    <w:rsid w:val="00522CD2"/>
    <w:rsid w:val="0052433D"/>
    <w:rsid w:val="005308CC"/>
    <w:rsid w:val="00537A9B"/>
    <w:rsid w:val="00542A70"/>
    <w:rsid w:val="005433D5"/>
    <w:rsid w:val="0054712B"/>
    <w:rsid w:val="0054789C"/>
    <w:rsid w:val="005509AB"/>
    <w:rsid w:val="00552020"/>
    <w:rsid w:val="00555A49"/>
    <w:rsid w:val="00563366"/>
    <w:rsid w:val="00563466"/>
    <w:rsid w:val="00563CDB"/>
    <w:rsid w:val="0056496F"/>
    <w:rsid w:val="00572DDE"/>
    <w:rsid w:val="0057350E"/>
    <w:rsid w:val="00574D91"/>
    <w:rsid w:val="00576CFE"/>
    <w:rsid w:val="005803F6"/>
    <w:rsid w:val="005869E9"/>
    <w:rsid w:val="005870B2"/>
    <w:rsid w:val="00590365"/>
    <w:rsid w:val="00590E0E"/>
    <w:rsid w:val="005976CF"/>
    <w:rsid w:val="005B0219"/>
    <w:rsid w:val="005B1476"/>
    <w:rsid w:val="005C05C1"/>
    <w:rsid w:val="005C26D8"/>
    <w:rsid w:val="005C658D"/>
    <w:rsid w:val="005D2A40"/>
    <w:rsid w:val="005D5A0A"/>
    <w:rsid w:val="005E0356"/>
    <w:rsid w:val="005E11DB"/>
    <w:rsid w:val="005E2AA0"/>
    <w:rsid w:val="005F2A75"/>
    <w:rsid w:val="005F5637"/>
    <w:rsid w:val="005F5D34"/>
    <w:rsid w:val="005F73FE"/>
    <w:rsid w:val="00604397"/>
    <w:rsid w:val="006074F0"/>
    <w:rsid w:val="006100B2"/>
    <w:rsid w:val="006106A8"/>
    <w:rsid w:val="00610CB7"/>
    <w:rsid w:val="0061127E"/>
    <w:rsid w:val="00615155"/>
    <w:rsid w:val="00621AFD"/>
    <w:rsid w:val="00624550"/>
    <w:rsid w:val="00624C89"/>
    <w:rsid w:val="006318E0"/>
    <w:rsid w:val="00632B99"/>
    <w:rsid w:val="0063629E"/>
    <w:rsid w:val="00636A57"/>
    <w:rsid w:val="006474C6"/>
    <w:rsid w:val="006530D9"/>
    <w:rsid w:val="00653220"/>
    <w:rsid w:val="0065468B"/>
    <w:rsid w:val="00656B2D"/>
    <w:rsid w:val="00661E5C"/>
    <w:rsid w:val="00661EFE"/>
    <w:rsid w:val="006623BB"/>
    <w:rsid w:val="00663551"/>
    <w:rsid w:val="006639CF"/>
    <w:rsid w:val="00667BAA"/>
    <w:rsid w:val="006762B3"/>
    <w:rsid w:val="006775B1"/>
    <w:rsid w:val="00680DED"/>
    <w:rsid w:val="00681A54"/>
    <w:rsid w:val="00684B07"/>
    <w:rsid w:val="00685BB5"/>
    <w:rsid w:val="00692072"/>
    <w:rsid w:val="00693DCA"/>
    <w:rsid w:val="00693DF9"/>
    <w:rsid w:val="006A1666"/>
    <w:rsid w:val="006A1E65"/>
    <w:rsid w:val="006A7445"/>
    <w:rsid w:val="006B6CA2"/>
    <w:rsid w:val="006B7BB3"/>
    <w:rsid w:val="006C5FB1"/>
    <w:rsid w:val="006C635F"/>
    <w:rsid w:val="006D03CA"/>
    <w:rsid w:val="006D0531"/>
    <w:rsid w:val="006D4000"/>
    <w:rsid w:val="006E0693"/>
    <w:rsid w:val="006E1C27"/>
    <w:rsid w:val="006E27AD"/>
    <w:rsid w:val="006F1FD2"/>
    <w:rsid w:val="006F5821"/>
    <w:rsid w:val="007026C2"/>
    <w:rsid w:val="0072047D"/>
    <w:rsid w:val="00720B57"/>
    <w:rsid w:val="00727CD7"/>
    <w:rsid w:val="00731161"/>
    <w:rsid w:val="00731EF5"/>
    <w:rsid w:val="00732AC5"/>
    <w:rsid w:val="00733478"/>
    <w:rsid w:val="00734F9A"/>
    <w:rsid w:val="00742900"/>
    <w:rsid w:val="0074656F"/>
    <w:rsid w:val="00751651"/>
    <w:rsid w:val="00754C9A"/>
    <w:rsid w:val="007566C4"/>
    <w:rsid w:val="00757D9B"/>
    <w:rsid w:val="00761B1C"/>
    <w:rsid w:val="00762718"/>
    <w:rsid w:val="0076639A"/>
    <w:rsid w:val="00770DFB"/>
    <w:rsid w:val="00781F70"/>
    <w:rsid w:val="00785DF9"/>
    <w:rsid w:val="007904A0"/>
    <w:rsid w:val="00794D9D"/>
    <w:rsid w:val="007A2CDB"/>
    <w:rsid w:val="007A75D6"/>
    <w:rsid w:val="007B22E6"/>
    <w:rsid w:val="007C13C5"/>
    <w:rsid w:val="007C392C"/>
    <w:rsid w:val="007C5A8C"/>
    <w:rsid w:val="007D185D"/>
    <w:rsid w:val="007D4628"/>
    <w:rsid w:val="007D6C1B"/>
    <w:rsid w:val="007D6C71"/>
    <w:rsid w:val="007E1F28"/>
    <w:rsid w:val="007E2C60"/>
    <w:rsid w:val="007E4825"/>
    <w:rsid w:val="007E5059"/>
    <w:rsid w:val="007F4535"/>
    <w:rsid w:val="007F5DA0"/>
    <w:rsid w:val="007F7D4F"/>
    <w:rsid w:val="008061BC"/>
    <w:rsid w:val="00807B10"/>
    <w:rsid w:val="00812945"/>
    <w:rsid w:val="00816BD5"/>
    <w:rsid w:val="0082385D"/>
    <w:rsid w:val="008246F8"/>
    <w:rsid w:val="0082787D"/>
    <w:rsid w:val="00827AA6"/>
    <w:rsid w:val="00834889"/>
    <w:rsid w:val="00840D10"/>
    <w:rsid w:val="00854770"/>
    <w:rsid w:val="00855972"/>
    <w:rsid w:val="00855C7B"/>
    <w:rsid w:val="00860C2D"/>
    <w:rsid w:val="0086237C"/>
    <w:rsid w:val="00862D75"/>
    <w:rsid w:val="008651DE"/>
    <w:rsid w:val="0086538E"/>
    <w:rsid w:val="0086626A"/>
    <w:rsid w:val="0086703C"/>
    <w:rsid w:val="00872F55"/>
    <w:rsid w:val="008834D1"/>
    <w:rsid w:val="0088451E"/>
    <w:rsid w:val="0088551C"/>
    <w:rsid w:val="00886E4E"/>
    <w:rsid w:val="0089163A"/>
    <w:rsid w:val="00892709"/>
    <w:rsid w:val="0089610A"/>
    <w:rsid w:val="00897476"/>
    <w:rsid w:val="008A0395"/>
    <w:rsid w:val="008A5870"/>
    <w:rsid w:val="008B16A3"/>
    <w:rsid w:val="008B2A25"/>
    <w:rsid w:val="008B586A"/>
    <w:rsid w:val="008B6224"/>
    <w:rsid w:val="008B75C7"/>
    <w:rsid w:val="008C0FD0"/>
    <w:rsid w:val="008C719E"/>
    <w:rsid w:val="008D16C0"/>
    <w:rsid w:val="008D1EDE"/>
    <w:rsid w:val="008D4D52"/>
    <w:rsid w:val="008D5620"/>
    <w:rsid w:val="008E2663"/>
    <w:rsid w:val="008E3A36"/>
    <w:rsid w:val="008E4045"/>
    <w:rsid w:val="008E5AE5"/>
    <w:rsid w:val="008E61B6"/>
    <w:rsid w:val="008E6E7B"/>
    <w:rsid w:val="008E707A"/>
    <w:rsid w:val="008F2C3A"/>
    <w:rsid w:val="008F48B4"/>
    <w:rsid w:val="008F6110"/>
    <w:rsid w:val="009001F0"/>
    <w:rsid w:val="00903DD1"/>
    <w:rsid w:val="0091123F"/>
    <w:rsid w:val="00913C09"/>
    <w:rsid w:val="00914097"/>
    <w:rsid w:val="009164F2"/>
    <w:rsid w:val="009216B5"/>
    <w:rsid w:val="00921F5E"/>
    <w:rsid w:val="00926832"/>
    <w:rsid w:val="00932114"/>
    <w:rsid w:val="00932FB4"/>
    <w:rsid w:val="0093327D"/>
    <w:rsid w:val="00940326"/>
    <w:rsid w:val="00942008"/>
    <w:rsid w:val="00942AF0"/>
    <w:rsid w:val="00950D57"/>
    <w:rsid w:val="009557D0"/>
    <w:rsid w:val="00956738"/>
    <w:rsid w:val="0095780C"/>
    <w:rsid w:val="00960CBF"/>
    <w:rsid w:val="009661D9"/>
    <w:rsid w:val="0096724D"/>
    <w:rsid w:val="009734F8"/>
    <w:rsid w:val="009760CF"/>
    <w:rsid w:val="00976733"/>
    <w:rsid w:val="009769A4"/>
    <w:rsid w:val="00977E91"/>
    <w:rsid w:val="00986FF2"/>
    <w:rsid w:val="00992933"/>
    <w:rsid w:val="00993B06"/>
    <w:rsid w:val="009A1A4E"/>
    <w:rsid w:val="009A4CC9"/>
    <w:rsid w:val="009A5063"/>
    <w:rsid w:val="009A7466"/>
    <w:rsid w:val="009B3457"/>
    <w:rsid w:val="009B5494"/>
    <w:rsid w:val="009C2F45"/>
    <w:rsid w:val="009C2FEC"/>
    <w:rsid w:val="009C768A"/>
    <w:rsid w:val="009D4D7E"/>
    <w:rsid w:val="009D50F9"/>
    <w:rsid w:val="009E012E"/>
    <w:rsid w:val="009E2890"/>
    <w:rsid w:val="009E3122"/>
    <w:rsid w:val="009E54B9"/>
    <w:rsid w:val="009E70DC"/>
    <w:rsid w:val="009F1947"/>
    <w:rsid w:val="009F40B8"/>
    <w:rsid w:val="009F692E"/>
    <w:rsid w:val="009F7A05"/>
    <w:rsid w:val="00A02AC0"/>
    <w:rsid w:val="00A05750"/>
    <w:rsid w:val="00A06856"/>
    <w:rsid w:val="00A1088E"/>
    <w:rsid w:val="00A10E63"/>
    <w:rsid w:val="00A12069"/>
    <w:rsid w:val="00A12E9D"/>
    <w:rsid w:val="00A13DBE"/>
    <w:rsid w:val="00A16AC0"/>
    <w:rsid w:val="00A2235B"/>
    <w:rsid w:val="00A27544"/>
    <w:rsid w:val="00A31F05"/>
    <w:rsid w:val="00A32387"/>
    <w:rsid w:val="00A42430"/>
    <w:rsid w:val="00A4368C"/>
    <w:rsid w:val="00A4612B"/>
    <w:rsid w:val="00A46D9C"/>
    <w:rsid w:val="00A512A6"/>
    <w:rsid w:val="00A60145"/>
    <w:rsid w:val="00A618BA"/>
    <w:rsid w:val="00A728DF"/>
    <w:rsid w:val="00A73141"/>
    <w:rsid w:val="00A7351F"/>
    <w:rsid w:val="00A73DA8"/>
    <w:rsid w:val="00A74E8D"/>
    <w:rsid w:val="00A8226A"/>
    <w:rsid w:val="00A83DCB"/>
    <w:rsid w:val="00A87EEB"/>
    <w:rsid w:val="00A9526E"/>
    <w:rsid w:val="00A95665"/>
    <w:rsid w:val="00A95F09"/>
    <w:rsid w:val="00AA3D40"/>
    <w:rsid w:val="00AA532C"/>
    <w:rsid w:val="00AA68BC"/>
    <w:rsid w:val="00AC174D"/>
    <w:rsid w:val="00AC695D"/>
    <w:rsid w:val="00AD1321"/>
    <w:rsid w:val="00AD2B2E"/>
    <w:rsid w:val="00AE0894"/>
    <w:rsid w:val="00AE754B"/>
    <w:rsid w:val="00AE7F8B"/>
    <w:rsid w:val="00AF72E1"/>
    <w:rsid w:val="00B032C7"/>
    <w:rsid w:val="00B06656"/>
    <w:rsid w:val="00B06C23"/>
    <w:rsid w:val="00B10272"/>
    <w:rsid w:val="00B12007"/>
    <w:rsid w:val="00B130B1"/>
    <w:rsid w:val="00B135D6"/>
    <w:rsid w:val="00B138F2"/>
    <w:rsid w:val="00B158DF"/>
    <w:rsid w:val="00B20840"/>
    <w:rsid w:val="00B23B0A"/>
    <w:rsid w:val="00B25F92"/>
    <w:rsid w:val="00B27B75"/>
    <w:rsid w:val="00B342E7"/>
    <w:rsid w:val="00B35E1C"/>
    <w:rsid w:val="00B3756D"/>
    <w:rsid w:val="00B432EE"/>
    <w:rsid w:val="00B43F5A"/>
    <w:rsid w:val="00B44827"/>
    <w:rsid w:val="00B46DF0"/>
    <w:rsid w:val="00B523F5"/>
    <w:rsid w:val="00B53973"/>
    <w:rsid w:val="00B5551B"/>
    <w:rsid w:val="00B55FAA"/>
    <w:rsid w:val="00B62533"/>
    <w:rsid w:val="00B63440"/>
    <w:rsid w:val="00B64C37"/>
    <w:rsid w:val="00B64C39"/>
    <w:rsid w:val="00B654DA"/>
    <w:rsid w:val="00B6674B"/>
    <w:rsid w:val="00B727D3"/>
    <w:rsid w:val="00B74FA1"/>
    <w:rsid w:val="00B76B00"/>
    <w:rsid w:val="00B8545D"/>
    <w:rsid w:val="00B856E2"/>
    <w:rsid w:val="00B925D9"/>
    <w:rsid w:val="00B93B03"/>
    <w:rsid w:val="00BA1F20"/>
    <w:rsid w:val="00BA2D88"/>
    <w:rsid w:val="00BA4AF2"/>
    <w:rsid w:val="00BC197F"/>
    <w:rsid w:val="00BC52D5"/>
    <w:rsid w:val="00BD3149"/>
    <w:rsid w:val="00BD4F90"/>
    <w:rsid w:val="00BD5682"/>
    <w:rsid w:val="00BD735B"/>
    <w:rsid w:val="00BD7411"/>
    <w:rsid w:val="00BD7857"/>
    <w:rsid w:val="00BE0ECB"/>
    <w:rsid w:val="00BE346F"/>
    <w:rsid w:val="00BE4B33"/>
    <w:rsid w:val="00BF1139"/>
    <w:rsid w:val="00C00042"/>
    <w:rsid w:val="00C0275C"/>
    <w:rsid w:val="00C03F94"/>
    <w:rsid w:val="00C056F5"/>
    <w:rsid w:val="00C06312"/>
    <w:rsid w:val="00C14D75"/>
    <w:rsid w:val="00C2390A"/>
    <w:rsid w:val="00C31BD9"/>
    <w:rsid w:val="00C320F5"/>
    <w:rsid w:val="00C32C08"/>
    <w:rsid w:val="00C33E0E"/>
    <w:rsid w:val="00C36C73"/>
    <w:rsid w:val="00C40F1C"/>
    <w:rsid w:val="00C41511"/>
    <w:rsid w:val="00C4373F"/>
    <w:rsid w:val="00C470A6"/>
    <w:rsid w:val="00C47250"/>
    <w:rsid w:val="00C510E8"/>
    <w:rsid w:val="00C555D6"/>
    <w:rsid w:val="00C6423A"/>
    <w:rsid w:val="00C643BA"/>
    <w:rsid w:val="00C66421"/>
    <w:rsid w:val="00C72759"/>
    <w:rsid w:val="00C74109"/>
    <w:rsid w:val="00C80B73"/>
    <w:rsid w:val="00C82C35"/>
    <w:rsid w:val="00C84655"/>
    <w:rsid w:val="00C93AF8"/>
    <w:rsid w:val="00C95870"/>
    <w:rsid w:val="00C96FC7"/>
    <w:rsid w:val="00CA0680"/>
    <w:rsid w:val="00CA3CD6"/>
    <w:rsid w:val="00CA4A94"/>
    <w:rsid w:val="00CA553C"/>
    <w:rsid w:val="00CB0752"/>
    <w:rsid w:val="00CB3D27"/>
    <w:rsid w:val="00CB556A"/>
    <w:rsid w:val="00CC08CE"/>
    <w:rsid w:val="00CC38B1"/>
    <w:rsid w:val="00CC4CA6"/>
    <w:rsid w:val="00CC5EAE"/>
    <w:rsid w:val="00CC7082"/>
    <w:rsid w:val="00CD27EE"/>
    <w:rsid w:val="00CD4E82"/>
    <w:rsid w:val="00CE09F3"/>
    <w:rsid w:val="00CE12FB"/>
    <w:rsid w:val="00CE1A65"/>
    <w:rsid w:val="00CE432D"/>
    <w:rsid w:val="00CE6F97"/>
    <w:rsid w:val="00CE7416"/>
    <w:rsid w:val="00CF26F0"/>
    <w:rsid w:val="00D01EA6"/>
    <w:rsid w:val="00D028BF"/>
    <w:rsid w:val="00D02C9D"/>
    <w:rsid w:val="00D0398C"/>
    <w:rsid w:val="00D103C5"/>
    <w:rsid w:val="00D105DC"/>
    <w:rsid w:val="00D14367"/>
    <w:rsid w:val="00D15714"/>
    <w:rsid w:val="00D16784"/>
    <w:rsid w:val="00D17F6B"/>
    <w:rsid w:val="00D26D69"/>
    <w:rsid w:val="00D31A89"/>
    <w:rsid w:val="00D33166"/>
    <w:rsid w:val="00D33200"/>
    <w:rsid w:val="00D3498E"/>
    <w:rsid w:val="00D360BA"/>
    <w:rsid w:val="00D42F4F"/>
    <w:rsid w:val="00D47B09"/>
    <w:rsid w:val="00D53050"/>
    <w:rsid w:val="00D55B99"/>
    <w:rsid w:val="00D5705C"/>
    <w:rsid w:val="00D60891"/>
    <w:rsid w:val="00D60E23"/>
    <w:rsid w:val="00D617BD"/>
    <w:rsid w:val="00D64758"/>
    <w:rsid w:val="00D6546B"/>
    <w:rsid w:val="00D6662C"/>
    <w:rsid w:val="00D7656D"/>
    <w:rsid w:val="00D81285"/>
    <w:rsid w:val="00D84BB1"/>
    <w:rsid w:val="00D900C6"/>
    <w:rsid w:val="00D92930"/>
    <w:rsid w:val="00D93565"/>
    <w:rsid w:val="00D93A60"/>
    <w:rsid w:val="00D94406"/>
    <w:rsid w:val="00D971C3"/>
    <w:rsid w:val="00DA0BCF"/>
    <w:rsid w:val="00DA3C39"/>
    <w:rsid w:val="00DB103B"/>
    <w:rsid w:val="00DC2E5D"/>
    <w:rsid w:val="00DD2058"/>
    <w:rsid w:val="00DD382C"/>
    <w:rsid w:val="00DD3D10"/>
    <w:rsid w:val="00DD5791"/>
    <w:rsid w:val="00DE05CD"/>
    <w:rsid w:val="00DE1AA5"/>
    <w:rsid w:val="00DE356B"/>
    <w:rsid w:val="00DE48BB"/>
    <w:rsid w:val="00DE5861"/>
    <w:rsid w:val="00DE5B56"/>
    <w:rsid w:val="00DF08AF"/>
    <w:rsid w:val="00DF1DB7"/>
    <w:rsid w:val="00DF2F87"/>
    <w:rsid w:val="00DF4B8C"/>
    <w:rsid w:val="00DF7F26"/>
    <w:rsid w:val="00E014CC"/>
    <w:rsid w:val="00E03F11"/>
    <w:rsid w:val="00E043EB"/>
    <w:rsid w:val="00E13E4B"/>
    <w:rsid w:val="00E150FF"/>
    <w:rsid w:val="00E15596"/>
    <w:rsid w:val="00E20054"/>
    <w:rsid w:val="00E2067F"/>
    <w:rsid w:val="00E210A7"/>
    <w:rsid w:val="00E22DFF"/>
    <w:rsid w:val="00E2412F"/>
    <w:rsid w:val="00E259D8"/>
    <w:rsid w:val="00E30BBD"/>
    <w:rsid w:val="00E30FCD"/>
    <w:rsid w:val="00E334DF"/>
    <w:rsid w:val="00E3578D"/>
    <w:rsid w:val="00E35AC3"/>
    <w:rsid w:val="00E413F7"/>
    <w:rsid w:val="00E4407F"/>
    <w:rsid w:val="00E45D83"/>
    <w:rsid w:val="00E53F04"/>
    <w:rsid w:val="00E560D7"/>
    <w:rsid w:val="00E5635D"/>
    <w:rsid w:val="00E61378"/>
    <w:rsid w:val="00E61C93"/>
    <w:rsid w:val="00E64D4A"/>
    <w:rsid w:val="00E679B6"/>
    <w:rsid w:val="00E73009"/>
    <w:rsid w:val="00E741F3"/>
    <w:rsid w:val="00E75DAF"/>
    <w:rsid w:val="00E75E15"/>
    <w:rsid w:val="00E75EA4"/>
    <w:rsid w:val="00E84038"/>
    <w:rsid w:val="00E84257"/>
    <w:rsid w:val="00E84EB4"/>
    <w:rsid w:val="00E857B2"/>
    <w:rsid w:val="00E86B8F"/>
    <w:rsid w:val="00E92117"/>
    <w:rsid w:val="00E93EC2"/>
    <w:rsid w:val="00EB49A8"/>
    <w:rsid w:val="00EC0AEB"/>
    <w:rsid w:val="00EC5174"/>
    <w:rsid w:val="00EC5C19"/>
    <w:rsid w:val="00EC6426"/>
    <w:rsid w:val="00ED09AC"/>
    <w:rsid w:val="00ED15A2"/>
    <w:rsid w:val="00ED4FE0"/>
    <w:rsid w:val="00EE1C74"/>
    <w:rsid w:val="00EE2382"/>
    <w:rsid w:val="00EE2FC6"/>
    <w:rsid w:val="00EE4077"/>
    <w:rsid w:val="00EE45EB"/>
    <w:rsid w:val="00EE48CA"/>
    <w:rsid w:val="00EE63F3"/>
    <w:rsid w:val="00EF067D"/>
    <w:rsid w:val="00EF3B7C"/>
    <w:rsid w:val="00EF5129"/>
    <w:rsid w:val="00EF583E"/>
    <w:rsid w:val="00F013F1"/>
    <w:rsid w:val="00F0375C"/>
    <w:rsid w:val="00F06699"/>
    <w:rsid w:val="00F071B5"/>
    <w:rsid w:val="00F1236A"/>
    <w:rsid w:val="00F16EB3"/>
    <w:rsid w:val="00F228B8"/>
    <w:rsid w:val="00F2552D"/>
    <w:rsid w:val="00F26D5B"/>
    <w:rsid w:val="00F31B49"/>
    <w:rsid w:val="00F35964"/>
    <w:rsid w:val="00F366A0"/>
    <w:rsid w:val="00F40F25"/>
    <w:rsid w:val="00F41578"/>
    <w:rsid w:val="00F45C94"/>
    <w:rsid w:val="00F464D3"/>
    <w:rsid w:val="00F46715"/>
    <w:rsid w:val="00F46948"/>
    <w:rsid w:val="00F46AD0"/>
    <w:rsid w:val="00F47A4B"/>
    <w:rsid w:val="00F50BCA"/>
    <w:rsid w:val="00F533C8"/>
    <w:rsid w:val="00F53BA1"/>
    <w:rsid w:val="00F6109E"/>
    <w:rsid w:val="00F61B50"/>
    <w:rsid w:val="00F624B9"/>
    <w:rsid w:val="00F62B8E"/>
    <w:rsid w:val="00F66E52"/>
    <w:rsid w:val="00F73D6B"/>
    <w:rsid w:val="00F802EF"/>
    <w:rsid w:val="00F80D64"/>
    <w:rsid w:val="00F8387C"/>
    <w:rsid w:val="00F83F88"/>
    <w:rsid w:val="00F842BB"/>
    <w:rsid w:val="00F87F18"/>
    <w:rsid w:val="00F901DC"/>
    <w:rsid w:val="00F90414"/>
    <w:rsid w:val="00F93213"/>
    <w:rsid w:val="00F93B7E"/>
    <w:rsid w:val="00F94201"/>
    <w:rsid w:val="00FA5ECA"/>
    <w:rsid w:val="00FA6CD0"/>
    <w:rsid w:val="00FB3311"/>
    <w:rsid w:val="00FB34D5"/>
    <w:rsid w:val="00FB450D"/>
    <w:rsid w:val="00FC4E77"/>
    <w:rsid w:val="00FC7930"/>
    <w:rsid w:val="00FD0C50"/>
    <w:rsid w:val="00FD5C31"/>
    <w:rsid w:val="00FE04B1"/>
    <w:rsid w:val="00FE2582"/>
    <w:rsid w:val="00FE5A7D"/>
    <w:rsid w:val="00FE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349DA"/>
    <w:pPr>
      <w:jc w:val="both"/>
    </w:pPr>
    <w:rPr>
      <w:rFonts w:ascii="Garamond" w:hAnsi="Garamond"/>
      <w:sz w:val="22"/>
    </w:rPr>
  </w:style>
  <w:style w:type="paragraph" w:styleId="Heading1">
    <w:name w:val="heading 1"/>
    <w:basedOn w:val="HeadingBase"/>
    <w:next w:val="BodyText"/>
    <w:link w:val="Heading1Char"/>
    <w:qFormat/>
    <w:rsid w:val="009A5063"/>
    <w:pPr>
      <w:ind w:left="-2160"/>
      <w:jc w:val="left"/>
      <w:outlineLvl w:val="0"/>
    </w:pPr>
    <w:rPr>
      <w:spacing w:val="20"/>
      <w:kern w:val="28"/>
      <w:sz w:val="23"/>
    </w:rPr>
  </w:style>
  <w:style w:type="paragraph" w:styleId="Heading2">
    <w:name w:val="heading 2"/>
    <w:basedOn w:val="HeadingBase"/>
    <w:next w:val="BodyText"/>
    <w:qFormat/>
    <w:rsid w:val="009A5063"/>
    <w:pPr>
      <w:jc w:val="left"/>
      <w:outlineLvl w:val="1"/>
    </w:pPr>
    <w:rPr>
      <w:spacing w:val="5"/>
      <w:sz w:val="20"/>
    </w:rPr>
  </w:style>
  <w:style w:type="paragraph" w:styleId="Heading3">
    <w:name w:val="heading 3"/>
    <w:basedOn w:val="HeadingBase"/>
    <w:next w:val="BodyText"/>
    <w:qFormat/>
    <w:rsid w:val="009A5063"/>
    <w:pPr>
      <w:spacing w:after="220"/>
      <w:jc w:val="left"/>
      <w:outlineLvl w:val="2"/>
    </w:pPr>
    <w:rPr>
      <w:i/>
      <w:spacing w:val="-2"/>
      <w:sz w:val="20"/>
    </w:rPr>
  </w:style>
  <w:style w:type="paragraph" w:styleId="Heading4">
    <w:name w:val="heading 4"/>
    <w:basedOn w:val="HeadingBase"/>
    <w:next w:val="BodyText"/>
    <w:qFormat/>
    <w:rsid w:val="009A5063"/>
    <w:pPr>
      <w:spacing w:after="0"/>
      <w:jc w:val="left"/>
      <w:outlineLvl w:val="3"/>
    </w:pPr>
    <w:rPr>
      <w:i/>
      <w:caps w:val="0"/>
      <w:spacing w:val="5"/>
      <w:sz w:val="24"/>
    </w:rPr>
  </w:style>
  <w:style w:type="paragraph" w:styleId="Heading5">
    <w:name w:val="heading 5"/>
    <w:basedOn w:val="HeadingBase"/>
    <w:next w:val="BodyText"/>
    <w:qFormat/>
    <w:rsid w:val="009A5063"/>
    <w:pPr>
      <w:spacing w:after="220"/>
      <w:jc w:val="left"/>
      <w:outlineLvl w:val="4"/>
    </w:pPr>
    <w:rPr>
      <w:b/>
      <w:spacing w:val="20"/>
      <w:sz w:val="18"/>
    </w:rPr>
  </w:style>
  <w:style w:type="paragraph" w:styleId="Heading6">
    <w:name w:val="heading 6"/>
    <w:basedOn w:val="Normal"/>
    <w:next w:val="Normal"/>
    <w:qFormat/>
    <w:rsid w:val="009A5063"/>
    <w:pPr>
      <w:spacing w:before="240" w:line="240" w:lineRule="atLeast"/>
      <w:outlineLvl w:val="5"/>
    </w:pPr>
    <w:rPr>
      <w:b/>
    </w:rPr>
  </w:style>
  <w:style w:type="paragraph" w:styleId="Heading7">
    <w:name w:val="heading 7"/>
    <w:basedOn w:val="Normal"/>
    <w:next w:val="Normal"/>
    <w:qFormat/>
    <w:rsid w:val="009A5063"/>
    <w:pPr>
      <w:keepNext/>
      <w:jc w:val="center"/>
      <w:outlineLvl w:val="6"/>
    </w:pPr>
    <w:rPr>
      <w:rFonts w:ascii="Verdana" w:hAnsi="Verdana"/>
      <w:b/>
      <w:bCs/>
      <w:color w:val="808080"/>
      <w:sz w:val="18"/>
    </w:rPr>
  </w:style>
  <w:style w:type="paragraph" w:styleId="Heading8">
    <w:name w:val="heading 8"/>
    <w:basedOn w:val="Normal"/>
    <w:next w:val="Normal"/>
    <w:qFormat/>
    <w:rsid w:val="009A5063"/>
    <w:pPr>
      <w:keepNext/>
      <w:tabs>
        <w:tab w:val="left" w:pos="222"/>
        <w:tab w:val="left" w:pos="3027"/>
      </w:tabs>
      <w:spacing w:before="40" w:after="40"/>
      <w:ind w:left="222"/>
      <w:jc w:val="left"/>
      <w:outlineLvl w:val="7"/>
    </w:pPr>
    <w:rPr>
      <w:rFonts w:ascii="Verdana" w:hAnsi="Verdana" w:cs="Arial"/>
      <w:i/>
      <w:iCs/>
      <w:spacing w:val="4"/>
      <w:sz w:val="20"/>
      <w:szCs w:val="16"/>
    </w:rPr>
  </w:style>
  <w:style w:type="paragraph" w:styleId="Heading9">
    <w:name w:val="heading 9"/>
    <w:basedOn w:val="Normal"/>
    <w:next w:val="Normal"/>
    <w:qFormat/>
    <w:rsid w:val="009A5063"/>
    <w:pPr>
      <w:keepNext/>
      <w:tabs>
        <w:tab w:val="left" w:pos="222"/>
        <w:tab w:val="left" w:pos="3027"/>
      </w:tabs>
      <w:spacing w:before="40" w:after="240"/>
      <w:ind w:left="216"/>
      <w:outlineLvl w:val="8"/>
    </w:pPr>
    <w:rPr>
      <w:rFonts w:ascii="Verdana" w:hAnsi="Verdana"/>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BodyText"/>
    <w:next w:val="BodyText"/>
    <w:rsid w:val="009A5063"/>
    <w:pPr>
      <w:keepNext/>
      <w:keepLines/>
      <w:spacing w:before="240" w:after="240"/>
    </w:pPr>
    <w:rPr>
      <w:caps/>
    </w:rPr>
  </w:style>
  <w:style w:type="paragraph" w:styleId="BodyText">
    <w:name w:val="Body Text"/>
    <w:basedOn w:val="Normal"/>
    <w:rsid w:val="009A5063"/>
    <w:pPr>
      <w:spacing w:after="220" w:line="240" w:lineRule="atLeast"/>
    </w:pPr>
  </w:style>
  <w:style w:type="paragraph" w:customStyle="1" w:styleId="HeaderBase">
    <w:name w:val="Header Base"/>
    <w:basedOn w:val="Normal"/>
    <w:rsid w:val="009A5063"/>
    <w:pPr>
      <w:spacing w:before="220" w:after="220" w:line="220" w:lineRule="atLeast"/>
      <w:ind w:left="-2160"/>
    </w:pPr>
    <w:rPr>
      <w:caps/>
    </w:rPr>
  </w:style>
  <w:style w:type="paragraph" w:customStyle="1" w:styleId="DocumentLabel">
    <w:name w:val="Document Label"/>
    <w:basedOn w:val="Normal"/>
    <w:next w:val="SectionTitle"/>
    <w:rsid w:val="009A5063"/>
    <w:pPr>
      <w:spacing w:after="220"/>
    </w:pPr>
    <w:rPr>
      <w:spacing w:val="-20"/>
      <w:sz w:val="48"/>
    </w:rPr>
  </w:style>
  <w:style w:type="paragraph" w:customStyle="1" w:styleId="SectionTitle">
    <w:name w:val="Section Title"/>
    <w:basedOn w:val="Normal"/>
    <w:next w:val="Objective"/>
    <w:rsid w:val="009A5063"/>
    <w:pPr>
      <w:pBdr>
        <w:bottom w:val="single" w:sz="6" w:space="1" w:color="808080"/>
      </w:pBdr>
      <w:spacing w:line="220" w:lineRule="atLeast"/>
      <w:jc w:val="left"/>
    </w:pPr>
    <w:rPr>
      <w:caps/>
      <w:spacing w:val="15"/>
    </w:rPr>
  </w:style>
  <w:style w:type="paragraph" w:customStyle="1" w:styleId="Objective">
    <w:name w:val="Objective"/>
    <w:basedOn w:val="Normal"/>
    <w:next w:val="BodyText"/>
    <w:rsid w:val="009A5063"/>
    <w:pPr>
      <w:spacing w:before="60" w:after="220" w:line="220" w:lineRule="atLeast"/>
    </w:pPr>
  </w:style>
  <w:style w:type="paragraph" w:customStyle="1" w:styleId="CompanyName">
    <w:name w:val="Company Name"/>
    <w:basedOn w:val="Normal"/>
    <w:next w:val="JobTitle"/>
    <w:rsid w:val="009A5063"/>
    <w:pPr>
      <w:tabs>
        <w:tab w:val="left" w:pos="1440"/>
        <w:tab w:val="right" w:pos="6480"/>
      </w:tabs>
      <w:spacing w:before="220" w:line="220" w:lineRule="atLeast"/>
      <w:jc w:val="left"/>
    </w:pPr>
  </w:style>
  <w:style w:type="paragraph" w:customStyle="1" w:styleId="JobTitle">
    <w:name w:val="Job Title"/>
    <w:next w:val="Achievement"/>
    <w:rsid w:val="009A5063"/>
    <w:pPr>
      <w:spacing w:before="40" w:after="40" w:line="220" w:lineRule="atLeast"/>
    </w:pPr>
    <w:rPr>
      <w:rFonts w:ascii="Garamond" w:hAnsi="Garamond"/>
      <w:i/>
      <w:spacing w:val="5"/>
      <w:sz w:val="23"/>
    </w:rPr>
  </w:style>
  <w:style w:type="paragraph" w:customStyle="1" w:styleId="Achievement">
    <w:name w:val="Achievement"/>
    <w:basedOn w:val="BodyText"/>
    <w:rsid w:val="009A5063"/>
    <w:pPr>
      <w:numPr>
        <w:numId w:val="1"/>
      </w:numPr>
      <w:spacing w:after="0" w:line="220" w:lineRule="atLeast"/>
      <w:ind w:left="245" w:hanging="245"/>
    </w:pPr>
  </w:style>
  <w:style w:type="paragraph" w:customStyle="1" w:styleId="Name">
    <w:name w:val="Name"/>
    <w:basedOn w:val="Normal"/>
    <w:next w:val="Normal"/>
    <w:rsid w:val="009A5063"/>
    <w:pPr>
      <w:spacing w:after="440" w:line="240" w:lineRule="atLeast"/>
      <w:jc w:val="center"/>
    </w:pPr>
    <w:rPr>
      <w:caps/>
      <w:spacing w:val="80"/>
      <w:sz w:val="44"/>
    </w:rPr>
  </w:style>
  <w:style w:type="paragraph" w:styleId="Date">
    <w:name w:val="Date"/>
    <w:basedOn w:val="BodyText"/>
    <w:rsid w:val="009A5063"/>
    <w:pPr>
      <w:keepNext/>
    </w:pPr>
  </w:style>
  <w:style w:type="paragraph" w:customStyle="1" w:styleId="CityState">
    <w:name w:val="City/State"/>
    <w:basedOn w:val="BodyText"/>
    <w:next w:val="BodyText"/>
    <w:rsid w:val="009A5063"/>
    <w:pPr>
      <w:keepNext/>
    </w:pPr>
  </w:style>
  <w:style w:type="paragraph" w:customStyle="1" w:styleId="Institution">
    <w:name w:val="Institution"/>
    <w:basedOn w:val="Normal"/>
    <w:next w:val="Achievement"/>
    <w:rsid w:val="009A5063"/>
    <w:pPr>
      <w:tabs>
        <w:tab w:val="left" w:pos="1440"/>
        <w:tab w:val="right" w:pos="6480"/>
      </w:tabs>
      <w:spacing w:before="60" w:line="220" w:lineRule="atLeast"/>
      <w:jc w:val="left"/>
    </w:pPr>
  </w:style>
  <w:style w:type="character" w:customStyle="1" w:styleId="Lead-inEmphasis">
    <w:name w:val="Lead-in Emphasis"/>
    <w:rsid w:val="009A5063"/>
    <w:rPr>
      <w:rFonts w:ascii="Arial Black" w:hAnsi="Arial Black"/>
      <w:spacing w:val="-6"/>
      <w:sz w:val="18"/>
    </w:rPr>
  </w:style>
  <w:style w:type="paragraph" w:styleId="Header">
    <w:name w:val="header"/>
    <w:basedOn w:val="HeaderBase"/>
    <w:rsid w:val="009A5063"/>
  </w:style>
  <w:style w:type="paragraph" w:styleId="Footer">
    <w:name w:val="footer"/>
    <w:basedOn w:val="HeaderBase"/>
    <w:rsid w:val="009A5063"/>
    <w:pPr>
      <w:tabs>
        <w:tab w:val="right" w:pos="7320"/>
      </w:tabs>
      <w:spacing w:line="240" w:lineRule="atLeast"/>
      <w:ind w:right="-840"/>
      <w:jc w:val="left"/>
    </w:pPr>
  </w:style>
  <w:style w:type="paragraph" w:customStyle="1" w:styleId="Address1">
    <w:name w:val="Address 1"/>
    <w:basedOn w:val="Normal"/>
    <w:rsid w:val="009A5063"/>
    <w:pPr>
      <w:spacing w:line="160" w:lineRule="atLeast"/>
      <w:jc w:val="center"/>
    </w:pPr>
    <w:rPr>
      <w:caps/>
      <w:spacing w:val="30"/>
      <w:sz w:val="15"/>
    </w:rPr>
  </w:style>
  <w:style w:type="paragraph" w:customStyle="1" w:styleId="SectionSubtitle">
    <w:name w:val="Section Subtitle"/>
    <w:basedOn w:val="SectionTitle"/>
    <w:next w:val="Normal"/>
    <w:rsid w:val="009A5063"/>
    <w:rPr>
      <w:i/>
      <w:caps w:val="0"/>
      <w:spacing w:val="10"/>
      <w:sz w:val="24"/>
    </w:rPr>
  </w:style>
  <w:style w:type="paragraph" w:customStyle="1" w:styleId="Address2">
    <w:name w:val="Address 2"/>
    <w:basedOn w:val="Normal"/>
    <w:rsid w:val="009A5063"/>
    <w:pPr>
      <w:spacing w:line="160" w:lineRule="atLeast"/>
      <w:jc w:val="center"/>
    </w:pPr>
    <w:rPr>
      <w:caps/>
      <w:spacing w:val="30"/>
      <w:sz w:val="15"/>
    </w:rPr>
  </w:style>
  <w:style w:type="character" w:styleId="PageNumber">
    <w:name w:val="page number"/>
    <w:rsid w:val="009A5063"/>
    <w:rPr>
      <w:sz w:val="24"/>
    </w:rPr>
  </w:style>
  <w:style w:type="character" w:styleId="Emphasis">
    <w:name w:val="Emphasis"/>
    <w:qFormat/>
    <w:rsid w:val="009A5063"/>
    <w:rPr>
      <w:rFonts w:ascii="Garamond" w:hAnsi="Garamond"/>
      <w:caps/>
      <w:spacing w:val="0"/>
      <w:sz w:val="18"/>
    </w:rPr>
  </w:style>
  <w:style w:type="paragraph" w:styleId="BodyTextIndent">
    <w:name w:val="Body Text Indent"/>
    <w:basedOn w:val="BodyText"/>
    <w:rsid w:val="009A5063"/>
    <w:pPr>
      <w:ind w:left="720"/>
    </w:pPr>
  </w:style>
  <w:style w:type="character" w:customStyle="1" w:styleId="Job">
    <w:name w:val="Job"/>
    <w:basedOn w:val="DefaultParagraphFont"/>
    <w:rsid w:val="009A5063"/>
  </w:style>
  <w:style w:type="paragraph" w:customStyle="1" w:styleId="PersonalData">
    <w:name w:val="Personal Data"/>
    <w:basedOn w:val="BodyText"/>
    <w:rsid w:val="009A5063"/>
    <w:pPr>
      <w:spacing w:after="120" w:line="240" w:lineRule="exact"/>
      <w:ind w:left="-1080" w:right="1080"/>
    </w:pPr>
    <w:rPr>
      <w:rFonts w:ascii="Arial" w:hAnsi="Arial"/>
      <w:i/>
    </w:rPr>
  </w:style>
  <w:style w:type="paragraph" w:customStyle="1" w:styleId="CompanyNameOne">
    <w:name w:val="Company Name One"/>
    <w:basedOn w:val="CompanyName"/>
    <w:next w:val="JobTitle"/>
    <w:rsid w:val="009A5063"/>
    <w:pPr>
      <w:spacing w:before="60"/>
    </w:pPr>
  </w:style>
  <w:style w:type="paragraph" w:customStyle="1" w:styleId="NoTitle">
    <w:name w:val="No Title"/>
    <w:basedOn w:val="SectionTitle"/>
    <w:rsid w:val="009A5063"/>
    <w:pPr>
      <w:pBdr>
        <w:bottom w:val="none" w:sz="0" w:space="0" w:color="auto"/>
      </w:pBdr>
    </w:pPr>
  </w:style>
  <w:style w:type="paragraph" w:styleId="PlainText">
    <w:name w:val="Plain Text"/>
    <w:basedOn w:val="Normal"/>
    <w:rsid w:val="009A5063"/>
    <w:pPr>
      <w:jc w:val="left"/>
    </w:pPr>
    <w:rPr>
      <w:rFonts w:ascii="Courier New" w:hAnsi="Courier New" w:cs="Wingdings"/>
      <w:sz w:val="20"/>
    </w:rPr>
  </w:style>
  <w:style w:type="paragraph" w:customStyle="1" w:styleId="PersonalInfo">
    <w:name w:val="Personal Info"/>
    <w:basedOn w:val="Achievement"/>
    <w:next w:val="Achievement"/>
    <w:rsid w:val="009A5063"/>
    <w:pPr>
      <w:spacing w:before="220"/>
    </w:pPr>
  </w:style>
  <w:style w:type="character" w:styleId="Hyperlink">
    <w:name w:val="Hyperlink"/>
    <w:rsid w:val="009A5063"/>
    <w:rPr>
      <w:color w:val="0000FF"/>
      <w:u w:val="single"/>
    </w:rPr>
  </w:style>
  <w:style w:type="character" w:styleId="FollowedHyperlink">
    <w:name w:val="FollowedHyperlink"/>
    <w:rsid w:val="009A5063"/>
    <w:rPr>
      <w:color w:val="800080"/>
      <w:u w:val="single"/>
    </w:rPr>
  </w:style>
  <w:style w:type="paragraph" w:styleId="BodyTextIndent2">
    <w:name w:val="Body Text Indent 2"/>
    <w:basedOn w:val="Normal"/>
    <w:rsid w:val="009A5063"/>
    <w:pPr>
      <w:tabs>
        <w:tab w:val="left" w:pos="222"/>
        <w:tab w:val="left" w:pos="3027"/>
      </w:tabs>
      <w:spacing w:before="40" w:after="40"/>
      <w:ind w:left="222"/>
    </w:pPr>
    <w:rPr>
      <w:rFonts w:ascii="Verdana" w:hAnsi="Verdana" w:cs="Arial"/>
      <w:spacing w:val="4"/>
      <w:sz w:val="20"/>
      <w:szCs w:val="16"/>
    </w:rPr>
  </w:style>
  <w:style w:type="paragraph" w:styleId="BodyText2">
    <w:name w:val="Body Text 2"/>
    <w:basedOn w:val="Normal"/>
    <w:rsid w:val="009A5063"/>
    <w:pPr>
      <w:widowControl w:val="0"/>
    </w:pPr>
    <w:rPr>
      <w:rFonts w:ascii="Verdana" w:hAnsi="Verdana" w:cs="Arial"/>
      <w:spacing w:val="4"/>
      <w:sz w:val="20"/>
      <w:szCs w:val="16"/>
    </w:rPr>
  </w:style>
  <w:style w:type="paragraph" w:styleId="BodyTextIndent3">
    <w:name w:val="Body Text Indent 3"/>
    <w:basedOn w:val="Normal"/>
    <w:rsid w:val="009A5063"/>
    <w:pPr>
      <w:widowControl w:val="0"/>
      <w:ind w:left="1377"/>
    </w:pPr>
    <w:rPr>
      <w:rFonts w:ascii="Verdana" w:hAnsi="Verdana" w:cs="Arial"/>
      <w:spacing w:val="4"/>
      <w:sz w:val="20"/>
      <w:szCs w:val="16"/>
    </w:rPr>
  </w:style>
  <w:style w:type="paragraph" w:customStyle="1" w:styleId="Framecontents">
    <w:name w:val="Frame contents"/>
    <w:basedOn w:val="BodyText"/>
    <w:rsid w:val="009A5063"/>
    <w:pPr>
      <w:suppressAutoHyphens/>
      <w:spacing w:after="120" w:line="240" w:lineRule="auto"/>
      <w:jc w:val="left"/>
    </w:pPr>
    <w:rPr>
      <w:rFonts w:ascii="Times New Roman" w:hAnsi="Times New Roman"/>
      <w:sz w:val="20"/>
    </w:rPr>
  </w:style>
  <w:style w:type="paragraph" w:styleId="BlockText">
    <w:name w:val="Block Text"/>
    <w:basedOn w:val="Normal"/>
    <w:rsid w:val="009A5063"/>
    <w:pPr>
      <w:ind w:left="-495" w:right="-270"/>
      <w:jc w:val="center"/>
    </w:pPr>
    <w:rPr>
      <w:rFonts w:ascii="Verdana" w:hAnsi="Verdana"/>
      <w:sz w:val="18"/>
    </w:rPr>
  </w:style>
  <w:style w:type="paragraph" w:customStyle="1" w:styleId="Code">
    <w:name w:val="Code"/>
    <w:autoRedefine/>
    <w:rsid w:val="00290853"/>
    <w:pPr>
      <w:spacing w:after="60"/>
      <w:ind w:left="360" w:right="-108"/>
      <w:jc w:val="both"/>
    </w:pPr>
    <w:rPr>
      <w:rFonts w:ascii="Verdana" w:hAnsi="Verdana" w:cstheme="minorHAnsi"/>
      <w:b/>
      <w:noProof/>
      <w:color w:val="333333"/>
      <w:sz w:val="24"/>
      <w:szCs w:val="24"/>
    </w:rPr>
  </w:style>
  <w:style w:type="paragraph" w:customStyle="1" w:styleId="Preformatted">
    <w:name w:val="Preformatted"/>
    <w:basedOn w:val="Normal"/>
    <w:rsid w:val="009A5063"/>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sz w:val="20"/>
    </w:rPr>
  </w:style>
  <w:style w:type="paragraph" w:styleId="BodyText3">
    <w:name w:val="Body Text 3"/>
    <w:basedOn w:val="Normal"/>
    <w:rsid w:val="009A5063"/>
    <w:rPr>
      <w:rFonts w:ascii="Verdana" w:hAnsi="Verdana"/>
      <w:bCs/>
      <w:color w:val="000000"/>
      <w:sz w:val="20"/>
      <w:szCs w:val="24"/>
    </w:rPr>
  </w:style>
  <w:style w:type="paragraph" w:customStyle="1" w:styleId="bulletedlist">
    <w:name w:val="bulleted list"/>
    <w:basedOn w:val="Normal"/>
    <w:rsid w:val="00264EEB"/>
    <w:pPr>
      <w:numPr>
        <w:numId w:val="2"/>
      </w:numPr>
      <w:spacing w:before="40" w:after="60" w:line="220" w:lineRule="exact"/>
      <w:jc w:val="left"/>
    </w:pPr>
    <w:rPr>
      <w:rFonts w:ascii="Tahoma" w:hAnsi="Tahoma"/>
      <w:spacing w:val="10"/>
      <w:kern w:val="32"/>
      <w:sz w:val="16"/>
      <w:szCs w:val="16"/>
    </w:rPr>
  </w:style>
  <w:style w:type="paragraph" w:customStyle="1" w:styleId="bulletedlistlastitem">
    <w:name w:val="bulleted list last item"/>
    <w:basedOn w:val="bulletedlist"/>
    <w:rsid w:val="00264EEB"/>
    <w:pPr>
      <w:spacing w:after="200"/>
    </w:pPr>
    <w:rPr>
      <w:szCs w:val="20"/>
    </w:rPr>
  </w:style>
  <w:style w:type="paragraph" w:customStyle="1" w:styleId="Description">
    <w:name w:val="Description"/>
    <w:basedOn w:val="Normal"/>
    <w:rsid w:val="00264EEB"/>
    <w:pPr>
      <w:spacing w:after="200" w:line="220" w:lineRule="exact"/>
      <w:jc w:val="left"/>
    </w:pPr>
    <w:rPr>
      <w:rFonts w:ascii="Tahoma" w:hAnsi="Tahoma"/>
      <w:spacing w:val="10"/>
      <w:kern w:val="32"/>
      <w:sz w:val="16"/>
      <w:szCs w:val="16"/>
    </w:rPr>
  </w:style>
  <w:style w:type="paragraph" w:customStyle="1" w:styleId="Dates">
    <w:name w:val="Dates"/>
    <w:basedOn w:val="Normal"/>
    <w:rsid w:val="00264EEB"/>
    <w:pPr>
      <w:spacing w:before="60" w:line="220" w:lineRule="exact"/>
      <w:jc w:val="right"/>
    </w:pPr>
    <w:rPr>
      <w:rFonts w:ascii="Tahoma" w:hAnsi="Tahoma"/>
      <w:spacing w:val="10"/>
      <w:kern w:val="32"/>
      <w:sz w:val="16"/>
      <w:szCs w:val="16"/>
    </w:rPr>
  </w:style>
  <w:style w:type="table" w:styleId="TableGrid">
    <w:name w:val="Table Grid"/>
    <w:basedOn w:val="TableNormal"/>
    <w:rsid w:val="00264EEB"/>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812945"/>
    <w:pPr>
      <w:widowControl w:val="0"/>
    </w:pPr>
    <w:rPr>
      <w:rFonts w:cs="Mangal"/>
      <w:lang w:bidi="hi-IN"/>
    </w:rPr>
  </w:style>
  <w:style w:type="paragraph" w:customStyle="1" w:styleId="DefaultParagraphFont1">
    <w:name w:val="Default Paragraph Font1"/>
    <w:basedOn w:val="Normal"/>
    <w:rsid w:val="00812945"/>
    <w:pPr>
      <w:widowControl w:val="0"/>
      <w:jc w:val="left"/>
    </w:pPr>
    <w:rPr>
      <w:rFonts w:ascii="Times New Roman" w:hAnsi="Times New Roman"/>
      <w:noProof/>
      <w:sz w:val="20"/>
    </w:rPr>
  </w:style>
  <w:style w:type="paragraph" w:styleId="NormalWeb">
    <w:name w:val="Normal (Web)"/>
    <w:basedOn w:val="Normal"/>
    <w:rsid w:val="00060932"/>
    <w:pPr>
      <w:spacing w:before="100" w:beforeAutospacing="1" w:after="100" w:afterAutospacing="1"/>
      <w:jc w:val="left"/>
    </w:pPr>
    <w:rPr>
      <w:rFonts w:ascii="Times New Roman" w:hAnsi="Times New Roman"/>
      <w:sz w:val="24"/>
      <w:szCs w:val="24"/>
      <w:lang w:bidi="te-IN"/>
    </w:rPr>
  </w:style>
  <w:style w:type="character" w:customStyle="1" w:styleId="usertext1">
    <w:name w:val="usertext1"/>
    <w:rsid w:val="00141A6C"/>
    <w:rPr>
      <w:rFonts w:ascii="Arial" w:hAnsi="Arial" w:cs="Arial" w:hint="default"/>
      <w:sz w:val="20"/>
      <w:szCs w:val="20"/>
    </w:rPr>
  </w:style>
  <w:style w:type="character" w:customStyle="1" w:styleId="Heading1Char">
    <w:name w:val="Heading 1 Char"/>
    <w:basedOn w:val="DefaultParagraphFont"/>
    <w:link w:val="Heading1"/>
    <w:rsid w:val="0047018A"/>
    <w:rPr>
      <w:rFonts w:ascii="Garamond" w:hAnsi="Garamond"/>
      <w:caps/>
      <w:spacing w:val="20"/>
      <w:kern w:val="28"/>
      <w:sz w:val="23"/>
    </w:rPr>
  </w:style>
  <w:style w:type="paragraph" w:styleId="ListParagraph">
    <w:name w:val="List Paragraph"/>
    <w:basedOn w:val="Normal"/>
    <w:uiPriority w:val="34"/>
    <w:qFormat/>
    <w:rsid w:val="0047018A"/>
    <w:pPr>
      <w:ind w:left="720"/>
      <w:contextualSpacing/>
    </w:pPr>
  </w:style>
  <w:style w:type="character" w:customStyle="1" w:styleId="apple-converted-space">
    <w:name w:val="apple-converted-space"/>
    <w:basedOn w:val="DefaultParagraphFont"/>
    <w:rsid w:val="00290853"/>
  </w:style>
  <w:style w:type="character" w:customStyle="1" w:styleId="ilad">
    <w:name w:val="il_ad"/>
    <w:basedOn w:val="DefaultParagraphFont"/>
    <w:rsid w:val="002908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59019">
      <w:bodyDiv w:val="1"/>
      <w:marLeft w:val="0"/>
      <w:marRight w:val="0"/>
      <w:marTop w:val="0"/>
      <w:marBottom w:val="0"/>
      <w:divBdr>
        <w:top w:val="none" w:sz="0" w:space="0" w:color="auto"/>
        <w:left w:val="none" w:sz="0" w:space="0" w:color="auto"/>
        <w:bottom w:val="none" w:sz="0" w:space="0" w:color="auto"/>
        <w:right w:val="none" w:sz="0" w:space="0" w:color="auto"/>
      </w:divBdr>
      <w:divsChild>
        <w:div w:id="10572155">
          <w:marLeft w:val="0"/>
          <w:marRight w:val="0"/>
          <w:marTop w:val="0"/>
          <w:marBottom w:val="0"/>
          <w:divBdr>
            <w:top w:val="none" w:sz="0" w:space="0" w:color="auto"/>
            <w:left w:val="none" w:sz="0" w:space="0" w:color="auto"/>
            <w:bottom w:val="none" w:sz="0" w:space="0" w:color="auto"/>
            <w:right w:val="none" w:sz="0" w:space="0" w:color="auto"/>
          </w:divBdr>
        </w:div>
      </w:divsChild>
    </w:div>
    <w:div w:id="525096739">
      <w:bodyDiv w:val="1"/>
      <w:marLeft w:val="0"/>
      <w:marRight w:val="0"/>
      <w:marTop w:val="0"/>
      <w:marBottom w:val="0"/>
      <w:divBdr>
        <w:top w:val="none" w:sz="0" w:space="0" w:color="auto"/>
        <w:left w:val="none" w:sz="0" w:space="0" w:color="auto"/>
        <w:bottom w:val="none" w:sz="0" w:space="0" w:color="auto"/>
        <w:right w:val="none" w:sz="0" w:space="0" w:color="auto"/>
      </w:divBdr>
    </w:div>
    <w:div w:id="553010349">
      <w:bodyDiv w:val="1"/>
      <w:marLeft w:val="0"/>
      <w:marRight w:val="0"/>
      <w:marTop w:val="0"/>
      <w:marBottom w:val="0"/>
      <w:divBdr>
        <w:top w:val="none" w:sz="0" w:space="0" w:color="auto"/>
        <w:left w:val="none" w:sz="0" w:space="0" w:color="auto"/>
        <w:bottom w:val="none" w:sz="0" w:space="0" w:color="auto"/>
        <w:right w:val="none" w:sz="0" w:space="0" w:color="auto"/>
      </w:divBdr>
    </w:div>
    <w:div w:id="881600448">
      <w:bodyDiv w:val="1"/>
      <w:marLeft w:val="0"/>
      <w:marRight w:val="0"/>
      <w:marTop w:val="0"/>
      <w:marBottom w:val="0"/>
      <w:divBdr>
        <w:top w:val="none" w:sz="0" w:space="0" w:color="auto"/>
        <w:left w:val="none" w:sz="0" w:space="0" w:color="auto"/>
        <w:bottom w:val="none" w:sz="0" w:space="0" w:color="auto"/>
        <w:right w:val="none" w:sz="0" w:space="0" w:color="auto"/>
      </w:divBdr>
    </w:div>
    <w:div w:id="930163114">
      <w:bodyDiv w:val="1"/>
      <w:marLeft w:val="0"/>
      <w:marRight w:val="0"/>
      <w:marTop w:val="0"/>
      <w:marBottom w:val="0"/>
      <w:divBdr>
        <w:top w:val="none" w:sz="0" w:space="0" w:color="auto"/>
        <w:left w:val="none" w:sz="0" w:space="0" w:color="auto"/>
        <w:bottom w:val="none" w:sz="0" w:space="0" w:color="auto"/>
        <w:right w:val="none" w:sz="0" w:space="0" w:color="auto"/>
      </w:divBdr>
    </w:div>
    <w:div w:id="1285621313">
      <w:bodyDiv w:val="1"/>
      <w:marLeft w:val="0"/>
      <w:marRight w:val="0"/>
      <w:marTop w:val="0"/>
      <w:marBottom w:val="0"/>
      <w:divBdr>
        <w:top w:val="none" w:sz="0" w:space="0" w:color="auto"/>
        <w:left w:val="none" w:sz="0" w:space="0" w:color="auto"/>
        <w:bottom w:val="none" w:sz="0" w:space="0" w:color="auto"/>
        <w:right w:val="none" w:sz="0" w:space="0" w:color="auto"/>
      </w:divBdr>
    </w:div>
    <w:div w:id="1396859771">
      <w:bodyDiv w:val="1"/>
      <w:marLeft w:val="0"/>
      <w:marRight w:val="0"/>
      <w:marTop w:val="0"/>
      <w:marBottom w:val="0"/>
      <w:divBdr>
        <w:top w:val="none" w:sz="0" w:space="0" w:color="auto"/>
        <w:left w:val="none" w:sz="0" w:space="0" w:color="auto"/>
        <w:bottom w:val="none" w:sz="0" w:space="0" w:color="auto"/>
        <w:right w:val="none" w:sz="0" w:space="0" w:color="auto"/>
      </w:divBdr>
    </w:div>
    <w:div w:id="1404446333">
      <w:bodyDiv w:val="1"/>
      <w:marLeft w:val="0"/>
      <w:marRight w:val="0"/>
      <w:marTop w:val="0"/>
      <w:marBottom w:val="0"/>
      <w:divBdr>
        <w:top w:val="none" w:sz="0" w:space="0" w:color="auto"/>
        <w:left w:val="none" w:sz="0" w:space="0" w:color="auto"/>
        <w:bottom w:val="none" w:sz="0" w:space="0" w:color="auto"/>
        <w:right w:val="none" w:sz="0" w:space="0" w:color="auto"/>
      </w:divBdr>
    </w:div>
    <w:div w:id="1528833285">
      <w:bodyDiv w:val="1"/>
      <w:marLeft w:val="0"/>
      <w:marRight w:val="0"/>
      <w:marTop w:val="0"/>
      <w:marBottom w:val="0"/>
      <w:divBdr>
        <w:top w:val="none" w:sz="0" w:space="0" w:color="auto"/>
        <w:left w:val="none" w:sz="0" w:space="0" w:color="auto"/>
        <w:bottom w:val="none" w:sz="0" w:space="0" w:color="auto"/>
        <w:right w:val="none" w:sz="0" w:space="0" w:color="auto"/>
      </w:divBdr>
    </w:div>
    <w:div w:id="1923374009">
      <w:bodyDiv w:val="1"/>
      <w:marLeft w:val="0"/>
      <w:marRight w:val="0"/>
      <w:marTop w:val="0"/>
      <w:marBottom w:val="0"/>
      <w:divBdr>
        <w:top w:val="none" w:sz="0" w:space="0" w:color="auto"/>
        <w:left w:val="none" w:sz="0" w:space="0" w:color="auto"/>
        <w:bottom w:val="none" w:sz="0" w:space="0" w:color="auto"/>
        <w:right w:val="none" w:sz="0" w:space="0" w:color="auto"/>
      </w:divBdr>
    </w:div>
    <w:div w:id="1971552240">
      <w:bodyDiv w:val="1"/>
      <w:marLeft w:val="0"/>
      <w:marRight w:val="0"/>
      <w:marTop w:val="0"/>
      <w:marBottom w:val="0"/>
      <w:divBdr>
        <w:top w:val="none" w:sz="0" w:space="0" w:color="auto"/>
        <w:left w:val="none" w:sz="0" w:space="0" w:color="auto"/>
        <w:bottom w:val="none" w:sz="0" w:space="0" w:color="auto"/>
        <w:right w:val="none" w:sz="0" w:space="0" w:color="auto"/>
      </w:divBdr>
    </w:div>
    <w:div w:id="208957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fanarmarine.a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legant%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73596-DDD8-4682-B3AF-53800A4A6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Elegant Resume</Template>
  <TotalTime>45</TotalTime>
  <Pages>6</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Resume of Visweswaran</vt:lpstr>
    </vt:vector>
  </TitlesOfParts>
  <Company/>
  <LinksUpToDate>false</LinksUpToDate>
  <CharactersWithSpaces>6088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Visweswaran</dc:title>
  <dc:creator>Visweswaran</dc:creator>
  <cp:lastModifiedBy>DELL</cp:lastModifiedBy>
  <cp:revision>33</cp:revision>
  <cp:lastPrinted>2007-07-04T14:54:00Z</cp:lastPrinted>
  <dcterms:created xsi:type="dcterms:W3CDTF">2015-02-06T11:41:00Z</dcterms:created>
  <dcterms:modified xsi:type="dcterms:W3CDTF">2015-07-02T17:49:00Z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