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800" w:rsidRDefault="004D3800">
      <w:pPr>
        <w:rPr>
          <w:rFonts w:ascii="Times New Roman" w:hAnsi="Times New Roman" w:cs="Times New Roman"/>
          <w:spacing w:val="-35"/>
          <w:sz w:val="26"/>
          <w:szCs w:val="28"/>
        </w:rPr>
      </w:pPr>
    </w:p>
    <w:p w:rsidR="004D3800" w:rsidRPr="004D3800" w:rsidRDefault="004D3800">
      <w:pPr>
        <w:rPr>
          <w:rFonts w:ascii="Times New Roman" w:hAnsi="Times New Roman" w:cs="Times New Roman"/>
          <w:spacing w:val="-35"/>
          <w:sz w:val="26"/>
          <w:szCs w:val="28"/>
        </w:rPr>
      </w:pPr>
    </w:p>
    <w:p w:rsidR="00093C53" w:rsidRDefault="00802855" w:rsidP="0089368C">
      <w:pPr>
        <w:pStyle w:val="Name"/>
        <w:jc w:val="center"/>
        <w:rPr>
          <w:rFonts w:ascii="Times New Roman" w:hAnsi="Times New Roman" w:cs="Times New Roman"/>
          <w:sz w:val="26"/>
          <w:szCs w:val="28"/>
          <w:lang w:val="fr-FR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-64770</wp:posOffset>
            </wp:positionH>
            <wp:positionV relativeFrom="paragraph">
              <wp:posOffset>-502920</wp:posOffset>
            </wp:positionV>
            <wp:extent cx="1019175" cy="1285875"/>
            <wp:effectExtent l="19050" t="0" r="9525" b="0"/>
            <wp:wrapNone/>
            <wp:docPr id="10" name="Picture 8" descr="100_3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00_340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744D3" w:rsidRPr="00913443" w:rsidRDefault="00615ADF" w:rsidP="0089368C">
      <w:pPr>
        <w:pStyle w:val="Name"/>
        <w:jc w:val="center"/>
        <w:rPr>
          <w:rFonts w:cs="Monotype Koufi"/>
          <w:sz w:val="36"/>
          <w:szCs w:val="36"/>
        </w:rPr>
      </w:pPr>
      <w:r w:rsidRPr="00913443">
        <w:rPr>
          <w:rFonts w:ascii="Times New Roman" w:hAnsi="Times New Roman" w:cs="Times New Roman"/>
          <w:sz w:val="26"/>
          <w:szCs w:val="28"/>
          <w:lang w:val="fr-FR"/>
        </w:rPr>
        <w:t xml:space="preserve"> </w:t>
      </w:r>
      <w:r w:rsidR="00FE6E4F" w:rsidRPr="00913443">
        <w:rPr>
          <w:rFonts w:cs="Monotype Koufi"/>
          <w:sz w:val="36"/>
          <w:szCs w:val="36"/>
        </w:rPr>
        <w:t xml:space="preserve">Ahmed Youssef Mohammed </w:t>
      </w:r>
      <w:proofErr w:type="spellStart"/>
      <w:r w:rsidR="00FE6E4F" w:rsidRPr="00913443">
        <w:rPr>
          <w:rFonts w:cs="Monotype Koufi"/>
          <w:sz w:val="36"/>
          <w:szCs w:val="36"/>
        </w:rPr>
        <w:t>Kh</w:t>
      </w:r>
      <w:r w:rsidR="003E6119" w:rsidRPr="00913443">
        <w:rPr>
          <w:rFonts w:cs="Monotype Koufi"/>
          <w:sz w:val="36"/>
          <w:szCs w:val="36"/>
        </w:rPr>
        <w:t>e</w:t>
      </w:r>
      <w:r w:rsidR="00E744D3" w:rsidRPr="00913443">
        <w:rPr>
          <w:rFonts w:cs="Monotype Koufi"/>
          <w:sz w:val="36"/>
          <w:szCs w:val="36"/>
        </w:rPr>
        <w:t>dr</w:t>
      </w:r>
      <w:proofErr w:type="spellEnd"/>
      <w:r w:rsidR="00E744D3" w:rsidRPr="00913443">
        <w:rPr>
          <w:rFonts w:cs="Monotype Koufi"/>
          <w:sz w:val="36"/>
          <w:szCs w:val="36"/>
        </w:rPr>
        <w:t xml:space="preserve"> </w:t>
      </w:r>
    </w:p>
    <w:tbl>
      <w:tblPr>
        <w:tblW w:w="10007" w:type="dxa"/>
        <w:tblInd w:w="-432" w:type="dxa"/>
        <w:tblLayout w:type="fixed"/>
        <w:tblLook w:val="0000" w:firstRow="0" w:lastRow="0" w:firstColumn="0" w:lastColumn="0" w:noHBand="0" w:noVBand="0"/>
      </w:tblPr>
      <w:tblGrid>
        <w:gridCol w:w="432"/>
        <w:gridCol w:w="1368"/>
        <w:gridCol w:w="5380"/>
        <w:gridCol w:w="2106"/>
        <w:gridCol w:w="721"/>
      </w:tblGrid>
      <w:tr w:rsidR="00FE6E4F" w:rsidRPr="00913443" w:rsidTr="002D66CA">
        <w:trPr>
          <w:trHeight w:val="11"/>
        </w:trPr>
        <w:tc>
          <w:tcPr>
            <w:tcW w:w="1800" w:type="dxa"/>
            <w:gridSpan w:val="2"/>
          </w:tcPr>
          <w:p w:rsidR="00913443" w:rsidRPr="00913443" w:rsidRDefault="00913443">
            <w:pPr>
              <w:pStyle w:val="SectionTitle"/>
            </w:pPr>
          </w:p>
          <w:p w:rsidR="00913443" w:rsidRPr="00913443" w:rsidRDefault="00913443">
            <w:pPr>
              <w:pStyle w:val="SectionTitle"/>
            </w:pPr>
          </w:p>
          <w:p w:rsidR="00AA0E96" w:rsidRDefault="00AA0E96">
            <w:pPr>
              <w:pStyle w:val="SectionTitle"/>
            </w:pPr>
          </w:p>
          <w:p w:rsidR="00AA0E96" w:rsidRDefault="00AA0E96">
            <w:pPr>
              <w:pStyle w:val="SectionTitle"/>
            </w:pPr>
          </w:p>
          <w:p w:rsidR="00FE6E4F" w:rsidRPr="00913443" w:rsidRDefault="00FE6E4F">
            <w:pPr>
              <w:pStyle w:val="SectionTitle"/>
            </w:pPr>
            <w:r w:rsidRPr="00913443">
              <w:t>Education</w:t>
            </w:r>
          </w:p>
        </w:tc>
        <w:tc>
          <w:tcPr>
            <w:tcW w:w="8207" w:type="dxa"/>
            <w:gridSpan w:val="3"/>
          </w:tcPr>
          <w:p w:rsidR="00913443" w:rsidRPr="00913443" w:rsidRDefault="00913443" w:rsidP="0091344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32"/>
                <w:szCs w:val="32"/>
              </w:rPr>
            </w:pPr>
            <w:r w:rsidRPr="00913443">
              <w:rPr>
                <w:rFonts w:ascii="Times New Roman" w:hAnsi="Times New Roman" w:cs="Times New Roman"/>
                <w:sz w:val="32"/>
                <w:szCs w:val="32"/>
              </w:rPr>
              <w:t>Gender:                Male</w:t>
            </w:r>
          </w:p>
          <w:p w:rsidR="00913443" w:rsidRPr="00913443" w:rsidRDefault="00913443" w:rsidP="0091344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13443">
              <w:rPr>
                <w:rFonts w:ascii="Times New Roman" w:hAnsi="Times New Roman" w:cs="Times New Roman"/>
                <w:sz w:val="32"/>
                <w:szCs w:val="32"/>
              </w:rPr>
              <w:t>Marriage Status: Married</w:t>
            </w:r>
          </w:p>
          <w:p w:rsidR="00913443" w:rsidRDefault="00913443" w:rsidP="00913443">
            <w:pPr>
              <w:rPr>
                <w:sz w:val="24"/>
                <w:szCs w:val="24"/>
              </w:rPr>
            </w:pPr>
            <w:r w:rsidRPr="00913443">
              <w:rPr>
                <w:rFonts w:ascii="Times New Roman" w:hAnsi="Times New Roman" w:cs="Times New Roman"/>
                <w:sz w:val="32"/>
                <w:szCs w:val="32"/>
              </w:rPr>
              <w:t>BirthDate:           April, 22, 1970</w:t>
            </w:r>
          </w:p>
          <w:p w:rsidR="00AA0E96" w:rsidRPr="00AA0E96" w:rsidRDefault="00AA0E96" w:rsidP="007238C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0E96">
              <w:rPr>
                <w:rFonts w:ascii="Times New Roman" w:hAnsi="Times New Roman" w:cs="Times New Roman"/>
                <w:sz w:val="32"/>
                <w:szCs w:val="32"/>
              </w:rPr>
              <w:t xml:space="preserve">Mobile : </w:t>
            </w:r>
            <w:bookmarkStart w:id="0" w:name="_GoBack"/>
            <w:bookmarkEnd w:id="0"/>
          </w:p>
          <w:p w:rsidR="00AA0E96" w:rsidRDefault="00AA0E96" w:rsidP="00AA0E9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A0E96">
              <w:rPr>
                <w:rFonts w:ascii="Times New Roman" w:hAnsi="Times New Roman" w:cs="Times New Roman"/>
                <w:sz w:val="32"/>
                <w:szCs w:val="32"/>
              </w:rPr>
              <w:t xml:space="preserve">E-mail :  </w:t>
            </w:r>
            <w:hyperlink r:id="rId7" w:history="1">
              <w:r w:rsidR="00F27E87" w:rsidRPr="008663DA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a.khedr@uoh.edu.sa</w:t>
              </w:r>
            </w:hyperlink>
          </w:p>
          <w:p w:rsidR="00F27E87" w:rsidRDefault="00F27E87" w:rsidP="00784B4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URL: </w:t>
            </w:r>
            <w:hyperlink r:id="rId8" w:history="1">
              <w:r w:rsidR="00784B4C" w:rsidRPr="00FD5923">
                <w:rPr>
                  <w:rStyle w:val="Hyperlink"/>
                  <w:rFonts w:ascii="Times New Roman" w:hAnsi="Times New Roman" w:cs="Times New Roman"/>
                  <w:sz w:val="32"/>
                  <w:szCs w:val="32"/>
                </w:rPr>
                <w:t>http://faculty.uoh.edu.sa/a.khedr</w:t>
              </w:r>
            </w:hyperlink>
          </w:p>
          <w:p w:rsidR="00F73250" w:rsidRPr="00F73250" w:rsidRDefault="00F73250" w:rsidP="00F73250">
            <w:pPr>
              <w:pStyle w:val="CompanyName"/>
            </w:pPr>
            <w:r w:rsidRPr="00F73250">
              <w:t>Oct., 2007 - July, 2008</w:t>
            </w:r>
          </w:p>
          <w:p w:rsidR="00F73250" w:rsidRPr="00093C53" w:rsidRDefault="00F73250" w:rsidP="0089368C">
            <w:pPr>
              <w:jc w:val="lowKashida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</w:pPr>
            <w:r w:rsidRPr="00093C53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>Post-doctor</w:t>
            </w:r>
            <w:r w:rsidRPr="00093C5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r w:rsidR="0089368C" w:rsidRPr="00093C5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(</w:t>
            </w:r>
            <w:r w:rsidRPr="00093C53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 xml:space="preserve">Computer Science and Engineering Department, Southern </w:t>
            </w:r>
            <w:smartTag w:uri="urn:schemas-microsoft-com:office:smarttags" w:element="PlaceName">
              <w:r w:rsidRPr="00093C53">
                <w:rPr>
                  <w:rFonts w:ascii="Times New Roman" w:hAnsi="Times New Roman" w:cs="Times New Roman"/>
                  <w:b/>
                  <w:bCs/>
                  <w:color w:val="000000"/>
                  <w:sz w:val="30"/>
                  <w:szCs w:val="30"/>
                </w:rPr>
                <w:t>Methodist</w:t>
              </w:r>
            </w:smartTag>
            <w:r w:rsidRPr="00093C53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 xml:space="preserve"> </w:t>
            </w:r>
            <w:smartTag w:uri="urn:schemas-microsoft-com:office:smarttags" w:element="PlaceType">
              <w:r w:rsidRPr="00093C53">
                <w:rPr>
                  <w:rFonts w:ascii="Times New Roman" w:hAnsi="Times New Roman" w:cs="Times New Roman"/>
                  <w:b/>
                  <w:bCs/>
                  <w:color w:val="000000"/>
                  <w:sz w:val="30"/>
                  <w:szCs w:val="30"/>
                </w:rPr>
                <w:t>University</w:t>
              </w:r>
            </w:smartTag>
            <w:r w:rsidRPr="00093C53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 xml:space="preserve"> (SMU), </w:t>
            </w:r>
            <w:smartTag w:uri="urn:schemas-microsoft-com:office:smarttags" w:element="City">
              <w:r w:rsidRPr="00093C53">
                <w:rPr>
                  <w:rFonts w:ascii="Times New Roman" w:hAnsi="Times New Roman" w:cs="Times New Roman"/>
                  <w:b/>
                  <w:bCs/>
                  <w:color w:val="000000"/>
                  <w:sz w:val="30"/>
                  <w:szCs w:val="30"/>
                </w:rPr>
                <w:t>Dallas</w:t>
              </w:r>
            </w:smartTag>
            <w:r w:rsidRPr="00093C53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>, Taxes, USA</w:t>
            </w:r>
            <w:r w:rsidR="0089368C" w:rsidRPr="00093C53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>)</w:t>
            </w:r>
            <w:r w:rsidRPr="00093C53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30"/>
              </w:rPr>
              <w:t xml:space="preserve">. </w:t>
            </w:r>
          </w:p>
          <w:p w:rsidR="00F73250" w:rsidRPr="00F73250" w:rsidRDefault="00F73250" w:rsidP="00F73250">
            <w:pPr>
              <w:jc w:val="lowKashida"/>
            </w:pPr>
            <w:r w:rsidRPr="00F73250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 xml:space="preserve">My </w:t>
            </w:r>
            <w:r w:rsidRPr="00F73250">
              <w:rPr>
                <w:rFonts w:ascii="Times New Roman" w:hAnsi="Times New Roman" w:cs="Times New Roman"/>
                <w:sz w:val="32"/>
                <w:szCs w:val="32"/>
              </w:rPr>
              <w:t>research area was focused on wireless multimedia sensor networks, with emphasis on image transmission over wireless networks.</w:t>
            </w:r>
          </w:p>
          <w:p w:rsidR="005C6C08" w:rsidRPr="00913443" w:rsidRDefault="00D92C73" w:rsidP="00F73250">
            <w:pPr>
              <w:pStyle w:val="CompanyName"/>
            </w:pPr>
            <w:r>
              <w:t>April,</w:t>
            </w:r>
            <w:r w:rsidR="005C6C08" w:rsidRPr="00913443">
              <w:t xml:space="preserve"> 2005</w:t>
            </w:r>
            <w:r w:rsidR="005C6C08" w:rsidRPr="00913443">
              <w:tab/>
            </w:r>
          </w:p>
          <w:p w:rsidR="00FE6E4F" w:rsidRPr="00913443" w:rsidRDefault="00FE6E4F">
            <w:pPr>
              <w:pStyle w:val="JobTitle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 xml:space="preserve">Ph. D. Thesis </w:t>
            </w:r>
            <w:r w:rsidRPr="009134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in Computer Engineering from </w:t>
            </w:r>
            <w:smartTag w:uri="urn:schemas-microsoft-com:office:smarttags" w:element="PlaceName">
              <w:r w:rsidRPr="00913443">
                <w:rPr>
                  <w:rFonts w:ascii="Times New Roman" w:hAnsi="Times New Roman" w:cs="Times New Roman"/>
                  <w:b/>
                  <w:bCs/>
                  <w:sz w:val="32"/>
                  <w:szCs w:val="32"/>
                </w:rPr>
                <w:t>AL-Azhar</w:t>
              </w:r>
            </w:smartTag>
            <w:r w:rsidRPr="009134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University</w:t>
            </w:r>
          </w:p>
          <w:p w:rsidR="005C6C08" w:rsidRPr="00913443" w:rsidRDefault="005C6C08" w:rsidP="005C6C08">
            <w:pPr>
              <w:pStyle w:val="Achievement"/>
              <w:numPr>
                <w:ilvl w:val="0"/>
                <w:numId w:val="0"/>
              </w:numPr>
              <w:ind w:left="245" w:hanging="245"/>
              <w:rPr>
                <w:rFonts w:ascii="Times New Roman" w:hAnsi="Times New Roman" w:cs="Times New Roman"/>
                <w:sz w:val="28"/>
                <w:szCs w:val="28"/>
              </w:rPr>
            </w:pPr>
            <w:r w:rsidRPr="009134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Area</w:t>
            </w:r>
            <w:r w:rsidRPr="00913443">
              <w:rPr>
                <w:rFonts w:ascii="Times New Roman" w:hAnsi="Times New Roman" w:cs="Times New Roman"/>
                <w:sz w:val="28"/>
                <w:szCs w:val="28"/>
              </w:rPr>
              <w:t>: Data Mining and Image Processing</w:t>
            </w:r>
          </w:p>
          <w:p w:rsidR="00FE6E4F" w:rsidRPr="00913443" w:rsidRDefault="00FE6E4F">
            <w:pPr>
              <w:pStyle w:val="Achievement"/>
              <w:numPr>
                <w:ilvl w:val="0"/>
                <w:numId w:val="0"/>
              </w:numPr>
              <w:ind w:left="245" w:hanging="245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 xml:space="preserve">Title: </w:t>
            </w: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“</w:t>
            </w:r>
            <w:r w:rsidR="001F217F"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Design an </w:t>
            </w: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Unsupervised Learning </w:t>
            </w:r>
            <w:r w:rsidR="001F217F"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Tools </w:t>
            </w: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for Large Databases”.</w:t>
            </w:r>
          </w:p>
          <w:p w:rsidR="00FE6E4F" w:rsidRPr="00913443" w:rsidRDefault="00FE6E4F">
            <w:pPr>
              <w:pStyle w:val="Achievemen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Supervisors</w:t>
            </w: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  <w:p w:rsidR="00FE6E4F" w:rsidRPr="00913443" w:rsidRDefault="00FE6E4F">
            <w:pPr>
              <w:pStyle w:val="Achievement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Prof. Mohammed Zaki </w:t>
            </w:r>
          </w:p>
          <w:p w:rsidR="00FE6E4F" w:rsidRPr="00913443" w:rsidRDefault="00FE6E4F">
            <w:pPr>
              <w:pStyle w:val="Achievement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Prof. Ali Mahmoud Rashed </w:t>
            </w:r>
          </w:p>
          <w:p w:rsidR="00FE6E4F" w:rsidRPr="00913443" w:rsidRDefault="00FE6E4F" w:rsidP="00E744D3">
            <w:pPr>
              <w:pStyle w:val="Achievement"/>
              <w:numPr>
                <w:ilvl w:val="0"/>
                <w:numId w:val="0"/>
              </w:numPr>
              <w:ind w:left="762" w:hanging="450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        System and Computer Engineering Department, </w:t>
            </w:r>
            <w:smartTag w:uri="urn:schemas-microsoft-com:office:smarttags" w:element="PlaceName">
              <w:r w:rsidRPr="00913443">
                <w:rPr>
                  <w:rFonts w:ascii="Times New Roman" w:hAnsi="Times New Roman" w:cs="Times New Roman"/>
                  <w:sz w:val="28"/>
                  <w:szCs w:val="32"/>
                </w:rPr>
                <w:t>Al-Azhar</w:t>
              </w:r>
            </w:smartTag>
            <w:r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smartTag w:uri="urn:schemas-microsoft-com:office:smarttags" w:element="PlaceType">
              <w:r w:rsidRPr="00913443">
                <w:rPr>
                  <w:rFonts w:ascii="Times New Roman" w:hAnsi="Times New Roman" w:cs="Times New Roman"/>
                  <w:sz w:val="28"/>
                  <w:szCs w:val="32"/>
                </w:rPr>
                <w:t>University</w:t>
              </w:r>
            </w:smartTag>
            <w:r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 w:rsidRPr="00913443">
                  <w:rPr>
                    <w:rFonts w:ascii="Times New Roman" w:hAnsi="Times New Roman" w:cs="Times New Roman"/>
                    <w:sz w:val="28"/>
                    <w:szCs w:val="32"/>
                  </w:rPr>
                  <w:t>Cairo</w:t>
                </w:r>
              </w:smartTag>
              <w:r w:rsidRPr="00913443">
                <w:rPr>
                  <w:rFonts w:ascii="Times New Roman" w:hAnsi="Times New Roman" w:cs="Times New Roman"/>
                  <w:sz w:val="28"/>
                  <w:szCs w:val="32"/>
                </w:rPr>
                <w:t xml:space="preserve">, </w:t>
              </w:r>
              <w:smartTag w:uri="urn:schemas-microsoft-com:office:smarttags" w:element="country-region">
                <w:r w:rsidRPr="00913443">
                  <w:rPr>
                    <w:rFonts w:ascii="Times New Roman" w:hAnsi="Times New Roman" w:cs="Times New Roman"/>
                    <w:sz w:val="28"/>
                    <w:szCs w:val="32"/>
                  </w:rPr>
                  <w:t>Egypt</w:t>
                </w:r>
              </w:smartTag>
            </w:smartTag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.</w:t>
            </w:r>
          </w:p>
          <w:p w:rsidR="005C6C08" w:rsidRPr="00913443" w:rsidRDefault="005C6C08" w:rsidP="005C6C08">
            <w:pPr>
              <w:pStyle w:val="Achievement"/>
              <w:numPr>
                <w:ilvl w:val="0"/>
                <w:numId w:val="0"/>
              </w:numPr>
              <w:ind w:left="245" w:hanging="245"/>
              <w:jc w:val="both"/>
              <w:rPr>
                <w:rFonts w:ascii="Times New Roman" w:hAnsi="Times New Roman" w:cs="Times New Roman"/>
                <w:b/>
                <w:bCs/>
                <w:sz w:val="32"/>
                <w:szCs w:val="36"/>
              </w:rPr>
            </w:pPr>
            <w:r w:rsidRPr="00913443">
              <w:rPr>
                <w:rFonts w:ascii="Times New Roman" w:hAnsi="Times New Roman" w:cs="Times New Roman"/>
                <w:b/>
                <w:bCs/>
                <w:sz w:val="32"/>
                <w:szCs w:val="36"/>
              </w:rPr>
              <w:t>Nov.</w:t>
            </w:r>
            <w:r w:rsidR="007C2A73">
              <w:rPr>
                <w:rFonts w:ascii="Times New Roman" w:hAnsi="Times New Roman" w:cs="Times New Roman"/>
                <w:b/>
                <w:bCs/>
                <w:sz w:val="32"/>
                <w:szCs w:val="36"/>
              </w:rPr>
              <w:t>,</w:t>
            </w:r>
            <w:r w:rsidRPr="00913443">
              <w:rPr>
                <w:rFonts w:ascii="Times New Roman" w:hAnsi="Times New Roman" w:cs="Times New Roman"/>
                <w:b/>
                <w:bCs/>
                <w:sz w:val="32"/>
                <w:szCs w:val="36"/>
              </w:rPr>
              <w:t xml:space="preserve"> 1999</w:t>
            </w:r>
          </w:p>
          <w:p w:rsidR="00FE6E4F" w:rsidRPr="00913443" w:rsidRDefault="00FE6E4F">
            <w:pPr>
              <w:pStyle w:val="JobTitle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1344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M. SC. in Computer Engineering from </w:t>
            </w:r>
            <w:smartTag w:uri="urn:schemas-microsoft-com:office:smarttags" w:element="place">
              <w:smartTag w:uri="urn:schemas-microsoft-com:office:smarttags" w:element="PlaceName">
                <w:r w:rsidRPr="00913443">
                  <w:rPr>
                    <w:rFonts w:ascii="Times New Roman" w:hAnsi="Times New Roman" w:cs="Times New Roman"/>
                    <w:b/>
                    <w:bCs/>
                    <w:sz w:val="32"/>
                    <w:szCs w:val="32"/>
                  </w:rPr>
                  <w:t>AL-Azhar</w:t>
                </w:r>
              </w:smartTag>
              <w:r w:rsidRPr="00913443">
                <w:rPr>
                  <w:rFonts w:ascii="Times New Roman" w:hAnsi="Times New Roman" w:cs="Times New Roman"/>
                  <w:b/>
                  <w:bCs/>
                  <w:sz w:val="32"/>
                  <w:szCs w:val="32"/>
                </w:rPr>
                <w:t xml:space="preserve"> </w:t>
              </w:r>
              <w:smartTag w:uri="urn:schemas-microsoft-com:office:smarttags" w:element="PlaceType">
                <w:r w:rsidRPr="00913443">
                  <w:rPr>
                    <w:rFonts w:ascii="Times New Roman" w:hAnsi="Times New Roman" w:cs="Times New Roman"/>
                    <w:b/>
                    <w:bCs/>
                    <w:sz w:val="32"/>
                    <w:szCs w:val="32"/>
                  </w:rPr>
                  <w:t>University</w:t>
                </w:r>
              </w:smartTag>
            </w:smartTag>
          </w:p>
          <w:p w:rsidR="00FE6E4F" w:rsidRPr="00913443" w:rsidRDefault="00FE6E4F">
            <w:pPr>
              <w:pStyle w:val="Achievemen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Area</w:t>
            </w: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: Computer Architecture </w:t>
            </w:r>
          </w:p>
          <w:p w:rsidR="00FE6E4F" w:rsidRPr="00913443" w:rsidRDefault="00FE6E4F">
            <w:pPr>
              <w:pStyle w:val="Achievemen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Title</w:t>
            </w: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: “ Size Choice for CPU Cache Memory”</w:t>
            </w:r>
          </w:p>
          <w:p w:rsidR="00FE6E4F" w:rsidRPr="00913443" w:rsidRDefault="00FE6E4F">
            <w:pPr>
              <w:pStyle w:val="Achievemen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Supervisors</w:t>
            </w: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:</w:t>
            </w:r>
          </w:p>
          <w:p w:rsidR="00FE6E4F" w:rsidRPr="00913443" w:rsidRDefault="00FE6E4F">
            <w:pPr>
              <w:pStyle w:val="Achievement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Prof. Mohammed Zaki </w:t>
            </w:r>
          </w:p>
          <w:p w:rsidR="00FE6E4F" w:rsidRPr="00913443" w:rsidRDefault="00FE6E4F">
            <w:pPr>
              <w:pStyle w:val="Achievement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Prof. Mohammed Ashraf Madkour</w:t>
            </w:r>
          </w:p>
          <w:p w:rsidR="00FE6E4F" w:rsidRPr="00913443" w:rsidRDefault="00FE6E4F">
            <w:pPr>
              <w:pStyle w:val="Achievement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lastRenderedPageBreak/>
              <w:t xml:space="preserve">Prof. Ali Mahmoud Rashed </w:t>
            </w:r>
          </w:p>
          <w:p w:rsidR="00FE6E4F" w:rsidRPr="00913443" w:rsidRDefault="00FE6E4F" w:rsidP="0099381F">
            <w:pPr>
              <w:pStyle w:val="Achievement"/>
              <w:numPr>
                <w:ilvl w:val="0"/>
                <w:numId w:val="0"/>
              </w:numPr>
              <w:ind w:left="492" w:hanging="492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        System and Computer Engineering Department, </w:t>
            </w:r>
            <w:smartTag w:uri="urn:schemas-microsoft-com:office:smarttags" w:element="PlaceName">
              <w:r w:rsidRPr="00913443">
                <w:rPr>
                  <w:rFonts w:ascii="Times New Roman" w:hAnsi="Times New Roman" w:cs="Times New Roman"/>
                  <w:sz w:val="28"/>
                  <w:szCs w:val="32"/>
                </w:rPr>
                <w:t>Al-Azhar</w:t>
              </w:r>
            </w:smartTag>
            <w:r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  <w:smartTag w:uri="urn:schemas-microsoft-com:office:smarttags" w:element="PlaceType">
              <w:r w:rsidRPr="00913443">
                <w:rPr>
                  <w:rFonts w:ascii="Times New Roman" w:hAnsi="Times New Roman" w:cs="Times New Roman"/>
                  <w:sz w:val="28"/>
                  <w:szCs w:val="32"/>
                </w:rPr>
                <w:t>University</w:t>
              </w:r>
            </w:smartTag>
            <w:r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, </w:t>
            </w:r>
            <w:smartTag w:uri="urn:schemas-microsoft-com:office:smarttags" w:element="place">
              <w:smartTag w:uri="urn:schemas-microsoft-com:office:smarttags" w:element="City">
                <w:r w:rsidRPr="00913443">
                  <w:rPr>
                    <w:rFonts w:ascii="Times New Roman" w:hAnsi="Times New Roman" w:cs="Times New Roman"/>
                    <w:sz w:val="28"/>
                    <w:szCs w:val="32"/>
                  </w:rPr>
                  <w:t>Cairo</w:t>
                </w:r>
              </w:smartTag>
              <w:r w:rsidRPr="00913443">
                <w:rPr>
                  <w:rFonts w:ascii="Times New Roman" w:hAnsi="Times New Roman" w:cs="Times New Roman"/>
                  <w:sz w:val="28"/>
                  <w:szCs w:val="32"/>
                </w:rPr>
                <w:t xml:space="preserve">, </w:t>
              </w:r>
              <w:smartTag w:uri="urn:schemas-microsoft-com:office:smarttags" w:element="country-region">
                <w:r w:rsidRPr="00913443">
                  <w:rPr>
                    <w:rFonts w:ascii="Times New Roman" w:hAnsi="Times New Roman" w:cs="Times New Roman"/>
                    <w:sz w:val="28"/>
                    <w:szCs w:val="32"/>
                  </w:rPr>
                  <w:t>Egypt</w:t>
                </w:r>
              </w:smartTag>
            </w:smartTag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.</w:t>
            </w:r>
          </w:p>
          <w:p w:rsidR="00FE6E4F" w:rsidRPr="00913443" w:rsidRDefault="007C2A73">
            <w:pPr>
              <w:pStyle w:val="Achievement"/>
              <w:numPr>
                <w:ilvl w:val="0"/>
                <w:numId w:val="0"/>
              </w:numPr>
              <w:ind w:left="245" w:hanging="245"/>
              <w:jc w:val="both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G</w:t>
            </w:r>
            <w:r w:rsidR="00FE6E4F"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raduate Courses</w:t>
            </w:r>
          </w:p>
          <w:p w:rsidR="00F73250" w:rsidRPr="00913443" w:rsidRDefault="00F73250" w:rsidP="00F73250">
            <w:pPr>
              <w:pStyle w:val="Achievement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Pattern Recognition and Image Processing</w:t>
            </w:r>
          </w:p>
          <w:p w:rsidR="00F73250" w:rsidRPr="00913443" w:rsidRDefault="00F73250" w:rsidP="00F73250">
            <w:pPr>
              <w:pStyle w:val="Achievement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Computer Graphics</w:t>
            </w:r>
          </w:p>
          <w:p w:rsidR="00F73250" w:rsidRPr="00913443" w:rsidRDefault="00F73250" w:rsidP="00F73250">
            <w:pPr>
              <w:pStyle w:val="Achievement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Computer Language</w:t>
            </w:r>
          </w:p>
          <w:p w:rsidR="00F73250" w:rsidRPr="00913443" w:rsidRDefault="00F73250" w:rsidP="00F73250">
            <w:pPr>
              <w:pStyle w:val="Achievement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Operating Systems</w:t>
            </w:r>
          </w:p>
          <w:p w:rsidR="00F73250" w:rsidRPr="00913443" w:rsidRDefault="00F73250" w:rsidP="00F73250">
            <w:pPr>
              <w:pStyle w:val="Achievement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AI Applications</w:t>
            </w:r>
          </w:p>
          <w:p w:rsidR="00F73250" w:rsidRPr="00913443" w:rsidRDefault="00F73250" w:rsidP="00F73250">
            <w:pPr>
              <w:pStyle w:val="Achievement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Compiler</w:t>
            </w:r>
          </w:p>
          <w:p w:rsidR="00FE6E4F" w:rsidRPr="00913443" w:rsidRDefault="00FE6E4F">
            <w:pPr>
              <w:pStyle w:val="Achievement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VLSI and Integrated Circuit</w:t>
            </w:r>
          </w:p>
          <w:p w:rsidR="00FE6E4F" w:rsidRPr="00913443" w:rsidRDefault="00FE6E4F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 xml:space="preserve">1988 - 1993                  </w:t>
            </w:r>
            <w:r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ab/>
            </w:r>
          </w:p>
          <w:p w:rsidR="00FE6E4F" w:rsidRPr="00913443" w:rsidRDefault="00FE6E4F" w:rsidP="00E2572B">
            <w:pPr>
              <w:pStyle w:val="BodyText2"/>
              <w:jc w:val="both"/>
              <w:rPr>
                <w:rFonts w:ascii="Times New Roman" w:hAnsi="Times New Roman" w:cs="Times New Roman"/>
                <w:noProof/>
              </w:rPr>
            </w:pPr>
            <w:r w:rsidRPr="00913443">
              <w:rPr>
                <w:rFonts w:ascii="Times New Roman" w:hAnsi="Times New Roman" w:cs="Times New Roman"/>
                <w:noProof/>
              </w:rPr>
              <w:t xml:space="preserve">B.SC. From System and Computer Engineering Dept., </w:t>
            </w:r>
            <w:r w:rsidR="000A6DE9">
              <w:rPr>
                <w:rFonts w:ascii="Times New Roman" w:hAnsi="Times New Roman" w:cs="Times New Roman"/>
                <w:noProof/>
              </w:rPr>
              <w:t>College</w:t>
            </w:r>
            <w:r w:rsidRPr="00913443">
              <w:rPr>
                <w:rFonts w:ascii="Times New Roman" w:hAnsi="Times New Roman" w:cs="Times New Roman"/>
                <w:noProof/>
              </w:rPr>
              <w:t xml:space="preserve"> of Engineering, Al-Azhar University with grade of “Very Good with honor degree”,  </w:t>
            </w:r>
          </w:p>
          <w:p w:rsidR="00FE6E4F" w:rsidRPr="00913443" w:rsidRDefault="00FE6E4F">
            <w:pPr>
              <w:pStyle w:val="Achievement"/>
              <w:numPr>
                <w:ilvl w:val="0"/>
                <w:numId w:val="0"/>
              </w:numPr>
              <w:ind w:left="245" w:hanging="245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Graduation Project: Excellent</w:t>
            </w:r>
          </w:p>
          <w:p w:rsidR="00E2572B" w:rsidRPr="00913443" w:rsidRDefault="00E2572B" w:rsidP="00E2572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913443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Current Research Interest</w:t>
            </w:r>
          </w:p>
          <w:p w:rsidR="00E2572B" w:rsidRPr="00913443" w:rsidRDefault="00E2572B" w:rsidP="00E2572B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810000"/>
                <w:sz w:val="32"/>
                <w:szCs w:val="32"/>
              </w:rPr>
            </w:pPr>
            <w:r w:rsidRPr="00913443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Wireless Sensor Networks</w:t>
            </w:r>
          </w:p>
          <w:p w:rsidR="00E2572B" w:rsidRPr="00913443" w:rsidRDefault="00E2572B" w:rsidP="00B65540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32"/>
                <w:szCs w:val="32"/>
              </w:rPr>
            </w:pPr>
            <w:r w:rsidRPr="00913443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Data Mining</w:t>
            </w:r>
          </w:p>
          <w:p w:rsidR="00913443" w:rsidRPr="00913443" w:rsidRDefault="00E2572B" w:rsidP="00913443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color w:val="000000"/>
                <w:sz w:val="32"/>
                <w:szCs w:val="32"/>
              </w:rPr>
              <w:t>Image Processing</w:t>
            </w:r>
            <w:r w:rsidRPr="00913443">
              <w:rPr>
                <w:rFonts w:ascii="Times New Roman" w:hAnsi="Times New Roman" w:cs="Times New Roman"/>
                <w:color w:val="650033"/>
                <w:sz w:val="32"/>
                <w:szCs w:val="32"/>
              </w:rPr>
              <w:t>.</w:t>
            </w:r>
          </w:p>
        </w:tc>
      </w:tr>
      <w:tr w:rsidR="003E6119" w:rsidRPr="00913443" w:rsidTr="002D66CA">
        <w:trPr>
          <w:trHeight w:val="118"/>
        </w:trPr>
        <w:tc>
          <w:tcPr>
            <w:tcW w:w="1800" w:type="dxa"/>
            <w:gridSpan w:val="2"/>
          </w:tcPr>
          <w:p w:rsidR="003E6119" w:rsidRPr="00913443" w:rsidRDefault="00093C53" w:rsidP="003E6119">
            <w:pPr>
              <w:pStyle w:val="Achievement"/>
              <w:numPr>
                <w:ilvl w:val="0"/>
                <w:numId w:val="0"/>
              </w:numPr>
              <w:ind w:left="245" w:hanging="245"/>
              <w:jc w:val="left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spacing w:val="0"/>
              </w:rPr>
              <w:lastRenderedPageBreak/>
              <w:br w:type="page"/>
            </w:r>
            <w:r w:rsidR="00913443"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 xml:space="preserve">Training </w:t>
            </w:r>
            <w:r w:rsidR="003E6119"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Courses</w:t>
            </w:r>
          </w:p>
          <w:p w:rsidR="003E6119" w:rsidRPr="00913443" w:rsidRDefault="003E6119" w:rsidP="003E6119">
            <w:pPr>
              <w:pStyle w:val="SectionTitle"/>
            </w:pPr>
          </w:p>
        </w:tc>
        <w:tc>
          <w:tcPr>
            <w:tcW w:w="8207" w:type="dxa"/>
            <w:gridSpan w:val="3"/>
          </w:tcPr>
          <w:p w:rsidR="003E6119" w:rsidRPr="00913443" w:rsidRDefault="003E6119" w:rsidP="006A7DC5">
            <w:pPr>
              <w:pStyle w:val="Achievement"/>
              <w:numPr>
                <w:ilvl w:val="0"/>
                <w:numId w:val="0"/>
              </w:numPr>
              <w:ind w:left="2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 xml:space="preserve"> </w:t>
            </w:r>
            <w:r w:rsidR="00B65540"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(2004)</w:t>
            </w:r>
            <w:r w:rsidR="006A7DC5"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 xml:space="preserve"> IBM World Trade Corporation (Egypt Branch)</w:t>
            </w:r>
          </w:p>
          <w:p w:rsidR="003E6119" w:rsidRPr="00913443" w:rsidRDefault="003E6119" w:rsidP="003E6119">
            <w:pPr>
              <w:pStyle w:val="Achievement"/>
              <w:numPr>
                <w:ilvl w:val="0"/>
                <w:numId w:val="10"/>
              </w:numPr>
              <w:ind w:right="0"/>
              <w:jc w:val="both"/>
              <w:rPr>
                <w:rFonts w:ascii="Times New Roman" w:hAnsi="Times New Roman" w:cs="Times New Roman"/>
                <w:sz w:val="28"/>
                <w:szCs w:val="32"/>
                <w:lang w:val="fr-FR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  <w:lang w:val="fr-FR"/>
              </w:rPr>
              <w:t>AIX/600 Basics Plus - AU13</w:t>
            </w:r>
          </w:p>
          <w:p w:rsidR="003E6119" w:rsidRPr="00913443" w:rsidRDefault="003E6119" w:rsidP="003E6119">
            <w:pPr>
              <w:pStyle w:val="Achievement"/>
              <w:numPr>
                <w:ilvl w:val="0"/>
                <w:numId w:val="10"/>
              </w:numPr>
              <w:ind w:right="0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AIX/600 V5 System Administration - AU14</w:t>
            </w:r>
          </w:p>
          <w:p w:rsidR="003E6119" w:rsidRPr="00913443" w:rsidRDefault="003E6119" w:rsidP="003E6119">
            <w:pPr>
              <w:pStyle w:val="Achievement"/>
              <w:numPr>
                <w:ilvl w:val="0"/>
                <w:numId w:val="10"/>
              </w:numPr>
              <w:ind w:right="0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AIX/600 V5 Advanced System Administration AU16</w:t>
            </w:r>
          </w:p>
          <w:p w:rsidR="003E6119" w:rsidRPr="00913443" w:rsidRDefault="003E6119" w:rsidP="003E6119">
            <w:pPr>
              <w:pStyle w:val="Achievement"/>
              <w:numPr>
                <w:ilvl w:val="0"/>
                <w:numId w:val="10"/>
              </w:numPr>
              <w:ind w:right="0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eServer Security Overview</w:t>
            </w:r>
          </w:p>
          <w:p w:rsidR="003E6119" w:rsidRPr="00913443" w:rsidRDefault="003E6119" w:rsidP="003E6119">
            <w:pPr>
              <w:pStyle w:val="Achievement"/>
              <w:numPr>
                <w:ilvl w:val="0"/>
                <w:numId w:val="10"/>
              </w:numPr>
              <w:ind w:right="0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AIX Version 5 Security</w:t>
            </w:r>
          </w:p>
          <w:p w:rsidR="003E6119" w:rsidRPr="00913443" w:rsidRDefault="003E6119" w:rsidP="003E6119">
            <w:pPr>
              <w:pStyle w:val="Achievement"/>
              <w:numPr>
                <w:ilvl w:val="0"/>
                <w:numId w:val="10"/>
              </w:numPr>
              <w:ind w:right="0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DB2 Family Fundamentals</w:t>
            </w:r>
          </w:p>
          <w:p w:rsidR="003E6119" w:rsidRPr="00913443" w:rsidRDefault="003E6119" w:rsidP="003E6119">
            <w:pPr>
              <w:pStyle w:val="Achievement"/>
              <w:numPr>
                <w:ilvl w:val="0"/>
                <w:numId w:val="10"/>
              </w:numPr>
              <w:ind w:right="0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Relational Database Design</w:t>
            </w:r>
          </w:p>
          <w:p w:rsidR="003E6119" w:rsidRPr="00913443" w:rsidRDefault="003E6119" w:rsidP="003E6119">
            <w:pPr>
              <w:pStyle w:val="Achievement"/>
              <w:numPr>
                <w:ilvl w:val="0"/>
                <w:numId w:val="10"/>
              </w:numPr>
              <w:ind w:right="0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SQL Basics</w:t>
            </w:r>
          </w:p>
          <w:p w:rsidR="003E6119" w:rsidRPr="00913443" w:rsidRDefault="003E6119" w:rsidP="003E6119">
            <w:pPr>
              <w:pStyle w:val="Achievement"/>
              <w:numPr>
                <w:ilvl w:val="0"/>
                <w:numId w:val="10"/>
              </w:numPr>
              <w:ind w:right="0"/>
              <w:jc w:val="both"/>
              <w:rPr>
                <w:rFonts w:ascii="Times New Roman" w:hAnsi="Times New Roman" w:cs="Times New Roman"/>
                <w:sz w:val="28"/>
                <w:szCs w:val="32"/>
                <w:lang w:val="fr-FR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  <w:lang w:val="fr-FR"/>
              </w:rPr>
              <w:t>Content Manager</w:t>
            </w:r>
          </w:p>
          <w:p w:rsidR="003E6119" w:rsidRPr="00913443" w:rsidRDefault="003E6119" w:rsidP="003E6119">
            <w:pPr>
              <w:pStyle w:val="Achievement"/>
              <w:numPr>
                <w:ilvl w:val="0"/>
                <w:numId w:val="10"/>
              </w:numPr>
              <w:ind w:right="0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Content Manager Advanced Topics</w:t>
            </w:r>
          </w:p>
          <w:p w:rsidR="003E6119" w:rsidRPr="00913443" w:rsidRDefault="003E6119" w:rsidP="003E6119">
            <w:pPr>
              <w:pStyle w:val="Achievement"/>
              <w:numPr>
                <w:ilvl w:val="0"/>
                <w:numId w:val="10"/>
              </w:numPr>
              <w:ind w:right="0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Introduction to Object Oriented Technology</w:t>
            </w:r>
          </w:p>
          <w:p w:rsidR="003E6119" w:rsidRPr="00913443" w:rsidRDefault="003E6119" w:rsidP="003E6119">
            <w:pPr>
              <w:pStyle w:val="Achievement"/>
              <w:numPr>
                <w:ilvl w:val="0"/>
                <w:numId w:val="10"/>
              </w:numPr>
              <w:ind w:right="0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Introduction to Java Programming</w:t>
            </w:r>
          </w:p>
          <w:p w:rsidR="003E6119" w:rsidRPr="00913443" w:rsidRDefault="003E6119" w:rsidP="003E6119">
            <w:pPr>
              <w:pStyle w:val="Achievement"/>
              <w:numPr>
                <w:ilvl w:val="0"/>
                <w:numId w:val="10"/>
              </w:numPr>
              <w:ind w:right="0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Java Programming Workshop</w:t>
            </w:r>
          </w:p>
          <w:p w:rsidR="003E6119" w:rsidRPr="00913443" w:rsidRDefault="003E6119" w:rsidP="003E6119">
            <w:pPr>
              <w:pStyle w:val="Achievement"/>
              <w:numPr>
                <w:ilvl w:val="0"/>
                <w:numId w:val="10"/>
              </w:numPr>
              <w:ind w:right="0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Development &amp; Testing </w:t>
            </w:r>
            <w:r w:rsidR="007C2A73" w:rsidRPr="00913443">
              <w:rPr>
                <w:rFonts w:ascii="Times New Roman" w:hAnsi="Times New Roman" w:cs="Times New Roman"/>
                <w:sz w:val="28"/>
                <w:szCs w:val="32"/>
              </w:rPr>
              <w:t>Object Oriented</w:t>
            </w: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 xml:space="preserve"> Application with Java</w:t>
            </w:r>
          </w:p>
          <w:p w:rsidR="00515A1E" w:rsidRDefault="00515A1E" w:rsidP="00F9369E">
            <w:pPr>
              <w:pStyle w:val="Achievement"/>
              <w:numPr>
                <w:ilvl w:val="0"/>
                <w:numId w:val="0"/>
              </w:numPr>
              <w:ind w:left="288" w:right="2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</w:p>
          <w:p w:rsidR="00093C53" w:rsidRDefault="00093C53" w:rsidP="00F9369E">
            <w:pPr>
              <w:pStyle w:val="Achievement"/>
              <w:numPr>
                <w:ilvl w:val="0"/>
                <w:numId w:val="0"/>
              </w:numPr>
              <w:ind w:left="288" w:right="288"/>
              <w:jc w:val="both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</w:p>
          <w:p w:rsidR="00F9369E" w:rsidRPr="00913443" w:rsidRDefault="00F9369E" w:rsidP="00515A1E">
            <w:pPr>
              <w:pStyle w:val="Achievement"/>
              <w:numPr>
                <w:ilvl w:val="0"/>
                <w:numId w:val="0"/>
              </w:numPr>
              <w:ind w:left="245" w:right="288" w:hanging="245"/>
              <w:jc w:val="both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2007</w:t>
            </w:r>
          </w:p>
          <w:p w:rsidR="00F9369E" w:rsidRPr="00913443" w:rsidRDefault="00F9369E" w:rsidP="004306EE">
            <w:pPr>
              <w:pStyle w:val="Achievement"/>
              <w:numPr>
                <w:ilvl w:val="0"/>
                <w:numId w:val="20"/>
              </w:numPr>
              <w:ind w:right="288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913443">
              <w:rPr>
                <w:rFonts w:ascii="Times New Roman" w:hAnsi="Times New Roman" w:cs="Times New Roman"/>
                <w:sz w:val="28"/>
                <w:szCs w:val="32"/>
              </w:rPr>
              <w:t>Oracle Administration</w:t>
            </w:r>
          </w:p>
          <w:p w:rsidR="003E6119" w:rsidRPr="007C2A73" w:rsidRDefault="00F9369E" w:rsidP="007C2A73">
            <w:pPr>
              <w:pStyle w:val="Achievement"/>
              <w:numPr>
                <w:ilvl w:val="0"/>
                <w:numId w:val="20"/>
              </w:numPr>
              <w:ind w:right="288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 w:rsidRPr="007C2A73">
              <w:rPr>
                <w:rFonts w:ascii="Times New Roman" w:hAnsi="Times New Roman" w:cs="Times New Roman"/>
                <w:sz w:val="28"/>
                <w:szCs w:val="32"/>
              </w:rPr>
              <w:t>Introduction to Quality Insurance in Education System.</w:t>
            </w:r>
          </w:p>
        </w:tc>
      </w:tr>
      <w:tr w:rsidR="00FE6E4F" w:rsidRPr="00913443" w:rsidTr="002D66CA">
        <w:trPr>
          <w:trHeight w:val="889"/>
        </w:trPr>
        <w:tc>
          <w:tcPr>
            <w:tcW w:w="1800" w:type="dxa"/>
            <w:gridSpan w:val="2"/>
          </w:tcPr>
          <w:p w:rsidR="00FE6E4F" w:rsidRDefault="00FE6E4F" w:rsidP="003E6119">
            <w:pPr>
              <w:pStyle w:val="SectionTitle"/>
            </w:pPr>
            <w:r w:rsidRPr="00913443">
              <w:lastRenderedPageBreak/>
              <w:t>Professional Experience</w:t>
            </w:r>
          </w:p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4D0361" w:rsidRDefault="004D0361" w:rsidP="004D0361"/>
          <w:p w:rsidR="009207BC" w:rsidRDefault="009207BC" w:rsidP="009207BC">
            <w:pPr>
              <w:rPr>
                <w:b/>
                <w:bCs/>
                <w:sz w:val="24"/>
                <w:szCs w:val="24"/>
              </w:rPr>
            </w:pPr>
          </w:p>
          <w:p w:rsidR="009207BC" w:rsidRDefault="009207BC" w:rsidP="009207BC">
            <w:pPr>
              <w:rPr>
                <w:b/>
                <w:bCs/>
                <w:sz w:val="24"/>
                <w:szCs w:val="24"/>
              </w:rPr>
            </w:pPr>
          </w:p>
          <w:p w:rsidR="009207BC" w:rsidRDefault="009207BC" w:rsidP="009207BC">
            <w:pPr>
              <w:rPr>
                <w:b/>
                <w:bCs/>
                <w:sz w:val="24"/>
                <w:szCs w:val="24"/>
              </w:rPr>
            </w:pPr>
          </w:p>
          <w:p w:rsidR="009207BC" w:rsidRDefault="009207BC" w:rsidP="009207BC">
            <w:pPr>
              <w:rPr>
                <w:b/>
                <w:bCs/>
                <w:sz w:val="24"/>
                <w:szCs w:val="24"/>
              </w:rPr>
            </w:pPr>
          </w:p>
          <w:p w:rsidR="009207BC" w:rsidRDefault="009207BC" w:rsidP="009207BC">
            <w:pPr>
              <w:rPr>
                <w:b/>
                <w:bCs/>
                <w:sz w:val="24"/>
                <w:szCs w:val="24"/>
              </w:rPr>
            </w:pPr>
          </w:p>
          <w:p w:rsidR="009207BC" w:rsidRDefault="009207BC" w:rsidP="009207BC">
            <w:pPr>
              <w:rPr>
                <w:b/>
                <w:bCs/>
                <w:sz w:val="24"/>
                <w:szCs w:val="24"/>
              </w:rPr>
            </w:pPr>
          </w:p>
          <w:p w:rsidR="009207BC" w:rsidRDefault="009207BC" w:rsidP="009207BC">
            <w:pPr>
              <w:rPr>
                <w:b/>
                <w:bCs/>
                <w:sz w:val="24"/>
                <w:szCs w:val="24"/>
              </w:rPr>
            </w:pPr>
          </w:p>
          <w:p w:rsidR="009207BC" w:rsidRDefault="009207BC" w:rsidP="009207BC">
            <w:pPr>
              <w:rPr>
                <w:b/>
                <w:bCs/>
                <w:sz w:val="24"/>
                <w:szCs w:val="24"/>
              </w:rPr>
            </w:pPr>
          </w:p>
          <w:p w:rsidR="00A720A2" w:rsidRDefault="00A720A2" w:rsidP="009207BC">
            <w:pPr>
              <w:rPr>
                <w:b/>
                <w:bCs/>
                <w:sz w:val="24"/>
                <w:szCs w:val="24"/>
              </w:rPr>
            </w:pPr>
          </w:p>
          <w:p w:rsidR="00A720A2" w:rsidRDefault="00A720A2" w:rsidP="00A720A2">
            <w:pPr>
              <w:pStyle w:val="SectionTitle"/>
            </w:pPr>
          </w:p>
          <w:p w:rsidR="00515A1E" w:rsidRDefault="00515A1E" w:rsidP="00A720A2">
            <w:pPr>
              <w:pStyle w:val="SectionTitle"/>
            </w:pPr>
          </w:p>
          <w:p w:rsidR="009207BC" w:rsidRPr="00A720A2" w:rsidRDefault="009207BC" w:rsidP="00A720A2">
            <w:pPr>
              <w:pStyle w:val="SectionTitle"/>
            </w:pPr>
            <w:r w:rsidRPr="00A720A2">
              <w:t>Publications</w:t>
            </w:r>
          </w:p>
          <w:p w:rsidR="004D0361" w:rsidRPr="004D0361" w:rsidRDefault="004D0361" w:rsidP="009207BC"/>
        </w:tc>
        <w:tc>
          <w:tcPr>
            <w:tcW w:w="8207" w:type="dxa"/>
            <w:gridSpan w:val="3"/>
          </w:tcPr>
          <w:p w:rsidR="00FE6E4F" w:rsidRPr="005F4DAB" w:rsidRDefault="00FE6E4F" w:rsidP="007C2A73">
            <w:pPr>
              <w:pStyle w:val="CompanyName"/>
              <w:rPr>
                <w:sz w:val="26"/>
                <w:szCs w:val="26"/>
              </w:rPr>
            </w:pPr>
            <w:r w:rsidRPr="005F4DAB">
              <w:rPr>
                <w:sz w:val="26"/>
                <w:szCs w:val="26"/>
              </w:rPr>
              <w:lastRenderedPageBreak/>
              <w:t>Oct. 1993 –Dec. 1994                      Military service</w:t>
            </w:r>
            <w:r w:rsidRPr="005F4DAB">
              <w:rPr>
                <w:sz w:val="26"/>
                <w:szCs w:val="26"/>
              </w:rPr>
              <w:tab/>
            </w:r>
          </w:p>
          <w:p w:rsidR="00FE6E4F" w:rsidRPr="005F4DAB" w:rsidRDefault="00FE6E4F">
            <w:pPr>
              <w:pStyle w:val="JobTitle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I worked on mini and mainframe computers, which control radar operations.</w:t>
            </w:r>
          </w:p>
          <w:p w:rsidR="00FE6E4F" w:rsidRPr="005F4DAB" w:rsidRDefault="00FE6E4F" w:rsidP="000A6DE9">
            <w:pPr>
              <w:pStyle w:val="Achievemen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Dec. 1994 – </w:t>
            </w:r>
            <w:r w:rsidR="000A6DE9" w:rsidRPr="005F4D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2008</w:t>
            </w:r>
          </w:p>
          <w:p w:rsidR="00FE6E4F" w:rsidRPr="005F4DAB" w:rsidRDefault="00FE6E4F">
            <w:pPr>
              <w:pStyle w:val="Achievemen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 xml:space="preserve">Teaching at Systems and computer Department, </w:t>
            </w:r>
            <w:r w:rsidR="000A6DE9" w:rsidRPr="005F4DAB">
              <w:rPr>
                <w:rFonts w:ascii="Times New Roman" w:hAnsi="Times New Roman" w:cs="Times New Roman"/>
                <w:sz w:val="26"/>
                <w:szCs w:val="26"/>
              </w:rPr>
              <w:t>College</w:t>
            </w: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 xml:space="preserve"> of Engineering, Al-Azhar University</w:t>
            </w:r>
            <w:r w:rsidR="000A6DE9" w:rsidRPr="005F4DAB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 xml:space="preserve"> Cairo</w:t>
            </w:r>
            <w:r w:rsidR="0089368C" w:rsidRPr="005F4DAB">
              <w:rPr>
                <w:rFonts w:ascii="Times New Roman" w:hAnsi="Times New Roman" w:cs="Times New Roman"/>
                <w:sz w:val="26"/>
                <w:szCs w:val="26"/>
              </w:rPr>
              <w:t>, Egypt</w:t>
            </w: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FE6E4F" w:rsidRPr="005F4DAB" w:rsidRDefault="00FE6E4F">
            <w:pPr>
              <w:pStyle w:val="Achievemen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Teaching In</w:t>
            </w: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:rsidR="00FE6E4F" w:rsidRPr="005F4DAB" w:rsidRDefault="00FE6E4F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Operating Systems</w:t>
            </w:r>
          </w:p>
          <w:p w:rsidR="009207BC" w:rsidRPr="005F4DAB" w:rsidRDefault="009207B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Software Engineering</w:t>
            </w:r>
          </w:p>
          <w:p w:rsidR="00386F9F" w:rsidRPr="005F4DAB" w:rsidRDefault="00FC703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Databases</w:t>
            </w:r>
            <w:r w:rsidR="001F217F" w:rsidRPr="005F4DAB">
              <w:rPr>
                <w:rFonts w:ascii="Times New Roman" w:hAnsi="Times New Roman" w:cs="Times New Roman"/>
                <w:sz w:val="26"/>
                <w:szCs w:val="26"/>
              </w:rPr>
              <w:t xml:space="preserve"> and Information Systems</w:t>
            </w:r>
          </w:p>
          <w:p w:rsidR="0089368C" w:rsidRPr="005F4DAB" w:rsidRDefault="0089368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Computer Programming</w:t>
            </w:r>
          </w:p>
          <w:p w:rsidR="00FE6E4F" w:rsidRPr="005F4DAB" w:rsidRDefault="00FC703C" w:rsidP="00FC703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Computer Graphics</w:t>
            </w:r>
          </w:p>
          <w:p w:rsidR="00D27731" w:rsidRPr="005F4DAB" w:rsidRDefault="00D27731" w:rsidP="00FC703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System Analysis</w:t>
            </w:r>
          </w:p>
          <w:p w:rsidR="007C2A73" w:rsidRPr="005F4DAB" w:rsidRDefault="007C2A73" w:rsidP="00FC703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Multimedia</w:t>
            </w:r>
          </w:p>
          <w:p w:rsidR="00913443" w:rsidRPr="005F4DAB" w:rsidRDefault="00913443" w:rsidP="00FC703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Algorithms and Data structures.</w:t>
            </w:r>
          </w:p>
          <w:p w:rsidR="009207BC" w:rsidRPr="005F4DAB" w:rsidRDefault="009207BC" w:rsidP="009207B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Numerical Analysis</w:t>
            </w:r>
          </w:p>
          <w:p w:rsidR="009207BC" w:rsidRPr="005F4DAB" w:rsidRDefault="009207BC" w:rsidP="009207B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Logic Circuits  and Sequential Machines</w:t>
            </w:r>
          </w:p>
          <w:p w:rsidR="009207BC" w:rsidRPr="005F4DAB" w:rsidRDefault="009207BC" w:rsidP="009207B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Computer Architecture</w:t>
            </w:r>
          </w:p>
          <w:p w:rsidR="009207BC" w:rsidRPr="005F4DAB" w:rsidRDefault="009207BC" w:rsidP="009207B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Computer Organization</w:t>
            </w:r>
          </w:p>
          <w:p w:rsidR="000A6DE9" w:rsidRPr="005F4DAB" w:rsidRDefault="000A6DE9" w:rsidP="000A6DE9">
            <w:pPr>
              <w:pStyle w:val="Achievemen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Sep. 2008 – Present</w:t>
            </w:r>
          </w:p>
          <w:p w:rsidR="009207BC" w:rsidRPr="005F4DAB" w:rsidRDefault="009207BC" w:rsidP="0081166F">
            <w:pPr>
              <w:pStyle w:val="Achievemen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 xml:space="preserve">Teaching at computer Department, College of </w:t>
            </w:r>
            <w:r w:rsidR="0081166F" w:rsidRPr="005F4DAB">
              <w:rPr>
                <w:rFonts w:ascii="Times New Roman" w:hAnsi="Times New Roman" w:cs="Times New Roman"/>
                <w:sz w:val="26"/>
                <w:szCs w:val="26"/>
              </w:rPr>
              <w:t>Computer Science and Engineering</w:t>
            </w: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, Hail University</w:t>
            </w:r>
            <w:r w:rsidR="0089368C" w:rsidRPr="005F4DAB">
              <w:rPr>
                <w:rFonts w:ascii="Times New Roman" w:hAnsi="Times New Roman" w:cs="Times New Roman"/>
                <w:sz w:val="26"/>
                <w:szCs w:val="26"/>
              </w:rPr>
              <w:t>, Hail, KSA</w:t>
            </w: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0A6DE9" w:rsidRPr="005F4DAB" w:rsidRDefault="000A6DE9" w:rsidP="000A6DE9">
            <w:pPr>
              <w:pStyle w:val="Achievemen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Teaching In</w:t>
            </w: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:rsidR="00365776" w:rsidRPr="00582331" w:rsidRDefault="00365776" w:rsidP="009207B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82331">
              <w:rPr>
                <w:rFonts w:ascii="Times New Roman" w:hAnsi="Times New Roman" w:cs="Times New Roman"/>
                <w:sz w:val="26"/>
                <w:szCs w:val="26"/>
              </w:rPr>
              <w:t>Fundamentals of Computer Communications</w:t>
            </w:r>
          </w:p>
          <w:p w:rsidR="00971E43" w:rsidRPr="005F4DAB" w:rsidRDefault="00971E43" w:rsidP="009207B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Software Design &amp; Architecture</w:t>
            </w:r>
          </w:p>
          <w:p w:rsidR="00971E43" w:rsidRPr="005F4DAB" w:rsidRDefault="00971E43" w:rsidP="009207B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Internet &amp; Web Application Development</w:t>
            </w:r>
          </w:p>
          <w:p w:rsidR="00093C53" w:rsidRPr="005F4DAB" w:rsidRDefault="00093C53" w:rsidP="00093C53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 xml:space="preserve">Computer Programming in Java </w:t>
            </w:r>
          </w:p>
          <w:p w:rsidR="00093C53" w:rsidRPr="005F4DAB" w:rsidRDefault="00093C53" w:rsidP="009207B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Introduction to Computer Science</w:t>
            </w:r>
          </w:p>
          <w:p w:rsidR="000A6DE9" w:rsidRPr="005F4DAB" w:rsidRDefault="009207BC" w:rsidP="009207B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System Analysis</w:t>
            </w:r>
          </w:p>
          <w:p w:rsidR="009207BC" w:rsidRPr="005F4DAB" w:rsidRDefault="009207BC" w:rsidP="009207B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Multimedia &amp; its Management</w:t>
            </w:r>
          </w:p>
          <w:p w:rsidR="00A720A2" w:rsidRPr="005F4DAB" w:rsidRDefault="009207BC" w:rsidP="009207B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Programming in Visual BASIC</w:t>
            </w:r>
          </w:p>
          <w:p w:rsidR="009207BC" w:rsidRPr="005F4DAB" w:rsidRDefault="009207BC" w:rsidP="009207BC">
            <w:pPr>
              <w:pStyle w:val="Achievement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>Processor Tech. &amp; Peripherals</w:t>
            </w:r>
          </w:p>
          <w:p w:rsidR="00444DB2" w:rsidRPr="005F4DAB" w:rsidRDefault="00444DB2" w:rsidP="001B6140">
            <w:pPr>
              <w:pStyle w:val="NormalWeb"/>
              <w:spacing w:before="0" w:beforeAutospacing="0" w:after="0" w:afterAutospacing="0"/>
              <w:ind w:left="42"/>
              <w:jc w:val="lowKashida"/>
              <w:rPr>
                <w:sz w:val="26"/>
                <w:szCs w:val="26"/>
              </w:rPr>
            </w:pPr>
          </w:p>
          <w:p w:rsidR="005F4DAB" w:rsidRDefault="005F4DAB" w:rsidP="00F95FB4">
            <w:pPr>
              <w:pStyle w:val="NormalWeb"/>
              <w:spacing w:before="0" w:beforeAutospacing="0" w:after="0" w:afterAutospacing="0"/>
              <w:ind w:left="42"/>
              <w:jc w:val="lowKashida"/>
              <w:rPr>
                <w:sz w:val="26"/>
                <w:szCs w:val="26"/>
              </w:rPr>
            </w:pPr>
          </w:p>
          <w:p w:rsidR="00A16D97" w:rsidRPr="00A16D97" w:rsidRDefault="00A16D97" w:rsidP="00F95FB4">
            <w:pPr>
              <w:pStyle w:val="NormalWeb"/>
              <w:spacing w:before="0" w:beforeAutospacing="0" w:after="0" w:afterAutospacing="0"/>
              <w:ind w:left="42"/>
              <w:jc w:val="lowKashida"/>
              <w:rPr>
                <w:rStyle w:val="bodycopyblacklargespaced"/>
              </w:rPr>
            </w:pPr>
            <w:r w:rsidRPr="00A16D97">
              <w:lastRenderedPageBreak/>
              <w:t xml:space="preserve">Ahmed Y. </w:t>
            </w:r>
            <w:proofErr w:type="spellStart"/>
            <w:r w:rsidRPr="00A16D97">
              <w:t>Khedr</w:t>
            </w:r>
            <w:proofErr w:type="spellEnd"/>
            <w:r w:rsidRPr="00A16D97">
              <w:t xml:space="preserve">, “Soft Computing Approach for the Deployment of Heterogeneous Sensor Networks”, </w:t>
            </w:r>
            <w:r w:rsidRPr="00A16D97">
              <w:rPr>
                <w:rStyle w:val="bodycopyblacklargespaced"/>
              </w:rPr>
              <w:t xml:space="preserve">Al </w:t>
            </w:r>
            <w:proofErr w:type="spellStart"/>
            <w:r w:rsidRPr="00A16D97">
              <w:rPr>
                <w:rStyle w:val="bodycopyblacklargespaced"/>
              </w:rPr>
              <w:t>Azhar</w:t>
            </w:r>
            <w:proofErr w:type="spellEnd"/>
            <w:r w:rsidRPr="00A16D97">
              <w:rPr>
                <w:rStyle w:val="bodycopyblacklargespaced"/>
              </w:rPr>
              <w:t xml:space="preserve"> University Engineering Journal AUEJ  , December, 2012</w:t>
            </w:r>
          </w:p>
          <w:p w:rsidR="00A16D97" w:rsidRPr="00A16D97" w:rsidRDefault="00A16D97" w:rsidP="00F95FB4">
            <w:pPr>
              <w:pStyle w:val="NormalWeb"/>
              <w:spacing w:before="0" w:beforeAutospacing="0" w:after="0" w:afterAutospacing="0"/>
              <w:ind w:left="42"/>
              <w:jc w:val="lowKashida"/>
            </w:pPr>
          </w:p>
          <w:p w:rsidR="00F95FB4" w:rsidRPr="00A16D97" w:rsidRDefault="00F95FB4" w:rsidP="00F95FB4">
            <w:pPr>
              <w:pStyle w:val="NormalWeb"/>
              <w:spacing w:before="0" w:beforeAutospacing="0" w:after="0" w:afterAutospacing="0"/>
              <w:ind w:left="42"/>
              <w:jc w:val="lowKashida"/>
            </w:pPr>
            <w:r w:rsidRPr="00A16D97">
              <w:t xml:space="preserve">Alaa </w:t>
            </w:r>
            <w:proofErr w:type="spellStart"/>
            <w:r w:rsidRPr="00A16D97">
              <w:t>Hamouda</w:t>
            </w:r>
            <w:proofErr w:type="spellEnd"/>
            <w:r w:rsidRPr="00A16D97">
              <w:t xml:space="preserve">, Ahmed Y. </w:t>
            </w:r>
            <w:proofErr w:type="spellStart"/>
            <w:r w:rsidRPr="00A16D97">
              <w:t>Khedr</w:t>
            </w:r>
            <w:proofErr w:type="spellEnd"/>
            <w:r w:rsidRPr="00A16D97">
              <w:t xml:space="preserve">, and </w:t>
            </w:r>
            <w:proofErr w:type="spellStart"/>
            <w:r w:rsidRPr="00A16D97">
              <w:t>Rabie</w:t>
            </w:r>
            <w:proofErr w:type="spellEnd"/>
            <w:r w:rsidRPr="00A16D97">
              <w:t xml:space="preserve"> A. Ramadan, “Automated Red Blood Cell Counting”, International Journal of Computing Science, Vol. 1, NO. 2, February, 2012 </w:t>
            </w:r>
            <w:r w:rsidRPr="00A16D97">
              <w:cr/>
            </w:r>
          </w:p>
          <w:p w:rsidR="00D8510B" w:rsidRPr="00A16D97" w:rsidRDefault="00D8510B" w:rsidP="00316627">
            <w:pPr>
              <w:pStyle w:val="NormalWeb"/>
              <w:spacing w:before="0" w:beforeAutospacing="0" w:after="0" w:afterAutospacing="0"/>
              <w:ind w:left="42"/>
              <w:jc w:val="lowKashida"/>
            </w:pPr>
            <w:r w:rsidRPr="00A16D97">
              <w:t>Ahmed</w:t>
            </w:r>
            <w:proofErr w:type="gramStart"/>
            <w:r w:rsidRPr="00A16D97">
              <w:t>  Y</w:t>
            </w:r>
            <w:proofErr w:type="gramEnd"/>
            <w:r w:rsidRPr="00A16D97">
              <w:t xml:space="preserve">. </w:t>
            </w:r>
            <w:proofErr w:type="spellStart"/>
            <w:r w:rsidRPr="00A16D97">
              <w:t>khedr</w:t>
            </w:r>
            <w:proofErr w:type="spellEnd"/>
            <w:r w:rsidRPr="00A16D97">
              <w:t>, S. M. Abdel-</w:t>
            </w:r>
            <w:proofErr w:type="spellStart"/>
            <w:r w:rsidRPr="00A16D97">
              <w:t>Mageid</w:t>
            </w:r>
            <w:proofErr w:type="spellEnd"/>
            <w:r w:rsidRPr="00A16D97">
              <w:t xml:space="preserve">, and </w:t>
            </w:r>
            <w:proofErr w:type="spellStart"/>
            <w:r w:rsidRPr="00A16D97">
              <w:t>Rabie</w:t>
            </w:r>
            <w:proofErr w:type="spellEnd"/>
            <w:r w:rsidRPr="00A16D97">
              <w:t xml:space="preserve"> Ramadan </w:t>
            </w:r>
            <w:r w:rsidR="00F13802" w:rsidRPr="00A16D97">
              <w:t>“</w:t>
            </w:r>
            <w:r w:rsidRPr="00A16D97">
              <w:t xml:space="preserve">QMR: </w:t>
            </w:r>
            <w:proofErr w:type="spellStart"/>
            <w:r w:rsidR="00F13802" w:rsidRPr="00A16D97">
              <w:t>Quine-Mccluskey</w:t>
            </w:r>
            <w:proofErr w:type="spellEnd"/>
            <w:r w:rsidR="00F13802" w:rsidRPr="00A16D97">
              <w:t xml:space="preserve"> for Rule Minimization i</w:t>
            </w:r>
            <w:r w:rsidRPr="00A16D97">
              <w:t>n Rule-Based Systems”,</w:t>
            </w:r>
            <w:r w:rsidR="00316627" w:rsidRPr="00A16D97">
              <w:t> International Journal of Intelligent Computing &amp; Information Science at </w:t>
            </w:r>
            <w:proofErr w:type="spellStart"/>
            <w:r w:rsidR="00316627" w:rsidRPr="00A16D97">
              <w:t>Ain</w:t>
            </w:r>
            <w:proofErr w:type="spellEnd"/>
            <w:r w:rsidR="00316627" w:rsidRPr="00A16D97">
              <w:t> shams university, Egypt, 2011.</w:t>
            </w:r>
          </w:p>
          <w:p w:rsidR="00316627" w:rsidRPr="00A16D97" w:rsidRDefault="00316627" w:rsidP="00316627">
            <w:pPr>
              <w:pStyle w:val="NormalWeb"/>
              <w:spacing w:before="0" w:beforeAutospacing="0" w:after="0" w:afterAutospacing="0"/>
              <w:ind w:left="42"/>
              <w:jc w:val="lowKashida"/>
            </w:pPr>
          </w:p>
          <w:p w:rsidR="00C44EC3" w:rsidRPr="00A16D97" w:rsidRDefault="00C44EC3" w:rsidP="001B6140">
            <w:pPr>
              <w:pStyle w:val="NormalWeb"/>
              <w:spacing w:before="0" w:beforeAutospacing="0" w:after="0" w:afterAutospacing="0"/>
              <w:ind w:left="42"/>
              <w:jc w:val="lowKashida"/>
            </w:pPr>
            <w:r w:rsidRPr="00A16D97">
              <w:t>Ahmed</w:t>
            </w:r>
            <w:proofErr w:type="gramStart"/>
            <w:r w:rsidRPr="00A16D97">
              <w:t>  Y</w:t>
            </w:r>
            <w:proofErr w:type="gramEnd"/>
            <w:r w:rsidRPr="00A16D97">
              <w:t xml:space="preserve">. </w:t>
            </w:r>
            <w:proofErr w:type="spellStart"/>
            <w:r w:rsidRPr="00A16D97">
              <w:t>khedr</w:t>
            </w:r>
            <w:proofErr w:type="spellEnd"/>
            <w:r w:rsidRPr="00A16D97">
              <w:t xml:space="preserve"> and </w:t>
            </w:r>
            <w:proofErr w:type="spellStart"/>
            <w:r w:rsidRPr="00A16D97">
              <w:t>Rabie</w:t>
            </w:r>
            <w:proofErr w:type="spellEnd"/>
            <w:r w:rsidRPr="00A16D97">
              <w:t xml:space="preserve"> Ramadan, “Agent Based  Multipath Routing in Wireless Sensor Networks,” Communications of the Arab Computer Society (ACS), Special Issue on Wireless Communicati</w:t>
            </w:r>
            <w:r w:rsidR="001B6140" w:rsidRPr="00A16D97">
              <w:t>ons and Networks (WCN-ACS 2010)</w:t>
            </w:r>
            <w:r w:rsidRPr="00A16D97">
              <w:t>.</w:t>
            </w:r>
          </w:p>
          <w:p w:rsidR="00C44EC3" w:rsidRPr="00A16D97" w:rsidRDefault="00C44EC3" w:rsidP="00A720A2">
            <w:pPr>
              <w:pStyle w:val="NormalWeb"/>
              <w:spacing w:before="0" w:beforeAutospacing="0" w:after="0" w:afterAutospacing="0"/>
              <w:ind w:left="42"/>
              <w:jc w:val="lowKashida"/>
              <w:rPr>
                <w:rStyle w:val="bodycopyblacklargespaced"/>
              </w:rPr>
            </w:pPr>
          </w:p>
          <w:p w:rsidR="004D0361" w:rsidRPr="00A16D97" w:rsidRDefault="00E73649" w:rsidP="00A720A2">
            <w:pPr>
              <w:pStyle w:val="NormalWeb"/>
              <w:spacing w:before="0" w:beforeAutospacing="0" w:after="0" w:afterAutospacing="0"/>
              <w:ind w:left="42"/>
              <w:jc w:val="lowKashida"/>
            </w:pPr>
            <w:proofErr w:type="spellStart"/>
            <w:r w:rsidRPr="00A16D97">
              <w:rPr>
                <w:rStyle w:val="bodycopyblacklargespaced"/>
              </w:rPr>
              <w:t>Rabie</w:t>
            </w:r>
            <w:proofErr w:type="spellEnd"/>
            <w:r w:rsidRPr="00A16D97">
              <w:rPr>
                <w:rStyle w:val="bodycopyblacklargespaced"/>
              </w:rPr>
              <w:t xml:space="preserve"> Ramadan, Ahmed </w:t>
            </w:r>
            <w:r w:rsidR="004D0361" w:rsidRPr="00A16D97">
              <w:rPr>
                <w:rStyle w:val="bodycopyblacklargespaced"/>
              </w:rPr>
              <w:t xml:space="preserve">Y. </w:t>
            </w:r>
            <w:proofErr w:type="spellStart"/>
            <w:r w:rsidR="004D0361" w:rsidRPr="00A16D97">
              <w:rPr>
                <w:rStyle w:val="bodycopyblacklargespaced"/>
              </w:rPr>
              <w:t>khedr</w:t>
            </w:r>
            <w:proofErr w:type="spellEnd"/>
            <w:r w:rsidR="004D0361" w:rsidRPr="00A16D97">
              <w:rPr>
                <w:rStyle w:val="bodycopyblacklargespaced"/>
              </w:rPr>
              <w:t xml:space="preserve">, and </w:t>
            </w:r>
            <w:proofErr w:type="spellStart"/>
            <w:r w:rsidR="004D0361" w:rsidRPr="00A16D97">
              <w:rPr>
                <w:rStyle w:val="bodycopyblacklargespaced"/>
              </w:rPr>
              <w:t>Nehal</w:t>
            </w:r>
            <w:proofErr w:type="spellEnd"/>
            <w:r w:rsidR="004D0361" w:rsidRPr="00A16D97">
              <w:rPr>
                <w:rStyle w:val="bodycopyblacklargespaced"/>
              </w:rPr>
              <w:t xml:space="preserve"> </w:t>
            </w:r>
            <w:proofErr w:type="spellStart"/>
            <w:r w:rsidR="004D0361" w:rsidRPr="00A16D97">
              <w:rPr>
                <w:rStyle w:val="bodycopyblacklargespaced"/>
              </w:rPr>
              <w:t>Khaled</w:t>
            </w:r>
            <w:proofErr w:type="spellEnd"/>
            <w:r w:rsidR="004D0361" w:rsidRPr="00A16D97">
              <w:rPr>
                <w:rStyle w:val="bodycopyblacklargespaced"/>
              </w:rPr>
              <w:t>,</w:t>
            </w:r>
            <w:proofErr w:type="gramStart"/>
            <w:r w:rsidR="004D0361" w:rsidRPr="00A16D97">
              <w:rPr>
                <w:rStyle w:val="bodycopyblacklargespaced"/>
              </w:rPr>
              <w:t>  “</w:t>
            </w:r>
            <w:proofErr w:type="gramEnd"/>
            <w:r w:rsidR="004D0361" w:rsidRPr="00A16D97">
              <w:t>FBASED: Field Based Multiservice Sensor Networks for Routing Purposes,</w:t>
            </w:r>
            <w:r w:rsidR="004D0361" w:rsidRPr="00A16D97">
              <w:rPr>
                <w:rStyle w:val="bodycopyblacklargespaced"/>
              </w:rPr>
              <w:t xml:space="preserve">” </w:t>
            </w:r>
            <w:r w:rsidR="004D0361" w:rsidRPr="00A16D97">
              <w:t>4th International Computer Engineering Conference Information Society Applications in the Next Decade (ICENCO), December, 29-30, 2008.</w:t>
            </w:r>
          </w:p>
          <w:p w:rsidR="00A720A2" w:rsidRPr="00A16D97" w:rsidRDefault="00A720A2" w:rsidP="00A720A2">
            <w:pPr>
              <w:pStyle w:val="NormalWeb"/>
              <w:spacing w:before="0" w:beforeAutospacing="0" w:after="0" w:afterAutospacing="0"/>
              <w:ind w:left="42"/>
              <w:jc w:val="lowKashida"/>
            </w:pPr>
          </w:p>
          <w:p w:rsidR="004D0361" w:rsidRPr="00A16D97" w:rsidRDefault="004D0361" w:rsidP="00E73649">
            <w:pPr>
              <w:pStyle w:val="NormalWeb"/>
              <w:spacing w:before="0" w:beforeAutospacing="0" w:after="0" w:afterAutospacing="0"/>
              <w:ind w:left="42"/>
              <w:jc w:val="lowKashida"/>
              <w:rPr>
                <w:rStyle w:val="bodycopyblacklargespaced"/>
              </w:rPr>
            </w:pPr>
            <w:bookmarkStart w:id="1" w:name="pub2008"/>
            <w:bookmarkEnd w:id="1"/>
            <w:proofErr w:type="spellStart"/>
            <w:r w:rsidRPr="00A16D97">
              <w:rPr>
                <w:rStyle w:val="bodycopyblacklargespaced"/>
              </w:rPr>
              <w:t>Rabie</w:t>
            </w:r>
            <w:proofErr w:type="spellEnd"/>
            <w:r w:rsidRPr="00A16D97">
              <w:rPr>
                <w:rStyle w:val="bodycopyblacklargespaced"/>
              </w:rPr>
              <w:t xml:space="preserve"> A. Ramadan, Ahmed Y. </w:t>
            </w:r>
            <w:proofErr w:type="spellStart"/>
            <w:r w:rsidRPr="00A16D97">
              <w:rPr>
                <w:rStyle w:val="bodycopyblacklargespaced"/>
              </w:rPr>
              <w:t>khedr</w:t>
            </w:r>
            <w:proofErr w:type="spellEnd"/>
            <w:r w:rsidRPr="00A16D97">
              <w:rPr>
                <w:rStyle w:val="bodycopyblacklargespaced"/>
              </w:rPr>
              <w:t xml:space="preserve">, Ashraf </w:t>
            </w:r>
            <w:proofErr w:type="spellStart"/>
            <w:r w:rsidRPr="00A16D97">
              <w:rPr>
                <w:rStyle w:val="bodycopyblacklargespaced"/>
              </w:rPr>
              <w:t>Elmarakaby</w:t>
            </w:r>
            <w:proofErr w:type="spellEnd"/>
            <w:r w:rsidRPr="00A16D97">
              <w:rPr>
                <w:rStyle w:val="bodycopyblacklargespaced"/>
              </w:rPr>
              <w:t xml:space="preserve">, and </w:t>
            </w:r>
            <w:proofErr w:type="spellStart"/>
            <w:r w:rsidRPr="00A16D97">
              <w:rPr>
                <w:rStyle w:val="bodycopyblacklargespaced"/>
              </w:rPr>
              <w:t>Ala</w:t>
            </w:r>
            <w:proofErr w:type="spellEnd"/>
            <w:r w:rsidRPr="00A16D97">
              <w:rPr>
                <w:rStyle w:val="bodycopyblacklargespaced"/>
              </w:rPr>
              <w:t xml:space="preserve"> </w:t>
            </w:r>
            <w:proofErr w:type="spellStart"/>
            <w:proofErr w:type="gramStart"/>
            <w:r w:rsidRPr="00A16D97">
              <w:rPr>
                <w:rStyle w:val="bodycopyblacklargespaced"/>
              </w:rPr>
              <w:t>Hanouda</w:t>
            </w:r>
            <w:proofErr w:type="spellEnd"/>
            <w:r w:rsidRPr="00A16D97">
              <w:rPr>
                <w:rStyle w:val="bodycopyblacklargespaced"/>
              </w:rPr>
              <w:t xml:space="preserve"> ,</w:t>
            </w:r>
            <w:proofErr w:type="gramEnd"/>
            <w:r w:rsidRPr="00A16D97">
              <w:rPr>
                <w:rStyle w:val="bodycopyblacklargespaced"/>
              </w:rPr>
              <w:t xml:space="preserve"> “Towards E-Health using Sensor Networks: A Survey, “ Al </w:t>
            </w:r>
            <w:proofErr w:type="spellStart"/>
            <w:r w:rsidRPr="00A16D97">
              <w:rPr>
                <w:rStyle w:val="bodycopyblacklargespaced"/>
              </w:rPr>
              <w:t>Azhar</w:t>
            </w:r>
            <w:proofErr w:type="spellEnd"/>
            <w:r w:rsidRPr="00A16D97">
              <w:rPr>
                <w:rStyle w:val="bodycopyblacklargespaced"/>
              </w:rPr>
              <w:t xml:space="preserve"> University Engineering Journal AUEJ  , December,</w:t>
            </w:r>
            <w:r w:rsidR="00A720A2" w:rsidRPr="00A16D97">
              <w:rPr>
                <w:rStyle w:val="bodycopyblacklargespaced"/>
              </w:rPr>
              <w:t xml:space="preserve"> </w:t>
            </w:r>
            <w:r w:rsidRPr="00A16D97">
              <w:rPr>
                <w:rStyle w:val="bodycopyblacklargespaced"/>
              </w:rPr>
              <w:t>2008</w:t>
            </w:r>
            <w:r w:rsidR="00A720A2" w:rsidRPr="00A16D97">
              <w:rPr>
                <w:rStyle w:val="bodycopyblacklargespaced"/>
              </w:rPr>
              <w:t>.</w:t>
            </w:r>
          </w:p>
          <w:p w:rsidR="00A720A2" w:rsidRPr="00A16D97" w:rsidRDefault="00A720A2" w:rsidP="00A720A2">
            <w:pPr>
              <w:pStyle w:val="NormalWeb"/>
              <w:spacing w:before="0" w:beforeAutospacing="0" w:after="0" w:afterAutospacing="0"/>
              <w:ind w:left="42"/>
              <w:jc w:val="lowKashida"/>
              <w:rPr>
                <w:rStyle w:val="bodycopyblacklargespaced"/>
              </w:rPr>
            </w:pPr>
          </w:p>
          <w:p w:rsidR="004D0361" w:rsidRPr="00A16D97" w:rsidRDefault="004D0361" w:rsidP="00A720A2">
            <w:pPr>
              <w:pStyle w:val="NormalWeb"/>
              <w:spacing w:before="0" w:beforeAutospacing="0" w:after="0" w:afterAutospacing="0"/>
              <w:ind w:left="42"/>
              <w:jc w:val="lowKashida"/>
              <w:rPr>
                <w:rStyle w:val="bodycopyblacklargespaced"/>
              </w:rPr>
            </w:pPr>
            <w:proofErr w:type="spellStart"/>
            <w:r w:rsidRPr="00A16D97">
              <w:rPr>
                <w:rStyle w:val="bodycopyblacklargespaced"/>
              </w:rPr>
              <w:t>Rabie</w:t>
            </w:r>
            <w:proofErr w:type="spellEnd"/>
            <w:r w:rsidRPr="00A16D97">
              <w:rPr>
                <w:rStyle w:val="bodycopyblacklargespaced"/>
              </w:rPr>
              <w:t xml:space="preserve"> A. Ramadan , Ahmed Y. </w:t>
            </w:r>
            <w:proofErr w:type="spellStart"/>
            <w:r w:rsidRPr="00A16D97">
              <w:rPr>
                <w:rStyle w:val="bodycopyblacklargespaced"/>
              </w:rPr>
              <w:t>Khedr</w:t>
            </w:r>
            <w:proofErr w:type="spellEnd"/>
            <w:r w:rsidRPr="00A16D97">
              <w:rPr>
                <w:rStyle w:val="bodycopyblacklargespaced"/>
              </w:rPr>
              <w:t>, and Bilal Al-</w:t>
            </w:r>
            <w:proofErr w:type="spellStart"/>
            <w:r w:rsidRPr="00A16D97">
              <w:rPr>
                <w:rStyle w:val="bodycopyblacklargespaced"/>
              </w:rPr>
              <w:t>Qudah</w:t>
            </w:r>
            <w:proofErr w:type="spellEnd"/>
            <w:r w:rsidRPr="00A16D97">
              <w:rPr>
                <w:rStyle w:val="bodycopyblacklargespaced"/>
              </w:rPr>
              <w:t xml:space="preserve"> “ Deployment of Sensor Networks Using Energy Mapping,”  ISCA 21st International Conference on Computer Applicati</w:t>
            </w:r>
            <w:r w:rsidR="00F95FB4" w:rsidRPr="00A16D97">
              <w:rPr>
                <w:rStyle w:val="bodycopyblacklargespaced"/>
              </w:rPr>
              <w:t>ons in Industry and Engineering</w:t>
            </w:r>
            <w:r w:rsidRPr="00A16D97">
              <w:rPr>
                <w:rStyle w:val="bodycopyblacklargespaced"/>
              </w:rPr>
              <w:t>,</w:t>
            </w:r>
            <w:r w:rsidR="00F95FB4" w:rsidRPr="00A16D97">
              <w:rPr>
                <w:rStyle w:val="bodycopyblacklargespaced"/>
              </w:rPr>
              <w:t xml:space="preserve"> </w:t>
            </w:r>
            <w:r w:rsidRPr="00A16D97">
              <w:rPr>
                <w:rStyle w:val="bodycopyblacklargespaced"/>
              </w:rPr>
              <w:t>CAINE,  Honolulu, Hawaii, USA , November 12-14, 2008.</w:t>
            </w:r>
          </w:p>
          <w:p w:rsidR="00A720A2" w:rsidRPr="00A16D97" w:rsidRDefault="00A720A2" w:rsidP="00A720A2">
            <w:pPr>
              <w:pStyle w:val="NormalWeb"/>
              <w:spacing w:before="0" w:beforeAutospacing="0" w:after="0" w:afterAutospacing="0"/>
              <w:ind w:left="42"/>
              <w:jc w:val="lowKashida"/>
              <w:rPr>
                <w:rStyle w:val="bodycopyblacklargespaced"/>
              </w:rPr>
            </w:pPr>
          </w:p>
          <w:p w:rsidR="004D0361" w:rsidRPr="005F4DAB" w:rsidRDefault="004D0361" w:rsidP="00A720A2">
            <w:pPr>
              <w:pStyle w:val="NormalWeb"/>
              <w:spacing w:before="0" w:beforeAutospacing="0" w:after="0" w:afterAutospacing="0"/>
              <w:ind w:left="42"/>
              <w:jc w:val="lowKashida"/>
              <w:rPr>
                <w:sz w:val="26"/>
                <w:szCs w:val="26"/>
              </w:rPr>
            </w:pPr>
            <w:r w:rsidRPr="00A16D97">
              <w:rPr>
                <w:rStyle w:val="bodycopyblacklargespaced"/>
              </w:rPr>
              <w:t xml:space="preserve">Salah Abdel </w:t>
            </w:r>
            <w:proofErr w:type="spellStart"/>
            <w:r w:rsidRPr="00A16D97">
              <w:rPr>
                <w:rStyle w:val="bodycopyblacklargespaced"/>
              </w:rPr>
              <w:t>Mageid</w:t>
            </w:r>
            <w:proofErr w:type="spellEnd"/>
            <w:r w:rsidRPr="00A16D97">
              <w:rPr>
                <w:rStyle w:val="bodycopyblacklargespaced"/>
              </w:rPr>
              <w:t xml:space="preserve">, Ahmed </w:t>
            </w:r>
            <w:proofErr w:type="spellStart"/>
            <w:r w:rsidRPr="00A16D97">
              <w:rPr>
                <w:rStyle w:val="bodycopyblacklargespaced"/>
              </w:rPr>
              <w:t>Khedr</w:t>
            </w:r>
            <w:proofErr w:type="spellEnd"/>
            <w:r w:rsidRPr="00A16D97">
              <w:rPr>
                <w:rStyle w:val="bodycopyblacklargespaced"/>
              </w:rPr>
              <w:t xml:space="preserve">, Alaa </w:t>
            </w:r>
            <w:proofErr w:type="spellStart"/>
            <w:r w:rsidRPr="00A16D97">
              <w:rPr>
                <w:rStyle w:val="bodycopyblacklargespaced"/>
              </w:rPr>
              <w:t>Alnawaisah</w:t>
            </w:r>
            <w:proofErr w:type="spellEnd"/>
            <w:r w:rsidRPr="00A16D97">
              <w:rPr>
                <w:rStyle w:val="bodycopyblacklargespaced"/>
              </w:rPr>
              <w:t xml:space="preserve">, "An Integrated Model for Data Observation in Autonomous Wireless Sensor Networks" 10th  </w:t>
            </w:r>
            <w:proofErr w:type="spellStart"/>
            <w:r w:rsidRPr="00A16D97">
              <w:rPr>
                <w:rStyle w:val="bodycopyblacklargespaced"/>
              </w:rPr>
              <w:t>Azhar</w:t>
            </w:r>
            <w:proofErr w:type="spellEnd"/>
            <w:r w:rsidRPr="00A16D97">
              <w:rPr>
                <w:rStyle w:val="bodycopyblacklargespaced"/>
              </w:rPr>
              <w:t xml:space="preserve"> Engineering International Conference AEIC10, December ,  2008</w:t>
            </w:r>
          </w:p>
        </w:tc>
      </w:tr>
      <w:tr w:rsidR="00FE6E4F" w:rsidRPr="005F4DAB" w:rsidTr="002D66CA">
        <w:trPr>
          <w:trHeight w:val="11"/>
        </w:trPr>
        <w:tc>
          <w:tcPr>
            <w:tcW w:w="1800" w:type="dxa"/>
            <w:gridSpan w:val="2"/>
          </w:tcPr>
          <w:p w:rsidR="00FE6E4F" w:rsidRPr="00A57B4A" w:rsidRDefault="00FE6E4F">
            <w:pPr>
              <w:pStyle w:val="SectionTitle"/>
              <w:rPr>
                <w:szCs w:val="28"/>
              </w:rPr>
            </w:pPr>
            <w:r w:rsidRPr="00A57B4A">
              <w:rPr>
                <w:szCs w:val="28"/>
              </w:rPr>
              <w:lastRenderedPageBreak/>
              <w:t>References</w:t>
            </w:r>
          </w:p>
        </w:tc>
        <w:tc>
          <w:tcPr>
            <w:tcW w:w="8207" w:type="dxa"/>
            <w:gridSpan w:val="3"/>
          </w:tcPr>
          <w:p w:rsidR="00CB75F8" w:rsidRPr="005F4DAB" w:rsidRDefault="00FE6E4F" w:rsidP="004D3800">
            <w:pPr>
              <w:pStyle w:val="Objective"/>
              <w:spacing w:before="0" w:line="24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333333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Prof. Mohammed Zaki</w:t>
            </w:r>
            <w:r w:rsidR="00A57B4A" w:rsidRPr="005F4D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 xml:space="preserve">Systems and Computer Department, </w:t>
            </w:r>
            <w:r w:rsidR="000A6DE9" w:rsidRPr="005F4DAB">
              <w:rPr>
                <w:rFonts w:ascii="Times New Roman" w:hAnsi="Times New Roman" w:cs="Times New Roman"/>
                <w:sz w:val="26"/>
                <w:szCs w:val="26"/>
              </w:rPr>
              <w:t>College</w:t>
            </w:r>
            <w:r w:rsidRPr="005F4DAB">
              <w:rPr>
                <w:rFonts w:ascii="Times New Roman" w:hAnsi="Times New Roman" w:cs="Times New Roman"/>
                <w:sz w:val="26"/>
                <w:szCs w:val="26"/>
              </w:rPr>
              <w:t xml:space="preserve"> of Engineering, Al-Azhar University Cairo.</w:t>
            </w:r>
            <w:r w:rsidR="00CB75F8" w:rsidRPr="005F4DAB">
              <w:rPr>
                <w:rFonts w:ascii="Times New Roman" w:hAnsi="Times New Roman" w:cs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r w:rsidR="0033234C" w:rsidRPr="005F4DAB">
              <w:rPr>
                <w:rFonts w:ascii="Times New Roman" w:hAnsi="Times New Roman" w:cs="Times New Roman"/>
                <w:color w:val="0000FF"/>
                <w:sz w:val="26"/>
                <w:szCs w:val="26"/>
              </w:rPr>
              <w:t>mail@azhar.edu.eg</w:t>
            </w:r>
          </w:p>
          <w:p w:rsidR="00A57B4A" w:rsidRPr="005F4DAB" w:rsidRDefault="00FE6E4F" w:rsidP="00A57B4A">
            <w:pPr>
              <w:pStyle w:val="BodyText"/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Prof. Mohammed A. Madkour</w:t>
            </w:r>
            <w:r w:rsidR="00A57B4A" w:rsidRPr="005F4D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 w:rsidR="000A6DE9" w:rsidRPr="005F4DAB">
              <w:rPr>
                <w:rFonts w:ascii="Times New Roman" w:hAnsi="Times New Roman" w:cs="Times New Roman"/>
                <w:sz w:val="26"/>
                <w:szCs w:val="26"/>
              </w:rPr>
              <w:t>College</w:t>
            </w:r>
            <w:r w:rsidR="002D3E70" w:rsidRPr="005F4DAB">
              <w:rPr>
                <w:rFonts w:ascii="Times New Roman" w:hAnsi="Times New Roman" w:cs="Times New Roman"/>
                <w:sz w:val="26"/>
                <w:szCs w:val="26"/>
              </w:rPr>
              <w:t xml:space="preserve"> of Computing and Information Technology, King Abdulaziz University</w:t>
            </w:r>
            <w:r w:rsidR="00A57B4A" w:rsidRPr="005F4DA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A57B4A" w:rsidRPr="005F4D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hyperlink r:id="rId9" w:history="1">
              <w:r w:rsidR="00A57B4A" w:rsidRPr="005F4DAB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mamadkour@hotmail.com</w:t>
              </w:r>
            </w:hyperlink>
          </w:p>
          <w:p w:rsidR="00DD4183" w:rsidRPr="005F4DAB" w:rsidRDefault="00522C3C" w:rsidP="00A57B4A">
            <w:pPr>
              <w:pStyle w:val="BodyText"/>
              <w:spacing w:line="24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Prof. </w:t>
            </w:r>
            <w:proofErr w:type="spellStart"/>
            <w:r w:rsidRPr="005F4D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Hussanin</w:t>
            </w:r>
            <w:proofErr w:type="spellEnd"/>
            <w:r w:rsidRPr="005F4D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4D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Albarhamtoshy</w:t>
            </w:r>
            <w:proofErr w:type="spellEnd"/>
            <w:r w:rsidR="00A57B4A" w:rsidRPr="005F4DA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r w:rsidR="000A6DE9" w:rsidRPr="005F4DAB">
              <w:rPr>
                <w:rFonts w:ascii="Times New Roman" w:hAnsi="Times New Roman" w:cs="Times New Roman"/>
                <w:sz w:val="26"/>
                <w:szCs w:val="26"/>
              </w:rPr>
              <w:t>College</w:t>
            </w:r>
            <w:r w:rsidR="00DD4183" w:rsidRPr="005F4DAB">
              <w:rPr>
                <w:rFonts w:ascii="Times New Roman" w:hAnsi="Times New Roman" w:cs="Times New Roman"/>
                <w:sz w:val="26"/>
                <w:szCs w:val="26"/>
              </w:rPr>
              <w:t xml:space="preserve"> of Computing and Information Techno</w:t>
            </w:r>
            <w:r w:rsidR="00A57B4A" w:rsidRPr="005F4DAB">
              <w:rPr>
                <w:rFonts w:ascii="Times New Roman" w:hAnsi="Times New Roman" w:cs="Times New Roman"/>
                <w:sz w:val="26"/>
                <w:szCs w:val="26"/>
              </w:rPr>
              <w:t xml:space="preserve">logy, King Abdulaziz University. </w:t>
            </w:r>
            <w:hyperlink r:id="rId10" w:history="1">
              <w:r w:rsidR="00A57B4A" w:rsidRPr="005F4DAB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hassanin@kau.edu.sa</w:t>
              </w:r>
            </w:hyperlink>
            <w:r w:rsidR="00DD4183" w:rsidRPr="005F4D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</w:p>
          <w:p w:rsidR="004577CC" w:rsidRPr="005F4DAB" w:rsidRDefault="004577CC" w:rsidP="00A57B4A">
            <w:p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Prof. Hesham  El-Rewini</w:t>
            </w:r>
          </w:p>
          <w:p w:rsidR="004577CC" w:rsidRPr="005F4DAB" w:rsidRDefault="004577CC" w:rsidP="00A57B4A">
            <w:p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F4DA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Chairman of SMU Computer Science and Engineering Department</w:t>
            </w:r>
            <w:r w:rsidR="00B65540" w:rsidRPr="005F4DA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, Southern Methodist University (SMU), Dallas, Taxes, USA.</w:t>
            </w:r>
          </w:p>
          <w:p w:rsidR="0033234C" w:rsidRPr="005F4DAB" w:rsidRDefault="007238CD" w:rsidP="00422306">
            <w:p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color w:val="0000FF"/>
                <w:sz w:val="26"/>
                <w:szCs w:val="26"/>
              </w:rPr>
            </w:pPr>
            <w:hyperlink r:id="rId11" w:history="1">
              <w:r w:rsidR="0033234C" w:rsidRPr="005F4DAB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rewini@mail.und.edu</w:t>
              </w:r>
            </w:hyperlink>
          </w:p>
          <w:p w:rsidR="004577CC" w:rsidRDefault="007238CD" w:rsidP="00422306">
            <w:p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color w:val="0000FF"/>
                <w:sz w:val="26"/>
                <w:szCs w:val="26"/>
              </w:rPr>
            </w:pPr>
            <w:hyperlink r:id="rId12" w:history="1">
              <w:r w:rsidR="00A16D97" w:rsidRPr="00457F28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http://lyle.smu.edu/~rewini/</w:t>
              </w:r>
            </w:hyperlink>
          </w:p>
          <w:p w:rsidR="00A16D97" w:rsidRPr="005F4DAB" w:rsidRDefault="00A16D97" w:rsidP="00422306">
            <w:pPr>
              <w:autoSpaceDE w:val="0"/>
              <w:autoSpaceDN w:val="0"/>
              <w:adjustRightInd w:val="0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92C73" w:rsidRPr="00EE2616" w:rsidTr="002D66CA">
        <w:tblPrEx>
          <w:jc w:val="center"/>
          <w:tblLook w:val="01E0" w:firstRow="1" w:lastRow="1" w:firstColumn="1" w:lastColumn="1" w:noHBand="0" w:noVBand="0"/>
        </w:tblPrEx>
        <w:trPr>
          <w:gridBefore w:val="1"/>
          <w:gridAfter w:val="1"/>
          <w:wBefore w:w="432" w:type="dxa"/>
          <w:wAfter w:w="721" w:type="dxa"/>
          <w:jc w:val="center"/>
        </w:trPr>
        <w:tc>
          <w:tcPr>
            <w:tcW w:w="6748" w:type="dxa"/>
            <w:gridSpan w:val="2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sz w:val="26"/>
                <w:szCs w:val="26"/>
                <w:rtl/>
              </w:rPr>
            </w:pPr>
            <w:r w:rsidRPr="00EE2616">
              <w:rPr>
                <w:rFonts w:cs="Simplified Arabic" w:hint="cs"/>
                <w:sz w:val="26"/>
                <w:szCs w:val="26"/>
                <w:rtl/>
                <w:lang w:bidi="ar-EG"/>
              </w:rPr>
              <w:lastRenderedPageBreak/>
              <w:t>احمد يوسف محمد خضر</w:t>
            </w:r>
          </w:p>
        </w:tc>
        <w:tc>
          <w:tcPr>
            <w:tcW w:w="2106" w:type="dxa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 w:rsidRPr="00EE2616">
              <w:rPr>
                <w:rFonts w:cs="Simplified Arabic" w:hint="cs"/>
                <w:b/>
                <w:bCs/>
                <w:sz w:val="22"/>
                <w:szCs w:val="22"/>
                <w:rtl/>
                <w:lang w:bidi="ar-EG"/>
              </w:rPr>
              <w:t>الاســـــــــم:</w:t>
            </w:r>
          </w:p>
        </w:tc>
      </w:tr>
      <w:tr w:rsidR="00D92C73" w:rsidRPr="00EE2616" w:rsidTr="002D66CA">
        <w:tblPrEx>
          <w:jc w:val="center"/>
          <w:tblLook w:val="01E0" w:firstRow="1" w:lastRow="1" w:firstColumn="1" w:lastColumn="1" w:noHBand="0" w:noVBand="0"/>
        </w:tblPrEx>
        <w:trPr>
          <w:gridBefore w:val="1"/>
          <w:gridAfter w:val="1"/>
          <w:wBefore w:w="432" w:type="dxa"/>
          <w:wAfter w:w="721" w:type="dxa"/>
          <w:jc w:val="center"/>
        </w:trPr>
        <w:tc>
          <w:tcPr>
            <w:tcW w:w="6748" w:type="dxa"/>
            <w:gridSpan w:val="2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sz w:val="26"/>
                <w:szCs w:val="26"/>
              </w:rPr>
            </w:pPr>
            <w:r w:rsidRPr="00EE2616">
              <w:rPr>
                <w:rFonts w:cs="Simplified Arabic" w:hint="cs"/>
                <w:sz w:val="26"/>
                <w:szCs w:val="26"/>
                <w:rtl/>
                <w:lang w:bidi="ar-EG"/>
              </w:rPr>
              <w:t>22/4/1970م</w:t>
            </w:r>
          </w:p>
        </w:tc>
        <w:tc>
          <w:tcPr>
            <w:tcW w:w="2106" w:type="dxa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 w:rsidRPr="00EE2616">
              <w:rPr>
                <w:rFonts w:cs="Simplified Arabic" w:hint="cs"/>
                <w:b/>
                <w:bCs/>
                <w:sz w:val="22"/>
                <w:szCs w:val="22"/>
                <w:rtl/>
                <w:lang w:bidi="ar-EG"/>
              </w:rPr>
              <w:t>تاريخ الميــــــلاد:</w:t>
            </w:r>
          </w:p>
        </w:tc>
      </w:tr>
      <w:tr w:rsidR="00D92C73" w:rsidRPr="00EE2616" w:rsidTr="002D66CA">
        <w:tblPrEx>
          <w:jc w:val="center"/>
          <w:tblLook w:val="01E0" w:firstRow="1" w:lastRow="1" w:firstColumn="1" w:lastColumn="1" w:noHBand="0" w:noVBand="0"/>
        </w:tblPrEx>
        <w:trPr>
          <w:gridBefore w:val="1"/>
          <w:gridAfter w:val="1"/>
          <w:wBefore w:w="432" w:type="dxa"/>
          <w:wAfter w:w="721" w:type="dxa"/>
          <w:jc w:val="center"/>
        </w:trPr>
        <w:tc>
          <w:tcPr>
            <w:tcW w:w="6748" w:type="dxa"/>
            <w:gridSpan w:val="2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sz w:val="26"/>
                <w:szCs w:val="26"/>
                <w:lang w:bidi="ar-EG"/>
              </w:rPr>
            </w:pPr>
            <w:r w:rsidRPr="00EE2616">
              <w:rPr>
                <w:rFonts w:cs="Simplified Arabic" w:hint="cs"/>
                <w:sz w:val="26"/>
                <w:szCs w:val="26"/>
                <w:rtl/>
                <w:lang w:bidi="ar-EG"/>
              </w:rPr>
              <w:t xml:space="preserve">متزوج </w:t>
            </w:r>
          </w:p>
        </w:tc>
        <w:tc>
          <w:tcPr>
            <w:tcW w:w="2106" w:type="dxa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 w:hint="cs"/>
                <w:b/>
                <w:bCs/>
                <w:sz w:val="22"/>
                <w:szCs w:val="22"/>
                <w:rtl/>
                <w:lang w:bidi="ar-EG"/>
              </w:rPr>
              <w:t>الحالة الاجتمــ</w:t>
            </w:r>
            <w:r w:rsidRPr="00EE2616">
              <w:rPr>
                <w:rFonts w:cs="Simplified Arabic" w:hint="cs"/>
                <w:b/>
                <w:bCs/>
                <w:sz w:val="22"/>
                <w:szCs w:val="22"/>
                <w:rtl/>
                <w:lang w:bidi="ar-EG"/>
              </w:rPr>
              <w:t>ـاعـية:</w:t>
            </w:r>
          </w:p>
        </w:tc>
      </w:tr>
      <w:tr w:rsidR="00D92C73" w:rsidRPr="00EE2616" w:rsidTr="002D66CA">
        <w:tblPrEx>
          <w:jc w:val="center"/>
          <w:tblLook w:val="01E0" w:firstRow="1" w:lastRow="1" w:firstColumn="1" w:lastColumn="1" w:noHBand="0" w:noVBand="0"/>
        </w:tblPrEx>
        <w:trPr>
          <w:gridBefore w:val="1"/>
          <w:gridAfter w:val="1"/>
          <w:wBefore w:w="432" w:type="dxa"/>
          <w:wAfter w:w="721" w:type="dxa"/>
          <w:jc w:val="center"/>
        </w:trPr>
        <w:tc>
          <w:tcPr>
            <w:tcW w:w="6748" w:type="dxa"/>
            <w:gridSpan w:val="2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sz w:val="26"/>
                <w:szCs w:val="26"/>
              </w:rPr>
            </w:pPr>
            <w:r w:rsidRPr="00EE2616">
              <w:rPr>
                <w:rFonts w:cs="Simplified Arabic" w:hint="cs"/>
                <w:sz w:val="26"/>
                <w:szCs w:val="26"/>
                <w:rtl/>
              </w:rPr>
              <w:t xml:space="preserve">برج الفردوس- ش عبد المنعم رياض </w:t>
            </w:r>
            <w:r w:rsidRPr="00EE2616">
              <w:rPr>
                <w:rFonts w:cs="Simplified Arabic"/>
                <w:sz w:val="26"/>
                <w:szCs w:val="26"/>
                <w:rtl/>
              </w:rPr>
              <w:t>–</w:t>
            </w:r>
            <w:r w:rsidRPr="00EE2616">
              <w:rPr>
                <w:rFonts w:cs="Simplified Arabic" w:hint="cs"/>
                <w:sz w:val="26"/>
                <w:szCs w:val="26"/>
                <w:rtl/>
              </w:rPr>
              <w:t xml:space="preserve"> </w:t>
            </w:r>
            <w:r w:rsidR="0081166F">
              <w:rPr>
                <w:rFonts w:cs="Simplified Arabic" w:hint="cs"/>
                <w:sz w:val="26"/>
                <w:szCs w:val="26"/>
                <w:rtl/>
              </w:rPr>
              <w:t>الحي</w:t>
            </w:r>
            <w:r w:rsidRPr="00EE2616">
              <w:rPr>
                <w:rFonts w:cs="Simplified Arabic" w:hint="cs"/>
                <w:sz w:val="26"/>
                <w:szCs w:val="26"/>
                <w:rtl/>
              </w:rPr>
              <w:t xml:space="preserve"> </w:t>
            </w:r>
            <w:r w:rsidR="0081166F">
              <w:rPr>
                <w:rFonts w:cs="Simplified Arabic" w:hint="cs"/>
                <w:sz w:val="26"/>
                <w:szCs w:val="26"/>
                <w:rtl/>
              </w:rPr>
              <w:t>الثامن</w:t>
            </w:r>
            <w:r w:rsidRPr="00EE2616">
              <w:rPr>
                <w:rFonts w:cs="Simplified Arabic"/>
                <w:sz w:val="26"/>
                <w:szCs w:val="26"/>
                <w:rtl/>
              </w:rPr>
              <w:t>–</w:t>
            </w:r>
            <w:r w:rsidRPr="00EE2616">
              <w:rPr>
                <w:rFonts w:cs="Simplified Arabic" w:hint="cs"/>
                <w:sz w:val="26"/>
                <w:szCs w:val="26"/>
                <w:rtl/>
              </w:rPr>
              <w:t xml:space="preserve"> مدينة نصر - القاهرة</w:t>
            </w:r>
            <w:r w:rsidRPr="00EE2616">
              <w:rPr>
                <w:rFonts w:cs="Simplified Arabic"/>
                <w:sz w:val="26"/>
                <w:szCs w:val="26"/>
                <w:rtl/>
                <w:lang w:bidi="ar-EG"/>
              </w:rPr>
              <w:t>–</w:t>
            </w:r>
            <w:r w:rsidRPr="00EE2616">
              <w:rPr>
                <w:rFonts w:cs="Simplified Arabic" w:hint="cs"/>
                <w:sz w:val="26"/>
                <w:szCs w:val="26"/>
                <w:rtl/>
                <w:lang w:bidi="ar-EG"/>
              </w:rPr>
              <w:t xml:space="preserve"> تليفون  29286935 - 0101241440</w:t>
            </w:r>
          </w:p>
        </w:tc>
        <w:tc>
          <w:tcPr>
            <w:tcW w:w="2106" w:type="dxa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 w:rsidRPr="00EE2616">
              <w:rPr>
                <w:rFonts w:cs="Simplified Arabic" w:hint="cs"/>
                <w:b/>
                <w:bCs/>
                <w:sz w:val="22"/>
                <w:szCs w:val="22"/>
                <w:rtl/>
                <w:lang w:bidi="ar-EG"/>
              </w:rPr>
              <w:t>العنوان بالوطن ورقم التليفون:</w:t>
            </w:r>
          </w:p>
        </w:tc>
      </w:tr>
      <w:tr w:rsidR="00D92C73" w:rsidRPr="00EE2616" w:rsidTr="002D66CA">
        <w:tblPrEx>
          <w:jc w:val="center"/>
          <w:tblLook w:val="01E0" w:firstRow="1" w:lastRow="1" w:firstColumn="1" w:lastColumn="1" w:noHBand="0" w:noVBand="0"/>
        </w:tblPrEx>
        <w:trPr>
          <w:gridBefore w:val="1"/>
          <w:gridAfter w:val="1"/>
          <w:wBefore w:w="432" w:type="dxa"/>
          <w:wAfter w:w="721" w:type="dxa"/>
          <w:jc w:val="center"/>
        </w:trPr>
        <w:tc>
          <w:tcPr>
            <w:tcW w:w="6748" w:type="dxa"/>
            <w:gridSpan w:val="2"/>
          </w:tcPr>
          <w:p w:rsidR="00D92C73" w:rsidRPr="00EE2616" w:rsidRDefault="0089368C" w:rsidP="0089368C">
            <w:pPr>
              <w:bidi/>
              <w:spacing w:line="360" w:lineRule="atLeast"/>
              <w:rPr>
                <w:rFonts w:cs="Simplified Arabic"/>
                <w:sz w:val="26"/>
                <w:szCs w:val="26"/>
                <w:lang w:bidi="ar-EG"/>
              </w:rPr>
            </w:pPr>
            <w:r>
              <w:rPr>
                <w:rFonts w:cs="Simplified Arabic" w:hint="cs"/>
                <w:sz w:val="26"/>
                <w:szCs w:val="26"/>
                <w:rtl/>
                <w:lang w:bidi="ar-EG"/>
              </w:rPr>
              <w:t>استاذ مساعد</w:t>
            </w:r>
          </w:p>
        </w:tc>
        <w:tc>
          <w:tcPr>
            <w:tcW w:w="2106" w:type="dxa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 w:rsidRPr="00EE2616">
              <w:rPr>
                <w:rFonts w:cs="Simplified Arabic" w:hint="cs"/>
                <w:b/>
                <w:bCs/>
                <w:sz w:val="22"/>
                <w:szCs w:val="22"/>
                <w:rtl/>
                <w:lang w:bidi="ar-EG"/>
              </w:rPr>
              <w:t>الوظيـــفة الحــالية:</w:t>
            </w:r>
          </w:p>
        </w:tc>
      </w:tr>
      <w:tr w:rsidR="00D92C73" w:rsidRPr="00EE2616" w:rsidTr="002D66CA">
        <w:tblPrEx>
          <w:jc w:val="center"/>
          <w:tblLook w:val="01E0" w:firstRow="1" w:lastRow="1" w:firstColumn="1" w:lastColumn="1" w:noHBand="0" w:noVBand="0"/>
        </w:tblPrEx>
        <w:trPr>
          <w:gridBefore w:val="1"/>
          <w:gridAfter w:val="1"/>
          <w:wBefore w:w="432" w:type="dxa"/>
          <w:wAfter w:w="721" w:type="dxa"/>
          <w:jc w:val="center"/>
        </w:trPr>
        <w:tc>
          <w:tcPr>
            <w:tcW w:w="6748" w:type="dxa"/>
            <w:gridSpan w:val="2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sz w:val="26"/>
                <w:szCs w:val="26"/>
                <w:lang w:bidi="ar-EG"/>
              </w:rPr>
            </w:pPr>
            <w:r w:rsidRPr="00EE2616">
              <w:rPr>
                <w:rFonts w:cs="Simplified Arabic" w:hint="cs"/>
                <w:sz w:val="26"/>
                <w:szCs w:val="26"/>
                <w:rtl/>
                <w:lang w:bidi="ar-EG"/>
              </w:rPr>
              <w:t xml:space="preserve">قسم هندسة النظم و الحاسبات </w:t>
            </w:r>
            <w:r w:rsidRPr="00EE2616">
              <w:rPr>
                <w:rFonts w:cs="Simplified Arabic"/>
                <w:sz w:val="26"/>
                <w:szCs w:val="26"/>
                <w:rtl/>
                <w:lang w:bidi="ar-EG"/>
              </w:rPr>
              <w:t>–</w:t>
            </w:r>
            <w:r w:rsidRPr="00EE2616">
              <w:rPr>
                <w:rFonts w:cs="Simplified Arabic" w:hint="cs"/>
                <w:sz w:val="26"/>
                <w:szCs w:val="26"/>
                <w:rtl/>
                <w:lang w:bidi="ar-EG"/>
              </w:rPr>
              <w:t xml:space="preserve"> كلية الهندسة </w:t>
            </w:r>
            <w:r w:rsidRPr="00EE2616">
              <w:rPr>
                <w:rFonts w:cs="Simplified Arabic"/>
                <w:sz w:val="26"/>
                <w:szCs w:val="26"/>
                <w:rtl/>
                <w:lang w:bidi="ar-EG"/>
              </w:rPr>
              <w:t>–</w:t>
            </w:r>
            <w:r w:rsidRPr="00EE2616">
              <w:rPr>
                <w:rFonts w:cs="Simplified Arabic" w:hint="cs"/>
                <w:sz w:val="26"/>
                <w:szCs w:val="26"/>
                <w:rtl/>
                <w:lang w:bidi="ar-EG"/>
              </w:rPr>
              <w:t xml:space="preserve"> جامعة الأزهر</w:t>
            </w:r>
          </w:p>
        </w:tc>
        <w:tc>
          <w:tcPr>
            <w:tcW w:w="2106" w:type="dxa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 w:hint="cs"/>
                <w:b/>
                <w:bCs/>
                <w:sz w:val="22"/>
                <w:szCs w:val="22"/>
                <w:rtl/>
                <w:lang w:bidi="ar-EG"/>
              </w:rPr>
              <w:t>الجهة التـــ</w:t>
            </w:r>
            <w:r w:rsidRPr="00EE2616">
              <w:rPr>
                <w:rFonts w:cs="Simplified Arabic" w:hint="cs"/>
                <w:b/>
                <w:bCs/>
                <w:sz w:val="22"/>
                <w:szCs w:val="22"/>
                <w:rtl/>
                <w:lang w:bidi="ar-EG"/>
              </w:rPr>
              <w:t>ــابع لها:</w:t>
            </w:r>
          </w:p>
        </w:tc>
      </w:tr>
      <w:tr w:rsidR="00D92C73" w:rsidRPr="00EE2616" w:rsidTr="002D66CA">
        <w:tblPrEx>
          <w:jc w:val="center"/>
          <w:tblLook w:val="01E0" w:firstRow="1" w:lastRow="1" w:firstColumn="1" w:lastColumn="1" w:noHBand="0" w:noVBand="0"/>
        </w:tblPrEx>
        <w:trPr>
          <w:gridBefore w:val="1"/>
          <w:gridAfter w:val="1"/>
          <w:wBefore w:w="432" w:type="dxa"/>
          <w:wAfter w:w="721" w:type="dxa"/>
          <w:jc w:val="center"/>
        </w:trPr>
        <w:tc>
          <w:tcPr>
            <w:tcW w:w="6748" w:type="dxa"/>
            <w:gridSpan w:val="2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sz w:val="26"/>
                <w:szCs w:val="26"/>
                <w:rtl/>
              </w:rPr>
            </w:pPr>
            <w:r w:rsidRPr="00EE2616">
              <w:rPr>
                <w:rFonts w:cs="Simplified Arabic" w:hint="cs"/>
                <w:sz w:val="26"/>
                <w:szCs w:val="26"/>
                <w:rtl/>
                <w:lang w:bidi="ar-EG"/>
              </w:rPr>
              <w:t xml:space="preserve">      4/9/2005م</w:t>
            </w:r>
          </w:p>
        </w:tc>
        <w:tc>
          <w:tcPr>
            <w:tcW w:w="2106" w:type="dxa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 w:rsidRPr="00EE2616">
              <w:rPr>
                <w:rFonts w:cs="Simplified Arabic" w:hint="cs"/>
                <w:b/>
                <w:bCs/>
                <w:snapToGrid w:val="0"/>
                <w:sz w:val="22"/>
                <w:szCs w:val="22"/>
                <w:rtl/>
                <w:lang w:bidi="ar-EG"/>
              </w:rPr>
              <w:t>تاريخ التعييــــــن:</w:t>
            </w:r>
          </w:p>
        </w:tc>
      </w:tr>
      <w:tr w:rsidR="00D92C73" w:rsidRPr="00EE2616" w:rsidTr="002D66CA">
        <w:tblPrEx>
          <w:jc w:val="center"/>
          <w:tblLook w:val="01E0" w:firstRow="1" w:lastRow="1" w:firstColumn="1" w:lastColumn="1" w:noHBand="0" w:noVBand="0"/>
        </w:tblPrEx>
        <w:trPr>
          <w:gridBefore w:val="1"/>
          <w:gridAfter w:val="1"/>
          <w:wBefore w:w="432" w:type="dxa"/>
          <w:wAfter w:w="721" w:type="dxa"/>
          <w:jc w:val="center"/>
        </w:trPr>
        <w:tc>
          <w:tcPr>
            <w:tcW w:w="6748" w:type="dxa"/>
            <w:gridSpan w:val="2"/>
          </w:tcPr>
          <w:p w:rsidR="00D92C73" w:rsidRPr="0089368C" w:rsidRDefault="00D92C73" w:rsidP="007C2A73">
            <w:pPr>
              <w:bidi/>
              <w:spacing w:line="360" w:lineRule="atLeast"/>
              <w:rPr>
                <w:rFonts w:cs="Simplified Arabic"/>
                <w:sz w:val="24"/>
                <w:szCs w:val="24"/>
                <w:rtl/>
                <w:lang w:bidi="ar-EG"/>
              </w:rPr>
            </w:pPr>
            <w:r w:rsidRPr="0089368C">
              <w:rPr>
                <w:rFonts w:cs="Simplified Arabic" w:hint="cs"/>
                <w:sz w:val="24"/>
                <w:szCs w:val="24"/>
                <w:rtl/>
                <w:lang w:bidi="ar-EG"/>
              </w:rPr>
              <w:t xml:space="preserve">معيد 15/12/1994 بقسم </w:t>
            </w:r>
            <w:r w:rsidR="007C2A73">
              <w:rPr>
                <w:rFonts w:cs="Simplified Arabic" w:hint="cs"/>
                <w:sz w:val="24"/>
                <w:szCs w:val="24"/>
                <w:rtl/>
                <w:lang w:bidi="ar-EG"/>
              </w:rPr>
              <w:t xml:space="preserve">هندسة </w:t>
            </w:r>
            <w:r w:rsidRPr="0089368C">
              <w:rPr>
                <w:rFonts w:cs="Simplified Arabic" w:hint="cs"/>
                <w:sz w:val="24"/>
                <w:szCs w:val="24"/>
                <w:rtl/>
                <w:lang w:bidi="ar-EG"/>
              </w:rPr>
              <w:t xml:space="preserve">النظم والحاسبات </w:t>
            </w:r>
            <w:r w:rsidRPr="0089368C">
              <w:rPr>
                <w:rFonts w:cs="Simplified Arabic"/>
                <w:sz w:val="24"/>
                <w:szCs w:val="24"/>
                <w:rtl/>
                <w:lang w:bidi="ar-EG"/>
              </w:rPr>
              <w:t>–</w:t>
            </w:r>
            <w:r w:rsidRPr="0089368C">
              <w:rPr>
                <w:rFonts w:cs="Simplified Arabic" w:hint="cs"/>
                <w:sz w:val="24"/>
                <w:szCs w:val="24"/>
                <w:rtl/>
                <w:lang w:bidi="ar-EG"/>
              </w:rPr>
              <w:t xml:space="preserve"> كلية الهندسة </w:t>
            </w:r>
            <w:r w:rsidRPr="0089368C">
              <w:rPr>
                <w:rFonts w:cs="Simplified Arabic"/>
                <w:sz w:val="24"/>
                <w:szCs w:val="24"/>
                <w:rtl/>
                <w:lang w:bidi="ar-EG"/>
              </w:rPr>
              <w:t>–</w:t>
            </w:r>
            <w:r w:rsidRPr="0089368C">
              <w:rPr>
                <w:rFonts w:cs="Simplified Arabic" w:hint="cs"/>
                <w:sz w:val="24"/>
                <w:szCs w:val="24"/>
                <w:rtl/>
                <w:lang w:bidi="ar-EG"/>
              </w:rPr>
              <w:t xml:space="preserve"> جامعة الأزهر </w:t>
            </w:r>
          </w:p>
          <w:p w:rsidR="00D92C73" w:rsidRPr="0089368C" w:rsidRDefault="0089368C" w:rsidP="0089368C">
            <w:pPr>
              <w:bidi/>
              <w:spacing w:line="360" w:lineRule="atLeast"/>
              <w:rPr>
                <w:rFonts w:cs="Simplified Arabic"/>
                <w:sz w:val="24"/>
                <w:szCs w:val="24"/>
                <w:lang w:bidi="ar-EG"/>
              </w:rPr>
            </w:pPr>
            <w:r w:rsidRPr="0089368C">
              <w:rPr>
                <w:rFonts w:cs="Simplified Arabic" w:hint="cs"/>
                <w:sz w:val="24"/>
                <w:szCs w:val="24"/>
                <w:rtl/>
                <w:lang w:bidi="ar-EG"/>
              </w:rPr>
              <w:t>محاضر</w:t>
            </w:r>
            <w:r w:rsidR="00D92C73" w:rsidRPr="0089368C">
              <w:rPr>
                <w:rFonts w:cs="Simplified Arabic" w:hint="cs"/>
                <w:sz w:val="24"/>
                <w:szCs w:val="24"/>
                <w:rtl/>
                <w:lang w:bidi="ar-EG"/>
              </w:rPr>
              <w:t xml:space="preserve"> 15/1/2000 بقسم</w:t>
            </w:r>
            <w:r w:rsidR="007C2A73">
              <w:rPr>
                <w:rFonts w:cs="Simplified Arabic" w:hint="cs"/>
                <w:sz w:val="24"/>
                <w:szCs w:val="24"/>
                <w:rtl/>
                <w:lang w:bidi="ar-EG"/>
              </w:rPr>
              <w:t xml:space="preserve"> </w:t>
            </w:r>
            <w:r w:rsidR="00D92C73" w:rsidRPr="0089368C">
              <w:rPr>
                <w:rFonts w:cs="Simplified Arabic" w:hint="cs"/>
                <w:sz w:val="24"/>
                <w:szCs w:val="24"/>
                <w:rtl/>
                <w:lang w:bidi="ar-EG"/>
              </w:rPr>
              <w:t xml:space="preserve">النظم والحاسبات </w:t>
            </w:r>
            <w:r w:rsidR="00D92C73" w:rsidRPr="0089368C">
              <w:rPr>
                <w:rFonts w:cs="Simplified Arabic"/>
                <w:sz w:val="24"/>
                <w:szCs w:val="24"/>
                <w:rtl/>
                <w:lang w:bidi="ar-EG"/>
              </w:rPr>
              <w:t>–</w:t>
            </w:r>
            <w:r w:rsidR="00D92C73" w:rsidRPr="0089368C">
              <w:rPr>
                <w:rFonts w:cs="Simplified Arabic" w:hint="cs"/>
                <w:sz w:val="24"/>
                <w:szCs w:val="24"/>
                <w:rtl/>
                <w:lang w:bidi="ar-EG"/>
              </w:rPr>
              <w:t xml:space="preserve"> كلية الهندسة </w:t>
            </w:r>
            <w:r w:rsidR="00D92C73" w:rsidRPr="0089368C">
              <w:rPr>
                <w:rFonts w:cs="Simplified Arabic"/>
                <w:sz w:val="24"/>
                <w:szCs w:val="24"/>
                <w:rtl/>
                <w:lang w:bidi="ar-EG"/>
              </w:rPr>
              <w:t>–</w:t>
            </w:r>
            <w:r w:rsidR="00D92C73" w:rsidRPr="0089368C">
              <w:rPr>
                <w:rFonts w:cs="Simplified Arabic" w:hint="cs"/>
                <w:sz w:val="24"/>
                <w:szCs w:val="24"/>
                <w:rtl/>
                <w:lang w:bidi="ar-EG"/>
              </w:rPr>
              <w:t xml:space="preserve"> جامعة الأزهر</w:t>
            </w:r>
          </w:p>
        </w:tc>
        <w:tc>
          <w:tcPr>
            <w:tcW w:w="2106" w:type="dxa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 w:rsidRPr="00EE2616">
              <w:rPr>
                <w:rFonts w:cs="Simplified Arabic" w:hint="cs"/>
                <w:b/>
                <w:bCs/>
                <w:sz w:val="22"/>
                <w:szCs w:val="22"/>
                <w:rtl/>
                <w:lang w:bidi="ar-EG"/>
              </w:rPr>
              <w:t>الوظــــائف السابقة:</w:t>
            </w:r>
          </w:p>
        </w:tc>
      </w:tr>
      <w:tr w:rsidR="00D92C73" w:rsidRPr="00EE2616" w:rsidTr="002D66CA">
        <w:tblPrEx>
          <w:jc w:val="center"/>
          <w:tblLook w:val="01E0" w:firstRow="1" w:lastRow="1" w:firstColumn="1" w:lastColumn="1" w:noHBand="0" w:noVBand="0"/>
        </w:tblPrEx>
        <w:trPr>
          <w:gridBefore w:val="1"/>
          <w:gridAfter w:val="2"/>
          <w:wBefore w:w="432" w:type="dxa"/>
          <w:wAfter w:w="2827" w:type="dxa"/>
          <w:jc w:val="center"/>
        </w:trPr>
        <w:tc>
          <w:tcPr>
            <w:tcW w:w="6748" w:type="dxa"/>
            <w:gridSpan w:val="2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 w:rsidRPr="00EE2616">
              <w:rPr>
                <w:rFonts w:cs="Simplified Arabic" w:hint="cs"/>
                <w:b/>
                <w:bCs/>
                <w:sz w:val="22"/>
                <w:szCs w:val="22"/>
                <w:rtl/>
                <w:lang w:bidi="ar-EG"/>
              </w:rPr>
              <w:t>المؤهلات الحاصل عليها و اسم الجامعة:</w:t>
            </w:r>
          </w:p>
        </w:tc>
      </w:tr>
      <w:tr w:rsidR="00D92C73" w:rsidRPr="00EE2616" w:rsidTr="002D66CA">
        <w:tblPrEx>
          <w:jc w:val="center"/>
          <w:tblLook w:val="01E0" w:firstRow="1" w:lastRow="1" w:firstColumn="1" w:lastColumn="1" w:noHBand="0" w:noVBand="0"/>
        </w:tblPrEx>
        <w:trPr>
          <w:gridBefore w:val="1"/>
          <w:gridAfter w:val="1"/>
          <w:wBefore w:w="432" w:type="dxa"/>
          <w:wAfter w:w="721" w:type="dxa"/>
          <w:jc w:val="center"/>
        </w:trPr>
        <w:tc>
          <w:tcPr>
            <w:tcW w:w="6748" w:type="dxa"/>
            <w:gridSpan w:val="2"/>
          </w:tcPr>
          <w:p w:rsidR="00D92C73" w:rsidRPr="0089368C" w:rsidRDefault="00D92C73" w:rsidP="0089368C">
            <w:pPr>
              <w:bidi/>
              <w:spacing w:line="360" w:lineRule="atLeast"/>
              <w:rPr>
                <w:rFonts w:cs="Simplified Arabic"/>
                <w:sz w:val="22"/>
                <w:szCs w:val="22"/>
                <w:rtl/>
                <w:lang w:bidi="ar-EG"/>
              </w:rPr>
            </w:pPr>
            <w:r w:rsidRPr="0089368C">
              <w:rPr>
                <w:rFonts w:cs="Simplified Arabic" w:hint="cs"/>
                <w:sz w:val="22"/>
                <w:szCs w:val="22"/>
                <w:rtl/>
                <w:lang w:bidi="ar-EG"/>
              </w:rPr>
              <w:t xml:space="preserve">(1) بكالوريوس هندسة النظم و الحاسبات </w:t>
            </w:r>
            <w:r w:rsidRPr="0089368C">
              <w:rPr>
                <w:rFonts w:cs="Simplified Arabic"/>
                <w:sz w:val="22"/>
                <w:szCs w:val="22"/>
                <w:rtl/>
                <w:lang w:bidi="ar-EG"/>
              </w:rPr>
              <w:t>–</w:t>
            </w:r>
            <w:r w:rsidRPr="0089368C">
              <w:rPr>
                <w:rFonts w:cs="Simplified Arabic" w:hint="cs"/>
                <w:sz w:val="22"/>
                <w:szCs w:val="22"/>
                <w:rtl/>
                <w:lang w:bidi="ar-EG"/>
              </w:rPr>
              <w:t xml:space="preserve"> جامعة الأزهر - دور مايو عام 1993م</w:t>
            </w:r>
          </w:p>
        </w:tc>
        <w:tc>
          <w:tcPr>
            <w:tcW w:w="2106" w:type="dxa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b/>
                <w:bCs/>
                <w:sz w:val="22"/>
                <w:szCs w:val="22"/>
                <w:rtl/>
                <w:lang w:bidi="ar-EG"/>
              </w:rPr>
            </w:pPr>
          </w:p>
        </w:tc>
      </w:tr>
      <w:tr w:rsidR="00D92C73" w:rsidRPr="00EE2616" w:rsidTr="002D66CA">
        <w:tblPrEx>
          <w:jc w:val="center"/>
          <w:tblLook w:val="01E0" w:firstRow="1" w:lastRow="1" w:firstColumn="1" w:lastColumn="1" w:noHBand="0" w:noVBand="0"/>
        </w:tblPrEx>
        <w:trPr>
          <w:gridBefore w:val="1"/>
          <w:gridAfter w:val="1"/>
          <w:wBefore w:w="432" w:type="dxa"/>
          <w:wAfter w:w="721" w:type="dxa"/>
          <w:jc w:val="center"/>
        </w:trPr>
        <w:tc>
          <w:tcPr>
            <w:tcW w:w="6748" w:type="dxa"/>
            <w:gridSpan w:val="2"/>
          </w:tcPr>
          <w:p w:rsidR="00D92C73" w:rsidRPr="0089368C" w:rsidRDefault="00D92C73" w:rsidP="0089368C">
            <w:pPr>
              <w:bidi/>
              <w:spacing w:line="360" w:lineRule="atLeast"/>
              <w:rPr>
                <w:rFonts w:cs="Simplified Arabic"/>
                <w:sz w:val="22"/>
                <w:szCs w:val="22"/>
                <w:rtl/>
                <w:lang w:bidi="ar-EG"/>
              </w:rPr>
            </w:pPr>
            <w:r w:rsidRPr="0089368C">
              <w:rPr>
                <w:rFonts w:cs="Simplified Arabic" w:hint="cs"/>
                <w:sz w:val="22"/>
                <w:szCs w:val="22"/>
                <w:rtl/>
                <w:lang w:bidi="ar-EG"/>
              </w:rPr>
              <w:t xml:space="preserve">(2) الماجستير في هندسة النظم و الحاسبات </w:t>
            </w:r>
            <w:r w:rsidRPr="0089368C">
              <w:rPr>
                <w:rFonts w:cs="Simplified Arabic"/>
                <w:sz w:val="22"/>
                <w:szCs w:val="22"/>
                <w:rtl/>
                <w:lang w:bidi="ar-EG"/>
              </w:rPr>
              <w:t>–</w:t>
            </w:r>
            <w:r w:rsidRPr="0089368C">
              <w:rPr>
                <w:rFonts w:cs="Simplified Arabic" w:hint="cs"/>
                <w:sz w:val="22"/>
                <w:szCs w:val="22"/>
                <w:rtl/>
                <w:lang w:bidi="ar-EG"/>
              </w:rPr>
              <w:t xml:space="preserve"> جامعة الأزهر </w:t>
            </w:r>
            <w:r w:rsidRPr="0089368C">
              <w:rPr>
                <w:rFonts w:cs="Simplified Arabic"/>
                <w:sz w:val="22"/>
                <w:szCs w:val="22"/>
                <w:rtl/>
                <w:lang w:bidi="ar-EG"/>
              </w:rPr>
              <w:t>–</w:t>
            </w:r>
            <w:r w:rsidRPr="0089368C">
              <w:rPr>
                <w:rFonts w:cs="Simplified Arabic" w:hint="cs"/>
                <w:sz w:val="22"/>
                <w:szCs w:val="22"/>
                <w:rtl/>
                <w:lang w:bidi="ar-EG"/>
              </w:rPr>
              <w:t xml:space="preserve"> بتاريخ   1 /12/1999م</w:t>
            </w:r>
          </w:p>
        </w:tc>
        <w:tc>
          <w:tcPr>
            <w:tcW w:w="2106" w:type="dxa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b/>
                <w:bCs/>
                <w:sz w:val="22"/>
                <w:szCs w:val="22"/>
                <w:rtl/>
                <w:lang w:bidi="ar-EG"/>
              </w:rPr>
            </w:pPr>
          </w:p>
        </w:tc>
      </w:tr>
      <w:tr w:rsidR="00D92C73" w:rsidRPr="00EE2616" w:rsidTr="002D66CA">
        <w:tblPrEx>
          <w:jc w:val="center"/>
          <w:tblLook w:val="01E0" w:firstRow="1" w:lastRow="1" w:firstColumn="1" w:lastColumn="1" w:noHBand="0" w:noVBand="0"/>
        </w:tblPrEx>
        <w:trPr>
          <w:gridBefore w:val="1"/>
          <w:gridAfter w:val="1"/>
          <w:wBefore w:w="432" w:type="dxa"/>
          <w:wAfter w:w="721" w:type="dxa"/>
          <w:jc w:val="center"/>
        </w:trPr>
        <w:tc>
          <w:tcPr>
            <w:tcW w:w="6748" w:type="dxa"/>
            <w:gridSpan w:val="2"/>
          </w:tcPr>
          <w:p w:rsidR="00D92C73" w:rsidRPr="0089368C" w:rsidRDefault="00D92C73" w:rsidP="0089368C">
            <w:pPr>
              <w:bidi/>
              <w:spacing w:line="360" w:lineRule="atLeast"/>
              <w:rPr>
                <w:rFonts w:cs="Simplified Arabic"/>
                <w:sz w:val="22"/>
                <w:szCs w:val="22"/>
                <w:rtl/>
              </w:rPr>
            </w:pPr>
            <w:r w:rsidRPr="0089368C">
              <w:rPr>
                <w:rFonts w:cs="Simplified Arabic" w:hint="cs"/>
                <w:sz w:val="22"/>
                <w:szCs w:val="22"/>
                <w:rtl/>
                <w:lang w:bidi="ar-EG"/>
              </w:rPr>
              <w:t xml:space="preserve">(3) دكتوراه الفلسفة في هندسة النظم و الحاسبات </w:t>
            </w:r>
            <w:r w:rsidRPr="0089368C">
              <w:rPr>
                <w:rFonts w:cs="Simplified Arabic"/>
                <w:sz w:val="22"/>
                <w:szCs w:val="22"/>
                <w:rtl/>
                <w:lang w:bidi="ar-EG"/>
              </w:rPr>
              <w:t>–</w:t>
            </w:r>
            <w:r w:rsidRPr="0089368C">
              <w:rPr>
                <w:rFonts w:cs="Simplified Arabic" w:hint="cs"/>
                <w:sz w:val="22"/>
                <w:szCs w:val="22"/>
                <w:rtl/>
                <w:lang w:bidi="ar-EG"/>
              </w:rPr>
              <w:t xml:space="preserve"> جامعة الأزهر </w:t>
            </w:r>
            <w:r w:rsidRPr="0089368C">
              <w:rPr>
                <w:rFonts w:cs="Simplified Arabic"/>
                <w:sz w:val="22"/>
                <w:szCs w:val="22"/>
                <w:rtl/>
                <w:lang w:bidi="ar-EG"/>
              </w:rPr>
              <w:t>–</w:t>
            </w:r>
            <w:r w:rsidRPr="0089368C">
              <w:rPr>
                <w:rFonts w:cs="Simplified Arabic" w:hint="cs"/>
                <w:sz w:val="22"/>
                <w:szCs w:val="22"/>
                <w:rtl/>
                <w:lang w:bidi="ar-EG"/>
              </w:rPr>
              <w:t xml:space="preserve"> بتاريخ</w:t>
            </w:r>
            <w:r w:rsidRPr="0089368C">
              <w:rPr>
                <w:rFonts w:cs="Simplified Arabic"/>
                <w:sz w:val="22"/>
                <w:szCs w:val="22"/>
                <w:lang w:bidi="ar-EG"/>
              </w:rPr>
              <w:t xml:space="preserve"> </w:t>
            </w:r>
            <w:r w:rsidRPr="0089368C">
              <w:rPr>
                <w:rFonts w:cs="Simplified Arabic" w:hint="cs"/>
                <w:sz w:val="22"/>
                <w:szCs w:val="22"/>
                <w:rtl/>
                <w:lang w:bidi="ar-EG"/>
              </w:rPr>
              <w:t>14/4/2005م</w:t>
            </w:r>
          </w:p>
        </w:tc>
        <w:tc>
          <w:tcPr>
            <w:tcW w:w="2106" w:type="dxa"/>
          </w:tcPr>
          <w:p w:rsidR="00D92C73" w:rsidRPr="00EE2616" w:rsidRDefault="00D92C73" w:rsidP="0089368C">
            <w:pPr>
              <w:bidi/>
              <w:spacing w:line="360" w:lineRule="atLeast"/>
              <w:rPr>
                <w:rFonts w:cs="Simplified Arabic"/>
                <w:b/>
                <w:bCs/>
                <w:sz w:val="22"/>
                <w:szCs w:val="22"/>
                <w:rtl/>
              </w:rPr>
            </w:pPr>
          </w:p>
        </w:tc>
      </w:tr>
    </w:tbl>
    <w:p w:rsidR="00AA3057" w:rsidRPr="00A57B4A" w:rsidRDefault="00AA3057" w:rsidP="0089368C"/>
    <w:sectPr w:rsidR="00AA3057" w:rsidRPr="00A57B4A" w:rsidSect="0089368C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otype Koufi">
    <w:charset w:val="B2"/>
    <w:family w:val="auto"/>
    <w:pitch w:val="variable"/>
    <w:sig w:usb0="02942001" w:usb1="03D40006" w:usb2="0262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71BB6"/>
    <w:multiLevelType w:val="singleLevel"/>
    <w:tmpl w:val="04010003"/>
    <w:lvl w:ilvl="0">
      <w:start w:val="1"/>
      <w:numFmt w:val="chosung"/>
      <w:lvlText w:val="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">
    <w:nsid w:val="0C026D61"/>
    <w:multiLevelType w:val="hybridMultilevel"/>
    <w:tmpl w:val="C8F26520"/>
    <w:lvl w:ilvl="0" w:tplc="504CFC86">
      <w:start w:val="1"/>
      <w:numFmt w:val="bullet"/>
      <w:lvlText w:val=""/>
      <w:lvlJc w:val="left"/>
      <w:pPr>
        <w:tabs>
          <w:tab w:val="num" w:pos="648"/>
        </w:tabs>
        <w:ind w:left="288" w:right="288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8"/>
        </w:tabs>
        <w:ind w:left="1728" w:righ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8"/>
        </w:tabs>
        <w:ind w:left="2448" w:righ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8"/>
        </w:tabs>
        <w:ind w:left="3168" w:righ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8"/>
        </w:tabs>
        <w:ind w:left="3888" w:righ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8"/>
        </w:tabs>
        <w:ind w:left="4608" w:righ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8"/>
        </w:tabs>
        <w:ind w:left="5328" w:righ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8"/>
        </w:tabs>
        <w:ind w:left="6048" w:righ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8"/>
        </w:tabs>
        <w:ind w:left="6768" w:right="6768" w:hanging="360"/>
      </w:pPr>
      <w:rPr>
        <w:rFonts w:ascii="Wingdings" w:hAnsi="Wingdings" w:hint="default"/>
      </w:rPr>
    </w:lvl>
  </w:abstractNum>
  <w:abstractNum w:abstractNumId="2">
    <w:nsid w:val="0CBF3617"/>
    <w:multiLevelType w:val="singleLevel"/>
    <w:tmpl w:val="04010003"/>
    <w:lvl w:ilvl="0">
      <w:start w:val="1"/>
      <w:numFmt w:val="bullet"/>
      <w:lvlText w:val="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3">
    <w:nsid w:val="0CF542EF"/>
    <w:multiLevelType w:val="hybridMultilevel"/>
    <w:tmpl w:val="0ABC213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1047388C"/>
    <w:multiLevelType w:val="hybridMultilevel"/>
    <w:tmpl w:val="FE163A7A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5">
    <w:nsid w:val="11D30997"/>
    <w:multiLevelType w:val="hybridMultilevel"/>
    <w:tmpl w:val="50DA3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6C23D7"/>
    <w:multiLevelType w:val="hybridMultilevel"/>
    <w:tmpl w:val="4B2A1D52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7">
    <w:nsid w:val="201C1AA7"/>
    <w:multiLevelType w:val="hybridMultilevel"/>
    <w:tmpl w:val="58F07F54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8">
    <w:nsid w:val="23203556"/>
    <w:multiLevelType w:val="hybridMultilevel"/>
    <w:tmpl w:val="ED1027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35E30157"/>
    <w:multiLevelType w:val="singleLevel"/>
    <w:tmpl w:val="04010003"/>
    <w:lvl w:ilvl="0">
      <w:start w:val="1"/>
      <w:numFmt w:val="chosung"/>
      <w:lvlText w:val="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0">
    <w:nsid w:val="4333385C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11">
    <w:nsid w:val="465626BA"/>
    <w:multiLevelType w:val="singleLevel"/>
    <w:tmpl w:val="04010003"/>
    <w:lvl w:ilvl="0">
      <w:start w:val="1"/>
      <w:numFmt w:val="chosung"/>
      <w:lvlText w:val="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2">
    <w:nsid w:val="53937482"/>
    <w:multiLevelType w:val="hybridMultilevel"/>
    <w:tmpl w:val="FE6059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ED26162"/>
    <w:multiLevelType w:val="singleLevel"/>
    <w:tmpl w:val="0401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14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15">
    <w:nsid w:val="682532CA"/>
    <w:multiLevelType w:val="singleLevel"/>
    <w:tmpl w:val="04010003"/>
    <w:lvl w:ilvl="0">
      <w:start w:val="1"/>
      <w:numFmt w:val="chosung"/>
      <w:lvlText w:val="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6">
    <w:nsid w:val="73456F5B"/>
    <w:multiLevelType w:val="singleLevel"/>
    <w:tmpl w:val="04010003"/>
    <w:lvl w:ilvl="0">
      <w:start w:val="1"/>
      <w:numFmt w:val="chosung"/>
      <w:lvlText w:val="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7">
    <w:nsid w:val="762C5280"/>
    <w:multiLevelType w:val="hybridMultilevel"/>
    <w:tmpl w:val="EA30C16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CE4233A4">
      <w:numFmt w:val="bullet"/>
      <w:lvlText w:val="•"/>
      <w:lvlJc w:val="left"/>
      <w:pPr>
        <w:ind w:left="1500" w:hanging="360"/>
      </w:pPr>
      <w:rPr>
        <w:rFonts w:ascii="SymbolMT" w:eastAsia="Times New Roman" w:hAnsi="SymbolMT" w:cs="SymbolMT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11"/>
  </w:num>
  <w:num w:numId="4">
    <w:abstractNumId w:val="15"/>
  </w:num>
  <w:num w:numId="5">
    <w:abstractNumId w:val="9"/>
  </w:num>
  <w:num w:numId="6">
    <w:abstractNumId w:val="2"/>
  </w:num>
  <w:num w:numId="7">
    <w:abstractNumId w:val="0"/>
  </w:num>
  <w:num w:numId="8">
    <w:abstractNumId w:val="13"/>
  </w:num>
  <w:num w:numId="9">
    <w:abstractNumId w:val="10"/>
  </w:num>
  <w:num w:numId="10">
    <w:abstractNumId w:val="1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2"/>
  </w:num>
  <w:num w:numId="18">
    <w:abstractNumId w:val="3"/>
  </w:num>
  <w:num w:numId="19">
    <w:abstractNumId w:val="17"/>
  </w:num>
  <w:num w:numId="20">
    <w:abstractNumId w:val="7"/>
  </w:num>
  <w:num w:numId="21">
    <w:abstractNumId w:val="14"/>
  </w:num>
  <w:num w:numId="2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</w:num>
  <w:num w:numId="24">
    <w:abstractNumId w:val="14"/>
  </w:num>
  <w:num w:numId="25">
    <w:abstractNumId w:val="14"/>
  </w:num>
  <w:num w:numId="26">
    <w:abstractNumId w:val="14"/>
  </w:num>
  <w:num w:numId="27">
    <w:abstractNumId w:val="14"/>
  </w:num>
  <w:num w:numId="28">
    <w:abstractNumId w:val="14"/>
  </w:num>
  <w:num w:numId="29">
    <w:abstractNumId w:val="8"/>
  </w:num>
  <w:num w:numId="30">
    <w:abstractNumId w:val="6"/>
  </w:num>
  <w:num w:numId="31">
    <w:abstractNumId w:val="4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</w:compat>
  <w:docVars>
    <w:docVar w:name="iResumeStyle" w:val="0"/>
    <w:docVar w:name="Resume Post Wizard Balloon" w:val="0"/>
  </w:docVars>
  <w:rsids>
    <w:rsidRoot w:val="004A0100"/>
    <w:rsid w:val="000903F9"/>
    <w:rsid w:val="00093C53"/>
    <w:rsid w:val="000A6DE9"/>
    <w:rsid w:val="001346DB"/>
    <w:rsid w:val="001B6140"/>
    <w:rsid w:val="001F217F"/>
    <w:rsid w:val="002D3E70"/>
    <w:rsid w:val="002D66CA"/>
    <w:rsid w:val="002F15F3"/>
    <w:rsid w:val="00313C37"/>
    <w:rsid w:val="00316627"/>
    <w:rsid w:val="0033234C"/>
    <w:rsid w:val="00365776"/>
    <w:rsid w:val="00386F9F"/>
    <w:rsid w:val="003A653F"/>
    <w:rsid w:val="003E6119"/>
    <w:rsid w:val="00422306"/>
    <w:rsid w:val="004306EE"/>
    <w:rsid w:val="00444DB2"/>
    <w:rsid w:val="004577CC"/>
    <w:rsid w:val="004A0100"/>
    <w:rsid w:val="004C041C"/>
    <w:rsid w:val="004D0361"/>
    <w:rsid w:val="004D3800"/>
    <w:rsid w:val="00515A1E"/>
    <w:rsid w:val="00522C3C"/>
    <w:rsid w:val="005752FB"/>
    <w:rsid w:val="00582331"/>
    <w:rsid w:val="005C6C08"/>
    <w:rsid w:val="005E3C75"/>
    <w:rsid w:val="005F4DAB"/>
    <w:rsid w:val="00615ADF"/>
    <w:rsid w:val="00692676"/>
    <w:rsid w:val="006A7DC5"/>
    <w:rsid w:val="007238CD"/>
    <w:rsid w:val="00784B4C"/>
    <w:rsid w:val="007C2A73"/>
    <w:rsid w:val="00802855"/>
    <w:rsid w:val="0081166F"/>
    <w:rsid w:val="00811ABA"/>
    <w:rsid w:val="00842C4E"/>
    <w:rsid w:val="00867D3E"/>
    <w:rsid w:val="0089368C"/>
    <w:rsid w:val="008B4502"/>
    <w:rsid w:val="00913443"/>
    <w:rsid w:val="009207BC"/>
    <w:rsid w:val="009373CF"/>
    <w:rsid w:val="00950003"/>
    <w:rsid w:val="00971E43"/>
    <w:rsid w:val="0099381F"/>
    <w:rsid w:val="009F7EEF"/>
    <w:rsid w:val="00A16D97"/>
    <w:rsid w:val="00A57B4A"/>
    <w:rsid w:val="00A720A2"/>
    <w:rsid w:val="00A75AD3"/>
    <w:rsid w:val="00A97F0D"/>
    <w:rsid w:val="00AA0E96"/>
    <w:rsid w:val="00AA3057"/>
    <w:rsid w:val="00B368C6"/>
    <w:rsid w:val="00B65540"/>
    <w:rsid w:val="00BE67A0"/>
    <w:rsid w:val="00BF2E4D"/>
    <w:rsid w:val="00C44EC3"/>
    <w:rsid w:val="00CA551E"/>
    <w:rsid w:val="00CB75F8"/>
    <w:rsid w:val="00CC5155"/>
    <w:rsid w:val="00D167FF"/>
    <w:rsid w:val="00D27731"/>
    <w:rsid w:val="00D8510B"/>
    <w:rsid w:val="00D92C73"/>
    <w:rsid w:val="00D94BD0"/>
    <w:rsid w:val="00DD4183"/>
    <w:rsid w:val="00E2572B"/>
    <w:rsid w:val="00E66A95"/>
    <w:rsid w:val="00E73649"/>
    <w:rsid w:val="00E744D3"/>
    <w:rsid w:val="00EE5011"/>
    <w:rsid w:val="00F13802"/>
    <w:rsid w:val="00F27E87"/>
    <w:rsid w:val="00F73250"/>
    <w:rsid w:val="00F9369E"/>
    <w:rsid w:val="00F95FB4"/>
    <w:rsid w:val="00FC703C"/>
    <w:rsid w:val="00FE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E3C75"/>
    <w:rPr>
      <w:rFonts w:ascii="Arial" w:hAnsi="Arial" w:cs="Traditional Arabic"/>
    </w:rPr>
  </w:style>
  <w:style w:type="paragraph" w:styleId="Heading1">
    <w:name w:val="heading 1"/>
    <w:basedOn w:val="HeadingBase"/>
    <w:next w:val="BodyText"/>
    <w:qFormat/>
    <w:rsid w:val="005E3C75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  <w:szCs w:val="24"/>
    </w:rPr>
  </w:style>
  <w:style w:type="paragraph" w:styleId="Heading2">
    <w:name w:val="heading 2"/>
    <w:basedOn w:val="HeadingBase"/>
    <w:next w:val="BodyText"/>
    <w:qFormat/>
    <w:rsid w:val="005E3C75"/>
    <w:pPr>
      <w:spacing w:after="220"/>
      <w:jc w:val="left"/>
      <w:outlineLvl w:val="1"/>
    </w:pPr>
    <w:rPr>
      <w:rFonts w:ascii="Arial Black" w:hAnsi="Arial Black"/>
      <w:sz w:val="20"/>
      <w:szCs w:val="24"/>
    </w:rPr>
  </w:style>
  <w:style w:type="paragraph" w:styleId="Heading3">
    <w:name w:val="heading 3"/>
    <w:basedOn w:val="HeadingBase"/>
    <w:next w:val="BodyText"/>
    <w:qFormat/>
    <w:rsid w:val="005E3C75"/>
    <w:pPr>
      <w:spacing w:after="220"/>
      <w:jc w:val="left"/>
      <w:outlineLvl w:val="2"/>
    </w:pPr>
    <w:rPr>
      <w:i/>
      <w:iCs/>
      <w:spacing w:val="-2"/>
      <w:sz w:val="20"/>
      <w:szCs w:val="24"/>
    </w:rPr>
  </w:style>
  <w:style w:type="paragraph" w:styleId="Heading4">
    <w:name w:val="heading 4"/>
    <w:basedOn w:val="HeadingBase"/>
    <w:next w:val="BodyText"/>
    <w:qFormat/>
    <w:rsid w:val="005E3C75"/>
    <w:pPr>
      <w:jc w:val="left"/>
      <w:outlineLvl w:val="3"/>
    </w:pPr>
    <w:rPr>
      <w:rFonts w:ascii="Arial Black" w:hAnsi="Arial Black"/>
      <w:sz w:val="20"/>
      <w:szCs w:val="24"/>
    </w:rPr>
  </w:style>
  <w:style w:type="paragraph" w:styleId="Heading5">
    <w:name w:val="heading 5"/>
    <w:basedOn w:val="HeadingBase"/>
    <w:next w:val="BodyText"/>
    <w:qFormat/>
    <w:rsid w:val="005E3C75"/>
    <w:pPr>
      <w:spacing w:after="220"/>
      <w:jc w:val="left"/>
      <w:outlineLvl w:val="4"/>
    </w:pPr>
    <w:rPr>
      <w:rFonts w:ascii="Arial Black" w:hAnsi="Arial Black"/>
      <w:sz w:val="16"/>
      <w:szCs w:val="19"/>
    </w:rPr>
  </w:style>
  <w:style w:type="paragraph" w:styleId="Heading6">
    <w:name w:val="heading 6"/>
    <w:basedOn w:val="Normal"/>
    <w:next w:val="Normal"/>
    <w:qFormat/>
    <w:rsid w:val="005E3C75"/>
    <w:pPr>
      <w:spacing w:before="240" w:after="60"/>
      <w:jc w:val="lowKashida"/>
      <w:outlineLvl w:val="5"/>
    </w:pPr>
    <w:rPr>
      <w:i/>
      <w:iCs/>
      <w:sz w:val="22"/>
      <w:szCs w:val="26"/>
    </w:rPr>
  </w:style>
  <w:style w:type="paragraph" w:styleId="Heading7">
    <w:name w:val="heading 7"/>
    <w:basedOn w:val="Normal"/>
    <w:next w:val="Normal"/>
    <w:qFormat/>
    <w:rsid w:val="005E3C75"/>
    <w:pPr>
      <w:keepNext/>
      <w:jc w:val="center"/>
      <w:outlineLvl w:val="6"/>
    </w:pPr>
    <w:rPr>
      <w:sz w:val="28"/>
      <w:szCs w:val="32"/>
    </w:rPr>
  </w:style>
  <w:style w:type="paragraph" w:styleId="Heading8">
    <w:name w:val="heading 8"/>
    <w:basedOn w:val="Normal"/>
    <w:next w:val="Normal"/>
    <w:qFormat/>
    <w:rsid w:val="005E3C75"/>
    <w:pPr>
      <w:keepNext/>
      <w:outlineLvl w:val="7"/>
    </w:pPr>
    <w:rPr>
      <w:rFonts w:ascii="Times New Roman" w:hAnsi="Times New Roman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E3C75"/>
    <w:pPr>
      <w:spacing w:after="220" w:line="220" w:lineRule="atLeast"/>
      <w:jc w:val="lowKashida"/>
    </w:pPr>
    <w:rPr>
      <w:spacing w:val="-5"/>
    </w:rPr>
  </w:style>
  <w:style w:type="paragraph" w:customStyle="1" w:styleId="Achievement">
    <w:name w:val="Achievement"/>
    <w:basedOn w:val="BodyText"/>
    <w:rsid w:val="005E3C75"/>
    <w:pPr>
      <w:numPr>
        <w:numId w:val="1"/>
      </w:numPr>
      <w:spacing w:after="60"/>
    </w:pPr>
  </w:style>
  <w:style w:type="paragraph" w:customStyle="1" w:styleId="Address1">
    <w:name w:val="Address 1"/>
    <w:basedOn w:val="Normal"/>
    <w:rsid w:val="005E3C75"/>
    <w:pPr>
      <w:framePr w:w="2160" w:wrap="notBeside" w:vAnchor="page" w:hAnchor="page" w:x="8281" w:y="1153"/>
      <w:spacing w:line="160" w:lineRule="atLeast"/>
      <w:jc w:val="lowKashida"/>
    </w:pPr>
    <w:rPr>
      <w:sz w:val="14"/>
      <w:szCs w:val="16"/>
    </w:rPr>
  </w:style>
  <w:style w:type="paragraph" w:customStyle="1" w:styleId="Address2">
    <w:name w:val="Address 2"/>
    <w:basedOn w:val="Normal"/>
    <w:rsid w:val="005E3C75"/>
    <w:pPr>
      <w:framePr w:w="2030" w:wrap="notBeside" w:vAnchor="page" w:hAnchor="page" w:x="6121" w:y="1153"/>
      <w:spacing w:line="160" w:lineRule="atLeast"/>
      <w:jc w:val="lowKashida"/>
    </w:pPr>
    <w:rPr>
      <w:sz w:val="14"/>
      <w:szCs w:val="16"/>
    </w:rPr>
  </w:style>
  <w:style w:type="paragraph" w:styleId="BodyTextIndent">
    <w:name w:val="Body Text Indent"/>
    <w:basedOn w:val="BodyText"/>
    <w:rsid w:val="005E3C75"/>
    <w:pPr>
      <w:ind w:left="720"/>
    </w:pPr>
  </w:style>
  <w:style w:type="paragraph" w:customStyle="1" w:styleId="CityState">
    <w:name w:val="City/State"/>
    <w:basedOn w:val="BodyText"/>
    <w:next w:val="BodyText"/>
    <w:rsid w:val="005E3C75"/>
    <w:pPr>
      <w:keepNext/>
    </w:pPr>
  </w:style>
  <w:style w:type="paragraph" w:customStyle="1" w:styleId="CompanyName">
    <w:name w:val="Company Name"/>
    <w:basedOn w:val="Normal"/>
    <w:next w:val="Normal"/>
    <w:autoRedefine/>
    <w:rsid w:val="00F73250"/>
    <w:pPr>
      <w:tabs>
        <w:tab w:val="left" w:pos="2160"/>
        <w:tab w:val="right" w:pos="6480"/>
      </w:tabs>
      <w:spacing w:before="240" w:after="40" w:line="220" w:lineRule="atLeast"/>
      <w:jc w:val="both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CompanyNameOne">
    <w:name w:val="Company Name One"/>
    <w:basedOn w:val="CompanyName"/>
    <w:next w:val="Normal"/>
    <w:autoRedefine/>
    <w:rsid w:val="005E3C75"/>
  </w:style>
  <w:style w:type="paragraph" w:styleId="Date">
    <w:name w:val="Date"/>
    <w:basedOn w:val="BodyText"/>
    <w:rsid w:val="005E3C75"/>
    <w:pPr>
      <w:keepNext/>
    </w:pPr>
  </w:style>
  <w:style w:type="paragraph" w:customStyle="1" w:styleId="DocumentLabel">
    <w:name w:val="Document Label"/>
    <w:basedOn w:val="Normal"/>
    <w:next w:val="Normal"/>
    <w:rsid w:val="005E3C75"/>
    <w:pPr>
      <w:spacing w:after="220"/>
      <w:jc w:val="lowKashida"/>
    </w:pPr>
    <w:rPr>
      <w:spacing w:val="-20"/>
      <w:sz w:val="48"/>
      <w:szCs w:val="57"/>
    </w:rPr>
  </w:style>
  <w:style w:type="character" w:styleId="Emphasis">
    <w:name w:val="Emphasis"/>
    <w:qFormat/>
    <w:rsid w:val="005E3C75"/>
    <w:rPr>
      <w:rFonts w:ascii="Arial Black" w:hAnsi="Arial Black"/>
      <w:spacing w:val="-8"/>
      <w:sz w:val="18"/>
      <w:szCs w:val="21"/>
    </w:rPr>
  </w:style>
  <w:style w:type="paragraph" w:customStyle="1" w:styleId="HeaderBase">
    <w:name w:val="Header Base"/>
    <w:basedOn w:val="Normal"/>
    <w:rsid w:val="005E3C75"/>
    <w:pPr>
      <w:jc w:val="lowKashida"/>
    </w:pPr>
  </w:style>
  <w:style w:type="paragraph" w:styleId="Footer">
    <w:name w:val="footer"/>
    <w:basedOn w:val="HeaderBase"/>
    <w:rsid w:val="005E3C75"/>
    <w:pPr>
      <w:tabs>
        <w:tab w:val="right" w:pos="6840"/>
      </w:tabs>
      <w:spacing w:line="220" w:lineRule="atLeast"/>
      <w:ind w:left="-2160"/>
    </w:pPr>
    <w:rPr>
      <w:b/>
      <w:bCs/>
      <w:sz w:val="18"/>
      <w:szCs w:val="21"/>
    </w:rPr>
  </w:style>
  <w:style w:type="paragraph" w:styleId="Header">
    <w:name w:val="header"/>
    <w:basedOn w:val="HeaderBase"/>
    <w:rsid w:val="005E3C75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rsid w:val="005E3C75"/>
    <w:pPr>
      <w:keepNext/>
      <w:keepLines/>
      <w:spacing w:after="0"/>
    </w:pPr>
    <w:rPr>
      <w:spacing w:val="-4"/>
      <w:sz w:val="18"/>
      <w:szCs w:val="21"/>
    </w:rPr>
  </w:style>
  <w:style w:type="paragraph" w:customStyle="1" w:styleId="Institution">
    <w:name w:val="Institution"/>
    <w:basedOn w:val="Normal"/>
    <w:next w:val="Achievement"/>
    <w:autoRedefine/>
    <w:rsid w:val="005E3C75"/>
    <w:pPr>
      <w:tabs>
        <w:tab w:val="left" w:pos="216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  <w:rsid w:val="005E3C75"/>
  </w:style>
  <w:style w:type="paragraph" w:customStyle="1" w:styleId="JobTitle">
    <w:name w:val="Job Title"/>
    <w:next w:val="Achievement"/>
    <w:rsid w:val="005E3C75"/>
    <w:pPr>
      <w:spacing w:after="60" w:line="220" w:lineRule="atLeast"/>
    </w:pPr>
    <w:rPr>
      <w:rFonts w:ascii="Arial Black" w:hAnsi="Arial Black" w:cs="Traditional Arabic"/>
      <w:noProof/>
      <w:spacing w:val="-10"/>
    </w:rPr>
  </w:style>
  <w:style w:type="character" w:customStyle="1" w:styleId="Lead-inEmphasis">
    <w:name w:val="Lead-in Emphasis"/>
    <w:rsid w:val="005E3C75"/>
    <w:rPr>
      <w:rFonts w:ascii="Arial Black" w:hAnsi="Arial Black"/>
      <w:spacing w:val="-6"/>
      <w:sz w:val="18"/>
      <w:szCs w:val="21"/>
    </w:rPr>
  </w:style>
  <w:style w:type="paragraph" w:customStyle="1" w:styleId="Name">
    <w:name w:val="Name"/>
    <w:basedOn w:val="Normal"/>
    <w:next w:val="Normal"/>
    <w:rsid w:val="005E3C75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  <w:szCs w:val="64"/>
    </w:rPr>
  </w:style>
  <w:style w:type="paragraph" w:customStyle="1" w:styleId="SectionTitle">
    <w:name w:val="Section Title"/>
    <w:basedOn w:val="Normal"/>
    <w:next w:val="Normal"/>
    <w:autoRedefine/>
    <w:rsid w:val="005E3C75"/>
    <w:pPr>
      <w:spacing w:before="220" w:line="220" w:lineRule="atLeast"/>
    </w:pPr>
    <w:rPr>
      <w:rFonts w:ascii="Times New Roman" w:hAnsi="Times New Roman" w:cs="Times New Roman"/>
      <w:b/>
      <w:bCs/>
      <w:spacing w:val="-10"/>
      <w:sz w:val="28"/>
      <w:szCs w:val="32"/>
    </w:rPr>
  </w:style>
  <w:style w:type="paragraph" w:customStyle="1" w:styleId="NoTitle">
    <w:name w:val="No Title"/>
    <w:basedOn w:val="SectionTitle"/>
    <w:rsid w:val="005E3C75"/>
  </w:style>
  <w:style w:type="paragraph" w:customStyle="1" w:styleId="Objective">
    <w:name w:val="Objective"/>
    <w:basedOn w:val="Normal"/>
    <w:next w:val="BodyText"/>
    <w:rsid w:val="005E3C75"/>
    <w:pPr>
      <w:spacing w:before="240" w:after="220" w:line="220" w:lineRule="atLeast"/>
    </w:pPr>
  </w:style>
  <w:style w:type="character" w:styleId="PageNumber">
    <w:name w:val="page number"/>
    <w:rsid w:val="005E3C75"/>
    <w:rPr>
      <w:rFonts w:ascii="Arial" w:hAnsi="Arial"/>
      <w:sz w:val="18"/>
      <w:szCs w:val="21"/>
    </w:rPr>
  </w:style>
  <w:style w:type="paragraph" w:customStyle="1" w:styleId="PersonalData">
    <w:name w:val="Personal Data"/>
    <w:basedOn w:val="BodyText"/>
    <w:rsid w:val="005E3C75"/>
    <w:pPr>
      <w:spacing w:after="120" w:line="240" w:lineRule="exact"/>
      <w:ind w:left="-1080" w:right="1080"/>
    </w:pPr>
    <w:rPr>
      <w:i/>
      <w:iCs/>
      <w:spacing w:val="0"/>
      <w:sz w:val="22"/>
      <w:szCs w:val="26"/>
    </w:rPr>
  </w:style>
  <w:style w:type="paragraph" w:customStyle="1" w:styleId="PersonalInfo">
    <w:name w:val="Personal Info"/>
    <w:basedOn w:val="Achievement"/>
    <w:next w:val="Achievement"/>
    <w:rsid w:val="005E3C75"/>
    <w:pPr>
      <w:numPr>
        <w:numId w:val="0"/>
      </w:numPr>
      <w:spacing w:before="240"/>
      <w:ind w:left="245" w:hanging="245"/>
    </w:pPr>
  </w:style>
  <w:style w:type="paragraph" w:customStyle="1" w:styleId="SectionSubtitle">
    <w:name w:val="Section Subtitle"/>
    <w:basedOn w:val="SectionTitle"/>
    <w:next w:val="Normal"/>
    <w:rsid w:val="005E3C75"/>
    <w:rPr>
      <w:b w:val="0"/>
      <w:bCs w:val="0"/>
      <w:spacing w:val="0"/>
    </w:rPr>
  </w:style>
  <w:style w:type="paragraph" w:styleId="BodyText2">
    <w:name w:val="Body Text 2"/>
    <w:basedOn w:val="Normal"/>
    <w:rsid w:val="005E3C75"/>
    <w:pPr>
      <w:jc w:val="lowKashida"/>
    </w:pPr>
    <w:rPr>
      <w:sz w:val="28"/>
      <w:szCs w:val="32"/>
    </w:rPr>
  </w:style>
  <w:style w:type="paragraph" w:styleId="BlockText">
    <w:name w:val="Block Text"/>
    <w:basedOn w:val="Normal"/>
    <w:rsid w:val="005E3C75"/>
    <w:pPr>
      <w:autoSpaceDE w:val="0"/>
      <w:autoSpaceDN w:val="0"/>
      <w:adjustRightInd w:val="0"/>
      <w:spacing w:line="360" w:lineRule="auto"/>
      <w:ind w:left="57" w:right="57" w:firstLine="567"/>
      <w:jc w:val="mediumKashida"/>
    </w:pPr>
    <w:rPr>
      <w:rFonts w:ascii="Times New Roman" w:hAnsi="Times New Roman" w:cs="Times New Roman"/>
      <w:sz w:val="28"/>
      <w:szCs w:val="28"/>
    </w:rPr>
  </w:style>
  <w:style w:type="paragraph" w:styleId="Title">
    <w:name w:val="Title"/>
    <w:basedOn w:val="Normal"/>
    <w:qFormat/>
    <w:rsid w:val="005E3C75"/>
    <w:pPr>
      <w:bidi/>
      <w:spacing w:before="240" w:after="60"/>
      <w:jc w:val="center"/>
      <w:outlineLvl w:val="0"/>
    </w:pPr>
    <w:rPr>
      <w:rFonts w:cs="Arial"/>
      <w:b/>
      <w:bCs/>
      <w:noProof/>
      <w:kern w:val="28"/>
      <w:sz w:val="32"/>
      <w:szCs w:val="32"/>
    </w:rPr>
  </w:style>
  <w:style w:type="character" w:styleId="Hyperlink">
    <w:name w:val="Hyperlink"/>
    <w:basedOn w:val="DefaultParagraphFont"/>
    <w:rsid w:val="00CB75F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A305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odycopyblacklargespaced">
    <w:name w:val="bodycopyblacklargespaced"/>
    <w:basedOn w:val="DefaultParagraphFont"/>
    <w:rsid w:val="004D0361"/>
  </w:style>
  <w:style w:type="character" w:customStyle="1" w:styleId="apple-style-span">
    <w:name w:val="apple-style-span"/>
    <w:basedOn w:val="DefaultParagraphFont"/>
    <w:rsid w:val="009207BC"/>
  </w:style>
  <w:style w:type="paragraph" w:customStyle="1" w:styleId="yiv489372668msonormal">
    <w:name w:val="yiv489372668msonormal"/>
    <w:basedOn w:val="Normal"/>
    <w:rsid w:val="00D8510B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16627"/>
  </w:style>
  <w:style w:type="character" w:customStyle="1" w:styleId="spelle">
    <w:name w:val="spelle"/>
    <w:basedOn w:val="DefaultParagraphFont"/>
    <w:rsid w:val="00316627"/>
  </w:style>
  <w:style w:type="paragraph" w:styleId="BalloonText">
    <w:name w:val="Balloon Text"/>
    <w:basedOn w:val="Normal"/>
    <w:link w:val="BalloonTextChar"/>
    <w:rsid w:val="003657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6577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65776"/>
    <w:rPr>
      <w:b/>
      <w:bCs/>
    </w:rPr>
  </w:style>
  <w:style w:type="table" w:styleId="TableGrid">
    <w:name w:val="Table Grid"/>
    <w:basedOn w:val="TableNormal"/>
    <w:uiPriority w:val="59"/>
    <w:rsid w:val="004D3800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rsid w:val="004D380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sid w:val="004D3800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aculty.uoh.edu.sa/a.khedr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a.khedr@uoh.edu.sa" TargetMode="External"/><Relationship Id="rId12" Type="http://schemas.openxmlformats.org/officeDocument/2006/relationships/hyperlink" Target="http://lyle.smu.edu/~rewini/" TargetMode="Externa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mailto:rewini@mail.und.edu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../customXml/item1.xml"/><Relationship Id="rId10" Type="http://schemas.openxmlformats.org/officeDocument/2006/relationships/hyperlink" Target="mailto:hassanin@kau.edu.s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madkour@hotmail.com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Other%20Documents\Resume%20Wizard.w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628C35A6A3234E9F953CFC0F17E3BE" ma:contentTypeVersion="1" ma:contentTypeDescription="Create a new document." ma:contentTypeScope="" ma:versionID="9b53f9cdcb499ca869faded2a719378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48c5b5cd9b8d25ff6dd15848836f427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EF34666-4065-4978-9B33-4B6F0A7DD399}"/>
</file>

<file path=customXml/itemProps2.xml><?xml version="1.0" encoding="utf-8"?>
<ds:datastoreItem xmlns:ds="http://schemas.openxmlformats.org/officeDocument/2006/customXml" ds:itemID="{DF899363-B83C-462E-814D-3AC34249AD0C}"/>
</file>

<file path=customXml/itemProps3.xml><?xml version="1.0" encoding="utf-8"?>
<ds:datastoreItem xmlns:ds="http://schemas.openxmlformats.org/officeDocument/2006/customXml" ds:itemID="{2585FED1-4E18-4736-8215-E384F9E3BAA6}"/>
</file>

<file path=docProps/app.xml><?xml version="1.0" encoding="utf-8"?>
<Properties xmlns="http://schemas.openxmlformats.org/officeDocument/2006/extended-properties" xmlns:vt="http://schemas.openxmlformats.org/officeDocument/2006/docPropsVTypes">
  <Template>Resume Wizard</Template>
  <TotalTime>2</TotalTime>
  <Pages>1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University of Hail</Company>
  <LinksUpToDate>false</LinksUpToDate>
  <CharactersWithSpaces>6553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Ahmed</dc:creator>
  <cp:lastModifiedBy>m.miraz</cp:lastModifiedBy>
  <cp:revision>6</cp:revision>
  <cp:lastPrinted>2011-04-26T06:05:00Z</cp:lastPrinted>
  <dcterms:created xsi:type="dcterms:W3CDTF">2013-03-02T06:56:00Z</dcterms:created>
  <dcterms:modified xsi:type="dcterms:W3CDTF">2013-03-09T06:29:00Z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0x01010034628C35A6A3234E9F953CFC0F17E3BE</vt:lpwstr>
  </property>
</Properties>
</file>