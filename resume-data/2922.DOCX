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 w:themeColor="background1"/>
  <w:body>
    <w:tbl>
      <w:tblPr>
        <w:tblW w:w="1044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340"/>
        <w:gridCol w:w="8100"/>
      </w:tblGrid>
      <w:tr w:rsidR="00552123" w:rsidTr="00ED672C">
        <w:trPr>
          <w:cantSplit/>
        </w:trPr>
        <w:tc>
          <w:tcPr>
            <w:tcW w:w="10440" w:type="dxa"/>
            <w:gridSpan w:val="2"/>
            <w:shd w:val="clear" w:color="auto" w:fill="CCCCCC"/>
          </w:tcPr>
          <w:p w:rsidR="00552123" w:rsidRDefault="00665F43" w:rsidP="00AD05C5">
            <w:pPr>
              <w:pStyle w:val="ResumeSectionTitle"/>
            </w:pPr>
            <w:r>
              <w:t xml:space="preserve">Qualifications </w:t>
            </w:r>
            <w:r w:rsidR="00112F5D">
              <w:t>Summary</w:t>
            </w:r>
            <w:r w:rsidR="000B7849">
              <w:t>:</w:t>
            </w:r>
          </w:p>
        </w:tc>
      </w:tr>
      <w:tr w:rsidR="00552123" w:rsidTr="000F20B4">
        <w:tc>
          <w:tcPr>
            <w:tcW w:w="10440" w:type="dxa"/>
            <w:gridSpan w:val="2"/>
            <w:shd w:val="clear" w:color="auto" w:fill="FFFFFF" w:themeFill="background1"/>
          </w:tcPr>
          <w:p w:rsidR="00263241" w:rsidRPr="00186233" w:rsidRDefault="004D0B1F" w:rsidP="00065FE9">
            <w:pPr>
              <w:pStyle w:val="ResumeAchievement"/>
              <w:numPr>
                <w:ilvl w:val="0"/>
                <w:numId w:val="5"/>
              </w:numPr>
              <w:spacing w:before="60" w:line="240" w:lineRule="auto"/>
              <w:rPr>
                <w:rFonts w:eastAsia="Arial"/>
              </w:rPr>
            </w:pPr>
            <w:r w:rsidRPr="00186233">
              <w:rPr>
                <w:rFonts w:eastAsia="Arial"/>
              </w:rPr>
              <w:t>Quality</w:t>
            </w:r>
            <w:r w:rsidR="00ED672C">
              <w:rPr>
                <w:rFonts w:eastAsia="Arial"/>
              </w:rPr>
              <w:t xml:space="preserve"> focused IT professional with 1</w:t>
            </w:r>
            <w:r w:rsidR="00B30805">
              <w:rPr>
                <w:rFonts w:eastAsia="Arial"/>
              </w:rPr>
              <w:t>3</w:t>
            </w:r>
            <w:r w:rsidRPr="00186233">
              <w:rPr>
                <w:rFonts w:eastAsia="Arial"/>
              </w:rPr>
              <w:t xml:space="preserve"> years of experience as </w:t>
            </w:r>
            <w:r w:rsidR="00ED672C">
              <w:rPr>
                <w:rFonts w:eastAsia="Arial"/>
              </w:rPr>
              <w:t>web designer/developer</w:t>
            </w:r>
            <w:r w:rsidRPr="00186233">
              <w:rPr>
                <w:rFonts w:eastAsia="Arial"/>
              </w:rPr>
              <w:t xml:space="preserve"> and </w:t>
            </w:r>
            <w:r w:rsidR="00ED672C">
              <w:rPr>
                <w:rFonts w:eastAsia="Arial"/>
              </w:rPr>
              <w:t>graphic artist</w:t>
            </w:r>
            <w:r w:rsidRPr="00186233">
              <w:rPr>
                <w:rFonts w:eastAsia="Arial"/>
              </w:rPr>
              <w:t xml:space="preserve">. </w:t>
            </w:r>
            <w:r w:rsidR="000B7849" w:rsidRPr="00186233">
              <w:rPr>
                <w:rFonts w:eastAsia="Arial"/>
              </w:rPr>
              <w:t xml:space="preserve"> </w:t>
            </w:r>
          </w:p>
          <w:p w:rsidR="00263241" w:rsidRPr="00186233" w:rsidRDefault="00C24852" w:rsidP="00740014">
            <w:pPr>
              <w:pStyle w:val="ResumeAchievement"/>
              <w:numPr>
                <w:ilvl w:val="0"/>
                <w:numId w:val="5"/>
              </w:numPr>
              <w:tabs>
                <w:tab w:val="clear" w:pos="720"/>
              </w:tabs>
              <w:spacing w:before="80" w:after="80" w:line="240" w:lineRule="auto"/>
              <w:rPr>
                <w:rFonts w:eastAsia="Arial" w:cs="Arial"/>
                <w:i/>
                <w:color w:val="000000"/>
                <w:sz w:val="19"/>
                <w:szCs w:val="19"/>
              </w:rPr>
            </w:pPr>
            <w:r w:rsidRPr="00186233">
              <w:t>Administering</w:t>
            </w:r>
            <w:r w:rsidR="00263241" w:rsidRPr="00186233">
              <w:t>, support</w:t>
            </w:r>
            <w:r w:rsidRPr="00186233">
              <w:t>ing, troubleshooting and maintaining</w:t>
            </w:r>
            <w:r w:rsidR="001518B4" w:rsidRPr="00186233">
              <w:t xml:space="preserve"> </w:t>
            </w:r>
            <w:r w:rsidR="00ED672C">
              <w:t>multitudes of websites for professional organizations, personal projects, government organization, and education institutes</w:t>
            </w:r>
            <w:r w:rsidR="001518B4" w:rsidRPr="00186233">
              <w:rPr>
                <w:rFonts w:eastAsia="Arial" w:cs="Arial"/>
                <w:i/>
                <w:color w:val="000000"/>
                <w:sz w:val="19"/>
                <w:szCs w:val="19"/>
              </w:rPr>
              <w:t>.</w:t>
            </w:r>
          </w:p>
          <w:p w:rsidR="009636DB" w:rsidRPr="009636DB" w:rsidRDefault="00263241" w:rsidP="006D150B">
            <w:pPr>
              <w:pStyle w:val="ResumeAchievement"/>
              <w:numPr>
                <w:ilvl w:val="0"/>
                <w:numId w:val="5"/>
              </w:numPr>
              <w:tabs>
                <w:tab w:val="clear" w:pos="720"/>
              </w:tabs>
              <w:spacing w:before="80" w:after="80" w:line="240" w:lineRule="auto"/>
              <w:rPr>
                <w:rFonts w:eastAsia="Arial"/>
              </w:rPr>
            </w:pPr>
            <w:r w:rsidRPr="00186233">
              <w:t xml:space="preserve">Maintaining a stellar reputation for quality and efficiency in </w:t>
            </w:r>
            <w:r w:rsidR="00ED672C">
              <w:t xml:space="preserve">supporting a range of </w:t>
            </w:r>
            <w:r w:rsidR="009636DB">
              <w:t>languages</w:t>
            </w:r>
            <w:r w:rsidR="00ED672C">
              <w:t xml:space="preserve"> and databases</w:t>
            </w:r>
            <w:r w:rsidRPr="00186233">
              <w:t>.</w:t>
            </w:r>
          </w:p>
          <w:p w:rsidR="006D150B" w:rsidRPr="006D150B" w:rsidRDefault="009636DB" w:rsidP="006D150B">
            <w:pPr>
              <w:pStyle w:val="ResumeAchievement"/>
              <w:numPr>
                <w:ilvl w:val="0"/>
                <w:numId w:val="5"/>
              </w:numPr>
              <w:tabs>
                <w:tab w:val="clear" w:pos="720"/>
              </w:tabs>
              <w:spacing w:before="80" w:after="80" w:line="240" w:lineRule="auto"/>
              <w:rPr>
                <w:rFonts w:eastAsia="Arial"/>
              </w:rPr>
            </w:pPr>
            <w:r>
              <w:t>Training, organizing, and creating material for multiple professionals.</w:t>
            </w:r>
            <w:r w:rsidR="001518B4" w:rsidRPr="003F099D">
              <w:t xml:space="preserve"> </w:t>
            </w:r>
          </w:p>
          <w:p w:rsidR="00552123" w:rsidRPr="00186233" w:rsidRDefault="004D0B1F" w:rsidP="006C35AB">
            <w:pPr>
              <w:pStyle w:val="ResumeAchievement"/>
              <w:numPr>
                <w:ilvl w:val="0"/>
                <w:numId w:val="5"/>
              </w:numPr>
              <w:tabs>
                <w:tab w:val="clear" w:pos="720"/>
              </w:tabs>
              <w:spacing w:before="80" w:after="80" w:line="240" w:lineRule="auto"/>
              <w:rPr>
                <w:rFonts w:eastAsia="Arial"/>
              </w:rPr>
            </w:pPr>
            <w:r w:rsidRPr="003F099D">
              <w:t>Proven ability to create and deliver solutions that meet objectives tied to business and techno</w:t>
            </w:r>
            <w:r w:rsidR="00186233" w:rsidRPr="003F099D">
              <w:t>logy performance and standards while w</w:t>
            </w:r>
            <w:r w:rsidRPr="003F099D">
              <w:t xml:space="preserve">orking with a wide range of </w:t>
            </w:r>
            <w:r w:rsidR="006C35AB">
              <w:t>technologies</w:t>
            </w:r>
            <w:r w:rsidRPr="003F099D">
              <w:t xml:space="preserve"> in a fast</w:t>
            </w:r>
            <w:r w:rsidR="00186233" w:rsidRPr="003F099D">
              <w:t>-</w:t>
            </w:r>
            <w:r w:rsidRPr="003F099D">
              <w:t>paced environment.</w:t>
            </w:r>
          </w:p>
        </w:tc>
      </w:tr>
      <w:tr w:rsidR="00552123" w:rsidTr="00ED672C">
        <w:trPr>
          <w:cantSplit/>
        </w:trPr>
        <w:tc>
          <w:tcPr>
            <w:tcW w:w="10440" w:type="dxa"/>
            <w:gridSpan w:val="2"/>
            <w:shd w:val="clear" w:color="auto" w:fill="CCCCCC"/>
          </w:tcPr>
          <w:p w:rsidR="00A41072" w:rsidRDefault="00552123" w:rsidP="00A41072">
            <w:pPr>
              <w:pStyle w:val="ResumeSectionTitle"/>
            </w:pPr>
            <w:r>
              <w:t>Professional Experience:</w:t>
            </w:r>
            <w:r w:rsidR="00A41072">
              <w:t xml:space="preserve">  Necessarily truncated.  Visit my LinkedIn page for full and current:</w:t>
            </w:r>
          </w:p>
          <w:p w:rsidR="00552123" w:rsidRPr="00A41072" w:rsidRDefault="00293037" w:rsidP="00A41072">
            <w:pPr>
              <w:pStyle w:val="ResumeSectionTitle"/>
              <w:jc w:val="center"/>
              <w:rPr>
                <w:b w:val="0"/>
              </w:rPr>
            </w:pPr>
            <w:hyperlink r:id="rId8" w:history="1">
              <w:r w:rsidR="00A41072" w:rsidRPr="00A41072">
                <w:rPr>
                  <w:rStyle w:val="Hyperlink"/>
                  <w:i w:val="0"/>
                </w:rPr>
                <w:t>http://www.linkedin.com/in/freelancewebdesign</w:t>
              </w:r>
            </w:hyperlink>
          </w:p>
        </w:tc>
      </w:tr>
      <w:tr w:rsidR="00F85AF0" w:rsidTr="00ED672C">
        <w:tc>
          <w:tcPr>
            <w:tcW w:w="2340" w:type="dxa"/>
            <w:shd w:val="clear" w:color="auto" w:fill="8DB3E2"/>
          </w:tcPr>
          <w:p w:rsidR="00190AA9" w:rsidRDefault="00C963C2" w:rsidP="007F4964">
            <w:pPr>
              <w:pStyle w:val="CompanyName"/>
              <w:spacing w:before="120" w:after="120"/>
            </w:pPr>
            <w:r>
              <w:t xml:space="preserve">Mar </w:t>
            </w:r>
            <w:r w:rsidR="00665F43">
              <w:t>20</w:t>
            </w:r>
            <w:r w:rsidR="00343DD3">
              <w:t>1</w:t>
            </w:r>
            <w:r>
              <w:t>3 (Present)</w:t>
            </w:r>
            <w:r w:rsidR="00190AA9">
              <w:t>:</w:t>
            </w:r>
          </w:p>
          <w:p w:rsidR="009349D0" w:rsidRPr="009349D0" w:rsidRDefault="00C963C2" w:rsidP="009349D0">
            <w:pPr>
              <w:shd w:val="clear" w:color="auto" w:fill="FFFFFF"/>
              <w:rPr>
                <w:b/>
              </w:rPr>
            </w:pPr>
            <w:r>
              <w:rPr>
                <w:b/>
              </w:rPr>
              <w:t>ITT-Tech</w:t>
            </w:r>
            <w:r w:rsidR="009349D0">
              <w:rPr>
                <w:b/>
              </w:rPr>
              <w:t>.</w:t>
            </w:r>
          </w:p>
          <w:p w:rsidR="00F85AF0" w:rsidRPr="00F85AF0" w:rsidRDefault="00343DD3" w:rsidP="00ED672C">
            <w:pPr>
              <w:shd w:val="clear" w:color="auto" w:fill="FFFFFF"/>
            </w:pPr>
            <w:r>
              <w:t>Baton Rouge, LA</w:t>
            </w:r>
          </w:p>
        </w:tc>
        <w:tc>
          <w:tcPr>
            <w:tcW w:w="8100" w:type="dxa"/>
          </w:tcPr>
          <w:p w:rsidR="00190AA9" w:rsidRPr="00B64637" w:rsidRDefault="00C963C2" w:rsidP="00343DD3">
            <w:pPr>
              <w:pStyle w:val="JobTitle"/>
            </w:pPr>
            <w:r>
              <w:t>Instructor</w:t>
            </w:r>
          </w:p>
          <w:p w:rsidR="00190AA9" w:rsidRPr="00B716A4" w:rsidRDefault="008F2B4A" w:rsidP="000F20B4">
            <w:pPr>
              <w:pStyle w:val="ResumeAchievement"/>
              <w:shd w:val="clear" w:color="auto" w:fill="FFFFFF" w:themeFill="background1"/>
              <w:ind w:left="72"/>
              <w:jc w:val="left"/>
            </w:pPr>
            <w:r>
              <w:t>Developing instructor plans, learning objectives, training students, evaluating courseware, grading students, and teaching a variety of Software Development and Graphic Communication courses</w:t>
            </w:r>
            <w:r w:rsidR="00190AA9" w:rsidRPr="00B716A4">
              <w:t>.</w:t>
            </w:r>
          </w:p>
          <w:p w:rsidR="00E73289" w:rsidRDefault="00937E80" w:rsidP="000F20B4">
            <w:pPr>
              <w:pStyle w:val="ResumeAchievement"/>
              <w:numPr>
                <w:ilvl w:val="0"/>
                <w:numId w:val="2"/>
              </w:numPr>
              <w:shd w:val="clear" w:color="auto" w:fill="FFFFFF" w:themeFill="background1"/>
              <w:ind w:left="432"/>
            </w:pPr>
            <w:r>
              <w:t xml:space="preserve">Primary </w:t>
            </w:r>
            <w:r w:rsidR="008F2B4A">
              <w:t>instructor for Software Development and Graphic Communication</w:t>
            </w:r>
            <w:r w:rsidR="00E73289">
              <w:t>.</w:t>
            </w:r>
          </w:p>
          <w:p w:rsidR="0040316A" w:rsidRDefault="00483732" w:rsidP="000F20B4">
            <w:pPr>
              <w:pStyle w:val="ResumeAchievement"/>
              <w:framePr w:hSpace="180" w:wrap="around" w:vAnchor="text" w:hAnchor="text" w:xAlign="center" w:y="1"/>
              <w:numPr>
                <w:ilvl w:val="0"/>
                <w:numId w:val="2"/>
              </w:numPr>
              <w:shd w:val="clear" w:color="auto" w:fill="FFFFFF" w:themeFill="background1"/>
              <w:ind w:left="432"/>
              <w:suppressOverlap/>
            </w:pPr>
            <w:r>
              <w:t>Creat</w:t>
            </w:r>
            <w:r w:rsidR="00466327">
              <w:t>ing</w:t>
            </w:r>
            <w:r>
              <w:t>, critiquing, and implementing a brand new field of study for a major private university</w:t>
            </w:r>
            <w:r w:rsidR="0040316A">
              <w:t xml:space="preserve">. </w:t>
            </w:r>
          </w:p>
          <w:p w:rsidR="007E4305" w:rsidRPr="002F4D8E" w:rsidRDefault="009C1BA2" w:rsidP="0049530F">
            <w:pPr>
              <w:pStyle w:val="ResumeAchievement"/>
              <w:framePr w:hSpace="180" w:wrap="around" w:vAnchor="text" w:hAnchor="text" w:xAlign="center" w:y="1"/>
              <w:numPr>
                <w:ilvl w:val="0"/>
                <w:numId w:val="2"/>
              </w:numPr>
              <w:shd w:val="clear" w:color="auto" w:fill="FFFFFF" w:themeFill="background1"/>
              <w:ind w:left="432"/>
              <w:suppressOverlap/>
            </w:pPr>
            <w:r>
              <w:t>Evaluating and training students in all requisite software and web technologies, including programming languages and appropriate frameworks</w:t>
            </w:r>
            <w:r w:rsidR="00190AA9">
              <w:t>.</w:t>
            </w:r>
          </w:p>
        </w:tc>
      </w:tr>
      <w:tr w:rsidR="002F4D8E" w:rsidTr="00ED672C">
        <w:tc>
          <w:tcPr>
            <w:tcW w:w="2340" w:type="dxa"/>
            <w:shd w:val="clear" w:color="auto" w:fill="8DB3E2"/>
          </w:tcPr>
          <w:p w:rsidR="002F4D8E" w:rsidRDefault="00656136" w:rsidP="00AD7327">
            <w:pPr>
              <w:pStyle w:val="ResumeDates"/>
            </w:pPr>
            <w:r>
              <w:t>Feb 2013 (Present)</w:t>
            </w:r>
            <w:r w:rsidR="002F4D8E">
              <w:t>:</w:t>
            </w:r>
          </w:p>
          <w:p w:rsidR="002F4D8E" w:rsidRPr="009349D0" w:rsidRDefault="00183522" w:rsidP="009349D0">
            <w:pPr>
              <w:shd w:val="clear" w:color="auto" w:fill="FFFFFF"/>
              <w:rPr>
                <w:b/>
              </w:rPr>
            </w:pPr>
            <w:r>
              <w:rPr>
                <w:b/>
              </w:rPr>
              <w:t>Gatorworks</w:t>
            </w:r>
          </w:p>
          <w:p w:rsidR="002F4D8E" w:rsidRPr="002F4D8E" w:rsidRDefault="009349D0" w:rsidP="009349D0">
            <w:pPr>
              <w:shd w:val="clear" w:color="auto" w:fill="FFFFFF"/>
            </w:pPr>
            <w:r>
              <w:t>Baton Rouge</w:t>
            </w:r>
            <w:r w:rsidR="002F4D8E">
              <w:t xml:space="preserve">, </w:t>
            </w:r>
            <w:r>
              <w:t>L</w:t>
            </w:r>
            <w:r w:rsidR="002F4D8E">
              <w:t>A</w:t>
            </w:r>
          </w:p>
        </w:tc>
        <w:tc>
          <w:tcPr>
            <w:tcW w:w="8100" w:type="dxa"/>
            <w:shd w:val="clear" w:color="auto" w:fill="FFFFFF"/>
          </w:tcPr>
          <w:p w:rsidR="002F4D8E" w:rsidRDefault="00F52676" w:rsidP="00343DD3">
            <w:pPr>
              <w:pStyle w:val="JobTitle"/>
            </w:pPr>
            <w:r>
              <w:t>START Trainer</w:t>
            </w:r>
          </w:p>
          <w:p w:rsidR="002F4D8E" w:rsidRDefault="00183522" w:rsidP="00BD55B0">
            <w:pPr>
              <w:pStyle w:val="ResumeAchievement"/>
              <w:ind w:left="72"/>
            </w:pPr>
            <w:r>
              <w:t>Providing front and back-end development on a variety of websites utilizing JavaScript, PHP, and Ruby on Rails</w:t>
            </w:r>
            <w:r w:rsidR="002F4D8E">
              <w:t>.</w:t>
            </w:r>
            <w:r>
              <w:t xml:space="preserve">  Fixing hacked websites, implementing extra security, and adding security features to websites.</w:t>
            </w:r>
          </w:p>
          <w:p w:rsidR="00BD55B0" w:rsidRDefault="00183522" w:rsidP="00740014">
            <w:pPr>
              <w:pStyle w:val="ResumeAchievement"/>
              <w:numPr>
                <w:ilvl w:val="0"/>
                <w:numId w:val="2"/>
              </w:numPr>
              <w:ind w:left="432"/>
            </w:pPr>
            <w:r>
              <w:t>Installing, configuring, and managing Linux/Apache setups</w:t>
            </w:r>
            <w:r w:rsidR="00C079A8">
              <w:t>.</w:t>
            </w:r>
            <w:r w:rsidR="00BD55B0">
              <w:t xml:space="preserve"> </w:t>
            </w:r>
          </w:p>
          <w:p w:rsidR="002F4D8E" w:rsidRDefault="00183522" w:rsidP="00740014">
            <w:pPr>
              <w:pStyle w:val="ResumeAchievement"/>
              <w:numPr>
                <w:ilvl w:val="0"/>
                <w:numId w:val="2"/>
              </w:numPr>
              <w:ind w:left="432"/>
            </w:pPr>
            <w:r>
              <w:t xml:space="preserve">Developing applications from </w:t>
            </w:r>
            <w:r w:rsidR="0049530F">
              <w:t>instructions given by clients</w:t>
            </w:r>
            <w:r w:rsidR="002F4D8E">
              <w:t>.</w:t>
            </w:r>
          </w:p>
          <w:p w:rsidR="002F4D8E" w:rsidRDefault="002F4D8E" w:rsidP="00740014">
            <w:pPr>
              <w:pStyle w:val="ResumeAchievement"/>
              <w:numPr>
                <w:ilvl w:val="0"/>
                <w:numId w:val="2"/>
              </w:numPr>
              <w:ind w:left="432"/>
            </w:pPr>
            <w:r>
              <w:t xml:space="preserve">Coordinating </w:t>
            </w:r>
            <w:r w:rsidR="0049530F">
              <w:t>consistent look of a website and web application in coordination with a team of professionals</w:t>
            </w:r>
            <w:r>
              <w:t>.</w:t>
            </w:r>
          </w:p>
          <w:p w:rsidR="002F4D8E" w:rsidRPr="002F4D8E" w:rsidRDefault="0049530F" w:rsidP="00C079A8">
            <w:pPr>
              <w:pStyle w:val="ResumeAchievement"/>
              <w:numPr>
                <w:ilvl w:val="0"/>
                <w:numId w:val="2"/>
              </w:numPr>
              <w:ind w:left="432"/>
            </w:pPr>
            <w:r>
              <w:t>Developing APIs for popular social media websites and creating training videos for clients on how to use them</w:t>
            </w:r>
            <w:r w:rsidR="00C079A8">
              <w:t>.</w:t>
            </w:r>
          </w:p>
        </w:tc>
      </w:tr>
      <w:tr w:rsidR="00552123" w:rsidTr="0087021B">
        <w:trPr>
          <w:trHeight w:val="80"/>
        </w:trPr>
        <w:tc>
          <w:tcPr>
            <w:tcW w:w="2340" w:type="dxa"/>
            <w:shd w:val="clear" w:color="auto" w:fill="8DB3E2"/>
          </w:tcPr>
          <w:p w:rsidR="00552123" w:rsidRDefault="0027565A" w:rsidP="007F4964">
            <w:pPr>
              <w:pStyle w:val="CompanyName"/>
              <w:spacing w:before="120" w:after="120"/>
            </w:pPr>
            <w:r>
              <w:t>20</w:t>
            </w:r>
            <w:r w:rsidR="00183522">
              <w:t>11</w:t>
            </w:r>
            <w:r w:rsidR="00D4305C">
              <w:t xml:space="preserve"> </w:t>
            </w:r>
            <w:r w:rsidR="00702808" w:rsidRPr="00702808">
              <w:t>-</w:t>
            </w:r>
            <w:r w:rsidR="00D63ED8">
              <w:t xml:space="preserve"> </w:t>
            </w:r>
            <w:r>
              <w:t>20</w:t>
            </w:r>
            <w:r w:rsidR="00656136">
              <w:t>1</w:t>
            </w:r>
            <w:r w:rsidR="00183522">
              <w:t>2</w:t>
            </w:r>
            <w:r w:rsidR="00552123">
              <w:t>:</w:t>
            </w:r>
          </w:p>
          <w:p w:rsidR="00552123" w:rsidRDefault="0027565A" w:rsidP="00ED672C">
            <w:pPr>
              <w:pStyle w:val="ResumeTitleCompany"/>
              <w:shd w:val="clear" w:color="auto" w:fill="FFFFFF"/>
            </w:pPr>
            <w:r>
              <w:t>US Army</w:t>
            </w:r>
          </w:p>
          <w:p w:rsidR="002F4D8E" w:rsidRPr="002F4D8E" w:rsidRDefault="0027565A" w:rsidP="00ED672C">
            <w:pPr>
              <w:shd w:val="clear" w:color="auto" w:fill="FFFFFF"/>
            </w:pPr>
            <w:r>
              <w:t>United States</w:t>
            </w:r>
          </w:p>
        </w:tc>
        <w:tc>
          <w:tcPr>
            <w:tcW w:w="8100" w:type="dxa"/>
          </w:tcPr>
          <w:p w:rsidR="00552123" w:rsidRDefault="00906D3E" w:rsidP="0087021B">
            <w:pPr>
              <w:pStyle w:val="JobTitle"/>
              <w:pageBreakBefore/>
            </w:pPr>
            <w:r>
              <w:t>Multimedia Professional</w:t>
            </w:r>
          </w:p>
          <w:p w:rsidR="00906D3E" w:rsidRPr="00B716A4" w:rsidRDefault="00906D3E" w:rsidP="00906D3E">
            <w:pPr>
              <w:pStyle w:val="ResumeAchievement"/>
              <w:shd w:val="clear" w:color="auto" w:fill="FFFFFF" w:themeFill="background1"/>
              <w:ind w:left="72"/>
              <w:jc w:val="left"/>
            </w:pPr>
            <w:r>
              <w:t xml:space="preserve">Administering, maintaining, supporting website </w:t>
            </w:r>
            <w:r w:rsidRPr="00B716A4">
              <w:t>and</w:t>
            </w:r>
            <w:r>
              <w:t xml:space="preserve"> backend Linux and Windows systems. Providing production and post-production of photography and videography, including audio forensics and color-grading</w:t>
            </w:r>
            <w:r w:rsidRPr="00B716A4">
              <w:t>.</w:t>
            </w:r>
          </w:p>
          <w:p w:rsidR="00906D3E" w:rsidRDefault="00906D3E" w:rsidP="00906D3E">
            <w:pPr>
              <w:pStyle w:val="ResumeAchievement"/>
              <w:numPr>
                <w:ilvl w:val="0"/>
                <w:numId w:val="2"/>
              </w:numPr>
              <w:shd w:val="clear" w:color="auto" w:fill="FFFFFF" w:themeFill="background1"/>
              <w:ind w:left="432"/>
            </w:pPr>
            <w:r>
              <w:t>Primary designer and developer for LMS system.</w:t>
            </w:r>
          </w:p>
          <w:p w:rsidR="00906D3E" w:rsidRDefault="00906D3E" w:rsidP="00906D3E">
            <w:pPr>
              <w:pStyle w:val="ResumeAchievement"/>
              <w:framePr w:hSpace="180" w:wrap="around" w:vAnchor="text" w:hAnchor="text" w:xAlign="center" w:y="1"/>
              <w:numPr>
                <w:ilvl w:val="0"/>
                <w:numId w:val="2"/>
              </w:numPr>
              <w:shd w:val="clear" w:color="auto" w:fill="FFFFFF" w:themeFill="background1"/>
              <w:ind w:left="432"/>
              <w:suppressOverlap/>
            </w:pPr>
            <w:r>
              <w:t xml:space="preserve">Producing and planning over 70 videos with full-grading and correction. </w:t>
            </w:r>
          </w:p>
          <w:p w:rsidR="00906D3E" w:rsidRDefault="00906D3E" w:rsidP="00906D3E">
            <w:pPr>
              <w:pStyle w:val="ResumeAchievement"/>
              <w:framePr w:hSpace="180" w:wrap="around" w:vAnchor="text" w:hAnchor="text" w:xAlign="center" w:y="1"/>
              <w:numPr>
                <w:ilvl w:val="0"/>
                <w:numId w:val="2"/>
              </w:numPr>
              <w:shd w:val="clear" w:color="auto" w:fill="FFFFFF" w:themeFill="background1"/>
              <w:ind w:left="432"/>
              <w:suppressOverlap/>
            </w:pPr>
            <w:r>
              <w:t>Creating all visual assets used in production, storyboarding with professional software, and pre-visualization.</w:t>
            </w:r>
          </w:p>
          <w:p w:rsidR="00552123" w:rsidRDefault="00906D3E" w:rsidP="00906D3E">
            <w:pPr>
              <w:pStyle w:val="ResumeAchievement"/>
              <w:keepNext/>
              <w:keepLines/>
              <w:pageBreakBefore/>
              <w:numPr>
                <w:ilvl w:val="0"/>
                <w:numId w:val="2"/>
              </w:numPr>
              <w:shd w:val="clear" w:color="auto" w:fill="FFFFFF" w:themeFill="background1"/>
              <w:ind w:left="432"/>
            </w:pPr>
            <w:r>
              <w:t>Completing all aspects of setup, take-down, permission requests, and form-work required for shooting.</w:t>
            </w:r>
          </w:p>
        </w:tc>
      </w:tr>
    </w:tbl>
    <w:p w:rsidR="003F099D" w:rsidRDefault="003F099D"/>
    <w:tbl>
      <w:tblPr>
        <w:tblW w:w="1044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340"/>
        <w:gridCol w:w="4050"/>
        <w:gridCol w:w="4050"/>
      </w:tblGrid>
      <w:tr w:rsidR="003940E9" w:rsidTr="00954BDA">
        <w:trPr>
          <w:trHeight w:val="109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:rsidR="003940E9" w:rsidRDefault="003940E9" w:rsidP="003940E9">
            <w:pPr>
              <w:pStyle w:val="ResumeSectionTitle"/>
            </w:pPr>
            <w:r>
              <w:t>Core Competencies: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3940E9" w:rsidRPr="00FB4A84" w:rsidRDefault="003940E9" w:rsidP="008A7DB6">
            <w:pPr>
              <w:pStyle w:val="ResumeBulletsCoreComp"/>
            </w:pPr>
            <w:r w:rsidRPr="00FB4A84">
              <w:t>New &amp; Emerging Technology</w:t>
            </w:r>
          </w:p>
          <w:p w:rsidR="003940E9" w:rsidRPr="00FB4A84" w:rsidRDefault="006C35AB" w:rsidP="008A7DB6">
            <w:pPr>
              <w:pStyle w:val="ResumeBulletsCoreComp"/>
            </w:pPr>
            <w:r>
              <w:t>User Experience Design</w:t>
            </w:r>
          </w:p>
          <w:p w:rsidR="003940E9" w:rsidRPr="00FB4A84" w:rsidRDefault="006C35AB" w:rsidP="008A7DB6">
            <w:pPr>
              <w:pStyle w:val="ResumeBulletsCoreComp"/>
            </w:pPr>
            <w:r>
              <w:t>Front-End Development</w:t>
            </w:r>
          </w:p>
          <w:p w:rsidR="0021600A" w:rsidRPr="00FB4A84" w:rsidRDefault="006C35AB" w:rsidP="008A7DB6">
            <w:pPr>
              <w:pStyle w:val="ResumeBulletsCoreComp"/>
            </w:pPr>
            <w:r>
              <w:t>Visual Design</w:t>
            </w:r>
          </w:p>
          <w:p w:rsidR="003940E9" w:rsidRPr="00FB4A84" w:rsidRDefault="006C35AB" w:rsidP="006C35AB">
            <w:pPr>
              <w:pStyle w:val="ResumeBulletsCoreComp"/>
            </w:pPr>
            <w:r>
              <w:t>UX Design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3940E9" w:rsidRPr="00FB4A84" w:rsidRDefault="006C35AB" w:rsidP="008A7DB6">
            <w:pPr>
              <w:pStyle w:val="ResumeBulletsCoreComp"/>
            </w:pPr>
            <w:r>
              <w:t>SEO</w:t>
            </w:r>
          </w:p>
          <w:p w:rsidR="003940E9" w:rsidRPr="00FB4A84" w:rsidRDefault="003940E9" w:rsidP="008A7DB6">
            <w:pPr>
              <w:pStyle w:val="ResumeBulletsCoreComp"/>
            </w:pPr>
            <w:r w:rsidRPr="00FB4A84">
              <w:t>User Training &amp; Support Skills</w:t>
            </w:r>
          </w:p>
          <w:p w:rsidR="0021600A" w:rsidRPr="00FB4A84" w:rsidRDefault="006C35AB" w:rsidP="008A7DB6">
            <w:pPr>
              <w:pStyle w:val="ResumeBulletsCoreComp"/>
            </w:pPr>
            <w:r>
              <w:t>Motion Graphics</w:t>
            </w:r>
          </w:p>
          <w:p w:rsidR="003940E9" w:rsidRDefault="0021600A" w:rsidP="008A7DB6">
            <w:pPr>
              <w:pStyle w:val="ResumeBulletsCoreComp"/>
            </w:pPr>
            <w:r w:rsidRPr="00FB4A84">
              <w:t>Problem Identification/Analysis</w:t>
            </w:r>
          </w:p>
          <w:p w:rsidR="006C35AB" w:rsidRPr="00FB4A84" w:rsidRDefault="006C35AB" w:rsidP="008A7DB6">
            <w:pPr>
              <w:pStyle w:val="ResumeBulletsCoreComp"/>
            </w:pPr>
            <w:r>
              <w:t>Back-end Development</w:t>
            </w:r>
          </w:p>
        </w:tc>
      </w:tr>
    </w:tbl>
    <w:p w:rsidR="00665F43" w:rsidRDefault="00665F43" w:rsidP="003F099D">
      <w:pPr>
        <w:spacing w:after="240"/>
      </w:pPr>
    </w:p>
    <w:tbl>
      <w:tblPr>
        <w:tblW w:w="1044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340"/>
        <w:gridCol w:w="8100"/>
      </w:tblGrid>
      <w:tr w:rsidR="00665F43" w:rsidTr="00954BDA">
        <w:trPr>
          <w:trHeight w:val="109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:rsidR="00665F43" w:rsidRDefault="006C35AB" w:rsidP="003940E9">
            <w:pPr>
              <w:pStyle w:val="ResumeSectionTitle"/>
            </w:pPr>
            <w:r>
              <w:t>Portfolios</w:t>
            </w:r>
            <w:r w:rsidR="00665F43">
              <w:t>: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665F43" w:rsidRPr="00FE6D04" w:rsidRDefault="00FE6D04" w:rsidP="00FE6D04">
            <w:pPr>
              <w:pStyle w:val="ResumeAchievement"/>
              <w:numPr>
                <w:ilvl w:val="0"/>
                <w:numId w:val="6"/>
              </w:numPr>
              <w:rPr>
                <w:rFonts w:eastAsia="Arial"/>
              </w:rPr>
            </w:pPr>
            <w:hyperlink r:id="rId9" w:history="1">
              <w:r>
                <w:rPr>
                  <w:rStyle w:val="Hyperlink"/>
                </w:rPr>
                <w:t>http://www.behance.net/webart_design</w:t>
              </w:r>
            </w:hyperlink>
            <w:r w:rsidR="000F20B4" w:rsidRPr="000F20B4">
              <w:rPr>
                <w:rFonts w:eastAsia="Arial"/>
              </w:rPr>
              <w:t xml:space="preserve"> </w:t>
            </w:r>
          </w:p>
          <w:p w:rsidR="00665F43" w:rsidRPr="00C634B5" w:rsidRDefault="00293037" w:rsidP="000F20B4">
            <w:pPr>
              <w:pStyle w:val="ResumeAchievement"/>
              <w:numPr>
                <w:ilvl w:val="0"/>
                <w:numId w:val="6"/>
              </w:numPr>
              <w:rPr>
                <w:rFonts w:eastAsia="Arial"/>
              </w:rPr>
            </w:pPr>
            <w:hyperlink r:id="rId10" w:history="1">
              <w:r w:rsidR="000F20B4" w:rsidRPr="000F20B4">
                <w:rPr>
                  <w:rStyle w:val="Hyperlink"/>
                  <w:rFonts w:eastAsia="Arial"/>
                </w:rPr>
                <w:t>https://github.com/NoMan2000/</w:t>
              </w:r>
            </w:hyperlink>
            <w:r w:rsidR="000F20B4" w:rsidRPr="000F20B4">
              <w:rPr>
                <w:rFonts w:eastAsia="Arial"/>
              </w:rPr>
              <w:t xml:space="preserve"> </w:t>
            </w:r>
            <w:r w:rsidR="00665F43" w:rsidRPr="00C634B5">
              <w:rPr>
                <w:rFonts w:eastAsia="Arial"/>
              </w:rPr>
              <w:t xml:space="preserve"> </w:t>
            </w:r>
          </w:p>
          <w:p w:rsidR="000F20B4" w:rsidRPr="006B03CD" w:rsidRDefault="00293037" w:rsidP="00415E8B">
            <w:pPr>
              <w:pStyle w:val="ResumeAchievement"/>
              <w:numPr>
                <w:ilvl w:val="0"/>
                <w:numId w:val="6"/>
              </w:numPr>
              <w:rPr>
                <w:rStyle w:val="Hyperlink"/>
                <w:rFonts w:eastAsia="Arial"/>
                <w:color w:val="auto"/>
                <w:u w:val="none"/>
              </w:rPr>
            </w:pPr>
            <w:hyperlink r:id="rId11" w:history="1">
              <w:r w:rsidR="000355F3" w:rsidRPr="00114590">
                <w:rPr>
                  <w:rStyle w:val="Hyperlink"/>
                  <w:rFonts w:eastAsia="Arial"/>
                </w:rPr>
                <w:t>http://www.brwebdesign.net/</w:t>
              </w:r>
            </w:hyperlink>
          </w:p>
          <w:p w:rsidR="006B03CD" w:rsidRPr="00C634B5" w:rsidRDefault="006B03CD" w:rsidP="00415E8B">
            <w:pPr>
              <w:pStyle w:val="ResumeAchievement"/>
              <w:numPr>
                <w:ilvl w:val="0"/>
                <w:numId w:val="6"/>
              </w:numPr>
              <w:rPr>
                <w:rFonts w:eastAsia="Arial"/>
              </w:rPr>
            </w:pPr>
            <w:hyperlink r:id="rId12" w:history="1">
              <w:r>
                <w:rPr>
                  <w:rStyle w:val="Hyperlink"/>
                </w:rPr>
                <w:t>http://www.youtube.com/user/MrWebartvideo/videos</w:t>
              </w:r>
            </w:hyperlink>
          </w:p>
        </w:tc>
      </w:tr>
    </w:tbl>
    <w:p w:rsidR="00665F43" w:rsidRDefault="00665F43" w:rsidP="003F099D">
      <w:pPr>
        <w:spacing w:after="240"/>
      </w:pPr>
    </w:p>
    <w:tbl>
      <w:tblPr>
        <w:tblW w:w="1044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340"/>
        <w:gridCol w:w="4050"/>
        <w:gridCol w:w="4050"/>
      </w:tblGrid>
      <w:tr w:rsidR="00665F43" w:rsidTr="00954BDA">
        <w:trPr>
          <w:trHeight w:val="1169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:rsidR="00665F43" w:rsidRDefault="00665F43" w:rsidP="003940E9">
            <w:pPr>
              <w:pStyle w:val="ResumeSectionTitle"/>
            </w:pPr>
            <w:r>
              <w:t>Software: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665F43" w:rsidRPr="0052139D" w:rsidRDefault="0052139D" w:rsidP="0052139D">
            <w:pPr>
              <w:pStyle w:val="ResumeBulletsCoreComp"/>
              <w:numPr>
                <w:ilvl w:val="0"/>
                <w:numId w:val="0"/>
              </w:numPr>
              <w:ind w:left="522"/>
              <w:rPr>
                <w:b/>
              </w:rPr>
            </w:pPr>
            <w:r w:rsidRPr="0052139D">
              <w:rPr>
                <w:b/>
              </w:rPr>
              <w:t>Programming</w:t>
            </w:r>
            <w:r w:rsidRPr="0052139D">
              <w:rPr>
                <w:b/>
              </w:rPr>
              <w:br/>
            </w:r>
          </w:p>
          <w:p w:rsidR="00665F43" w:rsidRDefault="000F20B4" w:rsidP="009636DB">
            <w:pPr>
              <w:pStyle w:val="ResumeBulletsCoreComp"/>
            </w:pPr>
            <w:r>
              <w:t>Eclipse/</w:t>
            </w:r>
            <w:proofErr w:type="spellStart"/>
            <w:r>
              <w:t>Aptana</w:t>
            </w:r>
            <w:proofErr w:type="spellEnd"/>
            <w:r>
              <w:t>/Titanium</w:t>
            </w:r>
          </w:p>
          <w:p w:rsidR="00665F43" w:rsidRPr="00C634B5" w:rsidRDefault="000F20B4" w:rsidP="009636DB">
            <w:pPr>
              <w:pStyle w:val="ResumeBulletsCoreComp"/>
            </w:pPr>
            <w:r>
              <w:t>Visual Studio</w:t>
            </w:r>
          </w:p>
          <w:p w:rsidR="00665F43" w:rsidRPr="00C634B5" w:rsidRDefault="00665F43" w:rsidP="009636DB">
            <w:pPr>
              <w:pStyle w:val="ResumeBulletsCoreComp"/>
            </w:pPr>
            <w:r w:rsidRPr="00C634B5">
              <w:t xml:space="preserve">Windows </w:t>
            </w:r>
            <w:r w:rsidR="0052139D">
              <w:t>Admin</w:t>
            </w:r>
          </w:p>
          <w:p w:rsidR="00665F43" w:rsidRPr="00C634B5" w:rsidRDefault="0052139D" w:rsidP="009636DB">
            <w:pPr>
              <w:pStyle w:val="ResumeBulletsCoreComp"/>
            </w:pPr>
            <w:r>
              <w:t>Linux Admin</w:t>
            </w:r>
          </w:p>
          <w:p w:rsidR="00665F43" w:rsidRDefault="0052139D" w:rsidP="009636DB">
            <w:pPr>
              <w:pStyle w:val="ResumeBulletsCoreComp"/>
            </w:pPr>
            <w:r>
              <w:t>Sublime Text</w:t>
            </w:r>
          </w:p>
          <w:p w:rsidR="0052139D" w:rsidRDefault="00476CB8" w:rsidP="009636DB">
            <w:pPr>
              <w:pStyle w:val="ResumeBulletsCoreComp"/>
            </w:pPr>
            <w:r>
              <w:t>C9.io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476CB8" w:rsidRDefault="00476CB8" w:rsidP="00476CB8">
            <w:pPr>
              <w:pStyle w:val="ResumeBulletsCoreComp"/>
              <w:numPr>
                <w:ilvl w:val="0"/>
                <w:numId w:val="0"/>
              </w:numPr>
              <w:ind w:left="522"/>
            </w:pPr>
            <w:r>
              <w:t>Graphic Design</w:t>
            </w:r>
            <w:r>
              <w:br/>
            </w:r>
          </w:p>
          <w:p w:rsidR="00665F43" w:rsidRPr="00C634B5" w:rsidRDefault="000F20B4" w:rsidP="00476CB8">
            <w:pPr>
              <w:pStyle w:val="ResumeBulletsCoreComp"/>
            </w:pPr>
            <w:r>
              <w:t>Illustrator</w:t>
            </w:r>
          </w:p>
          <w:p w:rsidR="00665F43" w:rsidRPr="00C634B5" w:rsidRDefault="000F20B4" w:rsidP="009636DB">
            <w:pPr>
              <w:pStyle w:val="ResumeBulletsCoreComp"/>
            </w:pPr>
            <w:r>
              <w:t>Cinema 4D</w:t>
            </w:r>
          </w:p>
          <w:p w:rsidR="00665F43" w:rsidRPr="00C634B5" w:rsidRDefault="009636DB" w:rsidP="009636DB">
            <w:pPr>
              <w:pStyle w:val="ResumeBulletsCoreComp"/>
            </w:pPr>
            <w:r>
              <w:t>After Effects</w:t>
            </w:r>
          </w:p>
          <w:p w:rsidR="00665F43" w:rsidRDefault="009636DB" w:rsidP="009636DB">
            <w:pPr>
              <w:pStyle w:val="ResumeBulletsCoreComp"/>
            </w:pPr>
            <w:r>
              <w:t>Premiere Pro</w:t>
            </w:r>
          </w:p>
          <w:p w:rsidR="009636DB" w:rsidRDefault="00476CB8" w:rsidP="009636DB">
            <w:pPr>
              <w:pStyle w:val="ResumeBulletsCoreComp"/>
            </w:pPr>
            <w:r>
              <w:t>Photoshop</w:t>
            </w:r>
          </w:p>
          <w:p w:rsidR="00476CB8" w:rsidRPr="00C634B5" w:rsidRDefault="00476CB8" w:rsidP="009636DB">
            <w:pPr>
              <w:pStyle w:val="ResumeBulletsCoreComp"/>
            </w:pPr>
            <w:r>
              <w:t>3DS Max</w:t>
            </w:r>
          </w:p>
        </w:tc>
      </w:tr>
    </w:tbl>
    <w:p w:rsidR="00665F43" w:rsidRDefault="00665F43" w:rsidP="003F099D">
      <w:pPr>
        <w:spacing w:after="240"/>
      </w:pPr>
    </w:p>
    <w:tbl>
      <w:tblPr>
        <w:tblW w:w="1044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340"/>
        <w:gridCol w:w="4050"/>
        <w:gridCol w:w="4050"/>
      </w:tblGrid>
      <w:tr w:rsidR="009636DB" w:rsidTr="00AF4512">
        <w:trPr>
          <w:trHeight w:val="1169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:rsidR="009636DB" w:rsidRDefault="009636DB" w:rsidP="00242180">
            <w:pPr>
              <w:pStyle w:val="ResumeSectionTitle"/>
            </w:pPr>
            <w:r>
              <w:t>Programming Languages: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9636DB" w:rsidRDefault="009636DB" w:rsidP="000F20B4">
            <w:pPr>
              <w:pStyle w:val="ResumeBulletsCoreComp"/>
            </w:pPr>
            <w:r>
              <w:t>Ruby</w:t>
            </w:r>
          </w:p>
          <w:p w:rsidR="009636DB" w:rsidRDefault="009636DB" w:rsidP="000F20B4">
            <w:pPr>
              <w:pStyle w:val="ResumeBulletsCoreComp"/>
            </w:pPr>
            <w:r>
              <w:t>Ruby on Rails</w:t>
            </w:r>
          </w:p>
          <w:p w:rsidR="009636DB" w:rsidRDefault="009636DB" w:rsidP="000F20B4">
            <w:pPr>
              <w:pStyle w:val="ResumeBulletsCoreComp"/>
            </w:pPr>
            <w:r>
              <w:t>PHP</w:t>
            </w:r>
          </w:p>
          <w:p w:rsidR="009636DB" w:rsidRDefault="009636DB" w:rsidP="000F20B4">
            <w:pPr>
              <w:pStyle w:val="ResumeBulletsCoreComp"/>
            </w:pPr>
            <w:r>
              <w:t>SQL</w:t>
            </w:r>
            <w:r w:rsidRPr="008C71CD">
              <w:t xml:space="preserve"> </w:t>
            </w:r>
          </w:p>
          <w:p w:rsidR="009636DB" w:rsidRPr="008C71CD" w:rsidRDefault="009636DB" w:rsidP="0052139D">
            <w:pPr>
              <w:pStyle w:val="ResumeBulletsCoreComp"/>
            </w:pPr>
            <w:r>
              <w:t>J</w:t>
            </w:r>
            <w:r w:rsidR="0052139D">
              <w:t>Q</w:t>
            </w:r>
            <w:r>
              <w:t>uery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9636DB" w:rsidRDefault="009636DB" w:rsidP="000F20B4">
            <w:pPr>
              <w:pStyle w:val="ResumeBulletsCoreComp"/>
            </w:pPr>
            <w:r>
              <w:t>ASP.net</w:t>
            </w:r>
          </w:p>
          <w:p w:rsidR="009636DB" w:rsidRDefault="009636DB" w:rsidP="000F20B4">
            <w:pPr>
              <w:pStyle w:val="ResumeBulletsCoreComp"/>
            </w:pPr>
            <w:r>
              <w:t>HTML5</w:t>
            </w:r>
          </w:p>
          <w:p w:rsidR="009636DB" w:rsidRDefault="009636DB" w:rsidP="000F20B4">
            <w:pPr>
              <w:pStyle w:val="ResumeBulletsCoreComp"/>
            </w:pPr>
            <w:r>
              <w:t>CSS3</w:t>
            </w:r>
          </w:p>
          <w:p w:rsidR="009636DB" w:rsidRDefault="009636DB" w:rsidP="000F20B4">
            <w:pPr>
              <w:pStyle w:val="ResumeBulletsCoreComp"/>
            </w:pPr>
            <w:r>
              <w:t>Java</w:t>
            </w:r>
            <w:r w:rsidR="0052139D">
              <w:t>S</w:t>
            </w:r>
            <w:r>
              <w:t>cript</w:t>
            </w:r>
          </w:p>
          <w:p w:rsidR="009636DB" w:rsidRPr="008C71CD" w:rsidRDefault="009636DB" w:rsidP="000F20B4">
            <w:pPr>
              <w:pStyle w:val="ResumeBulletsCoreComp"/>
            </w:pPr>
            <w:r>
              <w:t>Python</w:t>
            </w:r>
          </w:p>
        </w:tc>
      </w:tr>
    </w:tbl>
    <w:p w:rsidR="000F20B4" w:rsidRDefault="000F20B4" w:rsidP="003F099D">
      <w:pPr>
        <w:spacing w:after="240"/>
      </w:pPr>
    </w:p>
    <w:tbl>
      <w:tblPr>
        <w:tblW w:w="1044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340"/>
        <w:gridCol w:w="8100"/>
      </w:tblGrid>
      <w:tr w:rsidR="00665F43" w:rsidTr="001C723A">
        <w:trPr>
          <w:trHeight w:val="930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:rsidR="00665F43" w:rsidRDefault="00665F43" w:rsidP="003940E9">
            <w:pPr>
              <w:pStyle w:val="ResumeSectionTitle"/>
            </w:pPr>
            <w:r>
              <w:t>Certification: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665F43" w:rsidRDefault="00293037" w:rsidP="001C723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hyperlink r:id="rId13" w:history="1">
              <w:r w:rsidR="009636DB" w:rsidRPr="009636DB">
                <w:rPr>
                  <w:rStyle w:val="Hyperlink"/>
                  <w:rFonts w:ascii="Arial" w:hAnsi="Arial" w:cs="Arial"/>
                  <w:sz w:val="22"/>
                  <w:szCs w:val="22"/>
                </w:rPr>
                <w:t>http://www.lynda.com/AllCertific</w:t>
              </w:r>
              <w:bookmarkStart w:id="0" w:name="_GoBack"/>
              <w:bookmarkEnd w:id="0"/>
              <w:r w:rsidR="009636DB" w:rsidRPr="009636DB">
                <w:rPr>
                  <w:rStyle w:val="Hyperlink"/>
                  <w:rFonts w:ascii="Arial" w:hAnsi="Arial" w:cs="Arial"/>
                  <w:sz w:val="22"/>
                  <w:szCs w:val="22"/>
                </w:rPr>
                <w:t>ates/</w:t>
              </w:r>
              <w:r w:rsidR="009636DB" w:rsidRPr="009636DB">
                <w:rPr>
                  <w:rStyle w:val="Hyperlink"/>
                  <w:rFonts w:ascii="Arial" w:hAnsi="Arial" w:cs="Arial"/>
                  <w:sz w:val="22"/>
                  <w:szCs w:val="22"/>
                </w:rPr>
                <w:t>U</w:t>
              </w:r>
              <w:r w:rsidR="009636DB" w:rsidRPr="009636DB">
                <w:rPr>
                  <w:rStyle w:val="Hyperlink"/>
                  <w:rFonts w:ascii="Arial" w:hAnsi="Arial" w:cs="Arial"/>
                  <w:sz w:val="22"/>
                  <w:szCs w:val="22"/>
                </w:rPr>
                <w:t>ser/916756</w:t>
              </w:r>
            </w:hyperlink>
            <w:r w:rsidR="009636DB" w:rsidRPr="009636DB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6B03CD" w:rsidRDefault="006B03CD" w:rsidP="006B03CD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hyperlink r:id="rId14" w:history="1">
              <w:r w:rsidRPr="006B03CD">
                <w:rPr>
                  <w:rStyle w:val="Hyperlink"/>
                  <w:rFonts w:ascii="Arial" w:hAnsi="Arial" w:cs="Arial"/>
                  <w:sz w:val="22"/>
                  <w:szCs w:val="22"/>
                </w:rPr>
                <w:t>http://www.lynda.com/AllCertificates/User/1465048</w:t>
              </w:r>
            </w:hyperlink>
          </w:p>
          <w:p w:rsidR="009636DB" w:rsidRPr="006B03CD" w:rsidRDefault="00293037" w:rsidP="001C723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Style w:val="Hyperlink"/>
                <w:rFonts w:ascii="Arial" w:hAnsi="Arial" w:cs="Arial"/>
                <w:color w:val="auto"/>
                <w:sz w:val="22"/>
                <w:szCs w:val="22"/>
                <w:u w:val="none"/>
              </w:rPr>
            </w:pPr>
            <w:hyperlink r:id="rId15" w:history="1">
              <w:r w:rsidR="009636DB" w:rsidRPr="009636DB">
                <w:rPr>
                  <w:rStyle w:val="Hyperlink"/>
                  <w:rFonts w:ascii="Arial" w:hAnsi="Arial" w:cs="Arial"/>
                  <w:sz w:val="22"/>
                  <w:szCs w:val="22"/>
                </w:rPr>
                <w:t>http://www.codeschool.com/users/msoil</w:t>
              </w:r>
              <w:r w:rsidR="009636DB" w:rsidRPr="009636DB">
                <w:rPr>
                  <w:rStyle w:val="Hyperlink"/>
                  <w:rFonts w:ascii="Arial" w:hAnsi="Arial" w:cs="Arial"/>
                  <w:sz w:val="22"/>
                  <w:szCs w:val="22"/>
                </w:rPr>
                <w:t>e</w:t>
              </w:r>
              <w:r w:rsidR="009636DB" w:rsidRPr="009636DB">
                <w:rPr>
                  <w:rStyle w:val="Hyperlink"/>
                  <w:rFonts w:ascii="Arial" w:hAnsi="Arial" w:cs="Arial"/>
                  <w:sz w:val="22"/>
                  <w:szCs w:val="22"/>
                </w:rPr>
                <w:t>7</w:t>
              </w:r>
            </w:hyperlink>
          </w:p>
          <w:p w:rsidR="006B03CD" w:rsidRPr="006B03CD" w:rsidRDefault="006B03CD" w:rsidP="001C723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hyperlink r:id="rId16" w:history="1">
              <w:r w:rsidRPr="006B03CD">
                <w:rPr>
                  <w:rStyle w:val="Hyperlink"/>
                  <w:rFonts w:ascii="Arial" w:hAnsi="Arial" w:cs="Arial"/>
                  <w:sz w:val="22"/>
                  <w:szCs w:val="22"/>
                </w:rPr>
                <w:t>http://www.codecademy.com/noman2000</w:t>
              </w:r>
            </w:hyperlink>
          </w:p>
          <w:p w:rsidR="009636DB" w:rsidRPr="009636DB" w:rsidRDefault="00293037" w:rsidP="001C723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hyperlink r:id="rId17" w:history="1">
              <w:r w:rsidR="009636DB" w:rsidRPr="009636DB">
                <w:rPr>
                  <w:rStyle w:val="Hyperlink"/>
                  <w:rFonts w:ascii="Arial" w:hAnsi="Arial" w:cs="Arial"/>
                  <w:sz w:val="22"/>
                  <w:szCs w:val="22"/>
                </w:rPr>
                <w:t>http://teamtreehous</w:t>
              </w:r>
              <w:r w:rsidR="009636DB" w:rsidRPr="009636DB">
                <w:rPr>
                  <w:rStyle w:val="Hyperlink"/>
                  <w:rFonts w:ascii="Arial" w:hAnsi="Arial" w:cs="Arial"/>
                  <w:sz w:val="22"/>
                  <w:szCs w:val="22"/>
                </w:rPr>
                <w:t>e</w:t>
              </w:r>
              <w:r w:rsidR="009636DB" w:rsidRPr="009636DB">
                <w:rPr>
                  <w:rStyle w:val="Hyperlink"/>
                  <w:rFonts w:ascii="Arial" w:hAnsi="Arial" w:cs="Arial"/>
                  <w:sz w:val="22"/>
                  <w:szCs w:val="22"/>
                </w:rPr>
                <w:t>.com/3dartist</w:t>
              </w:r>
            </w:hyperlink>
          </w:p>
        </w:tc>
      </w:tr>
    </w:tbl>
    <w:p w:rsidR="00665F43" w:rsidRDefault="00665F43" w:rsidP="003F099D">
      <w:pPr>
        <w:spacing w:after="240"/>
      </w:pPr>
    </w:p>
    <w:tbl>
      <w:tblPr>
        <w:tblW w:w="1044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340"/>
        <w:gridCol w:w="8100"/>
      </w:tblGrid>
      <w:tr w:rsidR="00665F43" w:rsidTr="001C723A">
        <w:trPr>
          <w:trHeight w:val="399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:rsidR="00665F43" w:rsidRDefault="00296225" w:rsidP="003940E9">
            <w:pPr>
              <w:pStyle w:val="ResumeSectionTitle"/>
            </w:pPr>
            <w:r>
              <w:t>Education</w:t>
            </w:r>
            <w:r w:rsidR="00665F43">
              <w:t>: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665F43" w:rsidRPr="008C71CD" w:rsidRDefault="009636DB" w:rsidP="00F43B11">
            <w:pPr>
              <w:spacing w:before="80" w:line="360" w:lineRule="auto"/>
            </w:pPr>
            <w:r>
              <w:rPr>
                <w:b/>
              </w:rPr>
              <w:t>Louisiana State University</w:t>
            </w:r>
            <w:r w:rsidR="00665F43" w:rsidRPr="008C71CD">
              <w:rPr>
                <w:b/>
              </w:rPr>
              <w:t>:</w:t>
            </w:r>
            <w:r>
              <w:t xml:space="preserve"> 2007</w:t>
            </w:r>
            <w:r w:rsidR="00665F43" w:rsidRPr="008C71CD">
              <w:t xml:space="preserve"> – Present </w:t>
            </w:r>
            <w:r>
              <w:t>MFA Candidate</w:t>
            </w:r>
          </w:p>
        </w:tc>
      </w:tr>
    </w:tbl>
    <w:p w:rsidR="000F20B4" w:rsidRDefault="000F20B4" w:rsidP="00F779B8"/>
    <w:sectPr w:rsidR="000F20B4" w:rsidSect="0087021B">
      <w:headerReference w:type="default" r:id="rId18"/>
      <w:footerReference w:type="default" r:id="rId19"/>
      <w:footerReference w:type="first" r:id="rId20"/>
      <w:pgSz w:w="12240" w:h="15840" w:code="1"/>
      <w:pgMar w:top="1238" w:right="994" w:bottom="547" w:left="806" w:header="446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3037" w:rsidRDefault="00293037">
      <w:r>
        <w:separator/>
      </w:r>
    </w:p>
  </w:endnote>
  <w:endnote w:type="continuationSeparator" w:id="0">
    <w:p w:rsidR="00293037" w:rsidRDefault="00293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old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6225" w:rsidRDefault="00A23A6F" w:rsidP="00B248D0">
    <w:pPr>
      <w:pStyle w:val="Footer"/>
      <w:tabs>
        <w:tab w:val="clear" w:pos="6840"/>
        <w:tab w:val="right" w:pos="10260"/>
      </w:tabs>
      <w:ind w:left="0"/>
    </w:pPr>
    <w:r>
      <w:t>Michael R Soileau</w:t>
    </w:r>
    <w:r w:rsidR="00B248D0">
      <w:tab/>
      <w:t xml:space="preserve">Page </w:t>
    </w:r>
    <w:r w:rsidR="00B248D0">
      <w:rPr>
        <w:b w:val="0"/>
      </w:rPr>
      <w:fldChar w:fldCharType="begin"/>
    </w:r>
    <w:r w:rsidR="00B248D0">
      <w:instrText xml:space="preserve"> PAGE  \* Arabic  \* MERGEFORMAT </w:instrText>
    </w:r>
    <w:r w:rsidR="00B248D0">
      <w:rPr>
        <w:b w:val="0"/>
      </w:rPr>
      <w:fldChar w:fldCharType="separate"/>
    </w:r>
    <w:r w:rsidR="006B03CD">
      <w:rPr>
        <w:noProof/>
      </w:rPr>
      <w:t>2</w:t>
    </w:r>
    <w:r w:rsidR="00B248D0">
      <w:rPr>
        <w:b w:val="0"/>
      </w:rPr>
      <w:fldChar w:fldCharType="end"/>
    </w:r>
    <w:r w:rsidR="00B248D0">
      <w:t xml:space="preserve"> of </w:t>
    </w:r>
    <w:r w:rsidR="00293037">
      <w:fldChar w:fldCharType="begin"/>
    </w:r>
    <w:r w:rsidR="00293037">
      <w:instrText xml:space="preserve"> NUMPAGES  \* Arabic  \* MERGEFORMAT </w:instrText>
    </w:r>
    <w:r w:rsidR="00293037">
      <w:fldChar w:fldCharType="separate"/>
    </w:r>
    <w:r w:rsidR="006B03CD">
      <w:rPr>
        <w:noProof/>
      </w:rPr>
      <w:t>2</w:t>
    </w:r>
    <w:r w:rsidR="00293037"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248D0" w:rsidRDefault="00A23A6F" w:rsidP="00B248D0">
    <w:pPr>
      <w:pStyle w:val="Footer"/>
      <w:tabs>
        <w:tab w:val="clear" w:pos="6840"/>
        <w:tab w:val="right" w:pos="10260"/>
      </w:tabs>
      <w:ind w:left="0"/>
    </w:pPr>
    <w:r>
      <w:t>Michael R Soileau</w:t>
    </w:r>
    <w:r w:rsidR="00B248D0">
      <w:tab/>
      <w:t xml:space="preserve">Page </w:t>
    </w:r>
    <w:r w:rsidR="00B248D0">
      <w:rPr>
        <w:b w:val="0"/>
      </w:rPr>
      <w:fldChar w:fldCharType="begin"/>
    </w:r>
    <w:r w:rsidR="00B248D0">
      <w:instrText xml:space="preserve"> PAGE  \* Arabic  \* MERGEFORMAT </w:instrText>
    </w:r>
    <w:r w:rsidR="00B248D0">
      <w:rPr>
        <w:b w:val="0"/>
      </w:rPr>
      <w:fldChar w:fldCharType="separate"/>
    </w:r>
    <w:r w:rsidR="006C35AB">
      <w:rPr>
        <w:noProof/>
      </w:rPr>
      <w:t>1</w:t>
    </w:r>
    <w:r w:rsidR="00B248D0">
      <w:rPr>
        <w:b w:val="0"/>
      </w:rPr>
      <w:fldChar w:fldCharType="end"/>
    </w:r>
    <w:r w:rsidR="00B248D0">
      <w:t xml:space="preserve"> of </w:t>
    </w:r>
    <w:r w:rsidR="00293037">
      <w:fldChar w:fldCharType="begin"/>
    </w:r>
    <w:r w:rsidR="00293037">
      <w:instrText xml:space="preserve"> NUMPAGES  \* Arabic  \* MERGEFORMAT </w:instrText>
    </w:r>
    <w:r w:rsidR="00293037">
      <w:fldChar w:fldCharType="separate"/>
    </w:r>
    <w:r w:rsidR="006C35AB">
      <w:rPr>
        <w:noProof/>
      </w:rPr>
      <w:t>2</w:t>
    </w:r>
    <w:r w:rsidR="00293037">
      <w:rPr>
        <w:noProof/>
      </w:rPr>
      <w:fldChar w:fldCharType="end"/>
    </w:r>
  </w:p>
  <w:p w:rsidR="00B248D0" w:rsidRDefault="00B248D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3037" w:rsidRDefault="00293037">
      <w:r>
        <w:separator/>
      </w:r>
    </w:p>
  </w:footnote>
  <w:footnote w:type="continuationSeparator" w:id="0">
    <w:p w:rsidR="00293037" w:rsidRDefault="0029303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14127" w:rsidRDefault="00C14127" w:rsidP="00ED672C">
    <w:pPr>
      <w:pStyle w:val="ResumeContactInfo"/>
    </w:pPr>
  </w:p>
  <w:p w:rsidR="00B463B6" w:rsidRPr="00FE05D2" w:rsidRDefault="00C14127" w:rsidP="00415E8B">
    <w:pPr>
      <w:pStyle w:val="ResumeContactInfo"/>
      <w:rPr>
        <w:rFonts w:eastAsia="Arial"/>
        <w:b w:val="0"/>
        <w:smallCaps/>
        <w:color w:val="FFFFFF"/>
      </w:rPr>
    </w:pPr>
    <w:r w:rsidRPr="005671CB">
      <w:tab/>
    </w:r>
    <w:r w:rsidR="00A23A6F">
      <w:t>225</w:t>
    </w:r>
    <w:r w:rsidRPr="005671CB">
      <w:t>-77</w:t>
    </w:r>
    <w:r w:rsidR="00A23A6F">
      <w:t>2-4737</w:t>
    </w:r>
    <w:r w:rsidRPr="005671CB">
      <w:tab/>
    </w:r>
    <w:r w:rsidR="00A23A6F">
      <w:t>webart.video</w:t>
    </w:r>
    <w:r w:rsidRPr="005671CB">
      <w:t>@</w:t>
    </w:r>
    <w:r>
      <w:t>gmail</w:t>
    </w:r>
    <w:r w:rsidRPr="005671CB">
      <w:t>.com</w:t>
    </w:r>
  </w:p>
  <w:p w:rsidR="00B463B6" w:rsidRPr="000A7311" w:rsidRDefault="00A23A6F" w:rsidP="00C718E7">
    <w:pPr>
      <w:tabs>
        <w:tab w:val="left" w:pos="504"/>
        <w:tab w:val="left" w:pos="1008"/>
        <w:tab w:val="left" w:pos="1512"/>
        <w:tab w:val="left" w:pos="2016"/>
        <w:tab w:val="right" w:pos="9360"/>
      </w:tabs>
      <w:contextualSpacing/>
      <w:jc w:val="center"/>
      <w:rPr>
        <w:rFonts w:ascii="Arial Bold" w:eastAsia="Arial" w:hAnsi="Arial Bold" w:cs="Arial"/>
        <w:b/>
        <w:smallCaps/>
        <w:color w:val="000000"/>
        <w:sz w:val="36"/>
        <w:szCs w:val="36"/>
      </w:rPr>
    </w:pPr>
    <w:r>
      <w:rPr>
        <w:rFonts w:ascii="Arial Bold" w:eastAsia="Arial" w:hAnsi="Arial Bold" w:cs="Arial"/>
        <w:b/>
        <w:smallCaps/>
        <w:color w:val="000000"/>
        <w:sz w:val="36"/>
        <w:szCs w:val="36"/>
      </w:rPr>
      <w:t>Michael R Soileau</w:t>
    </w:r>
  </w:p>
  <w:p w:rsidR="00B463B6" w:rsidRDefault="00B463B6" w:rsidP="00ED672C">
    <w:pPr>
      <w:pStyle w:val="ResumeContactInfo"/>
    </w:pPr>
  </w:p>
  <w:p w:rsidR="00B47388" w:rsidRDefault="00B463B6" w:rsidP="00415E8B">
    <w:pPr>
      <w:pStyle w:val="ResumeTagline"/>
    </w:pPr>
    <w:r w:rsidRPr="00B463B6"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946C5F0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1596A19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767AC38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2BE3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7DFE171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2E4A334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E42E461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3DE6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61683C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14BB7209"/>
    <w:multiLevelType w:val="hybridMultilevel"/>
    <w:tmpl w:val="42E80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80A48AA"/>
    <w:multiLevelType w:val="hybridMultilevel"/>
    <w:tmpl w:val="BCB64160"/>
    <w:lvl w:ilvl="0" w:tplc="8940DF62">
      <w:start w:val="1"/>
      <w:numFmt w:val="bullet"/>
      <w:pStyle w:val="Bulletedtex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3CD31C37"/>
    <w:multiLevelType w:val="hybridMultilevel"/>
    <w:tmpl w:val="1FF419CE"/>
    <w:lvl w:ilvl="0" w:tplc="0AEC39DE">
      <w:start w:val="1"/>
      <w:numFmt w:val="bullet"/>
      <w:pStyle w:val="ListBullet"/>
      <w:lvlText w:val=""/>
      <w:lvlJc w:val="left"/>
      <w:pPr>
        <w:tabs>
          <w:tab w:val="num" w:pos="216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D5C37F2"/>
    <w:multiLevelType w:val="hybridMultilevel"/>
    <w:tmpl w:val="0F8821E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861CEC"/>
    <w:multiLevelType w:val="hybridMultilevel"/>
    <w:tmpl w:val="73D41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1E4512A"/>
    <w:multiLevelType w:val="hybridMultilevel"/>
    <w:tmpl w:val="FA485F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67F1036"/>
    <w:multiLevelType w:val="hybridMultilevel"/>
    <w:tmpl w:val="D4E6FC08"/>
    <w:lvl w:ilvl="0" w:tplc="67965022">
      <w:start w:val="1"/>
      <w:numFmt w:val="bullet"/>
      <w:pStyle w:val="ResumeBulletsCoreComp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F3B2586"/>
    <w:multiLevelType w:val="hybridMultilevel"/>
    <w:tmpl w:val="A4248D5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6D297D18"/>
    <w:multiLevelType w:val="hybridMultilevel"/>
    <w:tmpl w:val="CCB033D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E4D44C4"/>
    <w:multiLevelType w:val="hybridMultilevel"/>
    <w:tmpl w:val="B764007E"/>
    <w:lvl w:ilvl="0" w:tplc="8252FFDA">
      <w:start w:val="1"/>
      <w:numFmt w:val="bullet"/>
      <w:pStyle w:val="bulletedlis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b w:val="0"/>
        <w:i w:val="0"/>
        <w:color w:val="808080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5"/>
  </w:num>
  <w:num w:numId="3">
    <w:abstractNumId w:val="11"/>
  </w:num>
  <w:num w:numId="4">
    <w:abstractNumId w:val="18"/>
  </w:num>
  <w:num w:numId="5">
    <w:abstractNumId w:val="16"/>
  </w:num>
  <w:num w:numId="6">
    <w:abstractNumId w:val="12"/>
  </w:num>
  <w:num w:numId="7">
    <w:abstractNumId w:val="17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8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7">
    <w:abstractNumId w:val="9"/>
  </w:num>
  <w:num w:numId="18">
    <w:abstractNumId w:val="13"/>
  </w:num>
  <w:num w:numId="19">
    <w:abstractNumId w:val="1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attachedTemplate r:id="rId1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>
      <o:colormru v:ext="edit" colors="#ffffc5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SWDocIDDate" w:val="0"/>
    <w:docVar w:name="SWDocIDLayout" w:val="10000"/>
    <w:docVar w:name="SWDocIDLocation" w:val="0"/>
  </w:docVars>
  <w:rsids>
    <w:rsidRoot w:val="008236BD"/>
    <w:rsid w:val="000142BC"/>
    <w:rsid w:val="000355F3"/>
    <w:rsid w:val="00051F68"/>
    <w:rsid w:val="00065FE9"/>
    <w:rsid w:val="000A1731"/>
    <w:rsid w:val="000A7135"/>
    <w:rsid w:val="000A7311"/>
    <w:rsid w:val="000B4E94"/>
    <w:rsid w:val="000B7849"/>
    <w:rsid w:val="000C184B"/>
    <w:rsid w:val="000F20B4"/>
    <w:rsid w:val="00112F5D"/>
    <w:rsid w:val="00121EFB"/>
    <w:rsid w:val="001307F1"/>
    <w:rsid w:val="001518B4"/>
    <w:rsid w:val="00160DC8"/>
    <w:rsid w:val="001762F5"/>
    <w:rsid w:val="00176D41"/>
    <w:rsid w:val="00183522"/>
    <w:rsid w:val="00186233"/>
    <w:rsid w:val="00190AA9"/>
    <w:rsid w:val="001951A9"/>
    <w:rsid w:val="001B3C02"/>
    <w:rsid w:val="001C723A"/>
    <w:rsid w:val="001D3AC0"/>
    <w:rsid w:val="001E2BB7"/>
    <w:rsid w:val="0021600A"/>
    <w:rsid w:val="00216BB5"/>
    <w:rsid w:val="002213AC"/>
    <w:rsid w:val="00244B8B"/>
    <w:rsid w:val="00247511"/>
    <w:rsid w:val="00263241"/>
    <w:rsid w:val="0027565A"/>
    <w:rsid w:val="00281BC4"/>
    <w:rsid w:val="00293037"/>
    <w:rsid w:val="00293E50"/>
    <w:rsid w:val="00296225"/>
    <w:rsid w:val="002F4D8E"/>
    <w:rsid w:val="00313A7D"/>
    <w:rsid w:val="0031507E"/>
    <w:rsid w:val="00343DD3"/>
    <w:rsid w:val="00347CCC"/>
    <w:rsid w:val="0035381B"/>
    <w:rsid w:val="003940E9"/>
    <w:rsid w:val="003C263F"/>
    <w:rsid w:val="003D39A7"/>
    <w:rsid w:val="003F099D"/>
    <w:rsid w:val="003F3718"/>
    <w:rsid w:val="00401535"/>
    <w:rsid w:val="0040316A"/>
    <w:rsid w:val="004032AF"/>
    <w:rsid w:val="00405402"/>
    <w:rsid w:val="00415E8B"/>
    <w:rsid w:val="00432747"/>
    <w:rsid w:val="0043756B"/>
    <w:rsid w:val="0045220C"/>
    <w:rsid w:val="004642BA"/>
    <w:rsid w:val="00466327"/>
    <w:rsid w:val="00475BE4"/>
    <w:rsid w:val="00476CB8"/>
    <w:rsid w:val="00483732"/>
    <w:rsid w:val="00494867"/>
    <w:rsid w:val="0049530F"/>
    <w:rsid w:val="004957FA"/>
    <w:rsid w:val="004A0215"/>
    <w:rsid w:val="004D0B1F"/>
    <w:rsid w:val="00520A79"/>
    <w:rsid w:val="0052139D"/>
    <w:rsid w:val="005306C8"/>
    <w:rsid w:val="00547A5C"/>
    <w:rsid w:val="00552123"/>
    <w:rsid w:val="005671CB"/>
    <w:rsid w:val="00581465"/>
    <w:rsid w:val="005C1138"/>
    <w:rsid w:val="005D4648"/>
    <w:rsid w:val="005F03E9"/>
    <w:rsid w:val="00605591"/>
    <w:rsid w:val="006276DC"/>
    <w:rsid w:val="00656136"/>
    <w:rsid w:val="00663EA2"/>
    <w:rsid w:val="00665F43"/>
    <w:rsid w:val="00666DAB"/>
    <w:rsid w:val="006B03CD"/>
    <w:rsid w:val="006C35AB"/>
    <w:rsid w:val="006D150B"/>
    <w:rsid w:val="006F5774"/>
    <w:rsid w:val="00702808"/>
    <w:rsid w:val="00706196"/>
    <w:rsid w:val="00724DD7"/>
    <w:rsid w:val="00740014"/>
    <w:rsid w:val="00750C54"/>
    <w:rsid w:val="00757FA9"/>
    <w:rsid w:val="00760C36"/>
    <w:rsid w:val="00796DD4"/>
    <w:rsid w:val="007E311B"/>
    <w:rsid w:val="007E4305"/>
    <w:rsid w:val="007F4964"/>
    <w:rsid w:val="008236BD"/>
    <w:rsid w:val="0084169B"/>
    <w:rsid w:val="00866292"/>
    <w:rsid w:val="0087021B"/>
    <w:rsid w:val="00892482"/>
    <w:rsid w:val="00892BAA"/>
    <w:rsid w:val="008A0961"/>
    <w:rsid w:val="008A7DB6"/>
    <w:rsid w:val="008B36B6"/>
    <w:rsid w:val="008C71CD"/>
    <w:rsid w:val="008F2B4A"/>
    <w:rsid w:val="00906D3E"/>
    <w:rsid w:val="009124FB"/>
    <w:rsid w:val="009349D0"/>
    <w:rsid w:val="00937E80"/>
    <w:rsid w:val="00954BDA"/>
    <w:rsid w:val="00961FDB"/>
    <w:rsid w:val="009636DB"/>
    <w:rsid w:val="00965556"/>
    <w:rsid w:val="009657F7"/>
    <w:rsid w:val="0096608B"/>
    <w:rsid w:val="00975660"/>
    <w:rsid w:val="00976BE4"/>
    <w:rsid w:val="009855FB"/>
    <w:rsid w:val="009958B2"/>
    <w:rsid w:val="009A327D"/>
    <w:rsid w:val="009A52BD"/>
    <w:rsid w:val="009C1BA2"/>
    <w:rsid w:val="009F67E4"/>
    <w:rsid w:val="00A00A7A"/>
    <w:rsid w:val="00A154C0"/>
    <w:rsid w:val="00A23A6F"/>
    <w:rsid w:val="00A3282B"/>
    <w:rsid w:val="00A41072"/>
    <w:rsid w:val="00A55E67"/>
    <w:rsid w:val="00A56DC7"/>
    <w:rsid w:val="00A646BF"/>
    <w:rsid w:val="00A65C61"/>
    <w:rsid w:val="00A73AE2"/>
    <w:rsid w:val="00A74B66"/>
    <w:rsid w:val="00AD05C5"/>
    <w:rsid w:val="00AD7327"/>
    <w:rsid w:val="00AE2218"/>
    <w:rsid w:val="00AF27B2"/>
    <w:rsid w:val="00B23850"/>
    <w:rsid w:val="00B248D0"/>
    <w:rsid w:val="00B30805"/>
    <w:rsid w:val="00B312CA"/>
    <w:rsid w:val="00B341E1"/>
    <w:rsid w:val="00B463B6"/>
    <w:rsid w:val="00B47388"/>
    <w:rsid w:val="00B537F1"/>
    <w:rsid w:val="00B716A4"/>
    <w:rsid w:val="00B726CB"/>
    <w:rsid w:val="00B92FB3"/>
    <w:rsid w:val="00BD55B0"/>
    <w:rsid w:val="00BD6763"/>
    <w:rsid w:val="00BE1C33"/>
    <w:rsid w:val="00BE2F9D"/>
    <w:rsid w:val="00BF3846"/>
    <w:rsid w:val="00C079A8"/>
    <w:rsid w:val="00C114B4"/>
    <w:rsid w:val="00C14127"/>
    <w:rsid w:val="00C24852"/>
    <w:rsid w:val="00C306E2"/>
    <w:rsid w:val="00C454F0"/>
    <w:rsid w:val="00C634B5"/>
    <w:rsid w:val="00C718E7"/>
    <w:rsid w:val="00C910BA"/>
    <w:rsid w:val="00C9147A"/>
    <w:rsid w:val="00C91F51"/>
    <w:rsid w:val="00C963C2"/>
    <w:rsid w:val="00CC68FB"/>
    <w:rsid w:val="00CD60F8"/>
    <w:rsid w:val="00CE012E"/>
    <w:rsid w:val="00CF1CE8"/>
    <w:rsid w:val="00D01182"/>
    <w:rsid w:val="00D123AC"/>
    <w:rsid w:val="00D16D97"/>
    <w:rsid w:val="00D2311A"/>
    <w:rsid w:val="00D34A16"/>
    <w:rsid w:val="00D4305C"/>
    <w:rsid w:val="00D4364D"/>
    <w:rsid w:val="00D60621"/>
    <w:rsid w:val="00D63ED8"/>
    <w:rsid w:val="00D704B3"/>
    <w:rsid w:val="00D92784"/>
    <w:rsid w:val="00D929E8"/>
    <w:rsid w:val="00E05AB0"/>
    <w:rsid w:val="00E316F3"/>
    <w:rsid w:val="00E646FC"/>
    <w:rsid w:val="00E73289"/>
    <w:rsid w:val="00E7695E"/>
    <w:rsid w:val="00E77DD2"/>
    <w:rsid w:val="00E81FE9"/>
    <w:rsid w:val="00E940C3"/>
    <w:rsid w:val="00E96E85"/>
    <w:rsid w:val="00EC6364"/>
    <w:rsid w:val="00ED0035"/>
    <w:rsid w:val="00ED672C"/>
    <w:rsid w:val="00ED7EDF"/>
    <w:rsid w:val="00EE1779"/>
    <w:rsid w:val="00EE1D78"/>
    <w:rsid w:val="00F02616"/>
    <w:rsid w:val="00F13E6E"/>
    <w:rsid w:val="00F156B1"/>
    <w:rsid w:val="00F32019"/>
    <w:rsid w:val="00F424D2"/>
    <w:rsid w:val="00F43B11"/>
    <w:rsid w:val="00F52676"/>
    <w:rsid w:val="00F779B8"/>
    <w:rsid w:val="00F85AF0"/>
    <w:rsid w:val="00F86215"/>
    <w:rsid w:val="00FB4A84"/>
    <w:rsid w:val="00FB73A2"/>
    <w:rsid w:val="00FE05D2"/>
    <w:rsid w:val="00FE6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fffc5"/>
    </o:shapedefaults>
    <o:shapelayout v:ext="edit">
      <o:idmap v:ext="edit" data="1"/>
    </o:shapelayout>
  </w:shapeDefaults>
  <w:decimalSymbol w:val="."/>
  <w:listSeparator w:val=","/>
  <w15:docId w15:val="{ADEA3844-7736-4577-832F-5B27E93C8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7327"/>
    <w:rPr>
      <w:rFonts w:ascii="Arial" w:hAnsi="Arial"/>
    </w:rPr>
  </w:style>
  <w:style w:type="paragraph" w:styleId="Heading1">
    <w:name w:val="heading 1"/>
    <w:basedOn w:val="HeadingBase"/>
    <w:next w:val="BodyText"/>
    <w:link w:val="Heading1Char"/>
    <w:uiPriority w:val="99"/>
    <w:qFormat/>
    <w:rsid w:val="0096608B"/>
    <w:pPr>
      <w:spacing w:before="220" w:after="220"/>
      <w:ind w:left="-2160"/>
      <w:jc w:val="left"/>
      <w:outlineLvl w:val="0"/>
    </w:pPr>
    <w:rPr>
      <w:rFonts w:ascii="Arial Black" w:hAnsi="Arial Black"/>
      <w:kern w:val="28"/>
      <w:sz w:val="20"/>
    </w:rPr>
  </w:style>
  <w:style w:type="paragraph" w:styleId="Heading2">
    <w:name w:val="heading 2"/>
    <w:basedOn w:val="HeadingBase"/>
    <w:next w:val="BodyText"/>
    <w:link w:val="Heading2Char"/>
    <w:uiPriority w:val="99"/>
    <w:qFormat/>
    <w:rsid w:val="0096608B"/>
    <w:pPr>
      <w:spacing w:after="220"/>
      <w:jc w:val="left"/>
      <w:outlineLvl w:val="1"/>
    </w:pPr>
    <w:rPr>
      <w:rFonts w:ascii="Arial Black" w:hAnsi="Arial Black"/>
      <w:sz w:val="20"/>
    </w:rPr>
  </w:style>
  <w:style w:type="paragraph" w:styleId="Heading3">
    <w:name w:val="heading 3"/>
    <w:basedOn w:val="HeadingBase"/>
    <w:next w:val="BodyText"/>
    <w:link w:val="Heading3Char"/>
    <w:uiPriority w:val="99"/>
    <w:qFormat/>
    <w:rsid w:val="0096608B"/>
    <w:pPr>
      <w:spacing w:after="220"/>
      <w:jc w:val="left"/>
      <w:outlineLvl w:val="2"/>
    </w:pPr>
    <w:rPr>
      <w:i/>
      <w:spacing w:val="-2"/>
      <w:sz w:val="20"/>
    </w:rPr>
  </w:style>
  <w:style w:type="paragraph" w:styleId="Heading4">
    <w:name w:val="heading 4"/>
    <w:basedOn w:val="HeadingBase"/>
    <w:next w:val="BodyText"/>
    <w:link w:val="Heading4Char"/>
    <w:uiPriority w:val="99"/>
    <w:qFormat/>
    <w:rsid w:val="0096608B"/>
    <w:pPr>
      <w:jc w:val="left"/>
      <w:outlineLvl w:val="3"/>
    </w:pPr>
    <w:rPr>
      <w:rFonts w:ascii="Arial Black" w:hAnsi="Arial Black"/>
      <w:sz w:val="20"/>
    </w:rPr>
  </w:style>
  <w:style w:type="paragraph" w:styleId="Heading5">
    <w:name w:val="heading 5"/>
    <w:basedOn w:val="HeadingBase"/>
    <w:next w:val="BodyText"/>
    <w:link w:val="Heading5Char"/>
    <w:uiPriority w:val="99"/>
    <w:qFormat/>
    <w:rsid w:val="0096608B"/>
    <w:pPr>
      <w:spacing w:after="220"/>
      <w:jc w:val="left"/>
      <w:outlineLvl w:val="4"/>
    </w:pPr>
    <w:rPr>
      <w:rFonts w:ascii="Arial Black" w:hAnsi="Arial Black"/>
      <w:sz w:val="16"/>
    </w:rPr>
  </w:style>
  <w:style w:type="paragraph" w:styleId="Heading6">
    <w:name w:val="heading 6"/>
    <w:basedOn w:val="Normal"/>
    <w:next w:val="Normal"/>
    <w:link w:val="Heading6Char"/>
    <w:uiPriority w:val="99"/>
    <w:qFormat/>
    <w:rsid w:val="0096608B"/>
    <w:pPr>
      <w:spacing w:before="240" w:after="60"/>
      <w:jc w:val="both"/>
      <w:outlineLvl w:val="5"/>
    </w:pPr>
    <w:rPr>
      <w:i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B537F1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9"/>
    <w:semiHidden/>
    <w:locked/>
    <w:rsid w:val="00B537F1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9"/>
    <w:semiHidden/>
    <w:locked/>
    <w:rsid w:val="00B537F1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B537F1"/>
    <w:rPr>
      <w:rFonts w:ascii="Calibri" w:hAnsi="Calibri" w:cs="Times New Roman"/>
      <w:b/>
      <w:bCs/>
      <w:sz w:val="28"/>
      <w:szCs w:val="28"/>
    </w:rPr>
  </w:style>
  <w:style w:type="character" w:customStyle="1" w:styleId="Heading5Char">
    <w:name w:val="Heading 5 Char"/>
    <w:link w:val="Heading5"/>
    <w:uiPriority w:val="99"/>
    <w:semiHidden/>
    <w:locked/>
    <w:rsid w:val="00B537F1"/>
    <w:rPr>
      <w:rFonts w:ascii="Calibri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9"/>
    <w:semiHidden/>
    <w:locked/>
    <w:rsid w:val="00B537F1"/>
    <w:rPr>
      <w:rFonts w:ascii="Calibri" w:hAnsi="Calibri" w:cs="Times New Roman"/>
      <w:b/>
      <w:bCs/>
    </w:rPr>
  </w:style>
  <w:style w:type="paragraph" w:styleId="BodyText">
    <w:name w:val="Body Text"/>
    <w:basedOn w:val="Normal"/>
    <w:link w:val="BodyTextChar"/>
    <w:uiPriority w:val="99"/>
    <w:rsid w:val="0096608B"/>
    <w:pPr>
      <w:spacing w:after="220" w:line="220" w:lineRule="atLeast"/>
      <w:jc w:val="both"/>
    </w:pPr>
    <w:rPr>
      <w:spacing w:val="-5"/>
    </w:rPr>
  </w:style>
  <w:style w:type="character" w:customStyle="1" w:styleId="BodyTextChar">
    <w:name w:val="Body Text Char"/>
    <w:link w:val="BodyText"/>
    <w:uiPriority w:val="99"/>
    <w:locked/>
    <w:rsid w:val="0096608B"/>
    <w:rPr>
      <w:rFonts w:ascii="Arial" w:hAnsi="Arial" w:cs="Times New Roman"/>
      <w:spacing w:val="-5"/>
      <w:lang w:val="en-US" w:eastAsia="en-US" w:bidi="ar-SA"/>
    </w:rPr>
  </w:style>
  <w:style w:type="paragraph" w:customStyle="1" w:styleId="ResumeAchievement">
    <w:name w:val="Resume Achievement"/>
    <w:basedOn w:val="BodyText"/>
    <w:link w:val="ResumeAchievementChar"/>
    <w:uiPriority w:val="99"/>
    <w:rsid w:val="00FB4A84"/>
    <w:pPr>
      <w:spacing w:after="60" w:line="280" w:lineRule="exact"/>
    </w:pPr>
    <w:rPr>
      <w:sz w:val="22"/>
    </w:rPr>
  </w:style>
  <w:style w:type="paragraph" w:customStyle="1" w:styleId="ResumeContactInfo">
    <w:name w:val="Resume Contact Info"/>
    <w:basedOn w:val="Normal"/>
    <w:autoRedefine/>
    <w:uiPriority w:val="99"/>
    <w:rsid w:val="00ED672C"/>
    <w:pPr>
      <w:shd w:val="clear" w:color="auto" w:fill="8DB3E2"/>
      <w:tabs>
        <w:tab w:val="left" w:pos="180"/>
        <w:tab w:val="left" w:pos="4380"/>
        <w:tab w:val="center" w:pos="5040"/>
        <w:tab w:val="right" w:pos="10260"/>
      </w:tabs>
      <w:spacing w:after="20"/>
    </w:pPr>
    <w:rPr>
      <w:rFonts w:ascii="Arial Bold" w:hAnsi="Arial Bold" w:cs="Arial"/>
      <w:b/>
      <w:sz w:val="22"/>
      <w:szCs w:val="22"/>
    </w:rPr>
  </w:style>
  <w:style w:type="paragraph" w:customStyle="1" w:styleId="Address2">
    <w:name w:val="Address 2"/>
    <w:basedOn w:val="Normal"/>
    <w:uiPriority w:val="99"/>
    <w:rsid w:val="0096608B"/>
    <w:pPr>
      <w:framePr w:w="2030" w:wrap="notBeside" w:vAnchor="page" w:hAnchor="page" w:x="6121" w:y="1153"/>
      <w:spacing w:line="160" w:lineRule="atLeast"/>
      <w:jc w:val="both"/>
    </w:pPr>
    <w:rPr>
      <w:sz w:val="14"/>
    </w:rPr>
  </w:style>
  <w:style w:type="paragraph" w:styleId="BodyTextIndent">
    <w:name w:val="Body Text Indent"/>
    <w:basedOn w:val="BodyText"/>
    <w:link w:val="BodyTextIndentChar"/>
    <w:uiPriority w:val="99"/>
    <w:rsid w:val="0096608B"/>
    <w:pPr>
      <w:ind w:left="720"/>
    </w:pPr>
  </w:style>
  <w:style w:type="character" w:customStyle="1" w:styleId="BodyTextIndentChar">
    <w:name w:val="Body Text Indent Char"/>
    <w:link w:val="BodyTextIndent"/>
    <w:uiPriority w:val="99"/>
    <w:semiHidden/>
    <w:locked/>
    <w:rsid w:val="00B537F1"/>
    <w:rPr>
      <w:rFonts w:ascii="Arial" w:hAnsi="Arial" w:cs="Times New Roman"/>
      <w:sz w:val="20"/>
      <w:szCs w:val="20"/>
    </w:rPr>
  </w:style>
  <w:style w:type="paragraph" w:customStyle="1" w:styleId="CityState">
    <w:name w:val="City/State"/>
    <w:basedOn w:val="BodyText"/>
    <w:next w:val="BodyText"/>
    <w:uiPriority w:val="99"/>
    <w:rsid w:val="0096608B"/>
    <w:pPr>
      <w:keepNext/>
    </w:pPr>
  </w:style>
  <w:style w:type="paragraph" w:customStyle="1" w:styleId="CompanyName">
    <w:name w:val="Company Name"/>
    <w:basedOn w:val="Normal"/>
    <w:next w:val="Normal"/>
    <w:uiPriority w:val="99"/>
    <w:rsid w:val="0096608B"/>
    <w:rPr>
      <w:b/>
      <w:smallCaps/>
    </w:rPr>
  </w:style>
  <w:style w:type="paragraph" w:customStyle="1" w:styleId="CompanyNameOne">
    <w:name w:val="Company Name One"/>
    <w:basedOn w:val="CompanyName"/>
    <w:next w:val="Normal"/>
    <w:autoRedefine/>
    <w:uiPriority w:val="99"/>
    <w:rsid w:val="0096608B"/>
    <w:pPr>
      <w:tabs>
        <w:tab w:val="left" w:pos="1800"/>
      </w:tabs>
    </w:pPr>
    <w:rPr>
      <w:b w:val="0"/>
    </w:rPr>
  </w:style>
  <w:style w:type="paragraph" w:styleId="Date">
    <w:name w:val="Date"/>
    <w:basedOn w:val="BodyText"/>
    <w:link w:val="DateChar"/>
    <w:uiPriority w:val="99"/>
    <w:rsid w:val="0096608B"/>
    <w:pPr>
      <w:keepNext/>
    </w:pPr>
  </w:style>
  <w:style w:type="character" w:customStyle="1" w:styleId="DateChar">
    <w:name w:val="Date Char"/>
    <w:link w:val="Date"/>
    <w:uiPriority w:val="99"/>
    <w:semiHidden/>
    <w:locked/>
    <w:rsid w:val="00B537F1"/>
    <w:rPr>
      <w:rFonts w:ascii="Arial" w:hAnsi="Arial" w:cs="Times New Roman"/>
      <w:sz w:val="20"/>
      <w:szCs w:val="20"/>
    </w:rPr>
  </w:style>
  <w:style w:type="paragraph" w:customStyle="1" w:styleId="DocumentLabel">
    <w:name w:val="Document Label"/>
    <w:basedOn w:val="Normal"/>
    <w:next w:val="Normal"/>
    <w:uiPriority w:val="99"/>
    <w:rsid w:val="0096608B"/>
    <w:pPr>
      <w:spacing w:after="220"/>
      <w:jc w:val="both"/>
    </w:pPr>
    <w:rPr>
      <w:spacing w:val="-20"/>
      <w:sz w:val="48"/>
    </w:rPr>
  </w:style>
  <w:style w:type="character" w:styleId="Emphasis">
    <w:name w:val="Emphasis"/>
    <w:uiPriority w:val="99"/>
    <w:qFormat/>
    <w:rsid w:val="0096608B"/>
    <w:rPr>
      <w:rFonts w:ascii="Arial Black" w:hAnsi="Arial Black" w:cs="Times New Roman"/>
      <w:spacing w:val="-8"/>
      <w:sz w:val="18"/>
    </w:rPr>
  </w:style>
  <w:style w:type="paragraph" w:customStyle="1" w:styleId="HeaderBase">
    <w:name w:val="Header Base"/>
    <w:basedOn w:val="Normal"/>
    <w:uiPriority w:val="99"/>
    <w:rsid w:val="0096608B"/>
    <w:pPr>
      <w:jc w:val="both"/>
    </w:pPr>
  </w:style>
  <w:style w:type="paragraph" w:styleId="Footer">
    <w:name w:val="footer"/>
    <w:basedOn w:val="HeaderBase"/>
    <w:link w:val="FooterChar"/>
    <w:uiPriority w:val="99"/>
    <w:rsid w:val="0096608B"/>
    <w:pPr>
      <w:tabs>
        <w:tab w:val="right" w:pos="6840"/>
      </w:tabs>
      <w:spacing w:line="220" w:lineRule="atLeast"/>
      <w:ind w:left="-2160"/>
    </w:pPr>
    <w:rPr>
      <w:b/>
      <w:sz w:val="18"/>
    </w:rPr>
  </w:style>
  <w:style w:type="character" w:customStyle="1" w:styleId="FooterChar">
    <w:name w:val="Footer Char"/>
    <w:link w:val="Footer"/>
    <w:uiPriority w:val="99"/>
    <w:semiHidden/>
    <w:locked/>
    <w:rsid w:val="00B537F1"/>
    <w:rPr>
      <w:rFonts w:ascii="Arial" w:hAnsi="Arial" w:cs="Times New Roman"/>
      <w:sz w:val="20"/>
      <w:szCs w:val="20"/>
    </w:rPr>
  </w:style>
  <w:style w:type="paragraph" w:styleId="Header">
    <w:name w:val="header"/>
    <w:basedOn w:val="HeaderBase"/>
    <w:link w:val="HeaderChar"/>
    <w:uiPriority w:val="99"/>
    <w:rsid w:val="0096608B"/>
    <w:pPr>
      <w:spacing w:line="220" w:lineRule="atLeast"/>
      <w:ind w:left="-2160"/>
    </w:pPr>
  </w:style>
  <w:style w:type="character" w:customStyle="1" w:styleId="HeaderChar">
    <w:name w:val="Header Char"/>
    <w:link w:val="Header"/>
    <w:uiPriority w:val="99"/>
    <w:locked/>
    <w:rsid w:val="00B537F1"/>
    <w:rPr>
      <w:rFonts w:ascii="Arial" w:hAnsi="Arial" w:cs="Times New Roman"/>
      <w:sz w:val="20"/>
      <w:szCs w:val="20"/>
    </w:rPr>
  </w:style>
  <w:style w:type="paragraph" w:customStyle="1" w:styleId="HeadingBase">
    <w:name w:val="Heading Base"/>
    <w:basedOn w:val="BodyText"/>
    <w:next w:val="BodyText"/>
    <w:uiPriority w:val="99"/>
    <w:rsid w:val="0096608B"/>
    <w:pPr>
      <w:keepNext/>
      <w:keepLines/>
      <w:spacing w:after="0"/>
    </w:pPr>
    <w:rPr>
      <w:spacing w:val="-4"/>
      <w:sz w:val="18"/>
    </w:rPr>
  </w:style>
  <w:style w:type="paragraph" w:customStyle="1" w:styleId="Institution">
    <w:name w:val="Institution"/>
    <w:basedOn w:val="Normal"/>
    <w:next w:val="ResumeAchievement"/>
    <w:autoRedefine/>
    <w:uiPriority w:val="99"/>
    <w:rsid w:val="0096608B"/>
    <w:pPr>
      <w:tabs>
        <w:tab w:val="left" w:pos="2160"/>
        <w:tab w:val="right" w:pos="6480"/>
      </w:tabs>
      <w:spacing w:before="240" w:after="60" w:line="220" w:lineRule="atLeast"/>
    </w:pPr>
  </w:style>
  <w:style w:type="character" w:customStyle="1" w:styleId="Job">
    <w:name w:val="Job"/>
    <w:uiPriority w:val="99"/>
    <w:rsid w:val="0096608B"/>
    <w:rPr>
      <w:rFonts w:cs="Times New Roman"/>
    </w:rPr>
  </w:style>
  <w:style w:type="paragraph" w:customStyle="1" w:styleId="JobTitle">
    <w:name w:val="Job Title"/>
    <w:next w:val="ResumeAchievement"/>
    <w:autoRedefine/>
    <w:uiPriority w:val="99"/>
    <w:rsid w:val="00343DD3"/>
    <w:pPr>
      <w:keepNext/>
      <w:keepLines/>
      <w:shd w:val="clear" w:color="auto" w:fill="EEECE1" w:themeFill="background2"/>
      <w:spacing w:before="60"/>
      <w:jc w:val="both"/>
    </w:pPr>
    <w:rPr>
      <w:rFonts w:ascii="Arial" w:hAnsi="Arial"/>
      <w:b/>
      <w:spacing w:val="-10"/>
      <w:sz w:val="22"/>
    </w:rPr>
  </w:style>
  <w:style w:type="character" w:customStyle="1" w:styleId="Lead-inEmphasis">
    <w:name w:val="Lead-in Emphasis"/>
    <w:uiPriority w:val="99"/>
    <w:rsid w:val="0096608B"/>
    <w:rPr>
      <w:rFonts w:ascii="Arial Black" w:hAnsi="Arial Black"/>
      <w:spacing w:val="-6"/>
      <w:sz w:val="18"/>
    </w:rPr>
  </w:style>
  <w:style w:type="paragraph" w:customStyle="1" w:styleId="ResumeName">
    <w:name w:val="Resume Name"/>
    <w:basedOn w:val="Normal"/>
    <w:next w:val="Normal"/>
    <w:uiPriority w:val="99"/>
    <w:rsid w:val="00281BC4"/>
    <w:pPr>
      <w:pBdr>
        <w:bottom w:val="single" w:sz="6" w:space="4" w:color="auto"/>
      </w:pBdr>
      <w:spacing w:after="240"/>
      <w:jc w:val="center"/>
    </w:pPr>
    <w:rPr>
      <w:b/>
      <w:spacing w:val="-35"/>
      <w:sz w:val="44"/>
      <w:szCs w:val="36"/>
    </w:rPr>
  </w:style>
  <w:style w:type="paragraph" w:customStyle="1" w:styleId="ResumeSectionTitle">
    <w:name w:val="Resume Section Title"/>
    <w:basedOn w:val="Normal"/>
    <w:next w:val="Normal"/>
    <w:autoRedefine/>
    <w:uiPriority w:val="99"/>
    <w:rsid w:val="00AD05C5"/>
    <w:pPr>
      <w:spacing w:line="220" w:lineRule="atLeast"/>
    </w:pPr>
    <w:rPr>
      <w:rFonts w:ascii="Palatino Linotype" w:hAnsi="Palatino Linotype"/>
      <w:b/>
      <w:i/>
      <w:spacing w:val="-10"/>
      <w:sz w:val="24"/>
      <w:szCs w:val="24"/>
    </w:rPr>
  </w:style>
  <w:style w:type="paragraph" w:customStyle="1" w:styleId="NoTitle">
    <w:name w:val="No Title"/>
    <w:basedOn w:val="ResumeSectionTitle"/>
    <w:uiPriority w:val="99"/>
    <w:rsid w:val="0096608B"/>
  </w:style>
  <w:style w:type="paragraph" w:customStyle="1" w:styleId="Objective">
    <w:name w:val="Objective"/>
    <w:basedOn w:val="Normal"/>
    <w:next w:val="BodyText"/>
    <w:uiPriority w:val="99"/>
    <w:rsid w:val="0096608B"/>
    <w:pPr>
      <w:spacing w:before="240" w:after="220" w:line="220" w:lineRule="atLeast"/>
    </w:pPr>
  </w:style>
  <w:style w:type="character" w:styleId="PageNumber">
    <w:name w:val="page number"/>
    <w:uiPriority w:val="99"/>
    <w:rsid w:val="0096608B"/>
    <w:rPr>
      <w:rFonts w:ascii="Arial" w:hAnsi="Arial" w:cs="Times New Roman"/>
      <w:sz w:val="18"/>
    </w:rPr>
  </w:style>
  <w:style w:type="paragraph" w:customStyle="1" w:styleId="PersonalData">
    <w:name w:val="Personal Data"/>
    <w:basedOn w:val="BodyText"/>
    <w:uiPriority w:val="99"/>
    <w:rsid w:val="0096608B"/>
    <w:pPr>
      <w:spacing w:after="120" w:line="240" w:lineRule="exact"/>
      <w:ind w:left="-1080" w:right="1080"/>
    </w:pPr>
    <w:rPr>
      <w:i/>
      <w:spacing w:val="0"/>
      <w:sz w:val="22"/>
    </w:rPr>
  </w:style>
  <w:style w:type="paragraph" w:customStyle="1" w:styleId="PersonalInfo">
    <w:name w:val="Personal Info"/>
    <w:basedOn w:val="ResumeAchievement"/>
    <w:next w:val="ResumeAchievement"/>
    <w:uiPriority w:val="99"/>
    <w:rsid w:val="0096608B"/>
    <w:pPr>
      <w:spacing w:before="240"/>
      <w:ind w:left="245" w:hanging="245"/>
    </w:pPr>
  </w:style>
  <w:style w:type="paragraph" w:customStyle="1" w:styleId="ResumeSectionSubtitle">
    <w:name w:val="Resume Section Subtitle"/>
    <w:basedOn w:val="ResumeSectionTitle"/>
    <w:next w:val="Normal"/>
    <w:uiPriority w:val="99"/>
    <w:rsid w:val="0096608B"/>
    <w:rPr>
      <w:b w:val="0"/>
      <w:spacing w:val="0"/>
    </w:rPr>
  </w:style>
  <w:style w:type="paragraph" w:styleId="BodyText2">
    <w:name w:val="Body Text 2"/>
    <w:basedOn w:val="Normal"/>
    <w:link w:val="BodyText2Char"/>
    <w:uiPriority w:val="99"/>
    <w:rsid w:val="0096608B"/>
    <w:rPr>
      <w:i/>
      <w:sz w:val="16"/>
    </w:rPr>
  </w:style>
  <w:style w:type="character" w:customStyle="1" w:styleId="BodyText2Char">
    <w:name w:val="Body Text 2 Char"/>
    <w:link w:val="BodyText2"/>
    <w:uiPriority w:val="99"/>
    <w:semiHidden/>
    <w:locked/>
    <w:rsid w:val="00B537F1"/>
    <w:rPr>
      <w:rFonts w:ascii="Arial" w:hAnsi="Arial" w:cs="Times New Roman"/>
      <w:sz w:val="20"/>
      <w:szCs w:val="20"/>
    </w:rPr>
  </w:style>
  <w:style w:type="character" w:styleId="Hyperlink">
    <w:name w:val="Hyperlink"/>
    <w:uiPriority w:val="99"/>
    <w:rsid w:val="0096608B"/>
    <w:rPr>
      <w:rFonts w:cs="Times New Roman"/>
      <w:color w:val="0000FF"/>
      <w:u w:val="single"/>
    </w:rPr>
  </w:style>
  <w:style w:type="character" w:styleId="FollowedHyperlink">
    <w:name w:val="FollowedHyperlink"/>
    <w:uiPriority w:val="99"/>
    <w:rsid w:val="0096608B"/>
    <w:rPr>
      <w:rFonts w:cs="Times New Roman"/>
      <w:color w:val="800080"/>
      <w:u w:val="single"/>
    </w:rPr>
  </w:style>
  <w:style w:type="paragraph" w:styleId="TOC1">
    <w:name w:val="toc 1"/>
    <w:basedOn w:val="Normal"/>
    <w:next w:val="Normal"/>
    <w:autoRedefine/>
    <w:uiPriority w:val="99"/>
    <w:semiHidden/>
    <w:rsid w:val="0096608B"/>
  </w:style>
  <w:style w:type="paragraph" w:customStyle="1" w:styleId="Bulletedtext">
    <w:name w:val="Bulleted text"/>
    <w:basedOn w:val="Normal"/>
    <w:uiPriority w:val="99"/>
    <w:rsid w:val="00AF27B2"/>
    <w:pPr>
      <w:numPr>
        <w:numId w:val="1"/>
      </w:numPr>
      <w:spacing w:after="60"/>
      <w:jc w:val="both"/>
    </w:pPr>
  </w:style>
  <w:style w:type="paragraph" w:customStyle="1" w:styleId="CompanyNameTitle">
    <w:name w:val="Company Name Title"/>
    <w:basedOn w:val="ResumeAchievement"/>
    <w:link w:val="CompanyNameTitleChar"/>
    <w:uiPriority w:val="99"/>
    <w:rsid w:val="0096608B"/>
    <w:rPr>
      <w:b/>
    </w:rPr>
  </w:style>
  <w:style w:type="paragraph" w:customStyle="1" w:styleId="ResumeTitleCompany">
    <w:name w:val="Resume Title Company"/>
    <w:basedOn w:val="BodyText2"/>
    <w:uiPriority w:val="99"/>
    <w:rsid w:val="0096608B"/>
    <w:rPr>
      <w:b/>
      <w:i w:val="0"/>
      <w:smallCaps/>
      <w:sz w:val="20"/>
    </w:rPr>
  </w:style>
  <w:style w:type="paragraph" w:customStyle="1" w:styleId="Notes">
    <w:name w:val="Notes"/>
    <w:basedOn w:val="CompanyNameTitle"/>
    <w:uiPriority w:val="99"/>
    <w:rsid w:val="0096608B"/>
    <w:rPr>
      <w:b w:val="0"/>
      <w:sz w:val="16"/>
      <w:szCs w:val="16"/>
    </w:rPr>
  </w:style>
  <w:style w:type="character" w:customStyle="1" w:styleId="ResumeAchievementChar">
    <w:name w:val="Resume Achievement Char"/>
    <w:link w:val="ResumeAchievement"/>
    <w:uiPriority w:val="99"/>
    <w:locked/>
    <w:rsid w:val="00FB4A84"/>
    <w:rPr>
      <w:rFonts w:ascii="Arial" w:hAnsi="Arial"/>
      <w:spacing w:val="-5"/>
      <w:sz w:val="22"/>
    </w:rPr>
  </w:style>
  <w:style w:type="character" w:customStyle="1" w:styleId="CompanyNameTitleChar">
    <w:name w:val="Company Name Title Char"/>
    <w:link w:val="CompanyNameTitle"/>
    <w:uiPriority w:val="99"/>
    <w:locked/>
    <w:rsid w:val="0096608B"/>
    <w:rPr>
      <w:rFonts w:ascii="Arial" w:hAnsi="Arial" w:cs="Times New Roman"/>
      <w:b/>
      <w:spacing w:val="-5"/>
      <w:lang w:val="en-US" w:eastAsia="en-US" w:bidi="ar-SA"/>
    </w:rPr>
  </w:style>
  <w:style w:type="paragraph" w:customStyle="1" w:styleId="BiosBody">
    <w:name w:val="Bios Body"/>
    <w:basedOn w:val="BodyText"/>
    <w:uiPriority w:val="99"/>
    <w:rsid w:val="00EE1779"/>
    <w:pPr>
      <w:autoSpaceDE w:val="0"/>
      <w:autoSpaceDN w:val="0"/>
      <w:adjustRightInd w:val="0"/>
      <w:spacing w:after="240" w:line="240" w:lineRule="auto"/>
    </w:pPr>
    <w:rPr>
      <w:rFonts w:ascii="Calibri" w:hAnsi="Calibri" w:cs="Calibri"/>
      <w:color w:val="000000"/>
      <w:spacing w:val="0"/>
      <w:sz w:val="24"/>
      <w:szCs w:val="24"/>
    </w:rPr>
  </w:style>
  <w:style w:type="paragraph" w:styleId="ListParagraph">
    <w:name w:val="List Paragraph"/>
    <w:basedOn w:val="Normal"/>
    <w:uiPriority w:val="34"/>
    <w:qFormat/>
    <w:rsid w:val="00702808"/>
    <w:pPr>
      <w:ind w:left="720"/>
      <w:contextualSpacing/>
    </w:pPr>
    <w:rPr>
      <w:rFonts w:ascii="Calibri" w:hAnsi="Calibri"/>
      <w:sz w:val="24"/>
      <w:szCs w:val="24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762F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762F5"/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rsid w:val="004D0B1F"/>
    <w:pPr>
      <w:numPr>
        <w:numId w:val="3"/>
      </w:numPr>
      <w:spacing w:line="220" w:lineRule="exact"/>
    </w:pPr>
    <w:rPr>
      <w:rFonts w:ascii="Tahoma" w:hAnsi="Tahoma" w:cs="Arial"/>
      <w:spacing w:val="10"/>
      <w:sz w:val="16"/>
      <w:szCs w:val="16"/>
    </w:rPr>
  </w:style>
  <w:style w:type="paragraph" w:customStyle="1" w:styleId="Dates">
    <w:name w:val="Dates"/>
    <w:basedOn w:val="Normal"/>
    <w:rsid w:val="003D39A7"/>
    <w:pPr>
      <w:spacing w:before="40" w:line="220" w:lineRule="exact"/>
      <w:jc w:val="right"/>
    </w:pPr>
    <w:rPr>
      <w:rFonts w:ascii="Tahoma" w:hAnsi="Tahoma" w:cs="Arial"/>
      <w:spacing w:val="10"/>
      <w:sz w:val="16"/>
      <w:szCs w:val="16"/>
    </w:rPr>
  </w:style>
  <w:style w:type="paragraph" w:customStyle="1" w:styleId="bulletedlist">
    <w:name w:val="bulleted list"/>
    <w:basedOn w:val="Normal"/>
    <w:rsid w:val="00190AA9"/>
    <w:pPr>
      <w:numPr>
        <w:numId w:val="4"/>
      </w:numPr>
      <w:spacing w:before="40" w:after="80" w:line="220" w:lineRule="exact"/>
    </w:pPr>
    <w:rPr>
      <w:rFonts w:ascii="Tahoma" w:hAnsi="Tahoma" w:cs="Arial"/>
      <w:spacing w:val="10"/>
      <w:sz w:val="16"/>
      <w:szCs w:val="16"/>
    </w:rPr>
  </w:style>
  <w:style w:type="paragraph" w:customStyle="1" w:styleId="ResumeBulletsCoreComp">
    <w:name w:val="Resume Bullets Core Comp"/>
    <w:basedOn w:val="Normal"/>
    <w:qFormat/>
    <w:rsid w:val="00FB4A84"/>
    <w:pPr>
      <w:numPr>
        <w:numId w:val="2"/>
      </w:numPr>
      <w:ind w:left="522"/>
    </w:pPr>
    <w:rPr>
      <w:rFonts w:eastAsia="Arial"/>
      <w:sz w:val="22"/>
      <w:szCs w:val="22"/>
    </w:rPr>
  </w:style>
  <w:style w:type="paragraph" w:customStyle="1" w:styleId="ResumeHeadline">
    <w:name w:val="Resume Headline"/>
    <w:basedOn w:val="Normal"/>
    <w:rsid w:val="00976BE4"/>
    <w:pPr>
      <w:shd w:val="clear" w:color="auto" w:fill="BFBFBF"/>
      <w:spacing w:before="120" w:after="120"/>
      <w:jc w:val="center"/>
    </w:pPr>
    <w:rPr>
      <w:b/>
      <w:i/>
      <w:sz w:val="22"/>
      <w:szCs w:val="22"/>
    </w:rPr>
  </w:style>
  <w:style w:type="paragraph" w:customStyle="1" w:styleId="ResumeDates">
    <w:name w:val="Resume Dates"/>
    <w:basedOn w:val="CompanyName"/>
    <w:rsid w:val="00AD7327"/>
    <w:pPr>
      <w:spacing w:before="120" w:after="120"/>
    </w:pPr>
  </w:style>
  <w:style w:type="paragraph" w:customStyle="1" w:styleId="ResumeTagline">
    <w:name w:val="Resume Tagline"/>
    <w:basedOn w:val="ResumeHeadline"/>
    <w:rsid w:val="00296225"/>
    <w:pPr>
      <w:tabs>
        <w:tab w:val="left" w:pos="90"/>
        <w:tab w:val="center" w:pos="5040"/>
        <w:tab w:val="right" w:pos="10080"/>
      </w:tabs>
    </w:pPr>
  </w:style>
  <w:style w:type="paragraph" w:styleId="NoSpacing">
    <w:name w:val="No Spacing"/>
    <w:link w:val="NoSpacingChar"/>
    <w:uiPriority w:val="1"/>
    <w:qFormat/>
    <w:rsid w:val="00866292"/>
    <w:rPr>
      <w:rFonts w:asciiTheme="minorHAnsi" w:eastAsiaTheme="minorEastAsia" w:hAnsiTheme="minorHAnsi" w:cstheme="minorBidi"/>
      <w:sz w:val="22"/>
      <w:szCs w:val="22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866292"/>
    <w:rPr>
      <w:rFonts w:asciiTheme="minorHAnsi" w:eastAsiaTheme="minorEastAsia" w:hAnsiTheme="minorHAnsi" w:cstheme="minorBidi"/>
      <w:sz w:val="22"/>
      <w:szCs w:val="22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2817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freelancewebdesign" TargetMode="External"/><Relationship Id="rId13" Type="http://schemas.openxmlformats.org/officeDocument/2006/relationships/hyperlink" Target="http://www.lynda.com/AllCertificates/User/916756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://www.youtube.com/user/MrWebartvideo/videos" TargetMode="External"/><Relationship Id="rId17" Type="http://schemas.openxmlformats.org/officeDocument/2006/relationships/hyperlink" Target="http://teamtreehouse.com/3dartis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codecademy.com/noman2000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brwebdesign.net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codeschool.com/users/msoile7" TargetMode="External"/><Relationship Id="rId10" Type="http://schemas.openxmlformats.org/officeDocument/2006/relationships/hyperlink" Target="https://github.com/NoMan2000/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www.behance.net/webart_design" TargetMode="External"/><Relationship Id="rId14" Type="http://schemas.openxmlformats.org/officeDocument/2006/relationships/hyperlink" Target="http://www.lynda.com/AllCertificates/User/1465048" TargetMode="External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Other%20Documents\Professional%20Resum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4B3659-5457-4C6F-80F4-B494D282CE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Professional Resume.dot</Template>
  <TotalTime>256</TotalTime>
  <Pages>2</Pages>
  <Words>618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Microsoft Corporation</Company>
  <LinksUpToDate>false</LinksUpToDate>
  <CharactersWithSpaces>4133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MSoileau</dc:creator>
  <cp:lastModifiedBy>Michael Soileau</cp:lastModifiedBy>
  <cp:revision>18</cp:revision>
  <cp:lastPrinted>2010-12-29T21:41:00Z</cp:lastPrinted>
  <dcterms:created xsi:type="dcterms:W3CDTF">2012-12-10T20:29:00Z</dcterms:created>
  <dcterms:modified xsi:type="dcterms:W3CDTF">2013-11-06T17:55:00Z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WDocID">
    <vt:lpwstr/>
  </property>
</Properties>
</file>