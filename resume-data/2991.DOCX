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0" w:type="dxa"/>
          <w:right w:w="72" w:type="dxa"/>
        </w:tblCellMar>
        <w:tblLook w:val="04A0"/>
      </w:tblPr>
      <w:tblGrid>
        <w:gridCol w:w="10080"/>
      </w:tblGrid>
      <w:tr w:rsidR="001851A9" w:rsidTr="00B735A4">
        <w:trPr>
          <w:trHeight w:val="256"/>
          <w:jc w:val="center"/>
        </w:trPr>
        <w:tc>
          <w:tcPr>
            <w:tcW w:w="10080" w:type="dxa"/>
          </w:tcPr>
          <w:p w:rsidR="001851A9" w:rsidRDefault="00E67B45" w:rsidP="008A25A9">
            <w:pPr>
              <w:pStyle w:val="SectionTitle"/>
              <w:jc w:val="center"/>
            </w:pPr>
            <w:sdt>
              <w:sdtPr>
                <w:rPr>
                  <w:rStyle w:val="NameChar"/>
                </w:rPr>
                <w:id w:val="7187520"/>
                <w:placeholder>
                  <w:docPart w:val="63A3E19842D1418C8CF88033D9EBA79E"/>
                </w:placeholder>
              </w:sdtPr>
              <w:sdtEndPr>
                <w:rPr>
                  <w:rStyle w:val="DefaultParagraphFont"/>
                  <w:b/>
                  <w:color w:val="0D0D0D" w:themeColor="text1" w:themeTint="F2"/>
                  <w:sz w:val="26"/>
                </w:rPr>
              </w:sdtEndPr>
              <w:sdtContent>
                <w:r w:rsidR="00F67FEC" w:rsidRPr="00F67FEC">
                  <w:rPr>
                    <w:rStyle w:val="NameChar"/>
                    <w:b/>
                  </w:rPr>
                  <w:t>Niraj</w:t>
                </w:r>
                <w:r w:rsidR="008A25A9">
                  <w:rPr>
                    <w:rStyle w:val="NameChar"/>
                    <w:b/>
                    <w:color w:val="auto"/>
                  </w:rPr>
                  <w:t>@</w:t>
                </w:r>
                <w:r w:rsidR="00F67FEC" w:rsidRPr="00F67FEC">
                  <w:rPr>
                    <w:rStyle w:val="NameChar"/>
                    <w:b/>
                  </w:rPr>
                  <w:t>Vovra</w:t>
                </w:r>
                <w:r w:rsidR="008A25A9" w:rsidRPr="008A25A9">
                  <w:rPr>
                    <w:rStyle w:val="NameChar"/>
                    <w:b/>
                    <w:color w:val="auto"/>
                  </w:rPr>
                  <w:t>.com</w:t>
                </w:r>
              </w:sdtContent>
            </w:sdt>
          </w:p>
        </w:tc>
      </w:tr>
      <w:tr w:rsidR="001851A9" w:rsidRPr="003F51EC" w:rsidTr="00B735A4">
        <w:trPr>
          <w:trHeight w:val="257"/>
          <w:jc w:val="center"/>
        </w:trPr>
        <w:tc>
          <w:tcPr>
            <w:tcW w:w="10080" w:type="dxa"/>
          </w:tcPr>
          <w:p w:rsidR="001851A9" w:rsidRPr="003F51EC" w:rsidRDefault="001851A9" w:rsidP="0041135D">
            <w:pPr>
              <w:pStyle w:val="Sectiondetails"/>
            </w:pPr>
          </w:p>
        </w:tc>
      </w:tr>
      <w:tr w:rsidR="00AA1866" w:rsidRPr="00AA1866" w:rsidTr="00B735A4">
        <w:trPr>
          <w:trHeight w:val="227"/>
          <w:jc w:val="center"/>
        </w:trPr>
        <w:tc>
          <w:tcPr>
            <w:tcW w:w="10080" w:type="dxa"/>
          </w:tcPr>
          <w:p w:rsidR="006C3026" w:rsidRPr="00393BDA" w:rsidRDefault="006C3026" w:rsidP="006C3026">
            <w:pPr>
              <w:pStyle w:val="RoseResumeHeader"/>
              <w:jc w:val="both"/>
              <w:rPr>
                <w:rFonts w:asciiTheme="majorHAnsi" w:hAnsiTheme="majorHAnsi"/>
                <w:sz w:val="36"/>
                <w:szCs w:val="36"/>
              </w:rPr>
            </w:pPr>
            <w:r w:rsidRPr="00393BDA">
              <w:rPr>
                <w:rFonts w:asciiTheme="majorHAnsi" w:hAnsiTheme="majorHAnsi"/>
                <w:sz w:val="36"/>
                <w:szCs w:val="36"/>
              </w:rPr>
              <w:t>PROFESSIONAL SUMMARY</w:t>
            </w:r>
          </w:p>
          <w:p w:rsidR="006C3026" w:rsidRPr="00B36273" w:rsidRDefault="006C3026" w:rsidP="006C3026">
            <w:pPr>
              <w:pStyle w:val="Achievement"/>
              <w:numPr>
                <w:ilvl w:val="0"/>
                <w:numId w:val="0"/>
              </w:numPr>
              <w:spacing w:after="0" w:line="240" w:lineRule="auto"/>
              <w:rPr>
                <w:rFonts w:asciiTheme="majorHAnsi" w:hAnsiTheme="majorHAnsi" w:cs="Arial"/>
                <w:color w:val="000000"/>
                <w:spacing w:val="0"/>
                <w:szCs w:val="24"/>
              </w:rPr>
            </w:pPr>
          </w:p>
          <w:p w:rsidR="006C3026" w:rsidRDefault="006C3026" w:rsidP="006C3026">
            <w:pPr>
              <w:numPr>
                <w:ilvl w:val="0"/>
                <w:numId w:val="6"/>
              </w:numPr>
              <w:jc w:val="both"/>
              <w:rPr>
                <w:rFonts w:asciiTheme="majorHAnsi" w:hAnsiTheme="majorHAnsi"/>
              </w:rPr>
            </w:pPr>
            <w:r>
              <w:rPr>
                <w:rFonts w:asciiTheme="majorHAnsi" w:hAnsiTheme="majorHAnsi"/>
              </w:rPr>
              <w:t xml:space="preserve">Experience working with Verizon Communications, Inc. (Verizon Wireless), Intermodal Management System, </w:t>
            </w:r>
            <w:proofErr w:type="spellStart"/>
            <w:r>
              <w:rPr>
                <w:rFonts w:asciiTheme="majorHAnsi" w:hAnsiTheme="majorHAnsi"/>
              </w:rPr>
              <w:t>Africoms</w:t>
            </w:r>
            <w:proofErr w:type="spellEnd"/>
            <w:r>
              <w:rPr>
                <w:rFonts w:asciiTheme="majorHAnsi" w:hAnsiTheme="majorHAnsi"/>
              </w:rPr>
              <w:t xml:space="preserve"> International, LLC and </w:t>
            </w:r>
            <w:proofErr w:type="spellStart"/>
            <w:r>
              <w:rPr>
                <w:rFonts w:asciiTheme="majorHAnsi" w:hAnsiTheme="majorHAnsi"/>
              </w:rPr>
              <w:t>Parwan</w:t>
            </w:r>
            <w:proofErr w:type="spellEnd"/>
            <w:r>
              <w:rPr>
                <w:rFonts w:asciiTheme="majorHAnsi" w:hAnsiTheme="majorHAnsi"/>
              </w:rPr>
              <w:t xml:space="preserve"> Electronics Corporation on web/software development projects/campaigns.</w:t>
            </w:r>
          </w:p>
          <w:p w:rsidR="006C3026" w:rsidRPr="00B36273" w:rsidRDefault="006C3026" w:rsidP="006C3026">
            <w:pPr>
              <w:numPr>
                <w:ilvl w:val="0"/>
                <w:numId w:val="6"/>
              </w:numPr>
              <w:jc w:val="both"/>
              <w:rPr>
                <w:rFonts w:asciiTheme="majorHAnsi" w:hAnsiTheme="majorHAnsi"/>
              </w:rPr>
            </w:pPr>
            <w:r w:rsidRPr="00B36273">
              <w:rPr>
                <w:rFonts w:asciiTheme="majorHAnsi" w:hAnsiTheme="majorHAnsi"/>
              </w:rPr>
              <w:t xml:space="preserve">PHP Development </w:t>
            </w:r>
            <w:r>
              <w:rPr>
                <w:rFonts w:asciiTheme="majorHAnsi" w:hAnsiTheme="majorHAnsi"/>
              </w:rPr>
              <w:t xml:space="preserve">– 10+ years of </w:t>
            </w:r>
            <w:r w:rsidRPr="00B36273">
              <w:rPr>
                <w:rFonts w:asciiTheme="majorHAnsi" w:hAnsiTheme="majorHAnsi"/>
              </w:rPr>
              <w:t xml:space="preserve">experience with PHP Development with </w:t>
            </w:r>
            <w:proofErr w:type="spellStart"/>
            <w:r w:rsidRPr="00B36273">
              <w:rPr>
                <w:rFonts w:asciiTheme="majorHAnsi" w:hAnsiTheme="majorHAnsi"/>
              </w:rPr>
              <w:t>Parwan</w:t>
            </w:r>
            <w:proofErr w:type="spellEnd"/>
            <w:r w:rsidRPr="00B36273">
              <w:rPr>
                <w:rFonts w:asciiTheme="majorHAnsi" w:hAnsiTheme="majorHAnsi"/>
              </w:rPr>
              <w:t xml:space="preserve"> Electronics Corporation, </w:t>
            </w:r>
            <w:proofErr w:type="spellStart"/>
            <w:r w:rsidRPr="00B36273">
              <w:rPr>
                <w:rFonts w:asciiTheme="majorHAnsi" w:hAnsiTheme="majorHAnsi"/>
              </w:rPr>
              <w:t>Africoms</w:t>
            </w:r>
            <w:proofErr w:type="spellEnd"/>
            <w:r w:rsidRPr="00B36273">
              <w:rPr>
                <w:rFonts w:asciiTheme="majorHAnsi" w:hAnsiTheme="majorHAnsi"/>
              </w:rPr>
              <w:t xml:space="preserve"> International, LLC, </w:t>
            </w:r>
            <w:r>
              <w:rPr>
                <w:rFonts w:asciiTheme="majorHAnsi" w:hAnsiTheme="majorHAnsi"/>
              </w:rPr>
              <w:t>Intermodal Management System</w:t>
            </w:r>
            <w:r w:rsidRPr="00B36273">
              <w:rPr>
                <w:rFonts w:asciiTheme="majorHAnsi" w:hAnsiTheme="majorHAnsi"/>
              </w:rPr>
              <w:t xml:space="preserve"> and NJ Telecommunication Technology, LLC.</w:t>
            </w:r>
          </w:p>
          <w:p w:rsidR="006C3026" w:rsidRPr="00B36273" w:rsidRDefault="006C3026" w:rsidP="006C3026">
            <w:pPr>
              <w:numPr>
                <w:ilvl w:val="0"/>
                <w:numId w:val="6"/>
              </w:numPr>
              <w:jc w:val="both"/>
              <w:rPr>
                <w:rFonts w:asciiTheme="majorHAnsi" w:hAnsiTheme="majorHAnsi"/>
              </w:rPr>
            </w:pPr>
            <w:r w:rsidRPr="00B36273">
              <w:rPr>
                <w:rFonts w:asciiTheme="majorHAnsi" w:hAnsiTheme="majorHAnsi"/>
              </w:rPr>
              <w:t>10</w:t>
            </w:r>
            <w:r>
              <w:rPr>
                <w:rFonts w:asciiTheme="majorHAnsi" w:hAnsiTheme="majorHAnsi"/>
              </w:rPr>
              <w:t>+</w:t>
            </w:r>
            <w:r w:rsidRPr="00B36273">
              <w:rPr>
                <w:rFonts w:asciiTheme="majorHAnsi" w:hAnsiTheme="majorHAnsi"/>
              </w:rPr>
              <w:t xml:space="preserve"> years of experience </w:t>
            </w:r>
            <w:r>
              <w:rPr>
                <w:rFonts w:asciiTheme="majorHAnsi" w:hAnsiTheme="majorHAnsi"/>
              </w:rPr>
              <w:t>developing and implementing web-</w:t>
            </w:r>
            <w:r w:rsidRPr="00B36273">
              <w:rPr>
                <w:rFonts w:asciiTheme="majorHAnsi" w:hAnsiTheme="majorHAnsi"/>
              </w:rPr>
              <w:t>based application</w:t>
            </w:r>
            <w:r>
              <w:rPr>
                <w:rFonts w:asciiTheme="majorHAnsi" w:hAnsiTheme="majorHAnsi"/>
              </w:rPr>
              <w:t>s</w:t>
            </w:r>
            <w:r w:rsidRPr="00B36273">
              <w:rPr>
                <w:rFonts w:asciiTheme="majorHAnsi" w:hAnsiTheme="majorHAnsi"/>
              </w:rPr>
              <w:t xml:space="preserve"> using </w:t>
            </w:r>
            <w:proofErr w:type="spellStart"/>
            <w:r>
              <w:rPr>
                <w:rFonts w:asciiTheme="majorHAnsi" w:hAnsiTheme="majorHAnsi"/>
              </w:rPr>
              <w:t>WordPress</w:t>
            </w:r>
            <w:proofErr w:type="spellEnd"/>
            <w:r>
              <w:rPr>
                <w:rFonts w:asciiTheme="majorHAnsi" w:hAnsiTheme="majorHAnsi"/>
              </w:rPr>
              <w:t xml:space="preserve">, </w:t>
            </w:r>
            <w:proofErr w:type="spellStart"/>
            <w:r>
              <w:rPr>
                <w:rFonts w:asciiTheme="majorHAnsi" w:hAnsiTheme="majorHAnsi"/>
              </w:rPr>
              <w:t>Drupal</w:t>
            </w:r>
            <w:proofErr w:type="spellEnd"/>
            <w:r>
              <w:rPr>
                <w:rFonts w:asciiTheme="majorHAnsi" w:hAnsiTheme="majorHAnsi"/>
              </w:rPr>
              <w:t xml:space="preserve">, Magenta, </w:t>
            </w:r>
            <w:proofErr w:type="spellStart"/>
            <w:r>
              <w:rPr>
                <w:rFonts w:asciiTheme="majorHAnsi" w:hAnsiTheme="majorHAnsi"/>
              </w:rPr>
              <w:t>Joomla</w:t>
            </w:r>
            <w:proofErr w:type="spellEnd"/>
            <w:r>
              <w:rPr>
                <w:rFonts w:asciiTheme="majorHAnsi" w:hAnsiTheme="majorHAnsi"/>
              </w:rPr>
              <w:t xml:space="preserve">, </w:t>
            </w:r>
            <w:proofErr w:type="spellStart"/>
            <w:r>
              <w:rPr>
                <w:rFonts w:asciiTheme="majorHAnsi" w:hAnsiTheme="majorHAnsi"/>
              </w:rPr>
              <w:t>OpenCart</w:t>
            </w:r>
            <w:proofErr w:type="spellEnd"/>
            <w:r>
              <w:rPr>
                <w:rFonts w:asciiTheme="majorHAnsi" w:hAnsiTheme="majorHAnsi"/>
              </w:rPr>
              <w:t xml:space="preserve"> and other </w:t>
            </w:r>
            <w:proofErr w:type="spellStart"/>
            <w:r>
              <w:rPr>
                <w:rFonts w:asciiTheme="majorHAnsi" w:hAnsiTheme="majorHAnsi"/>
              </w:rPr>
              <w:t>OpenSource</w:t>
            </w:r>
            <w:proofErr w:type="spellEnd"/>
            <w:r w:rsidRPr="00B36273">
              <w:rPr>
                <w:rFonts w:asciiTheme="majorHAnsi" w:hAnsiTheme="majorHAnsi"/>
              </w:rPr>
              <w:t xml:space="preserve"> applic</w:t>
            </w:r>
            <w:r>
              <w:rPr>
                <w:rFonts w:asciiTheme="majorHAnsi" w:hAnsiTheme="majorHAnsi"/>
              </w:rPr>
              <w:t>ations; also developed web-</w:t>
            </w:r>
            <w:r w:rsidRPr="00B36273">
              <w:rPr>
                <w:rFonts w:asciiTheme="majorHAnsi" w:hAnsiTheme="majorHAnsi"/>
              </w:rPr>
              <w:t>based billing application and online stores.</w:t>
            </w:r>
          </w:p>
          <w:p w:rsidR="006C3026" w:rsidRPr="00B36273" w:rsidRDefault="00D47277" w:rsidP="006C3026">
            <w:pPr>
              <w:numPr>
                <w:ilvl w:val="0"/>
                <w:numId w:val="6"/>
              </w:numPr>
              <w:jc w:val="both"/>
              <w:rPr>
                <w:rFonts w:asciiTheme="majorHAnsi" w:hAnsiTheme="majorHAnsi"/>
              </w:rPr>
            </w:pPr>
            <w:r>
              <w:rPr>
                <w:rFonts w:asciiTheme="majorHAnsi" w:hAnsiTheme="majorHAnsi"/>
              </w:rPr>
              <w:t xml:space="preserve">10+ </w:t>
            </w:r>
            <w:r w:rsidRPr="00B36273">
              <w:rPr>
                <w:rFonts w:asciiTheme="majorHAnsi" w:hAnsiTheme="majorHAnsi"/>
              </w:rPr>
              <w:t xml:space="preserve">years of experience with </w:t>
            </w:r>
            <w:proofErr w:type="spellStart"/>
            <w:r w:rsidRPr="00B36273">
              <w:rPr>
                <w:rFonts w:asciiTheme="majorHAnsi" w:hAnsiTheme="majorHAnsi"/>
              </w:rPr>
              <w:t>MySQL</w:t>
            </w:r>
            <w:proofErr w:type="spellEnd"/>
            <w:r w:rsidRPr="00B36273">
              <w:rPr>
                <w:rFonts w:asciiTheme="majorHAnsi" w:hAnsiTheme="majorHAnsi"/>
              </w:rPr>
              <w:t xml:space="preserve"> Database Administration and worked with </w:t>
            </w:r>
            <w:r>
              <w:rPr>
                <w:rFonts w:asciiTheme="majorHAnsi" w:hAnsiTheme="majorHAnsi"/>
              </w:rPr>
              <w:t xml:space="preserve">PEC/IMS/AFRICOMS </w:t>
            </w:r>
            <w:r w:rsidRPr="00B36273">
              <w:rPr>
                <w:rFonts w:asciiTheme="majorHAnsi" w:hAnsiTheme="majorHAnsi"/>
              </w:rPr>
              <w:t xml:space="preserve">on </w:t>
            </w:r>
            <w:proofErr w:type="spellStart"/>
            <w:r w:rsidRPr="00B36273">
              <w:rPr>
                <w:rFonts w:asciiTheme="majorHAnsi" w:hAnsiTheme="majorHAnsi"/>
              </w:rPr>
              <w:t>MySQL</w:t>
            </w:r>
            <w:proofErr w:type="spellEnd"/>
            <w:r>
              <w:rPr>
                <w:rFonts w:asciiTheme="majorHAnsi" w:hAnsiTheme="majorHAnsi"/>
              </w:rPr>
              <w:t xml:space="preserve"> backend Database, a</w:t>
            </w:r>
            <w:r w:rsidRPr="00B36273">
              <w:rPr>
                <w:rFonts w:asciiTheme="majorHAnsi" w:hAnsiTheme="majorHAnsi"/>
              </w:rPr>
              <w:t>nd de</w:t>
            </w:r>
            <w:r>
              <w:rPr>
                <w:rFonts w:asciiTheme="majorHAnsi" w:hAnsiTheme="majorHAnsi"/>
              </w:rPr>
              <w:t xml:space="preserve">signed the Schema using </w:t>
            </w:r>
            <w:proofErr w:type="spellStart"/>
            <w:r>
              <w:rPr>
                <w:rFonts w:asciiTheme="majorHAnsi" w:hAnsiTheme="majorHAnsi"/>
              </w:rPr>
              <w:t>MySQL</w:t>
            </w:r>
            <w:proofErr w:type="spellEnd"/>
            <w:r>
              <w:rPr>
                <w:rFonts w:asciiTheme="majorHAnsi" w:hAnsiTheme="majorHAnsi"/>
              </w:rPr>
              <w:t xml:space="preserve"> 4.x, </w:t>
            </w:r>
            <w:proofErr w:type="spellStart"/>
            <w:r>
              <w:rPr>
                <w:rFonts w:asciiTheme="majorHAnsi" w:hAnsiTheme="majorHAnsi"/>
              </w:rPr>
              <w:t>MySQL</w:t>
            </w:r>
            <w:proofErr w:type="spellEnd"/>
            <w:r>
              <w:rPr>
                <w:rFonts w:asciiTheme="majorHAnsi" w:hAnsiTheme="majorHAnsi"/>
              </w:rPr>
              <w:t xml:space="preserve"> 5.x.</w:t>
            </w:r>
          </w:p>
          <w:p w:rsidR="006C3026" w:rsidRPr="00B36273" w:rsidRDefault="006C3026" w:rsidP="006C3026">
            <w:pPr>
              <w:numPr>
                <w:ilvl w:val="0"/>
                <w:numId w:val="6"/>
              </w:numPr>
              <w:jc w:val="both"/>
              <w:rPr>
                <w:rFonts w:asciiTheme="majorHAnsi" w:hAnsiTheme="majorHAnsi"/>
              </w:rPr>
            </w:pPr>
            <w:r>
              <w:rPr>
                <w:rFonts w:asciiTheme="majorHAnsi" w:hAnsiTheme="majorHAnsi"/>
              </w:rPr>
              <w:t>10+</w:t>
            </w:r>
            <w:r w:rsidRPr="00B36273">
              <w:rPr>
                <w:rFonts w:asciiTheme="majorHAnsi" w:hAnsiTheme="majorHAnsi"/>
              </w:rPr>
              <w:t xml:space="preserve"> years of experience with C</w:t>
            </w:r>
            <w:r>
              <w:rPr>
                <w:rFonts w:asciiTheme="majorHAnsi" w:hAnsiTheme="majorHAnsi"/>
              </w:rPr>
              <w:t xml:space="preserve">ascading </w:t>
            </w:r>
            <w:r w:rsidRPr="00B36273">
              <w:rPr>
                <w:rFonts w:asciiTheme="majorHAnsi" w:hAnsiTheme="majorHAnsi"/>
              </w:rPr>
              <w:t>S</w:t>
            </w:r>
            <w:r>
              <w:rPr>
                <w:rFonts w:asciiTheme="majorHAnsi" w:hAnsiTheme="majorHAnsi"/>
              </w:rPr>
              <w:t xml:space="preserve">tyle </w:t>
            </w:r>
            <w:r w:rsidRPr="00B36273">
              <w:rPr>
                <w:rFonts w:asciiTheme="majorHAnsi" w:hAnsiTheme="majorHAnsi"/>
              </w:rPr>
              <w:t>S</w:t>
            </w:r>
            <w:r>
              <w:rPr>
                <w:rFonts w:asciiTheme="majorHAnsi" w:hAnsiTheme="majorHAnsi"/>
              </w:rPr>
              <w:t xml:space="preserve">heets (CSS). </w:t>
            </w:r>
          </w:p>
          <w:p w:rsidR="006C3026" w:rsidRPr="00B36273" w:rsidRDefault="006C3026" w:rsidP="006C3026">
            <w:pPr>
              <w:numPr>
                <w:ilvl w:val="0"/>
                <w:numId w:val="6"/>
              </w:numPr>
              <w:jc w:val="both"/>
              <w:rPr>
                <w:rFonts w:asciiTheme="majorHAnsi" w:hAnsiTheme="majorHAnsi"/>
              </w:rPr>
            </w:pPr>
            <w:r w:rsidRPr="00B36273">
              <w:rPr>
                <w:rFonts w:asciiTheme="majorHAnsi" w:hAnsiTheme="majorHAnsi"/>
              </w:rPr>
              <w:t xml:space="preserve">Worked with JavaScript, </w:t>
            </w:r>
            <w:proofErr w:type="spellStart"/>
            <w:r w:rsidRPr="00B36273">
              <w:rPr>
                <w:rFonts w:asciiTheme="majorHAnsi" w:hAnsiTheme="majorHAnsi"/>
              </w:rPr>
              <w:t>JQuery</w:t>
            </w:r>
            <w:proofErr w:type="spellEnd"/>
            <w:r w:rsidRPr="00B36273">
              <w:rPr>
                <w:rFonts w:asciiTheme="majorHAnsi" w:hAnsiTheme="majorHAnsi"/>
              </w:rPr>
              <w:t>, AJAX</w:t>
            </w:r>
            <w:proofErr w:type="gramStart"/>
            <w:r w:rsidRPr="00B36273">
              <w:rPr>
                <w:rFonts w:asciiTheme="majorHAnsi" w:hAnsiTheme="majorHAnsi"/>
              </w:rPr>
              <w:t>,</w:t>
            </w:r>
            <w:r>
              <w:rPr>
                <w:rFonts w:asciiTheme="majorHAnsi" w:hAnsiTheme="majorHAnsi"/>
              </w:rPr>
              <w:t>CSS</w:t>
            </w:r>
            <w:proofErr w:type="gramEnd"/>
            <w:r>
              <w:rPr>
                <w:rFonts w:asciiTheme="majorHAnsi" w:hAnsiTheme="majorHAnsi"/>
              </w:rPr>
              <w:t>.</w:t>
            </w:r>
          </w:p>
          <w:p w:rsidR="006C3026" w:rsidRPr="00B36273" w:rsidRDefault="006C3026" w:rsidP="006C3026">
            <w:pPr>
              <w:numPr>
                <w:ilvl w:val="0"/>
                <w:numId w:val="6"/>
              </w:numPr>
              <w:jc w:val="both"/>
              <w:rPr>
                <w:rFonts w:asciiTheme="majorHAnsi" w:hAnsiTheme="majorHAnsi"/>
              </w:rPr>
            </w:pPr>
            <w:r w:rsidRPr="00B36273">
              <w:rPr>
                <w:rFonts w:asciiTheme="majorHAnsi" w:hAnsiTheme="majorHAnsi"/>
              </w:rPr>
              <w:t xml:space="preserve">Experience with </w:t>
            </w:r>
            <w:proofErr w:type="spellStart"/>
            <w:r w:rsidRPr="00B36273">
              <w:rPr>
                <w:rFonts w:asciiTheme="majorHAnsi" w:hAnsiTheme="majorHAnsi"/>
              </w:rPr>
              <w:t>Facebook</w:t>
            </w:r>
            <w:proofErr w:type="spellEnd"/>
            <w:r w:rsidRPr="00B36273">
              <w:rPr>
                <w:rFonts w:asciiTheme="majorHAnsi" w:hAnsiTheme="majorHAnsi"/>
              </w:rPr>
              <w:t xml:space="preserve"> and Twitter APIs</w:t>
            </w:r>
            <w:r>
              <w:rPr>
                <w:rFonts w:asciiTheme="majorHAnsi" w:hAnsiTheme="majorHAnsi"/>
              </w:rPr>
              <w:t>,</w:t>
            </w:r>
            <w:r w:rsidRPr="00B36273">
              <w:rPr>
                <w:rFonts w:asciiTheme="majorHAnsi" w:hAnsiTheme="majorHAnsi"/>
              </w:rPr>
              <w:t xml:space="preserve"> and have implemented Restful APIs</w:t>
            </w:r>
            <w:r>
              <w:rPr>
                <w:rFonts w:asciiTheme="majorHAnsi" w:hAnsiTheme="majorHAnsi"/>
              </w:rPr>
              <w:t>.</w:t>
            </w:r>
          </w:p>
          <w:p w:rsidR="006C3026" w:rsidRPr="00B36273" w:rsidRDefault="006C3026" w:rsidP="006C3026">
            <w:pPr>
              <w:numPr>
                <w:ilvl w:val="0"/>
                <w:numId w:val="6"/>
              </w:numPr>
              <w:jc w:val="both"/>
              <w:rPr>
                <w:rFonts w:asciiTheme="majorHAnsi" w:hAnsiTheme="majorHAnsi"/>
              </w:rPr>
            </w:pPr>
            <w:r w:rsidRPr="00B36273">
              <w:rPr>
                <w:rFonts w:asciiTheme="majorHAnsi" w:hAnsiTheme="majorHAnsi"/>
              </w:rPr>
              <w:t xml:space="preserve">Experience on Linux Platform </w:t>
            </w:r>
            <w:proofErr w:type="spellStart"/>
            <w:r w:rsidRPr="00B36273">
              <w:rPr>
                <w:rFonts w:asciiTheme="majorHAnsi" w:hAnsiTheme="majorHAnsi"/>
              </w:rPr>
              <w:t>Ubunto</w:t>
            </w:r>
            <w:proofErr w:type="spellEnd"/>
            <w:r w:rsidRPr="00B36273">
              <w:rPr>
                <w:rFonts w:asciiTheme="majorHAnsi" w:hAnsiTheme="majorHAnsi"/>
              </w:rPr>
              <w:t xml:space="preserve"> and </w:t>
            </w:r>
            <w:proofErr w:type="spellStart"/>
            <w:r w:rsidRPr="00B36273">
              <w:rPr>
                <w:rFonts w:asciiTheme="majorHAnsi" w:hAnsiTheme="majorHAnsi"/>
              </w:rPr>
              <w:t>Debian</w:t>
            </w:r>
            <w:proofErr w:type="spellEnd"/>
            <w:r w:rsidRPr="00B36273">
              <w:rPr>
                <w:rFonts w:asciiTheme="majorHAnsi" w:hAnsiTheme="majorHAnsi"/>
              </w:rPr>
              <w:t xml:space="preserve"> Operating System, and can work </w:t>
            </w:r>
            <w:r>
              <w:rPr>
                <w:rFonts w:asciiTheme="majorHAnsi" w:hAnsiTheme="majorHAnsi"/>
              </w:rPr>
              <w:t>in</w:t>
            </w:r>
            <w:r w:rsidRPr="00B36273">
              <w:rPr>
                <w:rFonts w:asciiTheme="majorHAnsi" w:hAnsiTheme="majorHAnsi"/>
              </w:rPr>
              <w:t xml:space="preserve"> LAMP </w:t>
            </w:r>
            <w:r>
              <w:rPr>
                <w:rFonts w:asciiTheme="majorHAnsi" w:hAnsiTheme="majorHAnsi"/>
              </w:rPr>
              <w:t>Environment.</w:t>
            </w:r>
          </w:p>
          <w:p w:rsidR="006C3026" w:rsidRPr="00B36273" w:rsidRDefault="006C3026" w:rsidP="006C3026">
            <w:pPr>
              <w:numPr>
                <w:ilvl w:val="0"/>
                <w:numId w:val="6"/>
              </w:numPr>
              <w:jc w:val="both"/>
              <w:rPr>
                <w:rFonts w:asciiTheme="majorHAnsi" w:hAnsiTheme="majorHAnsi"/>
              </w:rPr>
            </w:pPr>
            <w:r w:rsidRPr="00B36273">
              <w:rPr>
                <w:rFonts w:asciiTheme="majorHAnsi" w:hAnsiTheme="majorHAnsi"/>
              </w:rPr>
              <w:t>Microsoft SharePoint Foundation on Windows 2008 R8 Operating System</w:t>
            </w:r>
            <w:r>
              <w:rPr>
                <w:rFonts w:asciiTheme="majorHAnsi" w:hAnsiTheme="majorHAnsi"/>
              </w:rPr>
              <w:t xml:space="preserve"> and Windows 2012 Server.</w:t>
            </w:r>
          </w:p>
          <w:p w:rsidR="006C3026" w:rsidRDefault="006C3026" w:rsidP="006C3026">
            <w:pPr>
              <w:numPr>
                <w:ilvl w:val="0"/>
                <w:numId w:val="6"/>
              </w:numPr>
              <w:jc w:val="both"/>
              <w:rPr>
                <w:rFonts w:asciiTheme="majorHAnsi" w:hAnsiTheme="majorHAnsi"/>
              </w:rPr>
            </w:pPr>
            <w:proofErr w:type="spellStart"/>
            <w:r w:rsidRPr="00E148CF">
              <w:rPr>
                <w:rFonts w:asciiTheme="majorHAnsi" w:hAnsiTheme="majorHAnsi"/>
              </w:rPr>
              <w:t>VmWare</w:t>
            </w:r>
            <w:proofErr w:type="spellEnd"/>
            <w:r w:rsidRPr="00E148CF">
              <w:rPr>
                <w:rFonts w:asciiTheme="majorHAnsi" w:hAnsiTheme="majorHAnsi"/>
              </w:rPr>
              <w:t xml:space="preserve"> ESXI and V-Sphere and Microsoft Hyper-V Manager for System Virtualization</w:t>
            </w:r>
            <w:r>
              <w:rPr>
                <w:rFonts w:asciiTheme="majorHAnsi" w:hAnsiTheme="majorHAnsi"/>
              </w:rPr>
              <w:t>.</w:t>
            </w:r>
          </w:p>
          <w:p w:rsidR="006C3026" w:rsidRDefault="006C3026" w:rsidP="006C3026">
            <w:pPr>
              <w:ind w:left="360"/>
              <w:jc w:val="both"/>
              <w:rPr>
                <w:rFonts w:asciiTheme="majorHAnsi" w:hAnsiTheme="majorHAnsi"/>
              </w:rPr>
            </w:pPr>
          </w:p>
          <w:p w:rsidR="006C3026" w:rsidRDefault="006C3026" w:rsidP="006C3026">
            <w:pPr>
              <w:jc w:val="both"/>
              <w:rPr>
                <w:rFonts w:asciiTheme="majorHAnsi" w:hAnsiTheme="majorHAnsi"/>
              </w:rPr>
            </w:pPr>
          </w:p>
          <w:p w:rsidR="006C3026" w:rsidRPr="00393BDA" w:rsidRDefault="006C3026" w:rsidP="006C3026">
            <w:pPr>
              <w:pStyle w:val="RoseResumeHeader"/>
              <w:jc w:val="both"/>
              <w:rPr>
                <w:rFonts w:asciiTheme="majorHAnsi" w:hAnsiTheme="majorHAnsi"/>
                <w:sz w:val="36"/>
                <w:szCs w:val="36"/>
              </w:rPr>
            </w:pPr>
            <w:r w:rsidRPr="00393BDA">
              <w:rPr>
                <w:rFonts w:asciiTheme="majorHAnsi" w:hAnsiTheme="majorHAnsi"/>
                <w:sz w:val="36"/>
                <w:szCs w:val="36"/>
              </w:rPr>
              <w:t>TECHNICAL EXPERIENCE</w:t>
            </w:r>
            <w:r>
              <w:rPr>
                <w:rFonts w:asciiTheme="majorHAnsi" w:hAnsiTheme="majorHAnsi"/>
                <w:sz w:val="36"/>
                <w:szCs w:val="36"/>
              </w:rPr>
              <w:t xml:space="preserve"> AND SOFTWARE USED</w:t>
            </w:r>
          </w:p>
          <w:p w:rsidR="006C3026" w:rsidRPr="00B36273" w:rsidRDefault="006C3026" w:rsidP="006C3026">
            <w:pPr>
              <w:jc w:val="both"/>
              <w:rPr>
                <w:rFonts w:asciiTheme="majorHAnsi" w:hAnsiTheme="majorHAnsi"/>
              </w:rPr>
            </w:pPr>
          </w:p>
          <w:p w:rsidR="006C3026" w:rsidRPr="00B36273" w:rsidRDefault="006C3026" w:rsidP="006C3026">
            <w:pPr>
              <w:ind w:left="2880" w:hanging="2880"/>
              <w:jc w:val="both"/>
              <w:rPr>
                <w:rFonts w:asciiTheme="majorHAnsi" w:hAnsiTheme="majorHAnsi"/>
                <w:b/>
                <w:bCs/>
              </w:rPr>
            </w:pPr>
            <w:r w:rsidRPr="00B36273">
              <w:rPr>
                <w:rFonts w:asciiTheme="majorHAnsi" w:hAnsiTheme="majorHAnsi"/>
                <w:b/>
                <w:bCs/>
              </w:rPr>
              <w:t>Programming Languages:</w:t>
            </w:r>
            <w:r w:rsidRPr="00B36273">
              <w:rPr>
                <w:rFonts w:asciiTheme="majorHAnsi" w:hAnsiTheme="majorHAnsi"/>
                <w:b/>
                <w:bCs/>
              </w:rPr>
              <w:tab/>
            </w:r>
            <w:r w:rsidRPr="00B36273">
              <w:rPr>
                <w:rFonts w:asciiTheme="majorHAnsi" w:hAnsiTheme="majorHAnsi"/>
                <w:bCs/>
              </w:rPr>
              <w:t>JavaScript</w:t>
            </w:r>
            <w:r>
              <w:rPr>
                <w:rFonts w:asciiTheme="majorHAnsi" w:hAnsiTheme="majorHAnsi"/>
                <w:bCs/>
              </w:rPr>
              <w:t xml:space="preserve">, PHP, </w:t>
            </w:r>
            <w:r w:rsidRPr="00B36273">
              <w:rPr>
                <w:rFonts w:asciiTheme="majorHAnsi" w:hAnsiTheme="majorHAnsi"/>
                <w:bCs/>
              </w:rPr>
              <w:t>AJAX/XML, HTML5, VXML, PHP VERSION 5.4.1</w:t>
            </w:r>
            <w:r>
              <w:rPr>
                <w:rFonts w:asciiTheme="majorHAnsi" w:hAnsiTheme="majorHAnsi"/>
                <w:bCs/>
              </w:rPr>
              <w:t xml:space="preserve">2, </w:t>
            </w:r>
            <w:proofErr w:type="spellStart"/>
            <w:proofErr w:type="gramStart"/>
            <w:r>
              <w:rPr>
                <w:rFonts w:asciiTheme="majorHAnsi" w:hAnsiTheme="majorHAnsi"/>
                <w:bCs/>
              </w:rPr>
              <w:t>JQuery</w:t>
            </w:r>
            <w:proofErr w:type="spellEnd"/>
            <w:proofErr w:type="gramEnd"/>
            <w:r>
              <w:rPr>
                <w:rFonts w:asciiTheme="majorHAnsi" w:hAnsiTheme="majorHAnsi"/>
                <w:bCs/>
              </w:rPr>
              <w:t xml:space="preserve">. CSS, </w:t>
            </w:r>
            <w:proofErr w:type="spellStart"/>
            <w:r>
              <w:rPr>
                <w:rFonts w:asciiTheme="majorHAnsi" w:hAnsiTheme="majorHAnsi"/>
                <w:bCs/>
              </w:rPr>
              <w:t>MySQL</w:t>
            </w:r>
            <w:proofErr w:type="spellEnd"/>
            <w:r>
              <w:rPr>
                <w:rFonts w:asciiTheme="majorHAnsi" w:hAnsiTheme="majorHAnsi"/>
                <w:bCs/>
              </w:rPr>
              <w:t xml:space="preserve"> Database version 5.6</w:t>
            </w:r>
          </w:p>
          <w:p w:rsidR="006C3026" w:rsidRPr="00B36273" w:rsidRDefault="006C3026" w:rsidP="006C3026">
            <w:pPr>
              <w:ind w:left="2880" w:hanging="2880"/>
              <w:jc w:val="both"/>
              <w:rPr>
                <w:rFonts w:asciiTheme="majorHAnsi" w:hAnsiTheme="majorHAnsi"/>
                <w:bCs/>
              </w:rPr>
            </w:pPr>
            <w:r w:rsidRPr="00B36273">
              <w:rPr>
                <w:rFonts w:asciiTheme="majorHAnsi" w:hAnsiTheme="majorHAnsi"/>
                <w:b/>
                <w:bCs/>
              </w:rPr>
              <w:t>Software/Databases:</w:t>
            </w:r>
            <w:r w:rsidRPr="00B36273">
              <w:rPr>
                <w:rFonts w:asciiTheme="majorHAnsi" w:hAnsiTheme="majorHAnsi"/>
                <w:b/>
                <w:bCs/>
              </w:rPr>
              <w:tab/>
            </w:r>
            <w:r w:rsidRPr="00B36273">
              <w:rPr>
                <w:rFonts w:asciiTheme="majorHAnsi" w:hAnsiTheme="majorHAnsi"/>
                <w:bCs/>
              </w:rPr>
              <w:t xml:space="preserve">MS Office, MS Word, MS Excel, MS PowerPoint, MS Access, MS Outlook, VMware ESXI, V-Sphere and Microsoft Hyper-V, MYSQL, </w:t>
            </w:r>
            <w:proofErr w:type="spellStart"/>
            <w:r w:rsidRPr="00B36273">
              <w:rPr>
                <w:rFonts w:asciiTheme="majorHAnsi" w:hAnsiTheme="majorHAnsi"/>
                <w:bCs/>
              </w:rPr>
              <w:t>OpenCart</w:t>
            </w:r>
            <w:proofErr w:type="spellEnd"/>
            <w:r w:rsidRPr="00B36273">
              <w:rPr>
                <w:rFonts w:asciiTheme="majorHAnsi" w:hAnsiTheme="majorHAnsi"/>
                <w:bCs/>
              </w:rPr>
              <w:t xml:space="preserve">, </w:t>
            </w:r>
            <w:r>
              <w:rPr>
                <w:rFonts w:asciiTheme="majorHAnsi" w:hAnsiTheme="majorHAnsi"/>
                <w:bCs/>
              </w:rPr>
              <w:t xml:space="preserve">QuickBooks </w:t>
            </w:r>
            <w:proofErr w:type="spellStart"/>
            <w:r>
              <w:rPr>
                <w:rFonts w:asciiTheme="majorHAnsi" w:hAnsiTheme="majorHAnsi"/>
                <w:bCs/>
              </w:rPr>
              <w:t>Accounting,</w:t>
            </w:r>
            <w:r w:rsidRPr="00B36273">
              <w:rPr>
                <w:rFonts w:asciiTheme="majorHAnsi" w:hAnsiTheme="majorHAnsi"/>
                <w:bCs/>
              </w:rPr>
              <w:t>Zend</w:t>
            </w:r>
            <w:proofErr w:type="spellEnd"/>
            <w:r>
              <w:rPr>
                <w:rFonts w:asciiTheme="majorHAnsi" w:hAnsiTheme="majorHAnsi"/>
                <w:bCs/>
              </w:rPr>
              <w:t xml:space="preserve"> Framework, </w:t>
            </w:r>
            <w:proofErr w:type="spellStart"/>
            <w:r w:rsidRPr="00B36273">
              <w:rPr>
                <w:rFonts w:asciiTheme="majorHAnsi" w:hAnsiTheme="majorHAnsi"/>
                <w:bCs/>
              </w:rPr>
              <w:t>LeadSaver</w:t>
            </w:r>
            <w:proofErr w:type="spellEnd"/>
            <w:r w:rsidRPr="00B36273">
              <w:rPr>
                <w:rFonts w:asciiTheme="majorHAnsi" w:hAnsiTheme="majorHAnsi"/>
                <w:bCs/>
              </w:rPr>
              <w:t>, VMWARE</w:t>
            </w:r>
            <w:r>
              <w:rPr>
                <w:rFonts w:asciiTheme="majorHAnsi" w:hAnsiTheme="majorHAnsi"/>
                <w:bCs/>
              </w:rPr>
              <w:t xml:space="preserve"> Player</w:t>
            </w:r>
          </w:p>
          <w:p w:rsidR="006C3026" w:rsidRPr="00B36273" w:rsidRDefault="006C3026" w:rsidP="006C3026">
            <w:pPr>
              <w:ind w:left="2880" w:hanging="2880"/>
              <w:jc w:val="both"/>
              <w:rPr>
                <w:rFonts w:asciiTheme="majorHAnsi" w:hAnsiTheme="majorHAnsi"/>
                <w:bCs/>
              </w:rPr>
            </w:pPr>
            <w:r w:rsidRPr="00B36273">
              <w:rPr>
                <w:rFonts w:asciiTheme="majorHAnsi" w:hAnsiTheme="majorHAnsi"/>
                <w:b/>
                <w:bCs/>
              </w:rPr>
              <w:t>Operating Systems:</w:t>
            </w:r>
            <w:r w:rsidRPr="00B36273">
              <w:rPr>
                <w:rFonts w:asciiTheme="majorHAnsi" w:hAnsiTheme="majorHAnsi"/>
                <w:b/>
                <w:bCs/>
              </w:rPr>
              <w:tab/>
            </w:r>
            <w:r w:rsidRPr="00B36273">
              <w:rPr>
                <w:rFonts w:asciiTheme="majorHAnsi" w:hAnsiTheme="majorHAnsi"/>
                <w:bCs/>
              </w:rPr>
              <w:t xml:space="preserve">MS </w:t>
            </w:r>
            <w:r w:rsidRPr="00B36273">
              <w:rPr>
                <w:rFonts w:asciiTheme="majorHAnsi" w:hAnsiTheme="majorHAnsi"/>
              </w:rPr>
              <w:t>Windows 2008 R8,</w:t>
            </w:r>
            <w:r w:rsidRPr="00B36273">
              <w:rPr>
                <w:rFonts w:asciiTheme="majorHAnsi" w:hAnsiTheme="majorHAnsi"/>
                <w:bCs/>
              </w:rPr>
              <w:t xml:space="preserve"> Linux</w:t>
            </w:r>
            <w:r>
              <w:rPr>
                <w:rFonts w:asciiTheme="majorHAnsi" w:hAnsiTheme="majorHAnsi"/>
                <w:bCs/>
              </w:rPr>
              <w:t xml:space="preserve">, </w:t>
            </w:r>
            <w:proofErr w:type="spellStart"/>
            <w:r>
              <w:rPr>
                <w:rFonts w:asciiTheme="majorHAnsi" w:hAnsiTheme="majorHAnsi"/>
                <w:bCs/>
              </w:rPr>
              <w:t>Ubuntu</w:t>
            </w:r>
            <w:proofErr w:type="spellEnd"/>
            <w:r>
              <w:rPr>
                <w:rFonts w:asciiTheme="majorHAnsi" w:hAnsiTheme="majorHAnsi"/>
                <w:bCs/>
              </w:rPr>
              <w:t>, Red Hat, Fedora, Windows 2012 Server</w:t>
            </w:r>
          </w:p>
          <w:p w:rsidR="006C3026" w:rsidRPr="00B36273" w:rsidRDefault="006C3026" w:rsidP="006C3026">
            <w:pPr>
              <w:ind w:left="2880" w:hanging="2880"/>
              <w:jc w:val="both"/>
              <w:rPr>
                <w:rFonts w:asciiTheme="majorHAnsi" w:hAnsiTheme="majorHAnsi"/>
                <w:b/>
                <w:bCs/>
              </w:rPr>
            </w:pPr>
            <w:r w:rsidRPr="00B36273">
              <w:rPr>
                <w:rFonts w:asciiTheme="majorHAnsi" w:hAnsiTheme="majorHAnsi"/>
                <w:b/>
                <w:bCs/>
              </w:rPr>
              <w:t>Hardware/ Networking:</w:t>
            </w:r>
            <w:r w:rsidRPr="00B36273">
              <w:rPr>
                <w:rFonts w:asciiTheme="majorHAnsi" w:hAnsiTheme="majorHAnsi"/>
                <w:b/>
                <w:bCs/>
              </w:rPr>
              <w:tab/>
            </w:r>
            <w:r w:rsidRPr="00B36273">
              <w:rPr>
                <w:rFonts w:asciiTheme="majorHAnsi" w:hAnsiTheme="majorHAnsi"/>
                <w:bCs/>
              </w:rPr>
              <w:t>VoIP, CISCO,</w:t>
            </w:r>
            <w:r>
              <w:rPr>
                <w:rFonts w:asciiTheme="majorHAnsi" w:hAnsiTheme="majorHAnsi"/>
                <w:bCs/>
              </w:rPr>
              <w:t xml:space="preserve"> VOIP Switches, TDM, W3C, JSON, </w:t>
            </w:r>
            <w:r w:rsidRPr="00B36273">
              <w:rPr>
                <w:rFonts w:asciiTheme="majorHAnsi" w:hAnsiTheme="majorHAnsi"/>
                <w:bCs/>
              </w:rPr>
              <w:t xml:space="preserve">EDI (Electronic Data Interchange), </w:t>
            </w:r>
            <w:r w:rsidR="006802F0">
              <w:rPr>
                <w:rFonts w:asciiTheme="majorHAnsi" w:hAnsiTheme="majorHAnsi"/>
                <w:bCs/>
              </w:rPr>
              <w:t xml:space="preserve">Calling Card, BACKIUP, </w:t>
            </w:r>
            <w:proofErr w:type="spellStart"/>
            <w:r w:rsidR="006802F0">
              <w:rPr>
                <w:rFonts w:asciiTheme="majorHAnsi" w:hAnsiTheme="majorHAnsi"/>
                <w:bCs/>
              </w:rPr>
              <w:t>SugarCRM</w:t>
            </w:r>
            <w:proofErr w:type="spellEnd"/>
          </w:p>
          <w:p w:rsidR="006C3026" w:rsidRDefault="006C3026" w:rsidP="006C3026">
            <w:pPr>
              <w:ind w:left="2880" w:hanging="2880"/>
              <w:jc w:val="both"/>
              <w:rPr>
                <w:rFonts w:asciiTheme="majorHAnsi" w:hAnsiTheme="majorHAnsi"/>
                <w:bCs/>
              </w:rPr>
            </w:pPr>
            <w:r w:rsidRPr="00B36273">
              <w:rPr>
                <w:rFonts w:asciiTheme="majorHAnsi" w:hAnsiTheme="majorHAnsi"/>
                <w:b/>
                <w:bCs/>
              </w:rPr>
              <w:t>Web Applications:</w:t>
            </w:r>
            <w:r w:rsidRPr="00B36273">
              <w:rPr>
                <w:rFonts w:asciiTheme="majorHAnsi" w:hAnsiTheme="majorHAnsi"/>
                <w:b/>
                <w:bCs/>
              </w:rPr>
              <w:tab/>
            </w:r>
            <w:r w:rsidRPr="00B36273">
              <w:rPr>
                <w:rFonts w:asciiTheme="majorHAnsi" w:hAnsiTheme="majorHAnsi"/>
                <w:bCs/>
              </w:rPr>
              <w:t xml:space="preserve">Apache Web Server, </w:t>
            </w:r>
            <w:r>
              <w:rPr>
                <w:rFonts w:asciiTheme="majorHAnsi" w:hAnsiTheme="majorHAnsi"/>
                <w:bCs/>
              </w:rPr>
              <w:t xml:space="preserve">Apache or IIS </w:t>
            </w:r>
            <w:proofErr w:type="spellStart"/>
            <w:r>
              <w:rPr>
                <w:rFonts w:asciiTheme="majorHAnsi" w:hAnsiTheme="majorHAnsi"/>
                <w:bCs/>
              </w:rPr>
              <w:t>webserver</w:t>
            </w:r>
            <w:proofErr w:type="spellEnd"/>
            <w:r>
              <w:rPr>
                <w:rFonts w:asciiTheme="majorHAnsi" w:hAnsiTheme="majorHAnsi"/>
                <w:bCs/>
              </w:rPr>
              <w:t xml:space="preserve">, Apache </w:t>
            </w:r>
            <w:proofErr w:type="spellStart"/>
            <w:r>
              <w:rPr>
                <w:rFonts w:asciiTheme="majorHAnsi" w:hAnsiTheme="majorHAnsi"/>
                <w:bCs/>
              </w:rPr>
              <w:t>TomCat</w:t>
            </w:r>
            <w:proofErr w:type="spellEnd"/>
            <w:r>
              <w:rPr>
                <w:rFonts w:asciiTheme="majorHAnsi" w:hAnsiTheme="majorHAnsi"/>
                <w:bCs/>
              </w:rPr>
              <w:t xml:space="preserve"> Web Server</w:t>
            </w:r>
          </w:p>
          <w:p w:rsidR="006C3026" w:rsidRDefault="006C3026" w:rsidP="006C3026">
            <w:pPr>
              <w:ind w:left="2880" w:hanging="2880"/>
              <w:jc w:val="both"/>
              <w:rPr>
                <w:rFonts w:asciiTheme="majorHAnsi" w:hAnsiTheme="majorHAnsi"/>
                <w:bCs/>
              </w:rPr>
            </w:pPr>
            <w:r>
              <w:rPr>
                <w:rFonts w:asciiTheme="majorHAnsi" w:hAnsiTheme="majorHAnsi"/>
                <w:b/>
                <w:bCs/>
              </w:rPr>
              <w:t>Multimedia Software</w:t>
            </w:r>
            <w:r w:rsidRPr="00B36273">
              <w:rPr>
                <w:rFonts w:asciiTheme="majorHAnsi" w:hAnsiTheme="majorHAnsi"/>
                <w:b/>
                <w:bCs/>
              </w:rPr>
              <w:t>:</w:t>
            </w:r>
            <w:r w:rsidRPr="00B36273">
              <w:rPr>
                <w:rFonts w:asciiTheme="majorHAnsi" w:hAnsiTheme="majorHAnsi"/>
                <w:b/>
                <w:bCs/>
              </w:rPr>
              <w:tab/>
            </w:r>
            <w:r>
              <w:rPr>
                <w:rFonts w:asciiTheme="majorHAnsi" w:hAnsiTheme="majorHAnsi"/>
                <w:bCs/>
              </w:rPr>
              <w:t>Adobe Photoshop, Adobe Illustrator, GIF Animator, Adobe Flash, Microsoft Paint</w:t>
            </w:r>
          </w:p>
          <w:p w:rsidR="006C3026" w:rsidRDefault="006C3026" w:rsidP="006C3026">
            <w:pPr>
              <w:ind w:left="2880" w:hanging="2880"/>
              <w:jc w:val="both"/>
              <w:rPr>
                <w:rFonts w:asciiTheme="majorHAnsi" w:hAnsiTheme="majorHAnsi"/>
                <w:bCs/>
              </w:rPr>
            </w:pPr>
            <w:r>
              <w:rPr>
                <w:rFonts w:asciiTheme="majorHAnsi" w:hAnsiTheme="majorHAnsi"/>
                <w:b/>
                <w:bCs/>
              </w:rPr>
              <w:t>Accounting Packages:</w:t>
            </w:r>
            <w:r>
              <w:rPr>
                <w:rFonts w:asciiTheme="majorHAnsi" w:hAnsiTheme="majorHAnsi"/>
                <w:b/>
                <w:bCs/>
              </w:rPr>
              <w:tab/>
            </w:r>
            <w:r>
              <w:rPr>
                <w:rFonts w:asciiTheme="majorHAnsi" w:hAnsiTheme="majorHAnsi"/>
                <w:bCs/>
              </w:rPr>
              <w:t>Tally and QuickBooks</w:t>
            </w:r>
          </w:p>
          <w:p w:rsidR="006C3026" w:rsidRDefault="006C3026" w:rsidP="006C3026">
            <w:pPr>
              <w:ind w:left="2880" w:hanging="2880"/>
              <w:jc w:val="both"/>
              <w:rPr>
                <w:rFonts w:asciiTheme="majorHAnsi" w:hAnsiTheme="majorHAnsi"/>
                <w:bCs/>
              </w:rPr>
            </w:pPr>
            <w:r>
              <w:rPr>
                <w:rFonts w:asciiTheme="majorHAnsi" w:hAnsiTheme="majorHAnsi"/>
                <w:b/>
                <w:bCs/>
              </w:rPr>
              <w:t>VOIP Packages:</w:t>
            </w:r>
            <w:r>
              <w:rPr>
                <w:rFonts w:asciiTheme="majorHAnsi" w:hAnsiTheme="majorHAnsi"/>
                <w:b/>
                <w:bCs/>
              </w:rPr>
              <w:tab/>
            </w:r>
            <w:r>
              <w:rPr>
                <w:rFonts w:asciiTheme="majorHAnsi" w:hAnsiTheme="majorHAnsi"/>
                <w:bCs/>
              </w:rPr>
              <w:t xml:space="preserve">VOS 3000, VOIPSWITH, RADIUS, </w:t>
            </w:r>
            <w:r w:rsidR="006802F0">
              <w:rPr>
                <w:rFonts w:asciiTheme="majorHAnsi" w:hAnsiTheme="majorHAnsi"/>
                <w:bCs/>
              </w:rPr>
              <w:t>THECARDSAVER, PBXNSIP, ASTERISK</w:t>
            </w:r>
          </w:p>
          <w:p w:rsidR="006C3026" w:rsidRPr="00C37FD6" w:rsidRDefault="006C3026" w:rsidP="006C3026">
            <w:pPr>
              <w:ind w:left="2880" w:hanging="2880"/>
              <w:jc w:val="both"/>
              <w:rPr>
                <w:rFonts w:asciiTheme="majorHAnsi" w:hAnsiTheme="majorHAnsi"/>
                <w:bCs/>
              </w:rPr>
            </w:pPr>
            <w:r>
              <w:rPr>
                <w:rFonts w:asciiTheme="majorHAnsi" w:hAnsiTheme="majorHAnsi"/>
                <w:b/>
                <w:bCs/>
              </w:rPr>
              <w:t>Voice Packages:</w:t>
            </w:r>
            <w:r>
              <w:rPr>
                <w:rFonts w:asciiTheme="majorHAnsi" w:hAnsiTheme="majorHAnsi"/>
                <w:b/>
                <w:bCs/>
              </w:rPr>
              <w:tab/>
            </w:r>
            <w:proofErr w:type="spellStart"/>
            <w:r>
              <w:rPr>
                <w:rFonts w:asciiTheme="majorHAnsi" w:hAnsiTheme="majorHAnsi"/>
                <w:bCs/>
              </w:rPr>
              <w:t>VoiceSaver</w:t>
            </w:r>
            <w:proofErr w:type="spellEnd"/>
            <w:r>
              <w:rPr>
                <w:rFonts w:asciiTheme="majorHAnsi" w:hAnsiTheme="majorHAnsi"/>
                <w:bCs/>
              </w:rPr>
              <w:t xml:space="preserve">, </w:t>
            </w:r>
            <w:proofErr w:type="spellStart"/>
            <w:r>
              <w:rPr>
                <w:rFonts w:asciiTheme="majorHAnsi" w:hAnsiTheme="majorHAnsi"/>
                <w:bCs/>
              </w:rPr>
              <w:t>DialSaver</w:t>
            </w:r>
            <w:proofErr w:type="spellEnd"/>
            <w:r>
              <w:rPr>
                <w:rFonts w:asciiTheme="majorHAnsi" w:hAnsiTheme="majorHAnsi"/>
                <w:bCs/>
              </w:rPr>
              <w:t xml:space="preserve">, Inter Active Voice Response IVR, </w:t>
            </w:r>
            <w:proofErr w:type="spellStart"/>
            <w:r>
              <w:rPr>
                <w:rFonts w:asciiTheme="majorHAnsi" w:hAnsiTheme="majorHAnsi"/>
                <w:bCs/>
              </w:rPr>
              <w:t>TimeSaver</w:t>
            </w:r>
            <w:proofErr w:type="spellEnd"/>
            <w:r>
              <w:rPr>
                <w:rFonts w:asciiTheme="majorHAnsi" w:hAnsiTheme="majorHAnsi"/>
                <w:bCs/>
              </w:rPr>
              <w:t>, Call Ahead</w:t>
            </w:r>
          </w:p>
          <w:p w:rsidR="006C3026" w:rsidRPr="00E148CF" w:rsidRDefault="006C3026" w:rsidP="006C3026">
            <w:pPr>
              <w:jc w:val="both"/>
              <w:rPr>
                <w:rFonts w:asciiTheme="majorHAnsi" w:hAnsiTheme="majorHAnsi"/>
              </w:rPr>
            </w:pPr>
            <w:r>
              <w:rPr>
                <w:rFonts w:asciiTheme="majorHAnsi" w:hAnsiTheme="majorHAnsi"/>
                <w:b/>
                <w:bCs/>
              </w:rPr>
              <w:t>Certifications</w:t>
            </w:r>
            <w:r>
              <w:rPr>
                <w:rFonts w:asciiTheme="majorHAnsi" w:hAnsiTheme="majorHAnsi"/>
                <w:b/>
                <w:bCs/>
              </w:rPr>
              <w:tab/>
            </w:r>
            <w:r>
              <w:rPr>
                <w:rFonts w:asciiTheme="majorHAnsi" w:hAnsiTheme="majorHAnsi"/>
                <w:b/>
                <w:bCs/>
              </w:rPr>
              <w:tab/>
            </w:r>
            <w:r>
              <w:rPr>
                <w:rFonts w:asciiTheme="majorHAnsi" w:hAnsiTheme="majorHAnsi"/>
                <w:b/>
                <w:bCs/>
              </w:rPr>
              <w:tab/>
              <w:t xml:space="preserve">Adobe Target Power User and </w:t>
            </w:r>
            <w:proofErr w:type="spellStart"/>
            <w:r>
              <w:rPr>
                <w:rFonts w:asciiTheme="majorHAnsi" w:hAnsiTheme="majorHAnsi"/>
                <w:b/>
                <w:bCs/>
              </w:rPr>
              <w:t>Meclabs</w:t>
            </w:r>
            <w:proofErr w:type="spellEnd"/>
            <w:r>
              <w:rPr>
                <w:rFonts w:asciiTheme="majorHAnsi" w:hAnsiTheme="majorHAnsi"/>
                <w:b/>
                <w:bCs/>
              </w:rPr>
              <w:t xml:space="preserve"> Landing Page Optimization</w:t>
            </w:r>
          </w:p>
          <w:p w:rsidR="00AA1866" w:rsidRPr="00AA1866" w:rsidRDefault="00AA1866" w:rsidP="00AA1866">
            <w:pPr>
              <w:pStyle w:val="Sectiondetails"/>
            </w:pPr>
          </w:p>
        </w:tc>
      </w:tr>
      <w:tr w:rsidR="001851A9" w:rsidTr="00B735A4">
        <w:trPr>
          <w:trHeight w:val="227"/>
          <w:jc w:val="center"/>
        </w:trPr>
        <w:tc>
          <w:tcPr>
            <w:tcW w:w="10080" w:type="dxa"/>
          </w:tcPr>
          <w:p w:rsidR="006C3026" w:rsidRDefault="006C3026" w:rsidP="00826E1D">
            <w:pPr>
              <w:pStyle w:val="SectionTitle"/>
            </w:pPr>
          </w:p>
          <w:p w:rsidR="006C3026" w:rsidRPr="00393BDA" w:rsidRDefault="006C3026" w:rsidP="006C3026">
            <w:pPr>
              <w:pStyle w:val="RoseResumeHeader"/>
              <w:jc w:val="both"/>
              <w:rPr>
                <w:rFonts w:asciiTheme="majorHAnsi" w:hAnsiTheme="majorHAnsi"/>
                <w:sz w:val="36"/>
                <w:szCs w:val="36"/>
              </w:rPr>
            </w:pPr>
            <w:r w:rsidRPr="00393BDA">
              <w:rPr>
                <w:rFonts w:asciiTheme="majorHAnsi" w:hAnsiTheme="majorHAnsi"/>
                <w:sz w:val="36"/>
                <w:szCs w:val="36"/>
              </w:rPr>
              <w:t>PROFESSIONAL EXPERIENCE</w:t>
            </w:r>
          </w:p>
          <w:p w:rsidR="006C3026" w:rsidRDefault="006C3026" w:rsidP="00826E1D">
            <w:pPr>
              <w:pStyle w:val="SectionTitle"/>
            </w:pPr>
          </w:p>
          <w:p w:rsidR="001851A9" w:rsidRDefault="00826E1D" w:rsidP="00826E1D">
            <w:pPr>
              <w:pStyle w:val="SectionTitle"/>
            </w:pPr>
            <w:r>
              <w:t>Verizon Communications, Inc</w:t>
            </w:r>
            <w:r w:rsidR="00F67FEC">
              <w:t>.</w:t>
            </w:r>
            <w:r>
              <w:t xml:space="preserve"> – Piscataway, NJ</w:t>
            </w:r>
          </w:p>
        </w:tc>
      </w:tr>
      <w:tr w:rsidR="001851A9" w:rsidRPr="003F51EC" w:rsidTr="00B735A4">
        <w:trPr>
          <w:trHeight w:val="239"/>
          <w:jc w:val="center"/>
        </w:trPr>
        <w:tc>
          <w:tcPr>
            <w:tcW w:w="10080" w:type="dxa"/>
          </w:tcPr>
          <w:p w:rsidR="001851A9" w:rsidRPr="003F51EC" w:rsidRDefault="00C81698" w:rsidP="00C81698">
            <w:pPr>
              <w:pStyle w:val="Sectiondetails"/>
            </w:pPr>
            <w:r>
              <w:t>May 2013 – Nov 2015</w:t>
            </w:r>
          </w:p>
        </w:tc>
      </w:tr>
      <w:tr w:rsidR="001851A9" w:rsidTr="00B735A4">
        <w:trPr>
          <w:trHeight w:val="271"/>
          <w:jc w:val="center"/>
        </w:trPr>
        <w:sdt>
          <w:sdtPr>
            <w:id w:val="1482412"/>
            <w:placeholder>
              <w:docPart w:val="B487575C379547D79186AACE3000AE49"/>
            </w:placeholder>
          </w:sdtPr>
          <w:sdtContent>
            <w:tc>
              <w:tcPr>
                <w:tcW w:w="10080" w:type="dxa"/>
              </w:tcPr>
              <w:p w:rsidR="001851A9" w:rsidRPr="00197442" w:rsidRDefault="00197442" w:rsidP="00197442">
                <w:pPr>
                  <w:jc w:val="both"/>
                  <w:rPr>
                    <w:rFonts w:asciiTheme="majorHAnsi" w:hAnsiTheme="majorHAnsi" w:cs="Arial"/>
                    <w:i/>
                    <w:color w:val="000000"/>
                  </w:rPr>
                </w:pPr>
                <w:r>
                  <w:rPr>
                    <w:rFonts w:asciiTheme="majorHAnsi" w:hAnsiTheme="majorHAnsi" w:cs="Arial"/>
                    <w:i/>
                    <w:color w:val="000000"/>
                  </w:rPr>
                  <w:t>Web Developer (Adobe Target Classic &amp; Adobe Target Standard)</w:t>
                </w:r>
              </w:p>
            </w:tc>
          </w:sdtContent>
        </w:sdt>
      </w:tr>
      <w:tr w:rsidR="001851A9" w:rsidTr="00B735A4">
        <w:trPr>
          <w:trHeight w:val="943"/>
          <w:jc w:val="center"/>
        </w:trPr>
        <w:tc>
          <w:tcPr>
            <w:tcW w:w="10080" w:type="dxa"/>
          </w:tcPr>
          <w:sdt>
            <w:sdtPr>
              <w:id w:val="1482417"/>
              <w:placeholder>
                <w:docPart w:val="E0BDACFFF498466C937DEC43C4950CC3"/>
              </w:placeholder>
            </w:sdtPr>
            <w:sdtContent>
              <w:p w:rsidR="00A9380D" w:rsidRDefault="00432AAA" w:rsidP="00197442">
                <w:pPr>
                  <w:pStyle w:val="Bulletedlist"/>
                </w:pPr>
                <w:r>
                  <w:t xml:space="preserve">Worked on verizonwireless.com homepage, </w:t>
                </w:r>
                <w:r w:rsidR="00815D1F">
                  <w:t>product listing page and</w:t>
                </w:r>
                <w:r>
                  <w:t xml:space="preserve"> product detail pages</w:t>
                </w:r>
              </w:p>
              <w:p w:rsidR="001851A9" w:rsidRPr="00AA1866" w:rsidRDefault="00A9380D" w:rsidP="00197442">
                <w:pPr>
                  <w:pStyle w:val="Bulletedlist"/>
                </w:pPr>
                <w:r>
                  <w:t>Worked on the User Interface on verizonwireless.com for logged in customers</w:t>
                </w:r>
              </w:p>
            </w:sdtContent>
          </w:sdt>
          <w:sdt>
            <w:sdtPr>
              <w:id w:val="1482428"/>
              <w:placeholder>
                <w:docPart w:val="415D02CD779541D4A32CC56D9BBD68BB"/>
              </w:placeholder>
            </w:sdtPr>
            <w:sdtContent>
              <w:p w:rsidR="0070378C" w:rsidRDefault="00432AAA" w:rsidP="00197442">
                <w:pPr>
                  <w:pStyle w:val="Bulletedlist"/>
                </w:pPr>
                <w:r>
                  <w:t>Created A/B Testing offers using Adobe Target Classic and Adobe Target</w:t>
                </w:r>
                <w:r w:rsidR="00815D1F">
                  <w:t xml:space="preserve"> on </w:t>
                </w:r>
                <w:proofErr w:type="spellStart"/>
                <w:r w:rsidR="00815D1F">
                  <w:t>landingpages</w:t>
                </w:r>
                <w:proofErr w:type="spellEnd"/>
              </w:p>
              <w:p w:rsidR="001851A9" w:rsidRPr="00AA1866" w:rsidRDefault="0070378C" w:rsidP="00197442">
                <w:pPr>
                  <w:pStyle w:val="Bulletedlist"/>
                </w:pPr>
                <w:r>
                  <w:t xml:space="preserve">Built </w:t>
                </w:r>
                <w:proofErr w:type="spellStart"/>
                <w:r>
                  <w:t>AngularJS</w:t>
                </w:r>
                <w:proofErr w:type="spellEnd"/>
                <w:r>
                  <w:t xml:space="preserve"> application for ISO portal and internal Verizon Wireless team</w:t>
                </w:r>
              </w:p>
            </w:sdtContent>
          </w:sdt>
          <w:sdt>
            <w:sdtPr>
              <w:id w:val="1482429"/>
              <w:placeholder>
                <w:docPart w:val="4E5159082E7F41B0BD9C9647BFDF9B7B"/>
              </w:placeholder>
            </w:sdtPr>
            <w:sdtContent>
              <w:p w:rsidR="00634A25" w:rsidRDefault="00432AAA" w:rsidP="00197442">
                <w:pPr>
                  <w:pStyle w:val="Bulletedlist"/>
                </w:pPr>
                <w:r>
                  <w:t xml:space="preserve">Used HTML5, CSS3, JavaScript, </w:t>
                </w:r>
                <w:proofErr w:type="spellStart"/>
                <w:r>
                  <w:t>jQuery</w:t>
                </w:r>
                <w:proofErr w:type="spellEnd"/>
                <w:r>
                  <w:t>, JSON, Ajax</w:t>
                </w:r>
                <w:r w:rsidR="00815D1F">
                  <w:t xml:space="preserve"> to create new content and web pages</w:t>
                </w:r>
              </w:p>
              <w:p w:rsidR="00634A25" w:rsidRDefault="00634A25" w:rsidP="00197442">
                <w:pPr>
                  <w:pStyle w:val="Bulletedlist"/>
                </w:pPr>
                <w:r>
                  <w:t>Tested websites for cross browser compatibility</w:t>
                </w:r>
                <w:r w:rsidR="009A6152">
                  <w:t xml:space="preserve"> and worked on Optimization and Personalization</w:t>
                </w:r>
              </w:p>
              <w:p w:rsidR="009A6152" w:rsidRDefault="00634A25" w:rsidP="00197442">
                <w:pPr>
                  <w:pStyle w:val="Bulletedlist"/>
                </w:pPr>
                <w:r>
                  <w:t>Created Multi Variant Campaigns and created multipage offer us</w:t>
                </w:r>
                <w:r w:rsidR="005E4ADB">
                  <w:t xml:space="preserve">ing JavaScript, </w:t>
                </w:r>
                <w:proofErr w:type="spellStart"/>
                <w:r w:rsidR="005E4ADB">
                  <w:t>jQuery</w:t>
                </w:r>
                <w:proofErr w:type="spellEnd"/>
                <w:r w:rsidR="005E4ADB">
                  <w:t xml:space="preserve"> and JSON</w:t>
                </w:r>
              </w:p>
              <w:p w:rsidR="00197442" w:rsidRDefault="009A6152" w:rsidP="00197442">
                <w:pPr>
                  <w:pStyle w:val="Bulletedlist"/>
                </w:pPr>
                <w:r>
                  <w:t xml:space="preserve">Created new overlays in JavaScript, </w:t>
                </w:r>
                <w:proofErr w:type="spellStart"/>
                <w:r>
                  <w:t>jQuery</w:t>
                </w:r>
                <w:proofErr w:type="spellEnd"/>
                <w:r>
                  <w:t>, CSS to show relevant messages to prospects and customers</w:t>
                </w:r>
              </w:p>
              <w:p w:rsidR="00197442" w:rsidRDefault="00197442" w:rsidP="00197442">
                <w:pPr>
                  <w:pStyle w:val="Bulletedlist"/>
                </w:pPr>
                <w:r>
                  <w:t xml:space="preserve">Responsible for creating new promotional campaigns for products and services provided to consumers of Wireless and Business Services with HTML5, CSS, JavaScript, </w:t>
                </w:r>
                <w:proofErr w:type="spellStart"/>
                <w:r>
                  <w:t>JQuery</w:t>
                </w:r>
                <w:proofErr w:type="spellEnd"/>
                <w:r>
                  <w:t xml:space="preserve"> in Adobe Target Classic and Adobe Target Standard tools </w:t>
                </w:r>
              </w:p>
              <w:p w:rsidR="00A97300" w:rsidRDefault="00A97300" w:rsidP="00197442">
                <w:pPr>
                  <w:pStyle w:val="Bulletedlist"/>
                </w:pPr>
                <w:r>
                  <w:t>Worked on Bootstrap version 3.0 and build a small project for Internet Sales Operations</w:t>
                </w:r>
              </w:p>
              <w:p w:rsidR="002335AE" w:rsidRDefault="002335AE" w:rsidP="00197442">
                <w:pPr>
                  <w:pStyle w:val="Bulletedlist"/>
                </w:pPr>
                <w:r>
                  <w:t>Developed Web Pages for verizonwireless.com on Mobile/Tablet Platform</w:t>
                </w:r>
                <w:r w:rsidR="00CA7C86">
                  <w:t xml:space="preserve"> with HTML5, </w:t>
                </w:r>
                <w:proofErr w:type="spellStart"/>
                <w:r w:rsidR="00CA7C86">
                  <w:t>jQuery</w:t>
                </w:r>
                <w:proofErr w:type="spellEnd"/>
                <w:r w:rsidR="00CA7C86">
                  <w:t>, CSS</w:t>
                </w:r>
              </w:p>
              <w:p w:rsidR="00197442" w:rsidRDefault="00197442" w:rsidP="00197442">
                <w:pPr>
                  <w:pStyle w:val="Bulletedlist"/>
                </w:pPr>
                <w:r>
                  <w:t>Testing the new code in all platforms and browsers for Desktop/Tablet/Mobile using Agent Switcher and Citrix</w:t>
                </w:r>
              </w:p>
              <w:p w:rsidR="00197442" w:rsidRDefault="00197442" w:rsidP="00197442">
                <w:pPr>
                  <w:pStyle w:val="Bulletedlist"/>
                </w:pPr>
                <w:r>
                  <w:t xml:space="preserve">Created campaigns for certain demographic segments using zip code, </w:t>
                </w:r>
                <w:proofErr w:type="spellStart"/>
                <w:r>
                  <w:t>Bluekai</w:t>
                </w:r>
                <w:proofErr w:type="spellEnd"/>
                <w:r>
                  <w:t xml:space="preserve"> ids, customers and prospects</w:t>
                </w:r>
              </w:p>
              <w:p w:rsidR="00A9380D" w:rsidRDefault="00A9380D" w:rsidP="00197442">
                <w:pPr>
                  <w:pStyle w:val="Bulletedlist"/>
                </w:pPr>
                <w:r>
                  <w:t xml:space="preserve">Changed the User Interface and </w:t>
                </w:r>
                <w:proofErr w:type="spellStart"/>
                <w:r>
                  <w:t>customozied</w:t>
                </w:r>
                <w:proofErr w:type="spellEnd"/>
                <w:r>
                  <w:t xml:space="preserve"> the appearance and look of User Interface </w:t>
                </w:r>
              </w:p>
              <w:p w:rsidR="00197442" w:rsidRDefault="00197442" w:rsidP="00197442">
                <w:pPr>
                  <w:pStyle w:val="Bulletedlist"/>
                </w:pPr>
                <w:r>
                  <w:t xml:space="preserve">Used sprite menu for Navigational Menus to connect Smartphone </w:t>
                </w:r>
                <w:proofErr w:type="spellStart"/>
                <w:r>
                  <w:t>Gridwall</w:t>
                </w:r>
                <w:proofErr w:type="spellEnd"/>
                <w:r>
                  <w:t xml:space="preserve"> with Tablet and other </w:t>
                </w:r>
                <w:proofErr w:type="spellStart"/>
                <w:r>
                  <w:t>Gridwall</w:t>
                </w:r>
                <w:proofErr w:type="spellEnd"/>
                <w:r>
                  <w:t xml:space="preserve"> to ease navigation for customer to jump from one </w:t>
                </w:r>
                <w:proofErr w:type="spellStart"/>
                <w:r>
                  <w:t>Gridwall</w:t>
                </w:r>
                <w:proofErr w:type="spellEnd"/>
                <w:r>
                  <w:t xml:space="preserve"> to other</w:t>
                </w:r>
              </w:p>
              <w:p w:rsidR="00197442" w:rsidRDefault="00197442" w:rsidP="00197442">
                <w:pPr>
                  <w:pStyle w:val="Bulletedlist"/>
                </w:pPr>
                <w:r>
                  <w:t xml:space="preserve">Used </w:t>
                </w:r>
                <w:proofErr w:type="spellStart"/>
                <w:r>
                  <w:t>ClickTracking</w:t>
                </w:r>
                <w:proofErr w:type="spellEnd"/>
                <w:r>
                  <w:t xml:space="preserve"> in campaign offers to track customer behavior for the new changes </w:t>
                </w:r>
              </w:p>
              <w:p w:rsidR="00197442" w:rsidRPr="00197442" w:rsidRDefault="00197442" w:rsidP="00197442">
                <w:pPr>
                  <w:pStyle w:val="Bulletedlist"/>
                </w:pPr>
                <w:r w:rsidRPr="00197442">
                  <w:t>Tested A/B Campaigns on Adobe Target Platform which helped the company increased conversion</w:t>
                </w:r>
              </w:p>
              <w:p w:rsidR="00197442" w:rsidRPr="00197442" w:rsidRDefault="00197442" w:rsidP="00197442">
                <w:pPr>
                  <w:pStyle w:val="Bulletedlist"/>
                </w:pPr>
                <w:r w:rsidRPr="00197442">
                  <w:t xml:space="preserve">Worked on multivariate testing Campaign to test new code against the old code to transform the company website </w:t>
                </w:r>
                <w:hyperlink r:id="rId8" w:history="1">
                  <w:r w:rsidRPr="00197442">
                    <w:rPr>
                      <w:rStyle w:val="Hyperlink"/>
                    </w:rPr>
                    <w:t>http://www.verizonwireless.com</w:t>
                  </w:r>
                </w:hyperlink>
                <w:r w:rsidRPr="00197442">
                  <w:t xml:space="preserve"> and tested the code on various browsers such as Google Chrome, Firefox, Apple Safari, Opera and Internet Explorer</w:t>
                </w:r>
              </w:p>
              <w:p w:rsidR="00197442" w:rsidRPr="00197442" w:rsidRDefault="00197442" w:rsidP="00197442">
                <w:pPr>
                  <w:pStyle w:val="Bulletedlist"/>
                </w:pPr>
                <w:r w:rsidRPr="00197442">
                  <w:t>Excluded old browsers from the Campaigns and Offers so customers that use an older IE browser for example IE6 should be excluded from new campaigns</w:t>
                </w:r>
              </w:p>
              <w:p w:rsidR="00197442" w:rsidRPr="00197442" w:rsidRDefault="00197442" w:rsidP="00197442">
                <w:pPr>
                  <w:pStyle w:val="Bulletedlist"/>
                </w:pPr>
                <w:r w:rsidRPr="00197442">
                  <w:t xml:space="preserve">Have worked on Gadget and Gears website of Verizon Wireless to promote various Gadgets and Gears and increase conversion, and used Adobe </w:t>
                </w:r>
                <w:proofErr w:type="spellStart"/>
                <w:r w:rsidRPr="00197442">
                  <w:t>SiteCatalyst</w:t>
                </w:r>
                <w:proofErr w:type="spellEnd"/>
                <w:r w:rsidRPr="00197442">
                  <w:t xml:space="preserve"> for Reporting Data</w:t>
                </w:r>
              </w:p>
              <w:p w:rsidR="00197442" w:rsidRPr="00A9380D" w:rsidRDefault="00197442" w:rsidP="00197442">
                <w:pPr>
                  <w:pStyle w:val="Bulletedlist"/>
                  <w:jc w:val="both"/>
                  <w:rPr>
                    <w:rFonts w:asciiTheme="majorHAnsi" w:hAnsiTheme="majorHAnsi"/>
                  </w:rPr>
                </w:pPr>
                <w:r w:rsidRPr="00197442">
                  <w:t xml:space="preserve">Created Test concepts using the </w:t>
                </w:r>
                <w:proofErr w:type="spellStart"/>
                <w:r w:rsidRPr="00197442">
                  <w:t>Meclab’s</w:t>
                </w:r>
                <w:proofErr w:type="spellEnd"/>
                <w:r w:rsidRPr="00197442">
                  <w:t xml:space="preserve"> Heuristic and presented my ideas to management to increase conversion rate, decrease customer anxiety, and increase their motivation to purchase Verizon Wireless Products and Services across all platforms such as Desktop, Mobile and Tablet</w:t>
                </w:r>
              </w:p>
              <w:p w:rsidR="00A9380D" w:rsidRPr="00A9380D" w:rsidRDefault="00A9380D" w:rsidP="00197442">
                <w:pPr>
                  <w:pStyle w:val="Bulletedlist"/>
                  <w:jc w:val="both"/>
                  <w:rPr>
                    <w:rFonts w:asciiTheme="majorHAnsi" w:hAnsiTheme="majorHAnsi"/>
                  </w:rPr>
                </w:pPr>
                <w:r>
                  <w:t>Made changes to the User Interface as per the requirements</w:t>
                </w:r>
              </w:p>
              <w:p w:rsidR="00A9380D" w:rsidRPr="006802F0" w:rsidRDefault="00A9380D" w:rsidP="00197442">
                <w:pPr>
                  <w:pStyle w:val="Bulletedlist"/>
                  <w:jc w:val="both"/>
                  <w:rPr>
                    <w:rFonts w:asciiTheme="majorHAnsi" w:hAnsiTheme="majorHAnsi"/>
                  </w:rPr>
                </w:pPr>
                <w:r>
                  <w:t xml:space="preserve">Worked on navigational menu and user interface for various </w:t>
                </w:r>
                <w:proofErr w:type="spellStart"/>
                <w:r>
                  <w:t>secion</w:t>
                </w:r>
                <w:proofErr w:type="spellEnd"/>
                <w:r>
                  <w:t xml:space="preserve"> of Verizon Internal and External website.</w:t>
                </w:r>
              </w:p>
              <w:p w:rsidR="00197442" w:rsidRPr="00B36273" w:rsidRDefault="00197442" w:rsidP="00197442">
                <w:pPr>
                  <w:jc w:val="both"/>
                  <w:rPr>
                    <w:rFonts w:asciiTheme="majorHAnsi" w:hAnsiTheme="majorHAnsi"/>
                    <w:b/>
                    <w:bCs/>
                    <w:i/>
                    <w:iCs/>
                  </w:rPr>
                </w:pPr>
                <w:proofErr w:type="spellStart"/>
                <w:r w:rsidRPr="00B36273">
                  <w:rPr>
                    <w:rFonts w:asciiTheme="majorHAnsi" w:hAnsiTheme="majorHAnsi"/>
                    <w:b/>
                    <w:bCs/>
                    <w:i/>
                    <w:iCs/>
                  </w:rPr>
                  <w:t>Technologies:</w:t>
                </w:r>
                <w:r>
                  <w:rPr>
                    <w:rFonts w:asciiTheme="majorHAnsi" w:hAnsiTheme="majorHAnsi"/>
                    <w:b/>
                    <w:bCs/>
                    <w:i/>
                    <w:iCs/>
                  </w:rPr>
                  <w:t>Adobe</w:t>
                </w:r>
                <w:proofErr w:type="spellEnd"/>
                <w:r>
                  <w:rPr>
                    <w:rFonts w:asciiTheme="majorHAnsi" w:hAnsiTheme="majorHAnsi"/>
                    <w:b/>
                    <w:bCs/>
                    <w:i/>
                    <w:iCs/>
                  </w:rPr>
                  <w:t xml:space="preserve"> Target Classic, Adobe Target Standard, </w:t>
                </w:r>
                <w:proofErr w:type="spellStart"/>
                <w:r>
                  <w:rPr>
                    <w:rFonts w:asciiTheme="majorHAnsi" w:hAnsiTheme="majorHAnsi"/>
                    <w:b/>
                    <w:bCs/>
                    <w:i/>
                    <w:iCs/>
                  </w:rPr>
                  <w:t>JQuery</w:t>
                </w:r>
                <w:proofErr w:type="spellEnd"/>
                <w:r>
                  <w:rPr>
                    <w:rFonts w:asciiTheme="majorHAnsi" w:hAnsiTheme="majorHAnsi"/>
                    <w:b/>
                    <w:bCs/>
                    <w:i/>
                    <w:iCs/>
                  </w:rPr>
                  <w:t xml:space="preserve">, </w:t>
                </w:r>
                <w:proofErr w:type="spellStart"/>
                <w:r w:rsidR="006A7096">
                  <w:rPr>
                    <w:rFonts w:asciiTheme="majorHAnsi" w:hAnsiTheme="majorHAnsi"/>
                    <w:b/>
                    <w:bCs/>
                    <w:i/>
                    <w:iCs/>
                  </w:rPr>
                  <w:t>AngularJS</w:t>
                </w:r>
                <w:proofErr w:type="spellEnd"/>
                <w:r w:rsidR="006A7096">
                  <w:rPr>
                    <w:rFonts w:asciiTheme="majorHAnsi" w:hAnsiTheme="majorHAnsi"/>
                    <w:b/>
                    <w:bCs/>
                    <w:i/>
                    <w:iCs/>
                  </w:rPr>
                  <w:t>,</w:t>
                </w:r>
                <w:r w:rsidR="00A97300">
                  <w:rPr>
                    <w:rFonts w:asciiTheme="majorHAnsi" w:hAnsiTheme="majorHAnsi"/>
                    <w:b/>
                    <w:bCs/>
                    <w:i/>
                    <w:iCs/>
                  </w:rPr>
                  <w:t xml:space="preserve"> Bootstrap</w:t>
                </w:r>
                <w:r w:rsidR="006A7096">
                  <w:rPr>
                    <w:rFonts w:asciiTheme="majorHAnsi" w:hAnsiTheme="majorHAnsi"/>
                    <w:b/>
                    <w:bCs/>
                    <w:i/>
                    <w:iCs/>
                  </w:rPr>
                  <w:t xml:space="preserve"> ,</w:t>
                </w:r>
                <w:r>
                  <w:rPr>
                    <w:rFonts w:asciiTheme="majorHAnsi" w:hAnsiTheme="majorHAnsi"/>
                    <w:b/>
                    <w:bCs/>
                    <w:i/>
                    <w:iCs/>
                  </w:rPr>
                  <w:t xml:space="preserve">JavaScript ,JSON,  HTML5, CSS, </w:t>
                </w:r>
                <w:proofErr w:type="spellStart"/>
                <w:r>
                  <w:rPr>
                    <w:rFonts w:asciiTheme="majorHAnsi" w:hAnsiTheme="majorHAnsi"/>
                    <w:b/>
                    <w:bCs/>
                    <w:i/>
                    <w:iCs/>
                  </w:rPr>
                  <w:t>BlueKai</w:t>
                </w:r>
                <w:proofErr w:type="spellEnd"/>
                <w:r>
                  <w:rPr>
                    <w:rFonts w:asciiTheme="majorHAnsi" w:hAnsiTheme="majorHAnsi"/>
                    <w:b/>
                    <w:bCs/>
                    <w:i/>
                    <w:iCs/>
                  </w:rPr>
                  <w:t xml:space="preserve">, Adobe </w:t>
                </w:r>
                <w:proofErr w:type="spellStart"/>
                <w:r>
                  <w:rPr>
                    <w:rFonts w:asciiTheme="majorHAnsi" w:hAnsiTheme="majorHAnsi"/>
                    <w:b/>
                    <w:bCs/>
                    <w:i/>
                    <w:iCs/>
                  </w:rPr>
                  <w:t>SiteCatalyst</w:t>
                </w:r>
                <w:proofErr w:type="spellEnd"/>
                <w:r>
                  <w:rPr>
                    <w:rFonts w:asciiTheme="majorHAnsi" w:hAnsiTheme="majorHAnsi"/>
                    <w:b/>
                    <w:bCs/>
                    <w:i/>
                    <w:iCs/>
                  </w:rPr>
                  <w:t xml:space="preserve"> (Analytics Tools)</w:t>
                </w:r>
              </w:p>
              <w:p w:rsidR="001851A9" w:rsidRDefault="00E67B45" w:rsidP="00197442">
                <w:pPr>
                  <w:pStyle w:val="Bulletedlist"/>
                  <w:numPr>
                    <w:ilvl w:val="0"/>
                    <w:numId w:val="0"/>
                  </w:numPr>
                  <w:ind w:left="720"/>
                </w:pPr>
              </w:p>
            </w:sdtContent>
          </w:sdt>
        </w:tc>
      </w:tr>
      <w:tr w:rsidR="001851A9" w:rsidTr="00B735A4">
        <w:tblPrEx>
          <w:tblCellMar>
            <w:top w:w="0" w:type="dxa"/>
            <w:left w:w="108" w:type="dxa"/>
            <w:right w:w="108" w:type="dxa"/>
          </w:tblCellMar>
        </w:tblPrEx>
        <w:trPr>
          <w:trHeight w:val="227"/>
          <w:jc w:val="center"/>
        </w:trPr>
        <w:tc>
          <w:tcPr>
            <w:tcW w:w="10080" w:type="dxa"/>
          </w:tcPr>
          <w:p w:rsidR="001851A9" w:rsidRPr="00AA1866" w:rsidRDefault="001851A9" w:rsidP="00AA1866">
            <w:pPr>
              <w:pStyle w:val="Sectiondetails"/>
            </w:pPr>
          </w:p>
        </w:tc>
      </w:tr>
      <w:tr w:rsidR="001851A9" w:rsidTr="00B735A4">
        <w:tblPrEx>
          <w:tblCellMar>
            <w:top w:w="0" w:type="dxa"/>
            <w:left w:w="108" w:type="dxa"/>
            <w:right w:w="108" w:type="dxa"/>
          </w:tblCellMar>
        </w:tblPrEx>
        <w:trPr>
          <w:trHeight w:val="223"/>
          <w:jc w:val="center"/>
        </w:trPr>
        <w:sdt>
          <w:sdtPr>
            <w:id w:val="7189939"/>
            <w:placeholder>
              <w:docPart w:val="FBD1BC41179C46F7A4C16ACD6BA4DC24"/>
            </w:placeholder>
          </w:sdtPr>
          <w:sdtContent>
            <w:tc>
              <w:tcPr>
                <w:tcW w:w="10080" w:type="dxa"/>
              </w:tcPr>
              <w:p w:rsidR="001851A9" w:rsidRDefault="00297AFF" w:rsidP="00297AFF">
                <w:pPr>
                  <w:pStyle w:val="SectionTitle"/>
                  <w:ind w:left="-108"/>
                </w:pPr>
                <w:r>
                  <w:t>Intermodal Management System – Eatontown, NJ</w:t>
                </w:r>
              </w:p>
            </w:tc>
          </w:sdtContent>
        </w:sdt>
      </w:tr>
      <w:tr w:rsidR="001851A9" w:rsidRPr="003F51EC" w:rsidTr="00B735A4">
        <w:tblPrEx>
          <w:tblCellMar>
            <w:top w:w="0" w:type="dxa"/>
            <w:left w:w="108" w:type="dxa"/>
            <w:right w:w="108" w:type="dxa"/>
          </w:tblCellMar>
        </w:tblPrEx>
        <w:trPr>
          <w:trHeight w:val="223"/>
          <w:jc w:val="center"/>
        </w:trPr>
        <w:tc>
          <w:tcPr>
            <w:tcW w:w="10080" w:type="dxa"/>
          </w:tcPr>
          <w:p w:rsidR="001851A9" w:rsidRPr="003F51EC" w:rsidRDefault="00815D1F" w:rsidP="00815D1F">
            <w:pPr>
              <w:pStyle w:val="Sectiondetails"/>
            </w:pPr>
            <w:r>
              <w:t>Nov 2012 – Jan 2013</w:t>
            </w:r>
          </w:p>
        </w:tc>
      </w:tr>
      <w:tr w:rsidR="001851A9" w:rsidTr="00B735A4">
        <w:tblPrEx>
          <w:tblCellMar>
            <w:top w:w="0" w:type="dxa"/>
            <w:left w:w="108" w:type="dxa"/>
            <w:right w:w="108" w:type="dxa"/>
          </w:tblCellMar>
        </w:tblPrEx>
        <w:trPr>
          <w:trHeight w:val="332"/>
          <w:jc w:val="center"/>
        </w:trPr>
        <w:sdt>
          <w:sdtPr>
            <w:id w:val="7189944"/>
            <w:placeholder>
              <w:docPart w:val="F280973A69704F92A696FA2D549C0D27"/>
            </w:placeholder>
          </w:sdtPr>
          <w:sdtContent>
            <w:tc>
              <w:tcPr>
                <w:tcW w:w="10080" w:type="dxa"/>
              </w:tcPr>
              <w:p w:rsidR="001851A9" w:rsidRDefault="00254060" w:rsidP="00254060">
                <w:pPr>
                  <w:pStyle w:val="SectionTitle"/>
                  <w:tabs>
                    <w:tab w:val="left" w:pos="-108"/>
                  </w:tabs>
                  <w:ind w:left="-108"/>
                </w:pPr>
                <w:r>
                  <w:t>Web Developer</w:t>
                </w:r>
              </w:p>
            </w:tc>
          </w:sdtContent>
        </w:sdt>
      </w:tr>
      <w:tr w:rsidR="001851A9" w:rsidTr="00B735A4">
        <w:tblPrEx>
          <w:tblCellMar>
            <w:top w:w="0" w:type="dxa"/>
            <w:left w:w="108" w:type="dxa"/>
            <w:right w:w="108" w:type="dxa"/>
          </w:tblCellMar>
        </w:tblPrEx>
        <w:trPr>
          <w:trHeight w:val="239"/>
          <w:jc w:val="center"/>
        </w:trPr>
        <w:tc>
          <w:tcPr>
            <w:tcW w:w="10080" w:type="dxa"/>
          </w:tcPr>
          <w:sdt>
            <w:sdtPr>
              <w:id w:val="7189945"/>
              <w:placeholder>
                <w:docPart w:val="978EF5FC1C584231AC4267F91AC0AF1D"/>
              </w:placeholder>
            </w:sdtPr>
            <w:sdtContent>
              <w:p w:rsidR="001851A9" w:rsidRPr="00AA1866" w:rsidRDefault="00C01919" w:rsidP="00197442">
                <w:pPr>
                  <w:pStyle w:val="Bulletedlist"/>
                </w:pPr>
                <w:r>
                  <w:t>Used JavaScript for validation and display of information to customers</w:t>
                </w:r>
              </w:p>
            </w:sdtContent>
          </w:sdt>
          <w:p w:rsidR="001851A9" w:rsidRPr="00AA1866" w:rsidRDefault="00E67B45" w:rsidP="00197442">
            <w:pPr>
              <w:pStyle w:val="Bulletedlist"/>
            </w:pPr>
            <w:sdt>
              <w:sdtPr>
                <w:id w:val="7189946"/>
                <w:placeholder>
                  <w:docPart w:val="80D52584866D4522AC66E4FCA1BEEB44"/>
                </w:placeholder>
              </w:sdtPr>
              <w:sdtContent>
                <w:r w:rsidR="00C01919">
                  <w:t>Built new overlays for signed in customer to provide transport data</w:t>
                </w:r>
              </w:sdtContent>
            </w:sdt>
          </w:p>
          <w:sdt>
            <w:sdtPr>
              <w:id w:val="7189947"/>
              <w:placeholder>
                <w:docPart w:val="9CE20FDA4B12423386F2CD7C0806E710"/>
              </w:placeholder>
            </w:sdtPr>
            <w:sdtContent>
              <w:p w:rsidR="009A6152" w:rsidRDefault="00C01919" w:rsidP="00197442">
                <w:pPr>
                  <w:pStyle w:val="Bulletedlist"/>
                </w:pPr>
                <w:r>
                  <w:t xml:space="preserve">Worked on import of transport data into database system and worked on automation of </w:t>
                </w:r>
                <w:proofErr w:type="spellStart"/>
                <w:r>
                  <w:t>e</w:t>
                </w:r>
                <w:r w:rsidR="009A6152">
                  <w:t>F</w:t>
                </w:r>
                <w:r>
                  <w:t>axes</w:t>
                </w:r>
                <w:proofErr w:type="spellEnd"/>
              </w:p>
              <w:p w:rsidR="00032DB8" w:rsidRDefault="009A6152" w:rsidP="00197442">
                <w:pPr>
                  <w:pStyle w:val="Bulletedlist"/>
                </w:pPr>
                <w:r>
                  <w:t>Tested the website and optimized the web pages and worked on the User Interface</w:t>
                </w:r>
              </w:p>
              <w:p w:rsidR="00DA120A" w:rsidRDefault="00032DB8" w:rsidP="00197442">
                <w:pPr>
                  <w:pStyle w:val="Bulletedlist"/>
                </w:pPr>
                <w:r>
                  <w:t xml:space="preserve">Worked on Content Management Systems like </w:t>
                </w:r>
                <w:proofErr w:type="spellStart"/>
                <w:r>
                  <w:t>Drupal</w:t>
                </w:r>
                <w:proofErr w:type="spellEnd"/>
                <w:r>
                  <w:t xml:space="preserve">, </w:t>
                </w:r>
                <w:proofErr w:type="spellStart"/>
                <w:r>
                  <w:t>Magento</w:t>
                </w:r>
                <w:proofErr w:type="spellEnd"/>
                <w:r>
                  <w:t xml:space="preserve"> and Symphony</w:t>
                </w:r>
              </w:p>
              <w:p w:rsidR="00197442" w:rsidRDefault="00DA120A" w:rsidP="00197442">
                <w:pPr>
                  <w:pStyle w:val="Bulletedlist"/>
                </w:pPr>
                <w:r>
                  <w:t xml:space="preserve">Imported Data from Excel to Database and worked with EDI file and </w:t>
                </w:r>
                <w:proofErr w:type="spellStart"/>
                <w:r>
                  <w:t>MySQL</w:t>
                </w:r>
                <w:proofErr w:type="spellEnd"/>
                <w:r>
                  <w:t xml:space="preserve"> Database with PHP</w:t>
                </w:r>
              </w:p>
              <w:p w:rsidR="00197442" w:rsidRPr="00B36273" w:rsidRDefault="00197442" w:rsidP="00197442">
                <w:pPr>
                  <w:pStyle w:val="Bulletedlist"/>
                </w:pPr>
                <w:r w:rsidRPr="00B36273">
                  <w:t xml:space="preserve">Worked on the development of company </w:t>
                </w:r>
                <w:r>
                  <w:t xml:space="preserve">clients </w:t>
                </w:r>
                <w:r w:rsidRPr="00B36273">
                  <w:t>websites and have experience with the following technologies</w:t>
                </w:r>
              </w:p>
              <w:p w:rsidR="00197442" w:rsidRDefault="00197442" w:rsidP="00197442">
                <w:pPr>
                  <w:pStyle w:val="Bulletedlist"/>
                </w:pPr>
                <w:r w:rsidRPr="00B36273">
                  <w:t xml:space="preserve">Import of EDI (Electronic Data Interchange) files and EXCEL files automatically from the clients into MYSQL databases using PHP/AJAX/JQUERY/JSON, automatic creation of tables in </w:t>
                </w:r>
                <w:proofErr w:type="spellStart"/>
                <w:r w:rsidRPr="00B36273">
                  <w:t>My</w:t>
                </w:r>
                <w:r>
                  <w:t>SQL</w:t>
                </w:r>
                <w:proofErr w:type="spellEnd"/>
                <w:r w:rsidRPr="00B36273">
                  <w:t xml:space="preserve"> with PHP </w:t>
                </w:r>
                <w:r>
                  <w:t xml:space="preserve">script and optimization of </w:t>
                </w:r>
                <w:proofErr w:type="spellStart"/>
                <w:r>
                  <w:t>My</w:t>
                </w:r>
                <w:r w:rsidRPr="00B36273">
                  <w:t>SQL</w:t>
                </w:r>
                <w:proofErr w:type="spellEnd"/>
                <w:r w:rsidRPr="00B36273">
                  <w:t xml:space="preserve"> data</w:t>
                </w:r>
              </w:p>
              <w:p w:rsidR="00197442" w:rsidRPr="00B36273" w:rsidRDefault="00197442" w:rsidP="00197442">
                <w:pPr>
                  <w:pStyle w:val="Bulletedlist"/>
                </w:pPr>
                <w:r>
                  <w:t xml:space="preserve">Worked on company’s main site </w:t>
                </w:r>
                <w:hyperlink r:id="rId9" w:history="1">
                  <w:r w:rsidRPr="00A21AB1">
                    <w:rPr>
                      <w:rStyle w:val="Hyperlink"/>
                    </w:rPr>
                    <w:t>www.imstransport.com</w:t>
                  </w:r>
                </w:hyperlink>
                <w:r>
                  <w:t xml:space="preserve"> and backend</w:t>
                </w:r>
              </w:p>
              <w:p w:rsidR="00197442" w:rsidRPr="00B36273" w:rsidRDefault="00197442" w:rsidP="00197442">
                <w:pPr>
                  <w:pStyle w:val="Bulletedlist"/>
                </w:pPr>
                <w:r>
                  <w:t>W</w:t>
                </w:r>
                <w:r w:rsidRPr="00B36273">
                  <w:t xml:space="preserve">orked on electronic fax project and have used </w:t>
                </w:r>
                <w:proofErr w:type="spellStart"/>
                <w:r w:rsidRPr="00B36273">
                  <w:t>My</w:t>
                </w:r>
                <w:r>
                  <w:t>SQL</w:t>
                </w:r>
                <w:proofErr w:type="spellEnd"/>
                <w:r w:rsidRPr="00B36273">
                  <w:t xml:space="preserve"> as the backend and PHP </w:t>
                </w:r>
                <w:r>
                  <w:t>as the front end language on A</w:t>
                </w:r>
                <w:r w:rsidRPr="00B36273">
                  <w:t>pache web server inst</w:t>
                </w:r>
                <w:r>
                  <w:t>alled on Linux Operating System</w:t>
                </w:r>
              </w:p>
              <w:p w:rsidR="00197442" w:rsidRPr="00B36273" w:rsidRDefault="00197442" w:rsidP="00197442">
                <w:pPr>
                  <w:pStyle w:val="Bulletedlist"/>
                </w:pPr>
                <w:r w:rsidRPr="00B36273">
                  <w:t>Worked on financial reports, vendor dispatches, activity reports and database management</w:t>
                </w:r>
              </w:p>
              <w:p w:rsidR="00197442" w:rsidRPr="00B36273" w:rsidRDefault="00197442" w:rsidP="00197442">
                <w:pPr>
                  <w:pStyle w:val="Bulletedlist"/>
                </w:pPr>
                <w:r w:rsidRPr="00B36273">
                  <w:t>Worked on Data export to Excel format using AJAX and PHP [</w:t>
                </w:r>
                <w:proofErr w:type="spellStart"/>
                <w:r w:rsidRPr="00B36273">
                  <w:t>Zend</w:t>
                </w:r>
                <w:proofErr w:type="spellEnd"/>
                <w:r w:rsidRPr="00B36273">
                  <w:t xml:space="preserve"> Framework]</w:t>
                </w:r>
              </w:p>
              <w:p w:rsidR="00197442" w:rsidRDefault="00197442" w:rsidP="00197442">
                <w:pPr>
                  <w:pStyle w:val="Bulletedlist"/>
                </w:pPr>
                <w:r w:rsidRPr="00B36273">
                  <w:t xml:space="preserve">In charge of the main website of the company and worked on the following with PHP (OOPS), Automatic import of EDI Files Automatic import of EXCEL file XLSX/XLS/CSV format into </w:t>
                </w:r>
                <w:proofErr w:type="spellStart"/>
                <w:r w:rsidRPr="00B36273">
                  <w:t>My</w:t>
                </w:r>
                <w:r>
                  <w:t>SQL</w:t>
                </w:r>
                <w:proofErr w:type="spellEnd"/>
                <w:r>
                  <w:t xml:space="preserve"> database</w:t>
                </w:r>
              </w:p>
              <w:p w:rsidR="00197442" w:rsidRDefault="00197442" w:rsidP="00197442">
                <w:pPr>
                  <w:pStyle w:val="Bulletedlist"/>
                </w:pPr>
                <w:r>
                  <w:t xml:space="preserve">Worked on the IMAP Protocol, on </w:t>
                </w:r>
                <w:proofErr w:type="spellStart"/>
                <w:r>
                  <w:t>eFax</w:t>
                </w:r>
                <w:proofErr w:type="spellEnd"/>
                <w:r>
                  <w:t xml:space="preserve"> Reporting, </w:t>
                </w:r>
                <w:r w:rsidRPr="00B36273">
                  <w:t>and also worke</w:t>
                </w:r>
                <w:r>
                  <w:t xml:space="preserve">d on the Vendor Dispatches, and </w:t>
                </w:r>
                <w:r w:rsidRPr="00B36273">
                  <w:t>used</w:t>
                </w:r>
                <w:r>
                  <w:t xml:space="preserve"> AJAX to export the data from </w:t>
                </w:r>
                <w:proofErr w:type="spellStart"/>
                <w:r>
                  <w:t>My</w:t>
                </w:r>
                <w:r w:rsidRPr="00B36273">
                  <w:t>SQL</w:t>
                </w:r>
                <w:proofErr w:type="spellEnd"/>
                <w:r w:rsidRPr="00B36273">
                  <w:t xml:space="preserve"> to TXT/CS</w:t>
                </w:r>
                <w:r>
                  <w:t>V format, Bulk Updates of Faxes</w:t>
                </w:r>
              </w:p>
              <w:p w:rsidR="00197442" w:rsidRDefault="00197442" w:rsidP="00197442">
                <w:pPr>
                  <w:pStyle w:val="Bulletedlist"/>
                </w:pPr>
                <w:r>
                  <w:t xml:space="preserve">Installed, upgraded and tested </w:t>
                </w:r>
                <w:proofErr w:type="spellStart"/>
                <w:r>
                  <w:t>Joomla</w:t>
                </w:r>
                <w:proofErr w:type="spellEnd"/>
                <w:r>
                  <w:t xml:space="preserve"> for the new Website and used various themes and </w:t>
                </w:r>
                <w:proofErr w:type="spellStart"/>
                <w:r>
                  <w:t>plugins</w:t>
                </w:r>
                <w:proofErr w:type="spellEnd"/>
                <w:r>
                  <w:t xml:space="preserve"> from </w:t>
                </w:r>
                <w:proofErr w:type="spellStart"/>
                <w:r>
                  <w:t>Joomla</w:t>
                </w:r>
                <w:proofErr w:type="spellEnd"/>
                <w:r>
                  <w:t xml:space="preserve"> website for website customization and upgrade from the old website to the </w:t>
                </w:r>
                <w:proofErr w:type="spellStart"/>
                <w:r>
                  <w:t>Joomla</w:t>
                </w:r>
                <w:proofErr w:type="spellEnd"/>
                <w:r>
                  <w:t xml:space="preserve"> </w:t>
                </w:r>
                <w:proofErr w:type="spellStart"/>
                <w:r>
                  <w:t>Opensource</w:t>
                </w:r>
                <w:proofErr w:type="spellEnd"/>
                <w:r>
                  <w:t>.</w:t>
                </w:r>
              </w:p>
              <w:p w:rsidR="00197442" w:rsidRDefault="00197442" w:rsidP="00197442">
                <w:pPr>
                  <w:pStyle w:val="Bulletedlist"/>
                </w:pPr>
                <w:r>
                  <w:t xml:space="preserve">Tested the websites using unit test and used the </w:t>
                </w:r>
                <w:proofErr w:type="spellStart"/>
                <w:r>
                  <w:t>NetBeans</w:t>
                </w:r>
                <w:proofErr w:type="spellEnd"/>
                <w:r>
                  <w:t xml:space="preserve"> JDK IDE &amp; Microsoft Visual Studio for debug</w:t>
                </w:r>
              </w:p>
              <w:p w:rsidR="00197442" w:rsidRPr="00B26DEF" w:rsidRDefault="00197442" w:rsidP="00197442">
                <w:pPr>
                  <w:pStyle w:val="Bulletedlist"/>
                  <w:jc w:val="both"/>
                  <w:rPr>
                    <w:rFonts w:asciiTheme="majorHAnsi" w:hAnsiTheme="majorHAnsi"/>
                  </w:rPr>
                </w:pPr>
                <w:r>
                  <w:t>Have worked on Microsoft Share</w:t>
                </w:r>
                <w:r w:rsidRPr="00B36273">
                  <w:t xml:space="preserve">Point and Hyper-V Technology for virtualization and have also setup the system on </w:t>
                </w:r>
                <w:proofErr w:type="spellStart"/>
                <w:r w:rsidRPr="00B36273">
                  <w:t>VMware</w:t>
                </w:r>
                <w:r>
                  <w:t>ESXI</w:t>
                </w:r>
                <w:proofErr w:type="spellEnd"/>
                <w:r>
                  <w:t xml:space="preserve"> and V-Sphere</w:t>
                </w:r>
              </w:p>
              <w:p w:rsidR="00197442" w:rsidRPr="00B36273" w:rsidRDefault="00197442" w:rsidP="00197442">
                <w:pPr>
                  <w:jc w:val="both"/>
                  <w:rPr>
                    <w:rFonts w:asciiTheme="majorHAnsi" w:hAnsiTheme="majorHAnsi"/>
                    <w:b/>
                    <w:bCs/>
                    <w:i/>
                    <w:iCs/>
                  </w:rPr>
                </w:pPr>
                <w:proofErr w:type="spellStart"/>
                <w:r w:rsidRPr="00B36273">
                  <w:rPr>
                    <w:rFonts w:asciiTheme="majorHAnsi" w:hAnsiTheme="majorHAnsi"/>
                    <w:b/>
                    <w:bCs/>
                    <w:i/>
                    <w:iCs/>
                  </w:rPr>
                  <w:t>Technologies:PHP</w:t>
                </w:r>
                <w:proofErr w:type="spellEnd"/>
                <w:r w:rsidRPr="00B36273">
                  <w:rPr>
                    <w:rFonts w:asciiTheme="majorHAnsi" w:hAnsiTheme="majorHAnsi"/>
                    <w:b/>
                    <w:bCs/>
                    <w:i/>
                    <w:iCs/>
                  </w:rPr>
                  <w:t xml:space="preserve"> VERSION 5.4.10 (Procedural and Object Oriented) on </w:t>
                </w:r>
                <w:proofErr w:type="spellStart"/>
                <w:r w:rsidRPr="00B36273">
                  <w:rPr>
                    <w:rFonts w:asciiTheme="majorHAnsi" w:hAnsiTheme="majorHAnsi"/>
                    <w:b/>
                    <w:bCs/>
                    <w:i/>
                    <w:iCs/>
                  </w:rPr>
                  <w:t>Zend</w:t>
                </w:r>
                <w:proofErr w:type="spellEnd"/>
                <w:r w:rsidRPr="00B36273">
                  <w:rPr>
                    <w:rFonts w:asciiTheme="majorHAnsi" w:hAnsiTheme="majorHAnsi"/>
                    <w:b/>
                    <w:bCs/>
                    <w:i/>
                    <w:iCs/>
                  </w:rPr>
                  <w:t xml:space="preserve"> Framework, MYSQL VERSION 5.5/Replication of MYSQL, JAVASCRIPT, HTML5/CSS/XML/W3C, JSON/AJAX/XML, EDI (Electronic Data Interchange), EXCEL, Linux</w:t>
                </w:r>
                <w:r>
                  <w:rPr>
                    <w:rFonts w:asciiTheme="majorHAnsi" w:hAnsiTheme="majorHAnsi"/>
                    <w:b/>
                    <w:bCs/>
                    <w:i/>
                    <w:iCs/>
                  </w:rPr>
                  <w:t xml:space="preserve">, </w:t>
                </w:r>
                <w:proofErr w:type="spellStart"/>
                <w:r>
                  <w:rPr>
                    <w:rFonts w:asciiTheme="majorHAnsi" w:hAnsiTheme="majorHAnsi"/>
                    <w:b/>
                    <w:bCs/>
                    <w:i/>
                    <w:iCs/>
                  </w:rPr>
                  <w:t>Joomla</w:t>
                </w:r>
                <w:proofErr w:type="spellEnd"/>
                <w:r>
                  <w:rPr>
                    <w:rFonts w:asciiTheme="majorHAnsi" w:hAnsiTheme="majorHAnsi"/>
                    <w:b/>
                    <w:bCs/>
                    <w:i/>
                    <w:iCs/>
                  </w:rPr>
                  <w:t xml:space="preserve"> </w:t>
                </w:r>
                <w:proofErr w:type="spellStart"/>
                <w:r>
                  <w:rPr>
                    <w:rFonts w:asciiTheme="majorHAnsi" w:hAnsiTheme="majorHAnsi"/>
                    <w:b/>
                    <w:bCs/>
                    <w:i/>
                    <w:iCs/>
                  </w:rPr>
                  <w:t>OpenSource</w:t>
                </w:r>
                <w:proofErr w:type="spellEnd"/>
                <w:r>
                  <w:rPr>
                    <w:rFonts w:asciiTheme="majorHAnsi" w:hAnsiTheme="majorHAnsi"/>
                    <w:b/>
                    <w:bCs/>
                    <w:i/>
                    <w:iCs/>
                  </w:rPr>
                  <w:t>,  Adobe Photoshop &amp;Adobe Illustrator, HTML5, CSS3</w:t>
                </w:r>
              </w:p>
              <w:p w:rsidR="001851A9" w:rsidRPr="00AA1866" w:rsidRDefault="00E67B45" w:rsidP="00197442">
                <w:pPr>
                  <w:pStyle w:val="Bulletedlist"/>
                  <w:numPr>
                    <w:ilvl w:val="0"/>
                    <w:numId w:val="0"/>
                  </w:numPr>
                  <w:ind w:left="720" w:hanging="360"/>
                </w:pPr>
              </w:p>
            </w:sdtContent>
          </w:sdt>
        </w:tc>
      </w:tr>
    </w:tbl>
    <w:p w:rsidR="0038685A" w:rsidRDefault="0038685A">
      <w:r>
        <w:br w:type="page"/>
      </w:r>
    </w:p>
    <w:tbl>
      <w:tblPr>
        <w:tblStyle w:val="TableGrid"/>
        <w:tblW w:w="10080" w:type="dxa"/>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0"/>
      </w:tblGrid>
      <w:tr w:rsidR="001851A9" w:rsidTr="0038685A">
        <w:trPr>
          <w:trHeight w:val="223"/>
          <w:jc w:val="center"/>
        </w:trPr>
        <w:tc>
          <w:tcPr>
            <w:tcW w:w="10080" w:type="dxa"/>
          </w:tcPr>
          <w:p w:rsidR="001851A9" w:rsidRPr="00AA1866" w:rsidRDefault="001851A9" w:rsidP="00AA1866">
            <w:pPr>
              <w:pStyle w:val="Sectiondetails"/>
            </w:pPr>
          </w:p>
        </w:tc>
      </w:tr>
      <w:tr w:rsidR="001851A9" w:rsidTr="0038685A">
        <w:trPr>
          <w:trHeight w:val="223"/>
          <w:jc w:val="center"/>
        </w:trPr>
        <w:sdt>
          <w:sdtPr>
            <w:id w:val="7189972"/>
            <w:placeholder>
              <w:docPart w:val="8AA1444BA0AF49BF87190BC04B21C711"/>
            </w:placeholder>
          </w:sdtPr>
          <w:sdtContent>
            <w:tc>
              <w:tcPr>
                <w:tcW w:w="10080" w:type="dxa"/>
              </w:tcPr>
              <w:p w:rsidR="001851A9" w:rsidRDefault="00262981" w:rsidP="00262981">
                <w:pPr>
                  <w:pStyle w:val="SectionTitle"/>
                  <w:ind w:left="-108"/>
                </w:pPr>
                <w:proofErr w:type="spellStart"/>
                <w:r>
                  <w:t>Africoms</w:t>
                </w:r>
                <w:proofErr w:type="spellEnd"/>
                <w:r>
                  <w:t xml:space="preserve"> International, LLC – Kalamazoo, MI</w:t>
                </w:r>
              </w:p>
            </w:tc>
          </w:sdtContent>
        </w:sdt>
      </w:tr>
      <w:tr w:rsidR="001851A9" w:rsidRPr="003F51EC" w:rsidTr="0038685A">
        <w:trPr>
          <w:trHeight w:val="223"/>
          <w:jc w:val="center"/>
        </w:trPr>
        <w:tc>
          <w:tcPr>
            <w:tcW w:w="10080" w:type="dxa"/>
          </w:tcPr>
          <w:p w:rsidR="001851A9" w:rsidRPr="003F51EC" w:rsidRDefault="00254060" w:rsidP="003F51EC">
            <w:pPr>
              <w:pStyle w:val="Sectiondetails"/>
            </w:pPr>
            <w:r>
              <w:t>Jul 2008 – Nov 2012</w:t>
            </w:r>
          </w:p>
        </w:tc>
      </w:tr>
      <w:tr w:rsidR="001851A9" w:rsidTr="0038685A">
        <w:trPr>
          <w:trHeight w:val="223"/>
          <w:jc w:val="center"/>
        </w:trPr>
        <w:sdt>
          <w:sdtPr>
            <w:id w:val="7189977"/>
            <w:placeholder>
              <w:docPart w:val="F7B5992F2AB44E7494A6DB0649FF23F7"/>
            </w:placeholder>
          </w:sdtPr>
          <w:sdtContent>
            <w:tc>
              <w:tcPr>
                <w:tcW w:w="10080" w:type="dxa"/>
              </w:tcPr>
              <w:p w:rsidR="001851A9" w:rsidRDefault="00254060" w:rsidP="00254060">
                <w:pPr>
                  <w:pStyle w:val="SectionTitle"/>
                  <w:ind w:hanging="108"/>
                </w:pPr>
                <w:r>
                  <w:t>Web Developer</w:t>
                </w:r>
              </w:p>
            </w:tc>
          </w:sdtContent>
        </w:sdt>
      </w:tr>
      <w:tr w:rsidR="001851A9" w:rsidRPr="00AA1866" w:rsidTr="0038685A">
        <w:trPr>
          <w:trHeight w:val="223"/>
          <w:jc w:val="center"/>
        </w:trPr>
        <w:tc>
          <w:tcPr>
            <w:tcW w:w="10080" w:type="dxa"/>
          </w:tcPr>
          <w:sdt>
            <w:sdtPr>
              <w:id w:val="7189978"/>
              <w:placeholder>
                <w:docPart w:val="2C9FBC50ACD1424F97FE9AAE8878FA77"/>
              </w:placeholder>
            </w:sdtPr>
            <w:sdtContent>
              <w:p w:rsidR="001851A9" w:rsidRPr="00AA1866" w:rsidRDefault="00A3214A" w:rsidP="00197442">
                <w:pPr>
                  <w:pStyle w:val="Bulletedlist"/>
                </w:pPr>
                <w:r>
                  <w:t>Worked on Africoms.com website, Administrator Portal, Agents Portal and Customer Portal</w:t>
                </w:r>
              </w:p>
            </w:sdtContent>
          </w:sdt>
          <w:p w:rsidR="001851A9" w:rsidRPr="00AA1866" w:rsidRDefault="00E67B45" w:rsidP="00197442">
            <w:pPr>
              <w:pStyle w:val="Bulletedlist"/>
            </w:pPr>
            <w:sdt>
              <w:sdtPr>
                <w:id w:val="7189979"/>
                <w:placeholder>
                  <w:docPart w:val="9A1482004F844ED8B9D35CE421052780"/>
                </w:placeholder>
              </w:sdtPr>
              <w:sdtContent>
                <w:r w:rsidR="00A3214A">
                  <w:t>Used JavaScript to validate the customer’s input data and generate pin numbers for new customers</w:t>
                </w:r>
              </w:sdtContent>
            </w:sdt>
          </w:p>
          <w:sdt>
            <w:sdtPr>
              <w:id w:val="7189980"/>
              <w:placeholder>
                <w:docPart w:val="D0234A257BC849F382E9D1E03D35511B"/>
              </w:placeholder>
            </w:sdtPr>
            <w:sdtContent>
              <w:p w:rsidR="00E84BD3" w:rsidRDefault="00A3214A" w:rsidP="00197442">
                <w:pPr>
                  <w:pStyle w:val="Bulletedlist"/>
                </w:pPr>
                <w:r>
                  <w:t>Worked on various sect</w:t>
                </w:r>
                <w:r w:rsidR="009527D6">
                  <w:t xml:space="preserve">ion of website and internal </w:t>
                </w:r>
                <w:r>
                  <w:t>portal to manage customers</w:t>
                </w:r>
                <w:r w:rsidR="005E4ADB">
                  <w:t>’</w:t>
                </w:r>
                <w:r>
                  <w:t xml:space="preserve"> data</w:t>
                </w:r>
              </w:p>
              <w:p w:rsidR="009E7654" w:rsidRDefault="00E84BD3" w:rsidP="00197442">
                <w:pPr>
                  <w:pStyle w:val="Bulletedlist"/>
                </w:pPr>
                <w:r>
                  <w:t xml:space="preserve">Worked on the User Interface and optimized the web interface with JavaScript and </w:t>
                </w:r>
                <w:proofErr w:type="spellStart"/>
                <w:r>
                  <w:t>jQuery</w:t>
                </w:r>
                <w:proofErr w:type="spellEnd"/>
              </w:p>
              <w:p w:rsidR="00197442" w:rsidRDefault="009E7654" w:rsidP="00197442">
                <w:pPr>
                  <w:pStyle w:val="Bulletedlist"/>
                </w:pPr>
                <w:r>
                  <w:t xml:space="preserve">Worked on the </w:t>
                </w:r>
                <w:r w:rsidR="00D00B97">
                  <w:t>rate tables</w:t>
                </w:r>
                <w:r>
                  <w:t xml:space="preserve"> and automated entry of rates into </w:t>
                </w:r>
                <w:proofErr w:type="spellStart"/>
                <w:r w:rsidR="00D00B97">
                  <w:t>MySQL</w:t>
                </w:r>
                <w:proofErr w:type="spellEnd"/>
                <w:r>
                  <w:t xml:space="preserve"> database with scripting language</w:t>
                </w:r>
              </w:p>
              <w:p w:rsidR="00197442" w:rsidRPr="00B36273" w:rsidRDefault="00197442" w:rsidP="00197442">
                <w:pPr>
                  <w:pStyle w:val="Bulletedlist"/>
                </w:pPr>
                <w:r w:rsidRPr="00B36273">
                  <w:t>Participated in the development of company's main website and also worked on the agent interface, administrator and various level interfaces like customer support, and user interface fo</w:t>
                </w:r>
                <w:r w:rsidR="00B26DEF">
                  <w:t>r company calling card project</w:t>
                </w:r>
              </w:p>
              <w:p w:rsidR="00197442" w:rsidRPr="00B36273" w:rsidRDefault="00197442" w:rsidP="00197442">
                <w:pPr>
                  <w:pStyle w:val="Bulletedlist"/>
                </w:pPr>
                <w:r w:rsidRPr="00B36273">
                  <w:t>Database BACKUP on ho</w:t>
                </w:r>
                <w:r w:rsidR="00B26DEF">
                  <w:t xml:space="preserve">urly basis on external driver </w:t>
                </w:r>
                <w:proofErr w:type="spellStart"/>
                <w:r w:rsidR="00B26DEF">
                  <w:t>My</w:t>
                </w:r>
                <w:r w:rsidRPr="00B36273">
                  <w:t>SQL</w:t>
                </w:r>
                <w:proofErr w:type="spellEnd"/>
                <w:r w:rsidRPr="00B36273">
                  <w:t xml:space="preserve"> version 4.1 table MYISAM</w:t>
                </w:r>
              </w:p>
              <w:p w:rsidR="00197442" w:rsidRDefault="00197442" w:rsidP="00197442">
                <w:pPr>
                  <w:pStyle w:val="Bulletedlist"/>
                </w:pPr>
                <w:r>
                  <w:t xml:space="preserve">Worked on E-Commerce Website of the company and integrated the website with </w:t>
                </w:r>
                <w:proofErr w:type="spellStart"/>
                <w:r>
                  <w:t>Paypal</w:t>
                </w:r>
                <w:proofErr w:type="spellEnd"/>
                <w:r>
                  <w:t xml:space="preserve"> and Authorize.Net using the provided API’s and implemented Credit Card Verification and Securing the Credit Card Data using the Enc</w:t>
                </w:r>
                <w:r w:rsidR="00B26DEF">
                  <w:t>r</w:t>
                </w:r>
                <w:r>
                  <w:t xml:space="preserve">yption Technology provided by </w:t>
                </w:r>
                <w:proofErr w:type="spellStart"/>
                <w:r>
                  <w:t>MySQL</w:t>
                </w:r>
                <w:proofErr w:type="spellEnd"/>
                <w:r w:rsidR="00B26DEF">
                  <w:t xml:space="preserve"> and have used Ajax and </w:t>
                </w:r>
                <w:proofErr w:type="spellStart"/>
                <w:r w:rsidR="00B26DEF">
                  <w:t>JQuery</w:t>
                </w:r>
                <w:proofErr w:type="spellEnd"/>
              </w:p>
              <w:p w:rsidR="00197442" w:rsidRDefault="00197442" w:rsidP="00197442">
                <w:pPr>
                  <w:pStyle w:val="Bulletedlist"/>
                </w:pPr>
                <w:r>
                  <w:t>Installed the Asterisk on the Company’s Linux Server so the clients from outside USA could register and make calls overseas us</w:t>
                </w:r>
                <w:r w:rsidR="00B26DEF">
                  <w:t>ing the SIP and VOIP Technology</w:t>
                </w:r>
              </w:p>
              <w:p w:rsidR="00197442" w:rsidRDefault="00197442" w:rsidP="00197442">
                <w:pPr>
                  <w:pStyle w:val="Bulletedlist"/>
                </w:pPr>
                <w:r>
                  <w:t xml:space="preserve">Worked on the Ajax Messenger so the company’s customer support team can interact with the Agents on various </w:t>
                </w:r>
                <w:r w:rsidR="00B26DEF">
                  <w:t>locations</w:t>
                </w:r>
                <w:r>
                  <w:t>, and integrat</w:t>
                </w:r>
                <w:r w:rsidR="00B26DEF">
                  <w:t>ed the Chat into the Web Portal</w:t>
                </w:r>
              </w:p>
              <w:p w:rsidR="00197442" w:rsidRDefault="00197442" w:rsidP="00197442">
                <w:pPr>
                  <w:pStyle w:val="Bulletedlist"/>
                </w:pPr>
                <w:r>
                  <w:t>Worked on the VXML in Cisco to provide customer options to recharge t</w:t>
                </w:r>
                <w:r w:rsidR="00B26DEF">
                  <w:t>heir prepaid card via telephone</w:t>
                </w:r>
              </w:p>
              <w:p w:rsidR="00197442" w:rsidRDefault="00197442" w:rsidP="00197442">
                <w:pPr>
                  <w:pStyle w:val="Bulletedlist"/>
                </w:pPr>
                <w:r>
                  <w:t>Created logos and worked on the Ca</w:t>
                </w:r>
                <w:r w:rsidR="00B26DEF">
                  <w:t xml:space="preserve">lling Card Designs for </w:t>
                </w:r>
                <w:proofErr w:type="spellStart"/>
                <w:r w:rsidR="00B26DEF">
                  <w:t>Africoms</w:t>
                </w:r>
                <w:proofErr w:type="spellEnd"/>
              </w:p>
              <w:p w:rsidR="00197442" w:rsidRDefault="00197442" w:rsidP="00197442">
                <w:pPr>
                  <w:pStyle w:val="Bulletedlist"/>
                </w:pPr>
                <w:r>
                  <w:t>Used HTML5 for the Sign Up form of the new website of the company</w:t>
                </w:r>
              </w:p>
              <w:p w:rsidR="00197442" w:rsidRDefault="00197442" w:rsidP="00197442">
                <w:pPr>
                  <w:pStyle w:val="Bulletedlist"/>
                </w:pPr>
                <w:r>
                  <w:t>Have worked on the images using Adobe Photoshop</w:t>
                </w:r>
              </w:p>
              <w:p w:rsidR="00197442" w:rsidRDefault="00197442" w:rsidP="00197442">
                <w:pPr>
                  <w:pStyle w:val="Bulletedlist"/>
                </w:pPr>
                <w:r>
                  <w:t xml:space="preserve">Worked on </w:t>
                </w:r>
                <w:proofErr w:type="spellStart"/>
                <w:r>
                  <w:t>MySQL</w:t>
                </w:r>
                <w:proofErr w:type="spellEnd"/>
                <w:r>
                  <w:t xml:space="preserve"> Replication and automatic backup of data to the external hard drives</w:t>
                </w:r>
              </w:p>
              <w:p w:rsidR="00197442" w:rsidRDefault="00197442" w:rsidP="00197442">
                <w:pPr>
                  <w:pStyle w:val="Bulletedlist"/>
                </w:pPr>
                <w:r>
                  <w:t>Worked on the User Interface for various levels Owner, Admin,</w:t>
                </w:r>
                <w:r w:rsidR="00B26DEF">
                  <w:t xml:space="preserve"> Agent, Customers and End-Users</w:t>
                </w:r>
              </w:p>
              <w:p w:rsidR="00197442" w:rsidRDefault="00197442" w:rsidP="00197442">
                <w:pPr>
                  <w:pStyle w:val="Bulletedlist"/>
                </w:pPr>
                <w:r>
                  <w:t>Import and export of Rate Tables, pin numbers, users and data</w:t>
                </w:r>
              </w:p>
              <w:p w:rsidR="00197442" w:rsidRPr="00B36273" w:rsidRDefault="00197442" w:rsidP="00197442">
                <w:pPr>
                  <w:pStyle w:val="Bulletedlist"/>
                </w:pPr>
                <w:r w:rsidRPr="00B36273">
                  <w:t xml:space="preserve">Have backed up and restored </w:t>
                </w:r>
                <w:proofErr w:type="spellStart"/>
                <w:r w:rsidRPr="00B36273">
                  <w:t>MySQL</w:t>
                </w:r>
                <w:proofErr w:type="spellEnd"/>
                <w:r w:rsidRPr="00B36273">
                  <w:t xml:space="preserve"> database</w:t>
                </w:r>
                <w:r>
                  <w:t xml:space="preserve"> using the existing </w:t>
                </w:r>
                <w:proofErr w:type="spellStart"/>
                <w:r>
                  <w:t>MySQL</w:t>
                </w:r>
                <w:proofErr w:type="spellEnd"/>
                <w:r>
                  <w:t xml:space="preserve"> tools like </w:t>
                </w:r>
                <w:proofErr w:type="spellStart"/>
                <w:r>
                  <w:t>mysqldump</w:t>
                </w:r>
                <w:proofErr w:type="spellEnd"/>
              </w:p>
              <w:p w:rsidR="00197442" w:rsidRDefault="00197442" w:rsidP="00197442">
                <w:pPr>
                  <w:pStyle w:val="Bulletedlist"/>
                </w:pPr>
                <w:r>
                  <w:t xml:space="preserve">Managed the company websites such as </w:t>
                </w:r>
                <w:hyperlink r:id="rId10" w:history="1">
                  <w:r w:rsidR="00B26DEF" w:rsidRPr="00A21AB1">
                    <w:rPr>
                      <w:rStyle w:val="Hyperlink"/>
                    </w:rPr>
                    <w:t>https://www.africoms.com</w:t>
                  </w:r>
                </w:hyperlink>
                <w:r>
                  <w:t xml:space="preserve"> and </w:t>
                </w:r>
                <w:hyperlink r:id="rId11" w:history="1">
                  <w:r w:rsidR="00B26DEF" w:rsidRPr="00A21AB1">
                    <w:rPr>
                      <w:rStyle w:val="Hyperlink"/>
                    </w:rPr>
                    <w:t>http://www.callmali.net</w:t>
                  </w:r>
                </w:hyperlink>
                <w:r>
                  <w:t xml:space="preserve"> on Multi Server</w:t>
                </w:r>
              </w:p>
              <w:p w:rsidR="00197442" w:rsidRDefault="00197442" w:rsidP="00197442">
                <w:pPr>
                  <w:pStyle w:val="Bulletedlist"/>
                </w:pPr>
                <w:r>
                  <w:t>Worked on the cloud management technology, and have installed system on cloud server</w:t>
                </w:r>
              </w:p>
              <w:p w:rsidR="00197442" w:rsidRDefault="00197442" w:rsidP="00197442">
                <w:pPr>
                  <w:pStyle w:val="Bulletedlist"/>
                </w:pPr>
                <w:r>
                  <w:t>Worked on import of text and CSV files into the server</w:t>
                </w:r>
              </w:p>
              <w:p w:rsidR="00197442" w:rsidRDefault="00197442" w:rsidP="00197442">
                <w:pPr>
                  <w:pStyle w:val="Bulletedlist"/>
                </w:pPr>
                <w:r>
                  <w:t>Have worked on backing up and archiving the call records</w:t>
                </w:r>
              </w:p>
              <w:p w:rsidR="00197442" w:rsidRDefault="00197442" w:rsidP="00197442">
                <w:pPr>
                  <w:pStyle w:val="Bulletedlist"/>
                </w:pPr>
                <w:r>
                  <w:t>Worked on the card profit and loss account for the calling cards, and calculated agents commission via web panel</w:t>
                </w:r>
              </w:p>
              <w:p w:rsidR="00B26DEF" w:rsidRDefault="00197442" w:rsidP="00B26DEF">
                <w:pPr>
                  <w:pStyle w:val="Bulletedlist"/>
                  <w:numPr>
                    <w:ilvl w:val="0"/>
                    <w:numId w:val="0"/>
                  </w:numPr>
                  <w:ind w:left="720"/>
                </w:pPr>
                <w:r>
                  <w:t>Worked on the import and expansion of rate tables and used the rate table for least cost routing</w:t>
                </w:r>
              </w:p>
              <w:p w:rsidR="00197442" w:rsidRPr="00B26DEF" w:rsidRDefault="00197442" w:rsidP="00B26DEF">
                <w:pPr>
                  <w:pStyle w:val="Bulletedlist"/>
                  <w:numPr>
                    <w:ilvl w:val="0"/>
                    <w:numId w:val="0"/>
                  </w:numPr>
                  <w:ind w:left="360" w:hanging="360"/>
                  <w:rPr>
                    <w:rFonts w:asciiTheme="majorHAnsi" w:hAnsiTheme="majorHAnsi"/>
                    <w:b/>
                    <w:i/>
                  </w:rPr>
                </w:pPr>
                <w:r w:rsidRPr="00B26DEF">
                  <w:rPr>
                    <w:rFonts w:asciiTheme="majorHAnsi" w:hAnsiTheme="majorHAnsi"/>
                    <w:b/>
                    <w:i/>
                  </w:rPr>
                  <w:t>Technologies: AFRICOMS, CISCO, QUINTUM, THECARDSAVER, TDM, VOIP switches, MYSQL database, BACKIUP, WELLTECH, PBXNSIP, ASTERISK, VXML, JQUERY, AJAX, HTML5</w:t>
                </w:r>
              </w:p>
              <w:p w:rsidR="001851A9" w:rsidRPr="00AA1866" w:rsidRDefault="00E67B45" w:rsidP="00197442">
                <w:pPr>
                  <w:pStyle w:val="Bulletedlist"/>
                  <w:numPr>
                    <w:ilvl w:val="0"/>
                    <w:numId w:val="0"/>
                  </w:numPr>
                  <w:ind w:left="720"/>
                </w:pPr>
              </w:p>
            </w:sdtContent>
          </w:sdt>
        </w:tc>
      </w:tr>
    </w:tbl>
    <w:p w:rsidR="0038685A" w:rsidRDefault="0038685A">
      <w:r>
        <w:br w:type="page"/>
      </w:r>
    </w:p>
    <w:tbl>
      <w:tblPr>
        <w:tblStyle w:val="TableGrid"/>
        <w:tblW w:w="10080" w:type="dxa"/>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80"/>
      </w:tblGrid>
      <w:tr w:rsidR="001851A9" w:rsidTr="0038685A">
        <w:trPr>
          <w:trHeight w:val="223"/>
          <w:jc w:val="center"/>
        </w:trPr>
        <w:tc>
          <w:tcPr>
            <w:tcW w:w="10080" w:type="dxa"/>
          </w:tcPr>
          <w:p w:rsidR="001851A9" w:rsidRPr="00AA1866" w:rsidRDefault="001851A9" w:rsidP="00AA1866">
            <w:pPr>
              <w:pStyle w:val="Sectiondetails"/>
            </w:pPr>
          </w:p>
        </w:tc>
      </w:tr>
      <w:tr w:rsidR="001851A9" w:rsidTr="0038685A">
        <w:trPr>
          <w:trHeight w:val="223"/>
          <w:jc w:val="center"/>
        </w:trPr>
        <w:sdt>
          <w:sdtPr>
            <w:id w:val="7190005"/>
            <w:placeholder>
              <w:docPart w:val="F82E615703EC4CB4B5CEE31520608C94"/>
            </w:placeholder>
          </w:sdtPr>
          <w:sdtContent>
            <w:tc>
              <w:tcPr>
                <w:tcW w:w="10080" w:type="dxa"/>
              </w:tcPr>
              <w:p w:rsidR="001851A9" w:rsidRDefault="00262981" w:rsidP="00262981">
                <w:pPr>
                  <w:pStyle w:val="SectionTitle"/>
                  <w:ind w:left="-108"/>
                </w:pPr>
                <w:proofErr w:type="spellStart"/>
                <w:r>
                  <w:t>Parwan</w:t>
                </w:r>
                <w:proofErr w:type="spellEnd"/>
                <w:r>
                  <w:t xml:space="preserve"> Electronics Corporation – Aberdeen, NJ</w:t>
                </w:r>
              </w:p>
            </w:tc>
          </w:sdtContent>
        </w:sdt>
      </w:tr>
      <w:tr w:rsidR="001851A9" w:rsidRPr="003F51EC" w:rsidTr="0038685A">
        <w:trPr>
          <w:trHeight w:val="223"/>
          <w:jc w:val="center"/>
        </w:trPr>
        <w:tc>
          <w:tcPr>
            <w:tcW w:w="10080" w:type="dxa"/>
          </w:tcPr>
          <w:p w:rsidR="001851A9" w:rsidRPr="003F51EC" w:rsidRDefault="00D92D04" w:rsidP="003F51EC">
            <w:pPr>
              <w:pStyle w:val="Sectiondetails"/>
            </w:pPr>
            <w:r>
              <w:t>Jul 2002 – Jul 2008</w:t>
            </w:r>
          </w:p>
        </w:tc>
      </w:tr>
      <w:tr w:rsidR="001851A9" w:rsidTr="0038685A">
        <w:trPr>
          <w:trHeight w:val="223"/>
          <w:jc w:val="center"/>
        </w:trPr>
        <w:sdt>
          <w:sdtPr>
            <w:id w:val="7190010"/>
            <w:placeholder>
              <w:docPart w:val="4BBF89339D9E40229A088B1D4E8897BA"/>
            </w:placeholder>
          </w:sdtPr>
          <w:sdtContent>
            <w:tc>
              <w:tcPr>
                <w:tcW w:w="10080" w:type="dxa"/>
              </w:tcPr>
              <w:p w:rsidR="001851A9" w:rsidRDefault="00D92D04" w:rsidP="00D92D04">
                <w:pPr>
                  <w:pStyle w:val="SectionTitle"/>
                  <w:tabs>
                    <w:tab w:val="left" w:pos="118"/>
                  </w:tabs>
                  <w:ind w:left="-108"/>
                </w:pPr>
                <w:r>
                  <w:t>Web Developer</w:t>
                </w:r>
              </w:p>
            </w:tc>
          </w:sdtContent>
        </w:sdt>
      </w:tr>
      <w:tr w:rsidR="001851A9" w:rsidRPr="00AA1866" w:rsidTr="0038685A">
        <w:trPr>
          <w:trHeight w:val="223"/>
          <w:jc w:val="center"/>
        </w:trPr>
        <w:tc>
          <w:tcPr>
            <w:tcW w:w="10080" w:type="dxa"/>
          </w:tcPr>
          <w:sdt>
            <w:sdtPr>
              <w:id w:val="7190011"/>
              <w:placeholder>
                <w:docPart w:val="844FD9264E514DF29AC10D57AA9BF0C4"/>
              </w:placeholder>
            </w:sdtPr>
            <w:sdtContent>
              <w:p w:rsidR="001851A9" w:rsidRPr="00AA1866" w:rsidRDefault="003E71D5" w:rsidP="00B26DEF">
                <w:pPr>
                  <w:pStyle w:val="Bulletedlist"/>
                </w:pPr>
                <w:r>
                  <w:t>Worked on the CRM Software to validate customers</w:t>
                </w:r>
                <w:r w:rsidR="005E4ADB">
                  <w:t>’</w:t>
                </w:r>
                <w:r>
                  <w:t xml:space="preserve"> input data</w:t>
                </w:r>
                <w:r w:rsidR="00242712">
                  <w:t xml:space="preserve"> with JavaScript</w:t>
                </w:r>
              </w:p>
            </w:sdtContent>
          </w:sdt>
          <w:p w:rsidR="001851A9" w:rsidRPr="00AA1866" w:rsidRDefault="00E67B45" w:rsidP="00B26DEF">
            <w:pPr>
              <w:pStyle w:val="Bulletedlist"/>
            </w:pPr>
            <w:sdt>
              <w:sdtPr>
                <w:id w:val="7190012"/>
                <w:placeholder>
                  <w:docPart w:val="7FE817F847854AFDB852F5128B51C4BE"/>
                </w:placeholder>
              </w:sdtPr>
              <w:sdtContent>
                <w:r w:rsidR="003E71D5">
                  <w:t xml:space="preserve">Worked on the </w:t>
                </w:r>
                <w:proofErr w:type="spellStart"/>
                <w:r w:rsidR="003E71D5">
                  <w:t>CardSaver</w:t>
                </w:r>
                <w:proofErr w:type="spellEnd"/>
                <w:r w:rsidR="003E71D5">
                  <w:t xml:space="preserve"> software and used JavaScript, HTML, PHP, CSS to create user interface</w:t>
                </w:r>
              </w:sdtContent>
            </w:sdt>
          </w:p>
          <w:sdt>
            <w:sdtPr>
              <w:id w:val="7190013"/>
              <w:placeholder>
                <w:docPart w:val="6BB30E0DE0A14F7586FF313BC708C0A3"/>
              </w:placeholder>
            </w:sdtPr>
            <w:sdtContent>
              <w:p w:rsidR="00EA0849" w:rsidRDefault="003E71D5" w:rsidP="00B26DEF">
                <w:pPr>
                  <w:pStyle w:val="Bulletedlist"/>
                </w:pPr>
                <w:r>
                  <w:t xml:space="preserve">Worked on </w:t>
                </w:r>
                <w:hyperlink r:id="rId12" w:history="1">
                  <w:r w:rsidR="005E4ADB" w:rsidRPr="00A21AB1">
                    <w:rPr>
                      <w:rStyle w:val="Hyperlink"/>
                    </w:rPr>
                    <w:t>www.voicesaver.com</w:t>
                  </w:r>
                </w:hyperlink>
                <w:r w:rsidR="005E4ADB">
                  <w:t xml:space="preserve"> ,</w:t>
                </w:r>
                <w:hyperlink r:id="rId13" w:history="1">
                  <w:r w:rsidR="005E4ADB" w:rsidRPr="00A21AB1">
                    <w:rPr>
                      <w:rStyle w:val="Hyperlink"/>
                    </w:rPr>
                    <w:t>www.pecbilling.com</w:t>
                  </w:r>
                </w:hyperlink>
                <w:r w:rsidR="005E4ADB">
                  <w:t xml:space="preserve"> ,</w:t>
                </w:r>
                <w:r>
                  <w:t xml:space="preserve"> and </w:t>
                </w:r>
                <w:hyperlink r:id="rId14" w:history="1">
                  <w:r w:rsidR="005E4ADB" w:rsidRPr="00A21AB1">
                    <w:rPr>
                      <w:rStyle w:val="Hyperlink"/>
                    </w:rPr>
                    <w:t>www.pecivr.com</w:t>
                  </w:r>
                </w:hyperlink>
              </w:p>
              <w:p w:rsidR="003142F3" w:rsidRDefault="005E4ADB" w:rsidP="00B26DEF">
                <w:pPr>
                  <w:pStyle w:val="Bulletedlist"/>
                </w:pPr>
                <w:r>
                  <w:t xml:space="preserve">Worked on </w:t>
                </w:r>
                <w:proofErr w:type="spellStart"/>
                <w:r>
                  <w:t>Joomla</w:t>
                </w:r>
                <w:proofErr w:type="spellEnd"/>
                <w:r>
                  <w:t xml:space="preserve"> Content M</w:t>
                </w:r>
                <w:r w:rsidR="00EA0849">
                  <w:t xml:space="preserve">anagement </w:t>
                </w:r>
                <w:r>
                  <w:t>S</w:t>
                </w:r>
                <w:r w:rsidR="00EA0849">
                  <w:t xml:space="preserve">ystem and tested the company </w:t>
                </w:r>
                <w:r w:rsidR="00D00B97">
                  <w:t>software</w:t>
                </w:r>
                <w:r w:rsidR="00EA0849">
                  <w:t xml:space="preserve"> and </w:t>
                </w:r>
                <w:proofErr w:type="spellStart"/>
                <w:r w:rsidR="00EA0849">
                  <w:t>autodialers</w:t>
                </w:r>
                <w:proofErr w:type="spellEnd"/>
              </w:p>
              <w:p w:rsidR="005C2B9F" w:rsidRDefault="003142F3" w:rsidP="00B26DEF">
                <w:pPr>
                  <w:pStyle w:val="Bulletedlist"/>
                </w:pPr>
                <w:r>
                  <w:t>Worked with VXML and Cisco and TCL Language</w:t>
                </w:r>
              </w:p>
              <w:p w:rsidR="00384F01" w:rsidRDefault="005C2B9F" w:rsidP="00B26DEF">
                <w:pPr>
                  <w:pStyle w:val="Bulletedlist"/>
                </w:pPr>
                <w:r>
                  <w:t xml:space="preserve">Worked on PEC Customers server and optimized the websites as per their needs using JavaScript, HTML, CSS, </w:t>
                </w:r>
                <w:proofErr w:type="spellStart"/>
                <w:r>
                  <w:t>MySQL</w:t>
                </w:r>
                <w:proofErr w:type="spellEnd"/>
                <w:r>
                  <w:t xml:space="preserve">, </w:t>
                </w:r>
                <w:r w:rsidR="005E4ADB">
                  <w:t xml:space="preserve">and </w:t>
                </w:r>
                <w:r>
                  <w:t>PHP</w:t>
                </w:r>
              </w:p>
              <w:p w:rsidR="00B26DEF" w:rsidRDefault="00D00B97" w:rsidP="00B26DEF">
                <w:pPr>
                  <w:pStyle w:val="Bulletedlist"/>
                </w:pPr>
                <w:r>
                  <w:t>Changed the appearance of websites for PEC Client as per their requirements and specifications and used HTML, CSS, and JavaScript</w:t>
                </w:r>
              </w:p>
              <w:p w:rsidR="00B26DEF" w:rsidRPr="00B36273" w:rsidRDefault="00B26DEF" w:rsidP="00B26DEF">
                <w:pPr>
                  <w:pStyle w:val="Bulletedlist"/>
                </w:pPr>
                <w:r w:rsidRPr="00B36273">
                  <w:t>Modified the existing code for the company software and services</w:t>
                </w:r>
                <w:r>
                  <w:t xml:space="preserve"> previously written in HTML and converted that to PHP, and upgraded the company’s old websites to the new upgraded format.</w:t>
                </w:r>
              </w:p>
              <w:p w:rsidR="00B26DEF" w:rsidRPr="00B36273" w:rsidRDefault="00B26DEF" w:rsidP="00B26DEF">
                <w:pPr>
                  <w:pStyle w:val="Bulletedlist"/>
                </w:pPr>
                <w:r>
                  <w:t>M</w:t>
                </w:r>
                <w:r w:rsidRPr="00B36273">
                  <w:t>anaged the company</w:t>
                </w:r>
                <w:r>
                  <w:t>’s</w:t>
                </w:r>
                <w:r w:rsidRPr="00B36273">
                  <w:t xml:space="preserve"> marketing e-mail campaigns and </w:t>
                </w:r>
                <w:r>
                  <w:t>worked on</w:t>
                </w:r>
                <w:r w:rsidRPr="00B36273">
                  <w:t xml:space="preserve"> mass email sender to promote company software to end users</w:t>
                </w:r>
                <w:r>
                  <w:t xml:space="preserve">, the work was done to customize the software as per the company requirements. Worked on the automation of e-mail sender using macro to send automated emails.  </w:t>
                </w:r>
              </w:p>
              <w:p w:rsidR="00B26DEF" w:rsidRPr="00B36273" w:rsidRDefault="00B26DEF" w:rsidP="00B26DEF">
                <w:pPr>
                  <w:pStyle w:val="Bulletedlist"/>
                </w:pPr>
                <w:r w:rsidRPr="00B36273">
                  <w:t xml:space="preserve">Designed the customer online web portal hosted on Jahantel.com, africoms.com, callmali.net and other servers using PHP, </w:t>
                </w:r>
                <w:proofErr w:type="spellStart"/>
                <w:r w:rsidRPr="00B36273">
                  <w:t>My</w:t>
                </w:r>
                <w:r>
                  <w:t>SQL</w:t>
                </w:r>
                <w:proofErr w:type="spellEnd"/>
                <w:r>
                  <w:t>,</w:t>
                </w:r>
                <w:r w:rsidRPr="00B36273">
                  <w:t xml:space="preserve"> HTML, </w:t>
                </w:r>
                <w:r>
                  <w:t>JavaS</w:t>
                </w:r>
                <w:r w:rsidRPr="00B36273">
                  <w:t xml:space="preserve">cript, </w:t>
                </w:r>
                <w:r>
                  <w:t>Apache,</w:t>
                </w:r>
                <w:r w:rsidRPr="00B36273">
                  <w:t xml:space="preserve"> IIS </w:t>
                </w:r>
                <w:proofErr w:type="spellStart"/>
                <w:r w:rsidRPr="00B36273">
                  <w:t>Webserver</w:t>
                </w:r>
                <w:proofErr w:type="spellEnd"/>
                <w:r w:rsidRPr="00B36273">
                  <w:t xml:space="preserve"> on Windows </w:t>
                </w:r>
                <w:r>
                  <w:t xml:space="preserve">2008 </w:t>
                </w:r>
                <w:r w:rsidRPr="00B36273">
                  <w:t>Operating System</w:t>
                </w:r>
              </w:p>
              <w:p w:rsidR="00B26DEF" w:rsidRPr="00B36273" w:rsidRDefault="00B26DEF" w:rsidP="00B26DEF">
                <w:pPr>
                  <w:pStyle w:val="Bulletedlist"/>
                </w:pPr>
                <w:r>
                  <w:t xml:space="preserve">Actively </w:t>
                </w:r>
                <w:r w:rsidRPr="00B36273">
                  <w:t xml:space="preserve">participated in all installation of </w:t>
                </w:r>
                <w:proofErr w:type="spellStart"/>
                <w:r w:rsidRPr="00B36273">
                  <w:t>CardSaver</w:t>
                </w:r>
                <w:proofErr w:type="spellEnd"/>
                <w:r w:rsidRPr="00B36273">
                  <w:t xml:space="preserve"> on Windows </w:t>
                </w:r>
                <w:r>
                  <w:t xml:space="preserve">Operating </w:t>
                </w:r>
                <w:r w:rsidRPr="00B36273">
                  <w:t xml:space="preserve">Server using </w:t>
                </w:r>
                <w:proofErr w:type="spellStart"/>
                <w:r>
                  <w:t>MySQL</w:t>
                </w:r>
                <w:proofErr w:type="spellEnd"/>
                <w:r>
                  <w:t xml:space="preserve">, PHP, CSS, HTML, JavaScript and Radius Server built on Microsoft </w:t>
                </w:r>
                <w:proofErr w:type="spellStart"/>
                <w:r>
                  <w:t>Vistual</w:t>
                </w:r>
                <w:proofErr w:type="spellEnd"/>
                <w:r>
                  <w:t xml:space="preserve"> C++</w:t>
                </w:r>
              </w:p>
              <w:p w:rsidR="00B26DEF" w:rsidRPr="00B36273" w:rsidRDefault="00B26DEF" w:rsidP="00B26DEF">
                <w:pPr>
                  <w:pStyle w:val="Bulletedlist"/>
                </w:pPr>
                <w:r w:rsidRPr="00B36273">
                  <w:t xml:space="preserve">Participated </w:t>
                </w:r>
                <w:r>
                  <w:t>in the product demonstration to</w:t>
                </w:r>
                <w:r w:rsidRPr="00B36273">
                  <w:t xml:space="preserve"> new </w:t>
                </w:r>
                <w:r>
                  <w:t>&amp;</w:t>
                </w:r>
                <w:r w:rsidRPr="00B36273">
                  <w:t xml:space="preserve"> existing customers</w:t>
                </w:r>
                <w:r>
                  <w:t xml:space="preserve"> and analyzed their requirements and modified the software as per their needs &amp; coordinated with management team to make the software changes as per the requirement.</w:t>
                </w:r>
              </w:p>
              <w:p w:rsidR="00B26DEF" w:rsidRPr="00B36273" w:rsidRDefault="00B26DEF" w:rsidP="00B26DEF">
                <w:pPr>
                  <w:pStyle w:val="Bulletedlist"/>
                </w:pPr>
                <w:r w:rsidRPr="00B36273">
                  <w:t xml:space="preserve">Used the VXML Technology to make changes to Cisco IVR using PHP, VXML, </w:t>
                </w:r>
                <w:proofErr w:type="spellStart"/>
                <w:r w:rsidRPr="00B36273">
                  <w:t>MySQL</w:t>
                </w:r>
                <w:proofErr w:type="spellEnd"/>
                <w:r>
                  <w:t xml:space="preserve"> Database</w:t>
                </w:r>
              </w:p>
              <w:p w:rsidR="00B26DEF" w:rsidRPr="00B36273" w:rsidRDefault="00B26DEF" w:rsidP="00B26DEF">
                <w:pPr>
                  <w:pStyle w:val="Bulletedlist"/>
                </w:pPr>
                <w:r w:rsidRPr="00B36273">
                  <w:t xml:space="preserve">Have worked on </w:t>
                </w:r>
                <w:proofErr w:type="spellStart"/>
                <w:r w:rsidRPr="00B36273">
                  <w:t>MySQL</w:t>
                </w:r>
                <w:proofErr w:type="spellEnd"/>
                <w:r w:rsidRPr="00B36273">
                  <w:t xml:space="preserve"> Replication and automatic Database backup</w:t>
                </w:r>
                <w:r>
                  <w:t xml:space="preserve"> using </w:t>
                </w:r>
                <w:proofErr w:type="spellStart"/>
                <w:r>
                  <w:t>WinCron</w:t>
                </w:r>
                <w:proofErr w:type="spellEnd"/>
                <w:r>
                  <w:t xml:space="preserve"> and Task Scheduler</w:t>
                </w:r>
              </w:p>
              <w:p w:rsidR="00B26DEF" w:rsidRPr="00B36273" w:rsidRDefault="00B26DEF" w:rsidP="00B26DEF">
                <w:pPr>
                  <w:pStyle w:val="Bulletedlist"/>
                </w:pPr>
                <w:r w:rsidRPr="00B36273">
                  <w:t xml:space="preserve">Hourly Backup of Database on a day to day basis on External Drive and </w:t>
                </w:r>
                <w:r>
                  <w:t>Network</w:t>
                </w:r>
                <w:r w:rsidRPr="00B36273">
                  <w:t xml:space="preserve"> Computer</w:t>
                </w:r>
                <w:r>
                  <w:t>s</w:t>
                </w:r>
              </w:p>
              <w:p w:rsidR="00B26DEF" w:rsidRPr="00B36273" w:rsidRDefault="00B26DEF" w:rsidP="00B26DEF">
                <w:pPr>
                  <w:pStyle w:val="Bulletedlist"/>
                </w:pPr>
                <w:r>
                  <w:t>D</w:t>
                </w:r>
                <w:r w:rsidRPr="00B36273">
                  <w:t xml:space="preserve">esigned, developed and maintained the database for the </w:t>
                </w:r>
                <w:proofErr w:type="spellStart"/>
                <w:r w:rsidRPr="00B36273">
                  <w:t>LeadSaver</w:t>
                </w:r>
                <w:proofErr w:type="spellEnd"/>
                <w:r w:rsidRPr="00B36273">
                  <w:t xml:space="preserve"> (CRM) software</w:t>
                </w:r>
              </w:p>
              <w:p w:rsidR="00B26DEF" w:rsidRPr="00B36273" w:rsidRDefault="00B26DEF" w:rsidP="00B26DEF">
                <w:pPr>
                  <w:pStyle w:val="Bulletedlist"/>
                </w:pPr>
                <w:r w:rsidRPr="00B36273">
                  <w:t xml:space="preserve">Have granted permission to </w:t>
                </w:r>
                <w:proofErr w:type="spellStart"/>
                <w:r w:rsidRPr="00B36273">
                  <w:t>MySQL</w:t>
                </w:r>
                <w:proofErr w:type="spellEnd"/>
                <w:r w:rsidRPr="00B36273">
                  <w:t xml:space="preserve"> server from Remote System using Command Line Interface</w:t>
                </w:r>
              </w:p>
              <w:p w:rsidR="00B26DEF" w:rsidRPr="00B36273" w:rsidRDefault="00B26DEF" w:rsidP="00B26DEF">
                <w:pPr>
                  <w:pStyle w:val="Bulletedlist"/>
                </w:pPr>
                <w:r w:rsidRPr="00B36273">
                  <w:t>Worked on PHP MYSQL admin interface</w:t>
                </w:r>
                <w:r>
                  <w:t xml:space="preserve"> and have been able to create the databases and tables</w:t>
                </w:r>
              </w:p>
              <w:p w:rsidR="00B26DEF" w:rsidRPr="00B36273" w:rsidRDefault="00B26DEF" w:rsidP="00B26DEF">
                <w:pPr>
                  <w:pStyle w:val="Bulletedlist"/>
                </w:pPr>
                <w:r w:rsidRPr="00B36273">
                  <w:t xml:space="preserve">Managed MYSQL Databases for multiple customers for </w:t>
                </w:r>
                <w:r>
                  <w:t xml:space="preserve">VoIP </w:t>
                </w:r>
                <w:r w:rsidRPr="00B36273">
                  <w:t xml:space="preserve">Billing Software and </w:t>
                </w:r>
                <w:r>
                  <w:t xml:space="preserve">Web Based </w:t>
                </w:r>
                <w:proofErr w:type="spellStart"/>
                <w:r w:rsidRPr="00B36273">
                  <w:t>VoiceSaver</w:t>
                </w:r>
                <w:proofErr w:type="spellEnd"/>
              </w:p>
              <w:p w:rsidR="00B26DEF" w:rsidRPr="00B36273" w:rsidRDefault="00B26DEF" w:rsidP="00B26DEF">
                <w:pPr>
                  <w:pStyle w:val="Bulletedlist"/>
                </w:pPr>
                <w:r w:rsidRPr="00B36273">
                  <w:t xml:space="preserve">Have backed up and restored </w:t>
                </w:r>
                <w:proofErr w:type="spellStart"/>
                <w:r w:rsidRPr="00B36273">
                  <w:t>MySQL</w:t>
                </w:r>
                <w:proofErr w:type="spellEnd"/>
                <w:r w:rsidRPr="00B36273">
                  <w:t xml:space="preserve"> database</w:t>
                </w:r>
                <w:r>
                  <w:t xml:space="preserve"> using the existing </w:t>
                </w:r>
                <w:proofErr w:type="spellStart"/>
                <w:r>
                  <w:t>MySQL</w:t>
                </w:r>
                <w:proofErr w:type="spellEnd"/>
                <w:r>
                  <w:t xml:space="preserve"> tools like </w:t>
                </w:r>
                <w:proofErr w:type="spellStart"/>
                <w:r>
                  <w:t>mysqldump</w:t>
                </w:r>
                <w:proofErr w:type="spellEnd"/>
              </w:p>
              <w:p w:rsidR="00B26DEF" w:rsidRPr="00B36273" w:rsidRDefault="00B26DEF" w:rsidP="00B26DEF">
                <w:pPr>
                  <w:pStyle w:val="Bulletedlist"/>
                </w:pPr>
                <w:r w:rsidRPr="00B36273">
                  <w:t xml:space="preserve">Helped in migration from MSSQL to </w:t>
                </w:r>
                <w:proofErr w:type="spellStart"/>
                <w:r w:rsidRPr="00B36273">
                  <w:t>M</w:t>
                </w:r>
                <w:r>
                  <w:t>y</w:t>
                </w:r>
                <w:r w:rsidRPr="00B36273">
                  <w:t>SQL</w:t>
                </w:r>
                <w:proofErr w:type="spellEnd"/>
                <w:r w:rsidRPr="00B36273">
                  <w:t xml:space="preserve"> for company software</w:t>
                </w:r>
                <w:r>
                  <w:t xml:space="preserve"> as per the requirements</w:t>
                </w:r>
              </w:p>
              <w:p w:rsidR="00B26DEF" w:rsidRPr="00B36273" w:rsidRDefault="00B26DEF" w:rsidP="00B26DEF">
                <w:pPr>
                  <w:pStyle w:val="Bulletedlist"/>
                </w:pPr>
                <w:r w:rsidRPr="00B36273">
                  <w:t>Have maintained the company databases and have archived the old data in backup databases</w:t>
                </w:r>
              </w:p>
              <w:p w:rsidR="00B26DEF" w:rsidRPr="00B36273" w:rsidRDefault="00B26DEF" w:rsidP="00B26DEF">
                <w:pPr>
                  <w:pStyle w:val="Bulletedlist"/>
                  <w:numPr>
                    <w:ilvl w:val="0"/>
                    <w:numId w:val="0"/>
                  </w:numPr>
                  <w:ind w:left="720"/>
                </w:pPr>
                <w:r w:rsidRPr="00B36273">
                  <w:t xml:space="preserve">Have worked on </w:t>
                </w:r>
                <w:proofErr w:type="spellStart"/>
                <w:r>
                  <w:t>TelS</w:t>
                </w:r>
                <w:r w:rsidRPr="00B36273">
                  <w:t>earch</w:t>
                </w:r>
                <w:proofErr w:type="spellEnd"/>
                <w:r w:rsidRPr="00B36273">
                  <w:t xml:space="preserve"> project and imported data from various software into </w:t>
                </w:r>
                <w:proofErr w:type="spellStart"/>
                <w:r w:rsidRPr="00B36273">
                  <w:t>MySQL</w:t>
                </w:r>
                <w:proofErr w:type="spellEnd"/>
                <w:r w:rsidRPr="00B36273">
                  <w:t xml:space="preserve"> database for Telephone Research for USA and Canada</w:t>
                </w:r>
              </w:p>
              <w:p w:rsidR="001851A9" w:rsidRPr="00AA1866" w:rsidRDefault="00B26DEF" w:rsidP="00B26DEF">
                <w:pPr>
                  <w:pStyle w:val="Bulletedlist"/>
                  <w:numPr>
                    <w:ilvl w:val="0"/>
                    <w:numId w:val="0"/>
                  </w:numPr>
                </w:pPr>
                <w:r w:rsidRPr="00B26DEF">
                  <w:rPr>
                    <w:rFonts w:asciiTheme="majorHAnsi" w:hAnsiTheme="majorHAnsi"/>
                    <w:b/>
                    <w:i/>
                  </w:rPr>
                  <w:t xml:space="preserve">Technologies: CRM, </w:t>
                </w:r>
                <w:proofErr w:type="spellStart"/>
                <w:r w:rsidRPr="00B26DEF">
                  <w:rPr>
                    <w:rFonts w:asciiTheme="majorHAnsi" w:hAnsiTheme="majorHAnsi"/>
                    <w:b/>
                    <w:i/>
                  </w:rPr>
                  <w:t>SugarCRM</w:t>
                </w:r>
                <w:proofErr w:type="spellEnd"/>
                <w:r w:rsidRPr="00B26DEF">
                  <w:rPr>
                    <w:rFonts w:asciiTheme="majorHAnsi" w:hAnsiTheme="majorHAnsi"/>
                    <w:b/>
                    <w:i/>
                  </w:rPr>
                  <w:t xml:space="preserve">, </w:t>
                </w:r>
                <w:proofErr w:type="spellStart"/>
                <w:r w:rsidRPr="00B26DEF">
                  <w:rPr>
                    <w:rFonts w:asciiTheme="majorHAnsi" w:hAnsiTheme="majorHAnsi"/>
                    <w:b/>
                    <w:i/>
                  </w:rPr>
                  <w:t>LeadSaver</w:t>
                </w:r>
                <w:proofErr w:type="spellEnd"/>
                <w:r w:rsidRPr="00B26DEF">
                  <w:rPr>
                    <w:rFonts w:asciiTheme="majorHAnsi" w:hAnsiTheme="majorHAnsi"/>
                    <w:b/>
                    <w:i/>
                  </w:rPr>
                  <w:t xml:space="preserve">, PHP, </w:t>
                </w:r>
                <w:proofErr w:type="spellStart"/>
                <w:r w:rsidRPr="00B26DEF">
                  <w:rPr>
                    <w:rFonts w:asciiTheme="majorHAnsi" w:hAnsiTheme="majorHAnsi"/>
                    <w:b/>
                    <w:i/>
                  </w:rPr>
                  <w:t>MySQL</w:t>
                </w:r>
                <w:proofErr w:type="spellEnd"/>
                <w:r w:rsidRPr="00B26DEF">
                  <w:rPr>
                    <w:rFonts w:asciiTheme="majorHAnsi" w:hAnsiTheme="majorHAnsi"/>
                    <w:b/>
                    <w:i/>
                  </w:rPr>
                  <w:t xml:space="preserve">, HTML4, JavaScript, Apache, IIS6 </w:t>
                </w:r>
                <w:proofErr w:type="spellStart"/>
                <w:r w:rsidRPr="00B26DEF">
                  <w:rPr>
                    <w:rFonts w:asciiTheme="majorHAnsi" w:hAnsiTheme="majorHAnsi"/>
                    <w:b/>
                    <w:i/>
                  </w:rPr>
                  <w:t>webserver</w:t>
                </w:r>
                <w:proofErr w:type="spellEnd"/>
                <w:r w:rsidRPr="00B26DEF">
                  <w:rPr>
                    <w:rFonts w:asciiTheme="majorHAnsi" w:hAnsiTheme="majorHAnsi"/>
                    <w:b/>
                    <w:i/>
                  </w:rPr>
                  <w:t xml:space="preserve">, Microsoft Office, Excel, Word, PowerPoint, Access, VMWARE, NORSTAR PABX, VXML, </w:t>
                </w:r>
                <w:proofErr w:type="spellStart"/>
                <w:r w:rsidRPr="00B26DEF">
                  <w:rPr>
                    <w:rFonts w:asciiTheme="majorHAnsi" w:hAnsiTheme="majorHAnsi"/>
                    <w:b/>
                    <w:i/>
                  </w:rPr>
                  <w:t>MySQL</w:t>
                </w:r>
                <w:proofErr w:type="spellEnd"/>
                <w:r w:rsidRPr="00B26DEF">
                  <w:rPr>
                    <w:rFonts w:asciiTheme="majorHAnsi" w:hAnsiTheme="majorHAnsi"/>
                    <w:b/>
                    <w:i/>
                  </w:rPr>
                  <w:t xml:space="preserve"> Version 4.0.26</w:t>
                </w:r>
              </w:p>
            </w:sdtContent>
          </w:sdt>
        </w:tc>
      </w:tr>
      <w:tr w:rsidR="001851A9" w:rsidTr="0038685A">
        <w:trPr>
          <w:trHeight w:val="223"/>
          <w:jc w:val="center"/>
        </w:trPr>
        <w:tc>
          <w:tcPr>
            <w:tcW w:w="10080" w:type="dxa"/>
          </w:tcPr>
          <w:p w:rsidR="001851A9" w:rsidRDefault="001851A9" w:rsidP="00AA1866">
            <w:pPr>
              <w:pStyle w:val="Sectiondetails"/>
            </w:pPr>
          </w:p>
          <w:p w:rsidR="005F1B7D" w:rsidRDefault="005F1B7D" w:rsidP="00AA1866">
            <w:pPr>
              <w:pStyle w:val="Sectiondetails"/>
            </w:pPr>
          </w:p>
          <w:p w:rsidR="00B26DEF" w:rsidRPr="00B36273" w:rsidRDefault="00B26DEF" w:rsidP="00B26DEF">
            <w:pPr>
              <w:pStyle w:val="RoseResumeHeader"/>
              <w:jc w:val="both"/>
              <w:rPr>
                <w:rFonts w:asciiTheme="majorHAnsi" w:hAnsiTheme="majorHAnsi"/>
                <w:sz w:val="36"/>
                <w:szCs w:val="36"/>
              </w:rPr>
            </w:pPr>
            <w:r w:rsidRPr="00B36273">
              <w:rPr>
                <w:rFonts w:asciiTheme="majorHAnsi" w:hAnsiTheme="majorHAnsi"/>
                <w:sz w:val="36"/>
                <w:szCs w:val="36"/>
              </w:rPr>
              <w:lastRenderedPageBreak/>
              <w:t>EDUCATION</w:t>
            </w:r>
          </w:p>
          <w:p w:rsidR="00B26DEF" w:rsidRPr="00AA1866" w:rsidRDefault="00B26DEF" w:rsidP="00AA1866">
            <w:pPr>
              <w:pStyle w:val="Sectiondetails"/>
            </w:pPr>
          </w:p>
        </w:tc>
      </w:tr>
      <w:tr w:rsidR="001851A9" w:rsidTr="0038685A">
        <w:trPr>
          <w:trHeight w:val="239"/>
          <w:jc w:val="center"/>
        </w:trPr>
        <w:sdt>
          <w:sdtPr>
            <w:id w:val="1483710"/>
            <w:placeholder>
              <w:docPart w:val="7A17B93BA9534176ACC68C0568AB0EBF"/>
            </w:placeholder>
          </w:sdtPr>
          <w:sdtContent>
            <w:tc>
              <w:tcPr>
                <w:tcW w:w="10080" w:type="dxa"/>
              </w:tcPr>
              <w:p w:rsidR="001851A9" w:rsidRDefault="007359C9" w:rsidP="006802F0">
                <w:pPr>
                  <w:pStyle w:val="SectionTitle"/>
                  <w:rPr>
                    <w:rStyle w:val="SectionTitleChar"/>
                  </w:rPr>
                </w:pPr>
                <w:r>
                  <w:t>Master of Business Administration1997-1999</w:t>
                </w:r>
              </w:p>
            </w:tc>
          </w:sdtContent>
        </w:sdt>
      </w:tr>
      <w:tr w:rsidR="001851A9" w:rsidRPr="003F51EC" w:rsidTr="0038685A">
        <w:trPr>
          <w:trHeight w:val="227"/>
          <w:jc w:val="center"/>
        </w:trPr>
        <w:tc>
          <w:tcPr>
            <w:tcW w:w="10080" w:type="dxa"/>
          </w:tcPr>
          <w:p w:rsidR="001851A9" w:rsidRPr="003F51EC" w:rsidRDefault="00E67B45" w:rsidP="007359C9">
            <w:pPr>
              <w:pStyle w:val="Sectiondetails"/>
            </w:pPr>
            <w:sdt>
              <w:sdtPr>
                <w:id w:val="1483830"/>
                <w:placeholder>
                  <w:docPart w:val="7BDE79DC420842ECA86D33BFDDAF0363"/>
                </w:placeholder>
              </w:sdtPr>
              <w:sdtContent>
                <w:r w:rsidR="007359C9">
                  <w:t xml:space="preserve">Newport University </w:t>
                </w:r>
                <w:proofErr w:type="spellStart"/>
                <w:r w:rsidR="007359C9">
                  <w:t>a.k.a</w:t>
                </w:r>
                <w:proofErr w:type="spellEnd"/>
                <w:r w:rsidR="007359C9">
                  <w:t xml:space="preserve"> Janus University</w:t>
                </w:r>
              </w:sdtContent>
            </w:sdt>
          </w:p>
        </w:tc>
      </w:tr>
      <w:tr w:rsidR="001851A9" w:rsidRPr="003F51EC" w:rsidTr="0038685A">
        <w:trPr>
          <w:trHeight w:val="223"/>
          <w:jc w:val="center"/>
        </w:trPr>
        <w:sdt>
          <w:sdtPr>
            <w:id w:val="1483865"/>
            <w:placeholder>
              <w:docPart w:val="E4AC7B286E7A4F40BD48EA4C8BB8F4B6"/>
            </w:placeholder>
          </w:sdtPr>
          <w:sdtContent>
            <w:tc>
              <w:tcPr>
                <w:tcW w:w="10080" w:type="dxa"/>
              </w:tcPr>
              <w:p w:rsidR="001851A9" w:rsidRPr="003F51EC" w:rsidRDefault="007359C9" w:rsidP="007359C9">
                <w:pPr>
                  <w:pStyle w:val="Sectiondetails"/>
                </w:pPr>
                <w:r>
                  <w:t>MBA[Finance]</w:t>
                </w:r>
              </w:p>
            </w:tc>
          </w:sdtContent>
        </w:sdt>
      </w:tr>
      <w:tr w:rsidR="001851A9" w:rsidRPr="003F51EC" w:rsidTr="0038685A">
        <w:trPr>
          <w:trHeight w:val="223"/>
          <w:jc w:val="center"/>
        </w:trPr>
        <w:tc>
          <w:tcPr>
            <w:tcW w:w="10080" w:type="dxa"/>
          </w:tcPr>
          <w:sdt>
            <w:sdtPr>
              <w:id w:val="1483971"/>
              <w:placeholder>
                <w:docPart w:val="9BEAF0734BFE45AA84447FA1DBB21CEB"/>
              </w:placeholder>
            </w:sdtPr>
            <w:sdtContent>
              <w:p w:rsidR="001851A9" w:rsidRPr="003F51EC" w:rsidRDefault="007359C9" w:rsidP="003F51EC">
                <w:pPr>
                  <w:pStyle w:val="Bulletedlist"/>
                </w:pPr>
                <w:r>
                  <w:t>Worked on thesis for Oriental Structural Engineering Limited as management intern</w:t>
                </w:r>
              </w:p>
            </w:sdtContent>
          </w:sdt>
          <w:p w:rsidR="001851A9" w:rsidRPr="003F51EC" w:rsidRDefault="00E67B45" w:rsidP="007359C9">
            <w:pPr>
              <w:pStyle w:val="Bulletedlist"/>
            </w:pPr>
            <w:sdt>
              <w:sdtPr>
                <w:id w:val="1483982"/>
                <w:placeholder>
                  <w:docPart w:val="18CA0F095608405C86B3684138C03EDC"/>
                </w:placeholder>
              </w:sdtPr>
              <w:sdtContent>
                <w:r w:rsidR="007359C9">
                  <w:t>Participated in company visits and manufacturing units of Suzuki, Pepsi</w:t>
                </w:r>
              </w:sdtContent>
            </w:sdt>
          </w:p>
        </w:tc>
      </w:tr>
      <w:tr w:rsidR="001851A9" w:rsidTr="0038685A">
        <w:trPr>
          <w:trHeight w:val="227"/>
          <w:jc w:val="center"/>
        </w:trPr>
        <w:sdt>
          <w:sdtPr>
            <w:id w:val="1483997"/>
            <w:placeholder>
              <w:docPart w:val="712838C56ECB4092A98B2A68CA08FFCC"/>
            </w:placeholder>
          </w:sdtPr>
          <w:sdtContent>
            <w:tc>
              <w:tcPr>
                <w:tcW w:w="10080" w:type="dxa"/>
              </w:tcPr>
              <w:p w:rsidR="001851A9" w:rsidRDefault="00B735A4" w:rsidP="006802F0">
                <w:pPr>
                  <w:pStyle w:val="SectionTitle"/>
                </w:pPr>
                <w:r>
                  <w:t>Diploma in Programming in JAVA Language2001-2002</w:t>
                </w:r>
              </w:p>
            </w:tc>
          </w:sdtContent>
        </w:sdt>
      </w:tr>
      <w:tr w:rsidR="001851A9" w:rsidRPr="003F51EC" w:rsidTr="0038685A">
        <w:trPr>
          <w:trHeight w:val="126"/>
          <w:jc w:val="center"/>
        </w:trPr>
        <w:tc>
          <w:tcPr>
            <w:tcW w:w="10080" w:type="dxa"/>
          </w:tcPr>
          <w:p w:rsidR="006802F0" w:rsidRPr="003F51EC" w:rsidRDefault="00B735A4" w:rsidP="006802F0">
            <w:pPr>
              <w:pStyle w:val="Sectiondetails"/>
            </w:pPr>
            <w:r>
              <w:t>First Computers – Faridabad, Haryana, India</w:t>
            </w:r>
          </w:p>
        </w:tc>
      </w:tr>
      <w:tr w:rsidR="00B735A4" w:rsidRPr="00AA1866" w:rsidTr="0038685A">
        <w:trPr>
          <w:trHeight w:val="227"/>
          <w:jc w:val="center"/>
        </w:trPr>
        <w:sdt>
          <w:sdtPr>
            <w:id w:val="780391839"/>
            <w:placeholder>
              <w:docPart w:val="E1F5DA5735524B979B6A4248AD196F6A"/>
            </w:placeholder>
          </w:sdtPr>
          <w:sdtContent>
            <w:tc>
              <w:tcPr>
                <w:tcW w:w="10080" w:type="dxa"/>
              </w:tcPr>
              <w:p w:rsidR="00B735A4" w:rsidRDefault="00B735A4" w:rsidP="006802F0">
                <w:pPr>
                  <w:pStyle w:val="SectionTitle"/>
                </w:pPr>
                <w:r>
                  <w:t>Diploma in Applications Programming1995-1996</w:t>
                </w:r>
              </w:p>
            </w:tc>
          </w:sdtContent>
        </w:sdt>
      </w:tr>
      <w:tr w:rsidR="00B735A4" w:rsidRPr="00AA1866" w:rsidTr="0038685A">
        <w:trPr>
          <w:trHeight w:val="223"/>
          <w:jc w:val="center"/>
        </w:trPr>
        <w:tc>
          <w:tcPr>
            <w:tcW w:w="10080" w:type="dxa"/>
          </w:tcPr>
          <w:p w:rsidR="00B735A4" w:rsidRPr="003F51EC" w:rsidRDefault="00B735A4" w:rsidP="00384F01">
            <w:pPr>
              <w:pStyle w:val="Sectiondetails"/>
            </w:pPr>
            <w:r>
              <w:t>Brilliant Computers – Faridabad, Haryana, India</w:t>
            </w:r>
          </w:p>
        </w:tc>
      </w:tr>
      <w:tr w:rsidR="00B735A4" w:rsidRPr="00AA1866" w:rsidTr="0038685A">
        <w:trPr>
          <w:trHeight w:val="223"/>
          <w:jc w:val="center"/>
        </w:trPr>
        <w:tc>
          <w:tcPr>
            <w:tcW w:w="10080" w:type="dxa"/>
          </w:tcPr>
          <w:p w:rsidR="00B735A4" w:rsidRPr="00AA1866" w:rsidRDefault="00B735A4" w:rsidP="00AA1866">
            <w:pPr>
              <w:pStyle w:val="Sectiondetails"/>
            </w:pPr>
          </w:p>
        </w:tc>
      </w:tr>
      <w:tr w:rsidR="00B735A4" w:rsidRPr="00AA1866" w:rsidTr="0038685A">
        <w:trPr>
          <w:trHeight w:val="271"/>
          <w:jc w:val="center"/>
        </w:trPr>
        <w:tc>
          <w:tcPr>
            <w:tcW w:w="10080" w:type="dxa"/>
          </w:tcPr>
          <w:p w:rsidR="00B735A4" w:rsidRDefault="00084D70" w:rsidP="00AA1866">
            <w:pPr>
              <w:pStyle w:val="Sectiondetails"/>
            </w:pPr>
            <w:r>
              <w:t>Training and Certification in Verizon</w:t>
            </w:r>
          </w:p>
          <w:p w:rsidR="00084D70" w:rsidRPr="00084D70" w:rsidRDefault="00084D70" w:rsidP="00AA1866">
            <w:pPr>
              <w:pStyle w:val="Sectiondetails"/>
              <w:rPr>
                <w:b/>
              </w:rPr>
            </w:pPr>
            <w:proofErr w:type="spellStart"/>
            <w:r w:rsidRPr="00084D70">
              <w:rPr>
                <w:b/>
              </w:rPr>
              <w:t>MecLabs</w:t>
            </w:r>
            <w:proofErr w:type="spellEnd"/>
            <w:r w:rsidRPr="00084D70">
              <w:rPr>
                <w:b/>
              </w:rPr>
              <w:t xml:space="preserve"> Institute</w:t>
            </w:r>
          </w:p>
          <w:p w:rsidR="00084D70" w:rsidRDefault="00084D70" w:rsidP="00AA1866">
            <w:pPr>
              <w:pStyle w:val="Sectiondetails"/>
            </w:pPr>
            <w:r>
              <w:t>Value Proposition Development</w:t>
            </w:r>
          </w:p>
          <w:p w:rsidR="00084D70" w:rsidRDefault="00084D70" w:rsidP="00AA1866">
            <w:pPr>
              <w:pStyle w:val="Sectiondetails"/>
            </w:pPr>
            <w:r>
              <w:t>Landing Page Optimization</w:t>
            </w:r>
          </w:p>
          <w:p w:rsidR="00084D70" w:rsidRDefault="00084D70" w:rsidP="00AA1866">
            <w:pPr>
              <w:pStyle w:val="Sectiondetails"/>
            </w:pPr>
            <w:r>
              <w:t>Online Testing</w:t>
            </w:r>
          </w:p>
          <w:p w:rsidR="00084D70" w:rsidRPr="00084D70" w:rsidRDefault="00084D70" w:rsidP="00AA1866">
            <w:pPr>
              <w:pStyle w:val="Sectiondetails"/>
              <w:rPr>
                <w:b/>
              </w:rPr>
            </w:pPr>
            <w:r w:rsidRPr="00084D70">
              <w:rPr>
                <w:b/>
              </w:rPr>
              <w:t>Adobe</w:t>
            </w:r>
          </w:p>
          <w:p w:rsidR="00084D70" w:rsidRDefault="00084D70" w:rsidP="00AA1866">
            <w:pPr>
              <w:pStyle w:val="Sectiondetails"/>
            </w:pPr>
            <w:r>
              <w:t>Adobe Marketing Cloud</w:t>
            </w:r>
          </w:p>
          <w:p w:rsidR="00084D70" w:rsidRDefault="00084D70" w:rsidP="00AA1866">
            <w:pPr>
              <w:pStyle w:val="Sectiondetails"/>
            </w:pPr>
            <w:r>
              <w:t>Adobe Target Power User</w:t>
            </w:r>
          </w:p>
          <w:p w:rsidR="00084D70" w:rsidRPr="00AA1866" w:rsidRDefault="00084D70" w:rsidP="00AA1866">
            <w:pPr>
              <w:pStyle w:val="Sectiondetails"/>
            </w:pPr>
            <w:r>
              <w:t xml:space="preserve">Adobe </w:t>
            </w:r>
            <w:proofErr w:type="spellStart"/>
            <w:r>
              <w:t>SiteCatalyst</w:t>
            </w:r>
            <w:proofErr w:type="spellEnd"/>
          </w:p>
        </w:tc>
      </w:tr>
    </w:tbl>
    <w:p w:rsidR="001851A9" w:rsidRDefault="001851A9"/>
    <w:sectPr w:rsidR="001851A9" w:rsidSect="00AA1866">
      <w:footerReference w:type="default" r:id="rId15"/>
      <w:headerReference w:type="first" r:id="rId16"/>
      <w:pgSz w:w="12240" w:h="15840" w:code="1"/>
      <w:pgMar w:top="2304" w:right="720" w:bottom="1080" w:left="720" w:header="1008" w:footer="576" w:gutter="0"/>
      <w:pgBorders w:offsetFrom="page">
        <w:top w:val="single" w:sz="4" w:space="24" w:color="BFBFBF" w:themeColor="background1" w:themeShade="BF"/>
        <w:left w:val="single" w:sz="4" w:space="24" w:color="BFBFBF" w:themeColor="background1" w:themeShade="BF"/>
        <w:bottom w:val="single" w:sz="4" w:space="24" w:color="BFBFBF" w:themeColor="background1" w:themeShade="BF"/>
        <w:right w:val="single" w:sz="4" w:space="24" w:color="BFBFBF" w:themeColor="background1" w:themeShade="BF"/>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3571" w:rsidRDefault="00DE3571">
      <w:pPr>
        <w:spacing w:after="0" w:line="240" w:lineRule="auto"/>
      </w:pPr>
      <w:r>
        <w:separator/>
      </w:r>
    </w:p>
  </w:endnote>
  <w:endnote w:type="continuationSeparator" w:id="0">
    <w:p w:rsidR="00DE3571" w:rsidRDefault="00DE35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187519"/>
      <w:docPartObj>
        <w:docPartGallery w:val="Page Numbers (Bottom of Page)"/>
        <w:docPartUnique/>
      </w:docPartObj>
    </w:sdtPr>
    <w:sdtContent>
      <w:p w:rsidR="00384F01" w:rsidRDefault="00E67B45" w:rsidP="00AA1866">
        <w:pPr>
          <w:pStyle w:val="Footer"/>
          <w:jc w:val="right"/>
        </w:pPr>
        <w:r>
          <w:fldChar w:fldCharType="begin"/>
        </w:r>
        <w:r w:rsidR="00FB3465">
          <w:instrText xml:space="preserve"> PAGE   \* MERGEFORMAT </w:instrText>
        </w:r>
        <w:r>
          <w:fldChar w:fldCharType="separate"/>
        </w:r>
        <w:r w:rsidR="0038685A">
          <w:rPr>
            <w:noProof/>
          </w:rPr>
          <w:t>6</w:t>
        </w:r>
        <w:r>
          <w:rPr>
            <w:noProof/>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3571" w:rsidRDefault="00DE3571">
      <w:pPr>
        <w:spacing w:after="0" w:line="240" w:lineRule="auto"/>
      </w:pPr>
      <w:r>
        <w:separator/>
      </w:r>
    </w:p>
  </w:footnote>
  <w:footnote w:type="continuationSeparator" w:id="0">
    <w:p w:rsidR="00DE3571" w:rsidRDefault="00DE357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0" w:type="dxa"/>
        <w:right w:w="72" w:type="dxa"/>
      </w:tblCellMar>
      <w:tblLook w:val="04A0"/>
    </w:tblPr>
    <w:tblGrid>
      <w:gridCol w:w="10080"/>
    </w:tblGrid>
    <w:tr w:rsidR="00384F01" w:rsidRPr="00AA1866" w:rsidTr="00A11C70">
      <w:trPr>
        <w:trHeight w:val="335"/>
        <w:jc w:val="center"/>
      </w:trPr>
      <w:tc>
        <w:tcPr>
          <w:tcW w:w="0" w:type="auto"/>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6802F0" w:rsidTr="00DD5ECE">
            <w:trPr>
              <w:jc w:val="center"/>
            </w:trPr>
            <w:tc>
              <w:tcPr>
                <w:tcW w:w="4788" w:type="dxa"/>
              </w:tcPr>
              <w:p w:rsidR="006802F0" w:rsidRDefault="006802F0" w:rsidP="00DD5ECE">
                <w:pPr>
                  <w:pStyle w:val="Header"/>
                </w:pPr>
                <w:r>
                  <w:rPr>
                    <w:noProof/>
                  </w:rPr>
                  <w:drawing>
                    <wp:inline distT="0" distB="0" distL="0" distR="0">
                      <wp:extent cx="1637157" cy="294688"/>
                      <wp:effectExtent l="19050" t="0" r="0" b="0"/>
                      <wp:docPr id="2" name="Picture 2" descr="cid:image001.png@01D105D0.600C9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105D0.600C99B0"/>
                              <pic:cNvPicPr>
                                <a:picLocks noChangeAspect="1" noChangeArrowheads="1"/>
                              </pic:cNvPicPr>
                            </pic:nvPicPr>
                            <pic:blipFill>
                              <a:blip r:embed="rId1"/>
                              <a:stretch>
                                <a:fillRect/>
                              </a:stretch>
                            </pic:blipFill>
                            <pic:spPr bwMode="auto">
                              <a:xfrm>
                                <a:off x="0" y="0"/>
                                <a:ext cx="1637157" cy="294688"/>
                              </a:xfrm>
                              <a:prstGeom prst="rect">
                                <a:avLst/>
                              </a:prstGeom>
                              <a:noFill/>
                              <a:ln>
                                <a:noFill/>
                              </a:ln>
                            </pic:spPr>
                          </pic:pic>
                        </a:graphicData>
                      </a:graphic>
                    </wp:inline>
                  </w:drawing>
                </w:r>
              </w:p>
            </w:tc>
            <w:tc>
              <w:tcPr>
                <w:tcW w:w="4788" w:type="dxa"/>
                <w:vAlign w:val="bottom"/>
              </w:tcPr>
              <w:p w:rsidR="006802F0" w:rsidRDefault="00E67B45" w:rsidP="00DD5ECE">
                <w:pPr>
                  <w:ind w:left="360" w:hanging="360"/>
                  <w:jc w:val="right"/>
                  <w:rPr>
                    <w:rFonts w:ascii="Arial Narrow" w:hAnsi="Arial Narrow"/>
                    <w:b/>
                    <w:bCs/>
                    <w:color w:val="0000FF"/>
                    <w:u w:val="single"/>
                  </w:rPr>
                </w:pPr>
                <w:hyperlink r:id="rId2" w:history="1">
                  <w:r w:rsidR="008A25A9">
                    <w:rPr>
                      <w:rFonts w:ascii="Arial Narrow" w:hAnsi="Arial Narrow"/>
                      <w:b/>
                      <w:bCs/>
                      <w:color w:val="0000FF"/>
                      <w:u w:val="single"/>
                    </w:rPr>
                    <w:t>niraj.vovra.com</w:t>
                  </w:r>
                </w:hyperlink>
              </w:p>
              <w:p w:rsidR="006802F0" w:rsidRDefault="006802F0" w:rsidP="00DD5ECE">
                <w:pPr>
                  <w:ind w:left="360" w:hanging="360"/>
                  <w:jc w:val="right"/>
                  <w:rPr>
                    <w:rFonts w:ascii="Arial Narrow" w:hAnsi="Arial Narrow"/>
                    <w:b/>
                    <w:bCs/>
                    <w:color w:val="1F497D"/>
                    <w:sz w:val="18"/>
                    <w:szCs w:val="18"/>
                  </w:rPr>
                </w:pPr>
                <w:r>
                  <w:rPr>
                    <w:rFonts w:ascii="Arial Narrow" w:hAnsi="Arial Narrow"/>
                    <w:b/>
                    <w:bCs/>
                    <w:color w:val="0000FF"/>
                    <w:u w:val="single"/>
                  </w:rPr>
                  <w:br/>
                </w:r>
                <w:r>
                  <w:rPr>
                    <w:rFonts w:ascii="Arial Narrow" w:hAnsi="Arial Narrow"/>
                    <w:b/>
                    <w:bCs/>
                    <w:color w:val="1F497D"/>
                    <w:sz w:val="18"/>
                    <w:szCs w:val="18"/>
                  </w:rPr>
                  <w:t>732-</w:t>
                </w:r>
                <w:r w:rsidR="008A25A9">
                  <w:rPr>
                    <w:rFonts w:ascii="Arial Narrow" w:hAnsi="Arial Narrow"/>
                    <w:b/>
                    <w:bCs/>
                    <w:color w:val="1F497D"/>
                    <w:sz w:val="18"/>
                    <w:szCs w:val="18"/>
                  </w:rPr>
                  <w:t>567-6482</w:t>
                </w:r>
              </w:p>
              <w:p w:rsidR="006802F0" w:rsidRDefault="006802F0" w:rsidP="00DD5ECE">
                <w:pPr>
                  <w:pStyle w:val="Header"/>
                  <w:jc w:val="right"/>
                </w:pPr>
              </w:p>
            </w:tc>
          </w:tr>
        </w:tbl>
        <w:p w:rsidR="00384F01" w:rsidRPr="00AA1866" w:rsidRDefault="00E67B45" w:rsidP="00F67FEC">
          <w:pPr>
            <w:pStyle w:val="Name"/>
          </w:pPr>
          <w:r>
            <w:pict>
              <v:shape id="_x0000_s2058" style="position:absolute;left:0;text-align:left;margin-left:-4.4pt;margin-top:-47.75pt;width:563.1pt;height:101.5pt;z-index:-251658752;mso-position-horizontal-relative:text;mso-position-vertical-relative:text" coordsize="11262,2153" path="m,2153hdc1292,,4221,923,6683,886hhc9145,849,10355,561,11262,455hde" filled="f" strokecolor="#fbd4b4 [1305]">
                <v:path arrowok="t"/>
              </v:shape>
            </w:pict>
          </w:r>
        </w:p>
      </w:tc>
    </w:tr>
  </w:tbl>
  <w:p w:rsidR="00384F01" w:rsidRDefault="00384F01" w:rsidP="006802F0">
    <w:pPr>
      <w:pStyle w:val="Header"/>
    </w:pPr>
    <w:bookmarkStart w:id="0" w:name="_GoBack"/>
    <w:bookmarkEnd w:id="0"/>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7519D"/>
    <w:multiLevelType w:val="hybridMultilevel"/>
    <w:tmpl w:val="7DDE1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1E5714"/>
    <w:multiLevelType w:val="singleLevel"/>
    <w:tmpl w:val="42983452"/>
    <w:lvl w:ilvl="0">
      <w:start w:val="1"/>
      <w:numFmt w:val="bullet"/>
      <w:lvlText w:val=""/>
      <w:lvlJc w:val="left"/>
      <w:pPr>
        <w:tabs>
          <w:tab w:val="num" w:pos="2520"/>
        </w:tabs>
        <w:ind w:left="2520" w:hanging="360"/>
      </w:pPr>
      <w:rPr>
        <w:rFonts w:ascii="Symbol" w:hAnsi="Symbol" w:hint="default"/>
        <w:caps w:val="0"/>
        <w:strike w:val="0"/>
        <w:dstrike w:val="0"/>
        <w:outline w:val="0"/>
        <w:shadow w:val="0"/>
        <w:emboss w:val="0"/>
        <w:imprint w:val="0"/>
        <w:vanish w:val="0"/>
        <w:u w:val="none"/>
        <w:vertAlign w:val="baseline"/>
      </w:rPr>
    </w:lvl>
  </w:abstractNum>
  <w:abstractNum w:abstractNumId="2">
    <w:nsid w:val="1A9E670E"/>
    <w:multiLevelType w:val="hybridMultilevel"/>
    <w:tmpl w:val="C6A2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CA67DF"/>
    <w:multiLevelType w:val="hybridMultilevel"/>
    <w:tmpl w:val="6C323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6B28D3"/>
    <w:multiLevelType w:val="hybridMultilevel"/>
    <w:tmpl w:val="A08CA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2FA0F39"/>
    <w:multiLevelType w:val="hybridMultilevel"/>
    <w:tmpl w:val="77E0601E"/>
    <w:lvl w:ilvl="0" w:tplc="ED14A02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6B75600"/>
    <w:multiLevelType w:val="singleLevel"/>
    <w:tmpl w:val="828A51CE"/>
    <w:lvl w:ilvl="0">
      <w:start w:val="1"/>
      <w:numFmt w:val="bullet"/>
      <w:pStyle w:val="Achievement"/>
      <w:lvlText w:val=""/>
      <w:lvlJc w:val="left"/>
      <w:pPr>
        <w:tabs>
          <w:tab w:val="num" w:pos="360"/>
        </w:tabs>
        <w:ind w:left="245" w:hanging="245"/>
      </w:pPr>
      <w:rPr>
        <w:rFonts w:ascii="Wingdings" w:hAnsi="Wingdings" w:hint="default"/>
      </w:rPr>
    </w:lvl>
  </w:abstractNum>
  <w:abstractNum w:abstractNumId="7">
    <w:nsid w:val="6D035442"/>
    <w:multiLevelType w:val="hybridMultilevel"/>
    <w:tmpl w:val="56428CE0"/>
    <w:lvl w:ilvl="0" w:tplc="C7523B42">
      <w:start w:val="1"/>
      <w:numFmt w:val="bullet"/>
      <w:pStyle w:val="Bulleted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D5D2EBB"/>
    <w:multiLevelType w:val="hybridMultilevel"/>
    <w:tmpl w:val="CF9AF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8"/>
  </w:num>
  <w:num w:numId="5">
    <w:abstractNumId w:val="7"/>
  </w:num>
  <w:num w:numId="6">
    <w:abstractNumId w:val="5"/>
  </w:num>
  <w:num w:numId="7">
    <w:abstractNumId w:val="6"/>
  </w:num>
  <w:num w:numId="8">
    <w:abstractNumId w:val="2"/>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stylePaneFormatFilter w:val="1001"/>
  <w:stylePaneSortMethod w:val="0000"/>
  <w:defaultTabStop w:val="720"/>
  <w:drawingGridHorizontalSpacing w:val="110"/>
  <w:displayHorizontalDrawingGridEvery w:val="2"/>
  <w:characterSpacingControl w:val="doNotCompress"/>
  <w:hdrShapeDefaults>
    <o:shapedefaults v:ext="edit" spidmax="14338"/>
    <o:shapelayout v:ext="edit">
      <o:idmap v:ext="edit" data="2"/>
    </o:shapelayout>
  </w:hdrShapeDefaults>
  <w:footnotePr>
    <w:footnote w:id="-1"/>
    <w:footnote w:id="0"/>
  </w:footnotePr>
  <w:endnotePr>
    <w:endnote w:id="-1"/>
    <w:endnote w:id="0"/>
  </w:endnotePr>
  <w:compat/>
  <w:rsids>
    <w:rsidRoot w:val="00D803DF"/>
    <w:rsid w:val="00002ED1"/>
    <w:rsid w:val="00032DB8"/>
    <w:rsid w:val="00084D70"/>
    <w:rsid w:val="000F4408"/>
    <w:rsid w:val="00113AD6"/>
    <w:rsid w:val="001851A9"/>
    <w:rsid w:val="0018714E"/>
    <w:rsid w:val="00197442"/>
    <w:rsid w:val="001B407F"/>
    <w:rsid w:val="001E31CB"/>
    <w:rsid w:val="002335AE"/>
    <w:rsid w:val="00242712"/>
    <w:rsid w:val="00254060"/>
    <w:rsid w:val="00262981"/>
    <w:rsid w:val="00266C5F"/>
    <w:rsid w:val="0028107D"/>
    <w:rsid w:val="00297AFF"/>
    <w:rsid w:val="002A118C"/>
    <w:rsid w:val="00303040"/>
    <w:rsid w:val="003142F3"/>
    <w:rsid w:val="00324EED"/>
    <w:rsid w:val="00384F01"/>
    <w:rsid w:val="0038685A"/>
    <w:rsid w:val="003E71D5"/>
    <w:rsid w:val="003F51EC"/>
    <w:rsid w:val="003F7CDE"/>
    <w:rsid w:val="0041135D"/>
    <w:rsid w:val="00432AAA"/>
    <w:rsid w:val="00465D77"/>
    <w:rsid w:val="00506EB8"/>
    <w:rsid w:val="005316FD"/>
    <w:rsid w:val="005B63AC"/>
    <w:rsid w:val="005C23F7"/>
    <w:rsid w:val="005C2B9F"/>
    <w:rsid w:val="005E4ADB"/>
    <w:rsid w:val="005F1B7D"/>
    <w:rsid w:val="006074B7"/>
    <w:rsid w:val="00634A25"/>
    <w:rsid w:val="00651FE9"/>
    <w:rsid w:val="006802F0"/>
    <w:rsid w:val="006A7096"/>
    <w:rsid w:val="006C3026"/>
    <w:rsid w:val="0070378C"/>
    <w:rsid w:val="00723BA1"/>
    <w:rsid w:val="007359C9"/>
    <w:rsid w:val="00775240"/>
    <w:rsid w:val="0078690C"/>
    <w:rsid w:val="007965A1"/>
    <w:rsid w:val="00815D1F"/>
    <w:rsid w:val="00826E1D"/>
    <w:rsid w:val="00870CCF"/>
    <w:rsid w:val="008A25A9"/>
    <w:rsid w:val="008A628F"/>
    <w:rsid w:val="00913F13"/>
    <w:rsid w:val="009527D6"/>
    <w:rsid w:val="009A6152"/>
    <w:rsid w:val="009D45FA"/>
    <w:rsid w:val="009E7654"/>
    <w:rsid w:val="00A11C70"/>
    <w:rsid w:val="00A3214A"/>
    <w:rsid w:val="00A9380D"/>
    <w:rsid w:val="00A97300"/>
    <w:rsid w:val="00AA1866"/>
    <w:rsid w:val="00AB16EB"/>
    <w:rsid w:val="00B26DEF"/>
    <w:rsid w:val="00B446CC"/>
    <w:rsid w:val="00B735A4"/>
    <w:rsid w:val="00C01919"/>
    <w:rsid w:val="00C72BE2"/>
    <w:rsid w:val="00C80CFB"/>
    <w:rsid w:val="00C81698"/>
    <w:rsid w:val="00CA7C86"/>
    <w:rsid w:val="00D00B97"/>
    <w:rsid w:val="00D02B8E"/>
    <w:rsid w:val="00D47277"/>
    <w:rsid w:val="00D803DF"/>
    <w:rsid w:val="00D92D04"/>
    <w:rsid w:val="00D96883"/>
    <w:rsid w:val="00DA120A"/>
    <w:rsid w:val="00DD777E"/>
    <w:rsid w:val="00DE3571"/>
    <w:rsid w:val="00E67B45"/>
    <w:rsid w:val="00E84BD3"/>
    <w:rsid w:val="00EA0849"/>
    <w:rsid w:val="00F67FEC"/>
    <w:rsid w:val="00FB34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1851A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1A9"/>
  </w:style>
  <w:style w:type="paragraph" w:styleId="Footer">
    <w:name w:val="footer"/>
    <w:basedOn w:val="Normal"/>
    <w:link w:val="FooterChar"/>
    <w:uiPriority w:val="99"/>
    <w:unhideWhenUsed/>
    <w:qFormat/>
    <w:rsid w:val="0018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1A9"/>
  </w:style>
  <w:style w:type="character" w:styleId="PlaceholderText">
    <w:name w:val="Placeholder Text"/>
    <w:basedOn w:val="DefaultParagraphFont"/>
    <w:uiPriority w:val="99"/>
    <w:semiHidden/>
    <w:rsid w:val="001851A9"/>
    <w:rPr>
      <w:color w:val="808080"/>
    </w:rPr>
  </w:style>
  <w:style w:type="paragraph" w:customStyle="1" w:styleId="ContactInfo">
    <w:name w:val="Contact Info"/>
    <w:link w:val="ContactInfoChar"/>
    <w:qFormat/>
    <w:rsid w:val="001851A9"/>
    <w:pPr>
      <w:jc w:val="right"/>
    </w:pPr>
    <w:rPr>
      <w:color w:val="0D0D0D" w:themeColor="text1" w:themeTint="F2"/>
      <w:sz w:val="24"/>
    </w:rPr>
  </w:style>
  <w:style w:type="table" w:styleId="TableGrid">
    <w:name w:val="Table Grid"/>
    <w:basedOn w:val="TableNormal"/>
    <w:uiPriority w:val="59"/>
    <w:rsid w:val="001851A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ontactInfoChar">
    <w:name w:val="Contact Info Char"/>
    <w:basedOn w:val="DefaultParagraphFont"/>
    <w:link w:val="ContactInfo"/>
    <w:rsid w:val="001851A9"/>
    <w:rPr>
      <w:color w:val="0D0D0D" w:themeColor="text1" w:themeTint="F2"/>
      <w:sz w:val="24"/>
    </w:rPr>
  </w:style>
  <w:style w:type="paragraph" w:customStyle="1" w:styleId="Name">
    <w:name w:val="Name"/>
    <w:link w:val="NameChar"/>
    <w:qFormat/>
    <w:rsid w:val="00A11C70"/>
    <w:pPr>
      <w:spacing w:after="0" w:line="240" w:lineRule="auto"/>
      <w:jc w:val="right"/>
    </w:pPr>
    <w:rPr>
      <w:rFonts w:asciiTheme="majorHAnsi" w:hAnsiTheme="majorHAnsi"/>
      <w:b/>
      <w:color w:val="984806" w:themeColor="accent6" w:themeShade="80"/>
      <w:sz w:val="32"/>
    </w:rPr>
  </w:style>
  <w:style w:type="character" w:customStyle="1" w:styleId="NameChar">
    <w:name w:val="Name Char"/>
    <w:basedOn w:val="DefaultParagraphFont"/>
    <w:link w:val="Name"/>
    <w:rsid w:val="00A11C70"/>
    <w:rPr>
      <w:rFonts w:asciiTheme="majorHAnsi" w:hAnsiTheme="majorHAnsi"/>
      <w:b/>
      <w:color w:val="984806" w:themeColor="accent6" w:themeShade="80"/>
      <w:sz w:val="32"/>
    </w:rPr>
  </w:style>
  <w:style w:type="paragraph" w:styleId="BalloonText">
    <w:name w:val="Balloon Text"/>
    <w:basedOn w:val="Normal"/>
    <w:link w:val="BalloonTextChar"/>
    <w:uiPriority w:val="99"/>
    <w:semiHidden/>
    <w:unhideWhenUsed/>
    <w:rsid w:val="001851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1A9"/>
    <w:rPr>
      <w:rFonts w:ascii="Tahoma" w:hAnsi="Tahoma" w:cs="Tahoma"/>
      <w:sz w:val="16"/>
      <w:szCs w:val="16"/>
    </w:rPr>
  </w:style>
  <w:style w:type="paragraph" w:customStyle="1" w:styleId="SectionTitle">
    <w:name w:val="Section Title"/>
    <w:basedOn w:val="Normal"/>
    <w:link w:val="SectionTitleChar"/>
    <w:qFormat/>
    <w:rsid w:val="00A11C70"/>
    <w:rPr>
      <w:rFonts w:asciiTheme="majorHAnsi" w:hAnsiTheme="majorHAnsi"/>
      <w:b/>
      <w:color w:val="0D0D0D" w:themeColor="text1" w:themeTint="F2"/>
      <w:sz w:val="26"/>
    </w:rPr>
  </w:style>
  <w:style w:type="character" w:customStyle="1" w:styleId="SectionTitleChar">
    <w:name w:val="Section Title Char"/>
    <w:basedOn w:val="DefaultParagraphFont"/>
    <w:link w:val="SectionTitle"/>
    <w:rsid w:val="00A11C70"/>
    <w:rPr>
      <w:rFonts w:asciiTheme="majorHAnsi" w:hAnsiTheme="majorHAnsi"/>
      <w:b/>
      <w:color w:val="0D0D0D" w:themeColor="text1" w:themeTint="F2"/>
      <w:sz w:val="26"/>
    </w:rPr>
  </w:style>
  <w:style w:type="paragraph" w:customStyle="1" w:styleId="Sectiondetails">
    <w:name w:val="Section details"/>
    <w:basedOn w:val="Normal"/>
    <w:link w:val="SectiondetailsChar"/>
    <w:qFormat/>
    <w:rsid w:val="00A11C70"/>
    <w:pPr>
      <w:spacing w:after="0" w:line="240" w:lineRule="auto"/>
    </w:pPr>
    <w:rPr>
      <w:color w:val="0D0D0D" w:themeColor="text1" w:themeTint="F2"/>
    </w:rPr>
  </w:style>
  <w:style w:type="character" w:customStyle="1" w:styleId="SectiondetailsChar">
    <w:name w:val="Section details Char"/>
    <w:basedOn w:val="DefaultParagraphFont"/>
    <w:link w:val="Sectiondetails"/>
    <w:rsid w:val="00A11C70"/>
    <w:rPr>
      <w:color w:val="0D0D0D" w:themeColor="text1" w:themeTint="F2"/>
    </w:rPr>
  </w:style>
  <w:style w:type="paragraph" w:customStyle="1" w:styleId="Bulletedlist">
    <w:name w:val="Bulleted list"/>
    <w:basedOn w:val="Sectiondetails"/>
    <w:link w:val="BulletedlistChar"/>
    <w:qFormat/>
    <w:rsid w:val="00AA1866"/>
    <w:pPr>
      <w:numPr>
        <w:numId w:val="5"/>
      </w:numPr>
    </w:pPr>
  </w:style>
  <w:style w:type="character" w:customStyle="1" w:styleId="BulletedlistChar">
    <w:name w:val="Bulleted list Char"/>
    <w:basedOn w:val="DefaultParagraphFont"/>
    <w:link w:val="Bulletedlist"/>
    <w:rsid w:val="00AA1866"/>
    <w:rPr>
      <w:rFonts w:asciiTheme="majorHAnsi" w:hAnsiTheme="majorHAnsi"/>
      <w:color w:val="0D0D0D" w:themeColor="text1" w:themeTint="F2"/>
      <w:sz w:val="24"/>
    </w:rPr>
  </w:style>
  <w:style w:type="character" w:styleId="Hyperlink">
    <w:name w:val="Hyperlink"/>
    <w:basedOn w:val="DefaultParagraphFont"/>
    <w:uiPriority w:val="99"/>
    <w:unhideWhenUsed/>
    <w:rsid w:val="00651FE9"/>
    <w:rPr>
      <w:color w:val="0000FF" w:themeColor="hyperlink"/>
      <w:u w:val="single"/>
    </w:rPr>
  </w:style>
  <w:style w:type="paragraph" w:customStyle="1" w:styleId="Achievement">
    <w:name w:val="Achievement"/>
    <w:basedOn w:val="BodyText"/>
    <w:rsid w:val="006C3026"/>
    <w:pPr>
      <w:numPr>
        <w:numId w:val="7"/>
      </w:numPr>
      <w:spacing w:after="60" w:line="220" w:lineRule="atLeast"/>
      <w:ind w:left="0" w:firstLine="0"/>
      <w:jc w:val="both"/>
    </w:pPr>
    <w:rPr>
      <w:rFonts w:ascii="Arial" w:eastAsia="Times New Roman" w:hAnsi="Arial" w:cs="Times New Roman"/>
      <w:spacing w:val="-5"/>
      <w:sz w:val="20"/>
      <w:szCs w:val="20"/>
    </w:rPr>
  </w:style>
  <w:style w:type="paragraph" w:customStyle="1" w:styleId="RoseResumeHeader">
    <w:name w:val="Rose Resume Header"/>
    <w:basedOn w:val="BodyTextIndent"/>
    <w:rsid w:val="006C3026"/>
    <w:pPr>
      <w:shd w:val="clear" w:color="auto" w:fill="000000"/>
      <w:tabs>
        <w:tab w:val="left" w:pos="2880"/>
      </w:tabs>
      <w:spacing w:after="0" w:line="240" w:lineRule="auto"/>
      <w:ind w:left="0"/>
      <w:jc w:val="center"/>
    </w:pPr>
    <w:rPr>
      <w:rFonts w:ascii="Arial" w:eastAsia="Times New Roman" w:hAnsi="Arial" w:cs="Arial"/>
      <w:b/>
      <w:caps/>
      <w:sz w:val="24"/>
      <w:szCs w:val="24"/>
    </w:rPr>
  </w:style>
  <w:style w:type="paragraph" w:styleId="BodyText">
    <w:name w:val="Body Text"/>
    <w:basedOn w:val="Normal"/>
    <w:link w:val="BodyTextChar"/>
    <w:uiPriority w:val="99"/>
    <w:semiHidden/>
    <w:unhideWhenUsed/>
    <w:rsid w:val="006C3026"/>
    <w:pPr>
      <w:spacing w:after="120"/>
    </w:pPr>
  </w:style>
  <w:style w:type="character" w:customStyle="1" w:styleId="BodyTextChar">
    <w:name w:val="Body Text Char"/>
    <w:basedOn w:val="DefaultParagraphFont"/>
    <w:link w:val="BodyText"/>
    <w:uiPriority w:val="99"/>
    <w:semiHidden/>
    <w:rsid w:val="006C3026"/>
  </w:style>
  <w:style w:type="paragraph" w:styleId="BodyTextIndent">
    <w:name w:val="Body Text Indent"/>
    <w:basedOn w:val="Normal"/>
    <w:link w:val="BodyTextIndentChar"/>
    <w:uiPriority w:val="99"/>
    <w:semiHidden/>
    <w:unhideWhenUsed/>
    <w:rsid w:val="006C3026"/>
    <w:pPr>
      <w:spacing w:after="120"/>
      <w:ind w:left="360"/>
    </w:pPr>
  </w:style>
  <w:style w:type="character" w:customStyle="1" w:styleId="BodyTextIndentChar">
    <w:name w:val="Body Text Indent Char"/>
    <w:basedOn w:val="DefaultParagraphFont"/>
    <w:link w:val="BodyTextIndent"/>
    <w:uiPriority w:val="99"/>
    <w:semiHidden/>
    <w:rsid w:val="006C3026"/>
  </w:style>
  <w:style w:type="paragraph" w:styleId="ListParagraph">
    <w:name w:val="List Paragraph"/>
    <w:basedOn w:val="Normal"/>
    <w:uiPriority w:val="34"/>
    <w:qFormat/>
    <w:rsid w:val="00197442"/>
    <w:pPr>
      <w:spacing w:after="0" w:line="240" w:lineRule="auto"/>
      <w:ind w:left="720"/>
      <w:contextualSpacing/>
    </w:pPr>
    <w:rPr>
      <w:rFonts w:ascii="Arial" w:eastAsia="Times New Roman" w:hAnsi="Arial" w:cs="Times New Roman"/>
      <w:sz w:val="20"/>
      <w:szCs w:val="24"/>
    </w:rPr>
  </w:style>
  <w:style w:type="paragraph" w:customStyle="1" w:styleId="ResumeTable">
    <w:name w:val="Resume Table"/>
    <w:basedOn w:val="Normal"/>
    <w:rsid w:val="00197442"/>
    <w:pPr>
      <w:widowControl w:val="0"/>
      <w:autoSpaceDE w:val="0"/>
      <w:autoSpaceDN w:val="0"/>
      <w:adjustRightInd w:val="0"/>
      <w:spacing w:after="49" w:line="240" w:lineRule="auto"/>
      <w:jc w:val="both"/>
    </w:pPr>
    <w:rPr>
      <w:rFonts w:ascii="Arial" w:eastAsia="Times New Roman" w:hAnsi="Arial" w:cs="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erizonwireless.com" TargetMode="External"/><Relationship Id="rId13" Type="http://schemas.openxmlformats.org/officeDocument/2006/relationships/hyperlink" Target="http://www.pecbilling.com"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oicesaver.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llmali.ne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africoms.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mstransport.com" TargetMode="External"/><Relationship Id="rId14" Type="http://schemas.openxmlformats.org/officeDocument/2006/relationships/hyperlink" Target="http://www.pecivr.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opensystemstech.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rajvovra\AppData\Roaming\Microsoft\Templates\Chron_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487575C379547D79186AACE3000AE49"/>
        <w:category>
          <w:name w:val="General"/>
          <w:gallery w:val="placeholder"/>
        </w:category>
        <w:types>
          <w:type w:val="bbPlcHdr"/>
        </w:types>
        <w:behaviors>
          <w:behavior w:val="content"/>
        </w:behaviors>
        <w:guid w:val="{9391632B-6282-4EE3-8F32-7F3676884ADB}"/>
      </w:docPartPr>
      <w:docPartBody>
        <w:p w:rsidR="00D03E1E" w:rsidRDefault="00D03E1E">
          <w:pPr>
            <w:pStyle w:val="B487575C379547D79186AACE3000AE49"/>
          </w:pPr>
          <w:r>
            <w:t>Job Title</w:t>
          </w:r>
        </w:p>
      </w:docPartBody>
    </w:docPart>
    <w:docPart>
      <w:docPartPr>
        <w:name w:val="E0BDACFFF498466C937DEC43C4950CC3"/>
        <w:category>
          <w:name w:val="General"/>
          <w:gallery w:val="placeholder"/>
        </w:category>
        <w:types>
          <w:type w:val="bbPlcHdr"/>
        </w:types>
        <w:behaviors>
          <w:behavior w:val="content"/>
        </w:behaviors>
        <w:guid w:val="{7A29F57A-277E-498F-8D9B-82268BCC4C7F}"/>
      </w:docPartPr>
      <w:docPartBody>
        <w:p w:rsidR="00D03E1E" w:rsidRDefault="00D03E1E">
          <w:pPr>
            <w:pStyle w:val="E0BDACFFF498466C937DEC43C4950CC3"/>
          </w:pPr>
          <w:r w:rsidRPr="00AA1866">
            <w:t>Job responsibility/achievement</w:t>
          </w:r>
        </w:p>
      </w:docPartBody>
    </w:docPart>
    <w:docPart>
      <w:docPartPr>
        <w:name w:val="415D02CD779541D4A32CC56D9BBD68BB"/>
        <w:category>
          <w:name w:val="General"/>
          <w:gallery w:val="placeholder"/>
        </w:category>
        <w:types>
          <w:type w:val="bbPlcHdr"/>
        </w:types>
        <w:behaviors>
          <w:behavior w:val="content"/>
        </w:behaviors>
        <w:guid w:val="{3421A699-4DD6-401B-B275-E1D675073B8D}"/>
      </w:docPartPr>
      <w:docPartBody>
        <w:p w:rsidR="00D03E1E" w:rsidRDefault="00D03E1E">
          <w:pPr>
            <w:pStyle w:val="415D02CD779541D4A32CC56D9BBD68BB"/>
          </w:pPr>
          <w:r w:rsidRPr="00AA1866">
            <w:t>Job responsibility/achievement</w:t>
          </w:r>
        </w:p>
      </w:docPartBody>
    </w:docPart>
    <w:docPart>
      <w:docPartPr>
        <w:name w:val="4E5159082E7F41B0BD9C9647BFDF9B7B"/>
        <w:category>
          <w:name w:val="General"/>
          <w:gallery w:val="placeholder"/>
        </w:category>
        <w:types>
          <w:type w:val="bbPlcHdr"/>
        </w:types>
        <w:behaviors>
          <w:behavior w:val="content"/>
        </w:behaviors>
        <w:guid w:val="{9FB895E2-285E-4879-9C4A-F35B7A2C64F9}"/>
      </w:docPartPr>
      <w:docPartBody>
        <w:p w:rsidR="00D03E1E" w:rsidRDefault="00D03E1E">
          <w:pPr>
            <w:pStyle w:val="4E5159082E7F41B0BD9C9647BFDF9B7B"/>
          </w:pPr>
          <w:r w:rsidRPr="00AA1866">
            <w:t>Job responsibility/achievement</w:t>
          </w:r>
        </w:p>
      </w:docPartBody>
    </w:docPart>
    <w:docPart>
      <w:docPartPr>
        <w:name w:val="FBD1BC41179C46F7A4C16ACD6BA4DC24"/>
        <w:category>
          <w:name w:val="General"/>
          <w:gallery w:val="placeholder"/>
        </w:category>
        <w:types>
          <w:type w:val="bbPlcHdr"/>
        </w:types>
        <w:behaviors>
          <w:behavior w:val="content"/>
        </w:behaviors>
        <w:guid w:val="{4AE2F844-61F4-424F-A192-71949A646AB8}"/>
      </w:docPartPr>
      <w:docPartBody>
        <w:p w:rsidR="00D03E1E" w:rsidRDefault="00D03E1E">
          <w:pPr>
            <w:pStyle w:val="FBD1BC41179C46F7A4C16ACD6BA4DC24"/>
          </w:pPr>
          <w:r>
            <w:t>Experience</w:t>
          </w:r>
        </w:p>
      </w:docPartBody>
    </w:docPart>
    <w:docPart>
      <w:docPartPr>
        <w:name w:val="F280973A69704F92A696FA2D549C0D27"/>
        <w:category>
          <w:name w:val="General"/>
          <w:gallery w:val="placeholder"/>
        </w:category>
        <w:types>
          <w:type w:val="bbPlcHdr"/>
        </w:types>
        <w:behaviors>
          <w:behavior w:val="content"/>
        </w:behaviors>
        <w:guid w:val="{CC2899CE-7359-4C36-9E3E-DE726C2F2E42}"/>
      </w:docPartPr>
      <w:docPartBody>
        <w:p w:rsidR="00D03E1E" w:rsidRDefault="00D03E1E">
          <w:pPr>
            <w:pStyle w:val="F280973A69704F92A696FA2D549C0D27"/>
          </w:pPr>
          <w:r>
            <w:t>Job Title</w:t>
          </w:r>
        </w:p>
      </w:docPartBody>
    </w:docPart>
    <w:docPart>
      <w:docPartPr>
        <w:name w:val="978EF5FC1C584231AC4267F91AC0AF1D"/>
        <w:category>
          <w:name w:val="General"/>
          <w:gallery w:val="placeholder"/>
        </w:category>
        <w:types>
          <w:type w:val="bbPlcHdr"/>
        </w:types>
        <w:behaviors>
          <w:behavior w:val="content"/>
        </w:behaviors>
        <w:guid w:val="{E1DAFF09-3353-4B4A-B63C-F1008CB2A0C9}"/>
      </w:docPartPr>
      <w:docPartBody>
        <w:p w:rsidR="00D03E1E" w:rsidRDefault="00D03E1E">
          <w:pPr>
            <w:pStyle w:val="978EF5FC1C584231AC4267F91AC0AF1D"/>
          </w:pPr>
          <w:r w:rsidRPr="00AA1866">
            <w:t>Job responsibility/achievement</w:t>
          </w:r>
        </w:p>
      </w:docPartBody>
    </w:docPart>
    <w:docPart>
      <w:docPartPr>
        <w:name w:val="80D52584866D4522AC66E4FCA1BEEB44"/>
        <w:category>
          <w:name w:val="General"/>
          <w:gallery w:val="placeholder"/>
        </w:category>
        <w:types>
          <w:type w:val="bbPlcHdr"/>
        </w:types>
        <w:behaviors>
          <w:behavior w:val="content"/>
        </w:behaviors>
        <w:guid w:val="{EF117D46-E259-4602-867A-30C7B772A609}"/>
      </w:docPartPr>
      <w:docPartBody>
        <w:p w:rsidR="00D03E1E" w:rsidRDefault="00D03E1E">
          <w:pPr>
            <w:pStyle w:val="80D52584866D4522AC66E4FCA1BEEB44"/>
          </w:pPr>
          <w:r w:rsidRPr="00AA1866">
            <w:t>Job responsibility/achievement</w:t>
          </w:r>
        </w:p>
      </w:docPartBody>
    </w:docPart>
    <w:docPart>
      <w:docPartPr>
        <w:name w:val="9CE20FDA4B12423386F2CD7C0806E710"/>
        <w:category>
          <w:name w:val="General"/>
          <w:gallery w:val="placeholder"/>
        </w:category>
        <w:types>
          <w:type w:val="bbPlcHdr"/>
        </w:types>
        <w:behaviors>
          <w:behavior w:val="content"/>
        </w:behaviors>
        <w:guid w:val="{D36FC900-B664-470A-B69B-5A83FB95D486}"/>
      </w:docPartPr>
      <w:docPartBody>
        <w:p w:rsidR="00D03E1E" w:rsidRDefault="00D03E1E">
          <w:pPr>
            <w:pStyle w:val="9CE20FDA4B12423386F2CD7C0806E710"/>
          </w:pPr>
          <w:r w:rsidRPr="00AA1866">
            <w:t>Job responsibility/achievement</w:t>
          </w:r>
        </w:p>
      </w:docPartBody>
    </w:docPart>
    <w:docPart>
      <w:docPartPr>
        <w:name w:val="8AA1444BA0AF49BF87190BC04B21C711"/>
        <w:category>
          <w:name w:val="General"/>
          <w:gallery w:val="placeholder"/>
        </w:category>
        <w:types>
          <w:type w:val="bbPlcHdr"/>
        </w:types>
        <w:behaviors>
          <w:behavior w:val="content"/>
        </w:behaviors>
        <w:guid w:val="{86213734-5AB0-427D-B9A8-56C110C6FFFF}"/>
      </w:docPartPr>
      <w:docPartBody>
        <w:p w:rsidR="00D03E1E" w:rsidRDefault="00D03E1E">
          <w:pPr>
            <w:pStyle w:val="8AA1444BA0AF49BF87190BC04B21C711"/>
          </w:pPr>
          <w:r>
            <w:t>Experience</w:t>
          </w:r>
        </w:p>
      </w:docPartBody>
    </w:docPart>
    <w:docPart>
      <w:docPartPr>
        <w:name w:val="F7B5992F2AB44E7494A6DB0649FF23F7"/>
        <w:category>
          <w:name w:val="General"/>
          <w:gallery w:val="placeholder"/>
        </w:category>
        <w:types>
          <w:type w:val="bbPlcHdr"/>
        </w:types>
        <w:behaviors>
          <w:behavior w:val="content"/>
        </w:behaviors>
        <w:guid w:val="{155DD4A2-AE8B-4EC7-9DE8-D21CC444D07C}"/>
      </w:docPartPr>
      <w:docPartBody>
        <w:p w:rsidR="00D03E1E" w:rsidRDefault="00D03E1E">
          <w:pPr>
            <w:pStyle w:val="F7B5992F2AB44E7494A6DB0649FF23F7"/>
          </w:pPr>
          <w:r>
            <w:t>Job Title</w:t>
          </w:r>
        </w:p>
      </w:docPartBody>
    </w:docPart>
    <w:docPart>
      <w:docPartPr>
        <w:name w:val="2C9FBC50ACD1424F97FE9AAE8878FA77"/>
        <w:category>
          <w:name w:val="General"/>
          <w:gallery w:val="placeholder"/>
        </w:category>
        <w:types>
          <w:type w:val="bbPlcHdr"/>
        </w:types>
        <w:behaviors>
          <w:behavior w:val="content"/>
        </w:behaviors>
        <w:guid w:val="{0D3BA71E-5DEC-429E-B7C8-AF79BC4711DF}"/>
      </w:docPartPr>
      <w:docPartBody>
        <w:p w:rsidR="00D03E1E" w:rsidRDefault="00D03E1E">
          <w:pPr>
            <w:pStyle w:val="2C9FBC50ACD1424F97FE9AAE8878FA77"/>
          </w:pPr>
          <w:r w:rsidRPr="00AA1866">
            <w:t>Job responsibility/achievement</w:t>
          </w:r>
        </w:p>
      </w:docPartBody>
    </w:docPart>
    <w:docPart>
      <w:docPartPr>
        <w:name w:val="9A1482004F844ED8B9D35CE421052780"/>
        <w:category>
          <w:name w:val="General"/>
          <w:gallery w:val="placeholder"/>
        </w:category>
        <w:types>
          <w:type w:val="bbPlcHdr"/>
        </w:types>
        <w:behaviors>
          <w:behavior w:val="content"/>
        </w:behaviors>
        <w:guid w:val="{E1A6BD9E-D407-4B1D-A9AE-BD19279D5145}"/>
      </w:docPartPr>
      <w:docPartBody>
        <w:p w:rsidR="00D03E1E" w:rsidRDefault="00D03E1E">
          <w:pPr>
            <w:pStyle w:val="9A1482004F844ED8B9D35CE421052780"/>
          </w:pPr>
          <w:r w:rsidRPr="00AA1866">
            <w:t>Job responsibility/achievement</w:t>
          </w:r>
        </w:p>
      </w:docPartBody>
    </w:docPart>
    <w:docPart>
      <w:docPartPr>
        <w:name w:val="D0234A257BC849F382E9D1E03D35511B"/>
        <w:category>
          <w:name w:val="General"/>
          <w:gallery w:val="placeholder"/>
        </w:category>
        <w:types>
          <w:type w:val="bbPlcHdr"/>
        </w:types>
        <w:behaviors>
          <w:behavior w:val="content"/>
        </w:behaviors>
        <w:guid w:val="{1FE18063-C670-4B3C-A02C-DCC70241D35B}"/>
      </w:docPartPr>
      <w:docPartBody>
        <w:p w:rsidR="00D03E1E" w:rsidRDefault="00D03E1E">
          <w:pPr>
            <w:pStyle w:val="D0234A257BC849F382E9D1E03D35511B"/>
          </w:pPr>
          <w:r w:rsidRPr="00AA1866">
            <w:t>Job responsibility/achievement</w:t>
          </w:r>
        </w:p>
      </w:docPartBody>
    </w:docPart>
    <w:docPart>
      <w:docPartPr>
        <w:name w:val="F82E615703EC4CB4B5CEE31520608C94"/>
        <w:category>
          <w:name w:val="General"/>
          <w:gallery w:val="placeholder"/>
        </w:category>
        <w:types>
          <w:type w:val="bbPlcHdr"/>
        </w:types>
        <w:behaviors>
          <w:behavior w:val="content"/>
        </w:behaviors>
        <w:guid w:val="{0E748914-EC22-47CC-86EE-89FFF6DFCB06}"/>
      </w:docPartPr>
      <w:docPartBody>
        <w:p w:rsidR="00D03E1E" w:rsidRDefault="00D03E1E">
          <w:pPr>
            <w:pStyle w:val="F82E615703EC4CB4B5CEE31520608C94"/>
          </w:pPr>
          <w:r>
            <w:t>Experience</w:t>
          </w:r>
        </w:p>
      </w:docPartBody>
    </w:docPart>
    <w:docPart>
      <w:docPartPr>
        <w:name w:val="4BBF89339D9E40229A088B1D4E8897BA"/>
        <w:category>
          <w:name w:val="General"/>
          <w:gallery w:val="placeholder"/>
        </w:category>
        <w:types>
          <w:type w:val="bbPlcHdr"/>
        </w:types>
        <w:behaviors>
          <w:behavior w:val="content"/>
        </w:behaviors>
        <w:guid w:val="{4ACC75FF-E416-4168-9AF2-0F684E6EE6A2}"/>
      </w:docPartPr>
      <w:docPartBody>
        <w:p w:rsidR="00D03E1E" w:rsidRDefault="00D03E1E">
          <w:pPr>
            <w:pStyle w:val="4BBF89339D9E40229A088B1D4E8897BA"/>
          </w:pPr>
          <w:r>
            <w:t>Job Title</w:t>
          </w:r>
        </w:p>
      </w:docPartBody>
    </w:docPart>
    <w:docPart>
      <w:docPartPr>
        <w:name w:val="844FD9264E514DF29AC10D57AA9BF0C4"/>
        <w:category>
          <w:name w:val="General"/>
          <w:gallery w:val="placeholder"/>
        </w:category>
        <w:types>
          <w:type w:val="bbPlcHdr"/>
        </w:types>
        <w:behaviors>
          <w:behavior w:val="content"/>
        </w:behaviors>
        <w:guid w:val="{4FF287CC-3055-4316-A49E-45C3520367B7}"/>
      </w:docPartPr>
      <w:docPartBody>
        <w:p w:rsidR="00D03E1E" w:rsidRDefault="00D03E1E">
          <w:pPr>
            <w:pStyle w:val="844FD9264E514DF29AC10D57AA9BF0C4"/>
          </w:pPr>
          <w:r w:rsidRPr="00AA1866">
            <w:t>Job responsibility/achievement</w:t>
          </w:r>
        </w:p>
      </w:docPartBody>
    </w:docPart>
    <w:docPart>
      <w:docPartPr>
        <w:name w:val="7FE817F847854AFDB852F5128B51C4BE"/>
        <w:category>
          <w:name w:val="General"/>
          <w:gallery w:val="placeholder"/>
        </w:category>
        <w:types>
          <w:type w:val="bbPlcHdr"/>
        </w:types>
        <w:behaviors>
          <w:behavior w:val="content"/>
        </w:behaviors>
        <w:guid w:val="{6EDAEE00-2DCF-4927-9407-4DD01563F23F}"/>
      </w:docPartPr>
      <w:docPartBody>
        <w:p w:rsidR="00D03E1E" w:rsidRDefault="00D03E1E">
          <w:pPr>
            <w:pStyle w:val="7FE817F847854AFDB852F5128B51C4BE"/>
          </w:pPr>
          <w:r w:rsidRPr="00AA1866">
            <w:t>Job responsibility/achievement</w:t>
          </w:r>
        </w:p>
      </w:docPartBody>
    </w:docPart>
    <w:docPart>
      <w:docPartPr>
        <w:name w:val="6BB30E0DE0A14F7586FF313BC708C0A3"/>
        <w:category>
          <w:name w:val="General"/>
          <w:gallery w:val="placeholder"/>
        </w:category>
        <w:types>
          <w:type w:val="bbPlcHdr"/>
        </w:types>
        <w:behaviors>
          <w:behavior w:val="content"/>
        </w:behaviors>
        <w:guid w:val="{6D7002A3-BE5B-46D6-A2A7-DC541C123AD6}"/>
      </w:docPartPr>
      <w:docPartBody>
        <w:p w:rsidR="00D03E1E" w:rsidRDefault="00D03E1E">
          <w:pPr>
            <w:pStyle w:val="6BB30E0DE0A14F7586FF313BC708C0A3"/>
          </w:pPr>
          <w:r w:rsidRPr="00AA1866">
            <w:t>Job responsibility/achievement</w:t>
          </w:r>
        </w:p>
      </w:docPartBody>
    </w:docPart>
    <w:docPart>
      <w:docPartPr>
        <w:name w:val="7A17B93BA9534176ACC68C0568AB0EBF"/>
        <w:category>
          <w:name w:val="General"/>
          <w:gallery w:val="placeholder"/>
        </w:category>
        <w:types>
          <w:type w:val="bbPlcHdr"/>
        </w:types>
        <w:behaviors>
          <w:behavior w:val="content"/>
        </w:behaviors>
        <w:guid w:val="{C724A546-2B31-4F29-8FD1-DF313F80511E}"/>
      </w:docPartPr>
      <w:docPartBody>
        <w:p w:rsidR="00D03E1E" w:rsidRDefault="00D03E1E">
          <w:pPr>
            <w:pStyle w:val="7A17B93BA9534176ACC68C0568AB0EBF"/>
          </w:pPr>
          <w:r>
            <w:t>Professional Education</w:t>
          </w:r>
        </w:p>
      </w:docPartBody>
    </w:docPart>
    <w:docPart>
      <w:docPartPr>
        <w:name w:val="7BDE79DC420842ECA86D33BFDDAF0363"/>
        <w:category>
          <w:name w:val="General"/>
          <w:gallery w:val="placeholder"/>
        </w:category>
        <w:types>
          <w:type w:val="bbPlcHdr"/>
        </w:types>
        <w:behaviors>
          <w:behavior w:val="content"/>
        </w:behaviors>
        <w:guid w:val="{447E11DF-4F4C-460E-BF57-EFCC0ED4C143}"/>
      </w:docPartPr>
      <w:docPartBody>
        <w:p w:rsidR="00D03E1E" w:rsidRDefault="00D03E1E">
          <w:pPr>
            <w:pStyle w:val="7BDE79DC420842ECA86D33BFDDAF0363"/>
          </w:pPr>
          <w:r w:rsidRPr="003F51EC">
            <w:t>University/ College name</w:t>
          </w:r>
        </w:p>
      </w:docPartBody>
    </w:docPart>
    <w:docPart>
      <w:docPartPr>
        <w:name w:val="E4AC7B286E7A4F40BD48EA4C8BB8F4B6"/>
        <w:category>
          <w:name w:val="General"/>
          <w:gallery w:val="placeholder"/>
        </w:category>
        <w:types>
          <w:type w:val="bbPlcHdr"/>
        </w:types>
        <w:behaviors>
          <w:behavior w:val="content"/>
        </w:behaviors>
        <w:guid w:val="{7CD8D3A5-2278-4464-B0AE-12E7F1C7C3E8}"/>
      </w:docPartPr>
      <w:docPartBody>
        <w:p w:rsidR="00D03E1E" w:rsidRDefault="00D03E1E">
          <w:pPr>
            <w:pStyle w:val="E4AC7B286E7A4F40BD48EA4C8BB8F4B6"/>
          </w:pPr>
          <w:r w:rsidRPr="003F51EC">
            <w:t>Degree/Diploma Obtained</w:t>
          </w:r>
        </w:p>
      </w:docPartBody>
    </w:docPart>
    <w:docPart>
      <w:docPartPr>
        <w:name w:val="9BEAF0734BFE45AA84447FA1DBB21CEB"/>
        <w:category>
          <w:name w:val="General"/>
          <w:gallery w:val="placeholder"/>
        </w:category>
        <w:types>
          <w:type w:val="bbPlcHdr"/>
        </w:types>
        <w:behaviors>
          <w:behavior w:val="content"/>
        </w:behaviors>
        <w:guid w:val="{406B3FE6-34B8-490C-86DD-DFF35F82AFED}"/>
      </w:docPartPr>
      <w:docPartBody>
        <w:p w:rsidR="00D03E1E" w:rsidRDefault="00D03E1E">
          <w:pPr>
            <w:pStyle w:val="9BEAF0734BFE45AA84447FA1DBB21CEB"/>
          </w:pPr>
          <w:r w:rsidRPr="003F51EC">
            <w:t>Special Award / accomplishment or degree minor</w:t>
          </w:r>
        </w:p>
      </w:docPartBody>
    </w:docPart>
    <w:docPart>
      <w:docPartPr>
        <w:name w:val="18CA0F095608405C86B3684138C03EDC"/>
        <w:category>
          <w:name w:val="General"/>
          <w:gallery w:val="placeholder"/>
        </w:category>
        <w:types>
          <w:type w:val="bbPlcHdr"/>
        </w:types>
        <w:behaviors>
          <w:behavior w:val="content"/>
        </w:behaviors>
        <w:guid w:val="{7788045C-1FCE-4347-9D18-1DE0CD7114C5}"/>
      </w:docPartPr>
      <w:docPartBody>
        <w:p w:rsidR="00D03E1E" w:rsidRDefault="00D03E1E">
          <w:pPr>
            <w:pStyle w:val="18CA0F095608405C86B3684138C03EDC"/>
          </w:pPr>
          <w:r w:rsidRPr="003F51EC">
            <w:t>Special Award / accomplishment or degree minor</w:t>
          </w:r>
        </w:p>
      </w:docPartBody>
    </w:docPart>
    <w:docPart>
      <w:docPartPr>
        <w:name w:val="712838C56ECB4092A98B2A68CA08FFCC"/>
        <w:category>
          <w:name w:val="General"/>
          <w:gallery w:val="placeholder"/>
        </w:category>
        <w:types>
          <w:type w:val="bbPlcHdr"/>
        </w:types>
        <w:behaviors>
          <w:behavior w:val="content"/>
        </w:behaviors>
        <w:guid w:val="{9183BE77-DAA0-48D2-ACE2-4540AF3788F9}"/>
      </w:docPartPr>
      <w:docPartBody>
        <w:p w:rsidR="00D03E1E" w:rsidRDefault="00D03E1E">
          <w:pPr>
            <w:pStyle w:val="712838C56ECB4092A98B2A68CA08FFCC"/>
          </w:pPr>
          <w:r>
            <w:t>Academic Education</w:t>
          </w:r>
        </w:p>
      </w:docPartBody>
    </w:docPart>
    <w:docPart>
      <w:docPartPr>
        <w:name w:val="E1F5DA5735524B979B6A4248AD196F6A"/>
        <w:category>
          <w:name w:val="General"/>
          <w:gallery w:val="placeholder"/>
        </w:category>
        <w:types>
          <w:type w:val="bbPlcHdr"/>
        </w:types>
        <w:behaviors>
          <w:behavior w:val="content"/>
        </w:behaviors>
        <w:guid w:val="{DE9FFA38-93CB-4609-A38D-389076F13431}"/>
      </w:docPartPr>
      <w:docPartBody>
        <w:p w:rsidR="00D03E1E" w:rsidRDefault="00D03E1E" w:rsidP="00D03E1E">
          <w:pPr>
            <w:pStyle w:val="E1F5DA5735524B979B6A4248AD196F6A"/>
          </w:pPr>
          <w:r>
            <w:t>Academic Education</w:t>
          </w:r>
        </w:p>
      </w:docPartBody>
    </w:docPart>
    <w:docPart>
      <w:docPartPr>
        <w:name w:val="63A3E19842D1418C8CF88033D9EBA79E"/>
        <w:category>
          <w:name w:val="General"/>
          <w:gallery w:val="placeholder"/>
        </w:category>
        <w:types>
          <w:type w:val="bbPlcHdr"/>
        </w:types>
        <w:behaviors>
          <w:behavior w:val="content"/>
        </w:behaviors>
        <w:guid w:val="{AF15B23F-FC83-44BB-ACF4-53F2995287EF}"/>
      </w:docPartPr>
      <w:docPartBody>
        <w:p w:rsidR="00D47356" w:rsidRDefault="00D8304F" w:rsidP="00D8304F">
          <w:pPr>
            <w:pStyle w:val="63A3E19842D1418C8CF88033D9EBA79E"/>
          </w:pPr>
          <w:r w:rsidRPr="00AA1866">
            <w:rPr>
              <w:rStyle w:val="NameChar"/>
            </w:rPr>
            <w:t>[</w:t>
          </w:r>
          <w:r w:rsidRPr="00AA1866">
            <w:t>Your Name]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D03E1E"/>
    <w:rsid w:val="00026D10"/>
    <w:rsid w:val="002E6A71"/>
    <w:rsid w:val="00482268"/>
    <w:rsid w:val="005D7B2A"/>
    <w:rsid w:val="00A55A25"/>
    <w:rsid w:val="00BC786C"/>
    <w:rsid w:val="00D03E1E"/>
    <w:rsid w:val="00D47356"/>
    <w:rsid w:val="00D8304F"/>
    <w:rsid w:val="00F0155E"/>
    <w:rsid w:val="00F561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D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1A48B3D2B24CECB01D2BA8A971F64E">
    <w:name w:val="721A48B3D2B24CECB01D2BA8A971F64E"/>
    <w:rsid w:val="00026D10"/>
  </w:style>
  <w:style w:type="paragraph" w:customStyle="1" w:styleId="5FB245454FF844BA9EC960CE856AB025">
    <w:name w:val="5FB245454FF844BA9EC960CE856AB025"/>
    <w:rsid w:val="00026D10"/>
  </w:style>
  <w:style w:type="paragraph" w:customStyle="1" w:styleId="B4A087ABB642402A8D522C08155C0C03">
    <w:name w:val="B4A087ABB642402A8D522C08155C0C03"/>
    <w:rsid w:val="00026D10"/>
  </w:style>
  <w:style w:type="paragraph" w:customStyle="1" w:styleId="724C4615F44047EBAC85068FB1DC5A28">
    <w:name w:val="724C4615F44047EBAC85068FB1DC5A28"/>
    <w:rsid w:val="00026D10"/>
  </w:style>
  <w:style w:type="paragraph" w:customStyle="1" w:styleId="B11D5C10B9B64A6FB472A3BEB4C59AB2">
    <w:name w:val="B11D5C10B9B64A6FB472A3BEB4C59AB2"/>
    <w:rsid w:val="00026D10"/>
  </w:style>
  <w:style w:type="paragraph" w:customStyle="1" w:styleId="0316494954DC4E158F53D0842F0D2DDD">
    <w:name w:val="0316494954DC4E158F53D0842F0D2DDD"/>
    <w:rsid w:val="00026D10"/>
  </w:style>
  <w:style w:type="paragraph" w:customStyle="1" w:styleId="E4CD08398E4547D687462F72224B0ECC">
    <w:name w:val="E4CD08398E4547D687462F72224B0ECC"/>
    <w:rsid w:val="00026D10"/>
  </w:style>
  <w:style w:type="paragraph" w:customStyle="1" w:styleId="B487575C379547D79186AACE3000AE49">
    <w:name w:val="B487575C379547D79186AACE3000AE49"/>
    <w:rsid w:val="00026D10"/>
  </w:style>
  <w:style w:type="paragraph" w:customStyle="1" w:styleId="E0BDACFFF498466C937DEC43C4950CC3">
    <w:name w:val="E0BDACFFF498466C937DEC43C4950CC3"/>
    <w:rsid w:val="00026D10"/>
  </w:style>
  <w:style w:type="paragraph" w:customStyle="1" w:styleId="415D02CD779541D4A32CC56D9BBD68BB">
    <w:name w:val="415D02CD779541D4A32CC56D9BBD68BB"/>
    <w:rsid w:val="00026D10"/>
  </w:style>
  <w:style w:type="paragraph" w:customStyle="1" w:styleId="4E5159082E7F41B0BD9C9647BFDF9B7B">
    <w:name w:val="4E5159082E7F41B0BD9C9647BFDF9B7B"/>
    <w:rsid w:val="00026D10"/>
  </w:style>
  <w:style w:type="paragraph" w:customStyle="1" w:styleId="FBD1BC41179C46F7A4C16ACD6BA4DC24">
    <w:name w:val="FBD1BC41179C46F7A4C16ACD6BA4DC24"/>
    <w:rsid w:val="00026D10"/>
  </w:style>
  <w:style w:type="paragraph" w:customStyle="1" w:styleId="6438B5998A9040CC9BFB963D47E22857">
    <w:name w:val="6438B5998A9040CC9BFB963D47E22857"/>
    <w:rsid w:val="00026D10"/>
  </w:style>
  <w:style w:type="paragraph" w:customStyle="1" w:styleId="E7311A7346BB4385B283152BF1ED7CBB">
    <w:name w:val="E7311A7346BB4385B283152BF1ED7CBB"/>
    <w:rsid w:val="00026D10"/>
  </w:style>
  <w:style w:type="paragraph" w:customStyle="1" w:styleId="80E9AB0546EE49F0AA043738543C4BC5">
    <w:name w:val="80E9AB0546EE49F0AA043738543C4BC5"/>
    <w:rsid w:val="00026D10"/>
  </w:style>
  <w:style w:type="paragraph" w:customStyle="1" w:styleId="6479785ED9FD464DB591C4D36C13EF0A">
    <w:name w:val="6479785ED9FD464DB591C4D36C13EF0A"/>
    <w:rsid w:val="00026D10"/>
  </w:style>
  <w:style w:type="paragraph" w:customStyle="1" w:styleId="F280973A69704F92A696FA2D549C0D27">
    <w:name w:val="F280973A69704F92A696FA2D549C0D27"/>
    <w:rsid w:val="00026D10"/>
  </w:style>
  <w:style w:type="paragraph" w:customStyle="1" w:styleId="978EF5FC1C584231AC4267F91AC0AF1D">
    <w:name w:val="978EF5FC1C584231AC4267F91AC0AF1D"/>
    <w:rsid w:val="00026D10"/>
  </w:style>
  <w:style w:type="paragraph" w:customStyle="1" w:styleId="80D52584866D4522AC66E4FCA1BEEB44">
    <w:name w:val="80D52584866D4522AC66E4FCA1BEEB44"/>
    <w:rsid w:val="00026D10"/>
  </w:style>
  <w:style w:type="paragraph" w:customStyle="1" w:styleId="9CE20FDA4B12423386F2CD7C0806E710">
    <w:name w:val="9CE20FDA4B12423386F2CD7C0806E710"/>
    <w:rsid w:val="00026D10"/>
  </w:style>
  <w:style w:type="paragraph" w:customStyle="1" w:styleId="8AA1444BA0AF49BF87190BC04B21C711">
    <w:name w:val="8AA1444BA0AF49BF87190BC04B21C711"/>
    <w:rsid w:val="00026D10"/>
  </w:style>
  <w:style w:type="paragraph" w:customStyle="1" w:styleId="DF9411C4035F4027997D6E788FB267BC">
    <w:name w:val="DF9411C4035F4027997D6E788FB267BC"/>
    <w:rsid w:val="00026D10"/>
  </w:style>
  <w:style w:type="paragraph" w:customStyle="1" w:styleId="D794DC96AF1D4705A09574C2C5632470">
    <w:name w:val="D794DC96AF1D4705A09574C2C5632470"/>
    <w:rsid w:val="00026D10"/>
  </w:style>
  <w:style w:type="paragraph" w:customStyle="1" w:styleId="9EC6AA43D58B40E392854C28C367F8C3">
    <w:name w:val="9EC6AA43D58B40E392854C28C367F8C3"/>
    <w:rsid w:val="00026D10"/>
  </w:style>
  <w:style w:type="paragraph" w:customStyle="1" w:styleId="F645836063B24BFC9AF104A7DE3078D0">
    <w:name w:val="F645836063B24BFC9AF104A7DE3078D0"/>
    <w:rsid w:val="00026D10"/>
  </w:style>
  <w:style w:type="paragraph" w:customStyle="1" w:styleId="F7B5992F2AB44E7494A6DB0649FF23F7">
    <w:name w:val="F7B5992F2AB44E7494A6DB0649FF23F7"/>
    <w:rsid w:val="00026D10"/>
  </w:style>
  <w:style w:type="paragraph" w:customStyle="1" w:styleId="2C9FBC50ACD1424F97FE9AAE8878FA77">
    <w:name w:val="2C9FBC50ACD1424F97FE9AAE8878FA77"/>
    <w:rsid w:val="00026D10"/>
  </w:style>
  <w:style w:type="paragraph" w:customStyle="1" w:styleId="9A1482004F844ED8B9D35CE421052780">
    <w:name w:val="9A1482004F844ED8B9D35CE421052780"/>
    <w:rsid w:val="00026D10"/>
  </w:style>
  <w:style w:type="paragraph" w:customStyle="1" w:styleId="D0234A257BC849F382E9D1E03D35511B">
    <w:name w:val="D0234A257BC849F382E9D1E03D35511B"/>
    <w:rsid w:val="00026D10"/>
  </w:style>
  <w:style w:type="paragraph" w:customStyle="1" w:styleId="F82E615703EC4CB4B5CEE31520608C94">
    <w:name w:val="F82E615703EC4CB4B5CEE31520608C94"/>
    <w:rsid w:val="00026D10"/>
  </w:style>
  <w:style w:type="paragraph" w:customStyle="1" w:styleId="1CABA945480F4E3B9C4C19038C59EDD0">
    <w:name w:val="1CABA945480F4E3B9C4C19038C59EDD0"/>
    <w:rsid w:val="00026D10"/>
  </w:style>
  <w:style w:type="paragraph" w:customStyle="1" w:styleId="7ED3339A6471455C8611E66C912BC074">
    <w:name w:val="7ED3339A6471455C8611E66C912BC074"/>
    <w:rsid w:val="00026D10"/>
  </w:style>
  <w:style w:type="paragraph" w:customStyle="1" w:styleId="90311D83533748219535613A1B7CC7C9">
    <w:name w:val="90311D83533748219535613A1B7CC7C9"/>
    <w:rsid w:val="00026D10"/>
  </w:style>
  <w:style w:type="paragraph" w:customStyle="1" w:styleId="86FA377B8901435184CB584C841ED96F">
    <w:name w:val="86FA377B8901435184CB584C841ED96F"/>
    <w:rsid w:val="00026D10"/>
  </w:style>
  <w:style w:type="paragraph" w:customStyle="1" w:styleId="4BBF89339D9E40229A088B1D4E8897BA">
    <w:name w:val="4BBF89339D9E40229A088B1D4E8897BA"/>
    <w:rsid w:val="00026D10"/>
  </w:style>
  <w:style w:type="paragraph" w:customStyle="1" w:styleId="844FD9264E514DF29AC10D57AA9BF0C4">
    <w:name w:val="844FD9264E514DF29AC10D57AA9BF0C4"/>
    <w:rsid w:val="00026D10"/>
  </w:style>
  <w:style w:type="paragraph" w:customStyle="1" w:styleId="7FE817F847854AFDB852F5128B51C4BE">
    <w:name w:val="7FE817F847854AFDB852F5128B51C4BE"/>
    <w:rsid w:val="00026D10"/>
  </w:style>
  <w:style w:type="paragraph" w:customStyle="1" w:styleId="6BB30E0DE0A14F7586FF313BC708C0A3">
    <w:name w:val="6BB30E0DE0A14F7586FF313BC708C0A3"/>
    <w:rsid w:val="00026D10"/>
  </w:style>
  <w:style w:type="paragraph" w:customStyle="1" w:styleId="7A17B93BA9534176ACC68C0568AB0EBF">
    <w:name w:val="7A17B93BA9534176ACC68C0568AB0EBF"/>
    <w:rsid w:val="00026D10"/>
  </w:style>
  <w:style w:type="paragraph" w:customStyle="1" w:styleId="92DCF129C8F74537A24F555C2E04C514">
    <w:name w:val="92DCF129C8F74537A24F555C2E04C514"/>
    <w:rsid w:val="00026D10"/>
  </w:style>
  <w:style w:type="paragraph" w:customStyle="1" w:styleId="6FD81C65D8024F899D4FEA47A0E241AB">
    <w:name w:val="6FD81C65D8024F899D4FEA47A0E241AB"/>
    <w:rsid w:val="00026D10"/>
  </w:style>
  <w:style w:type="paragraph" w:customStyle="1" w:styleId="663F34B1F4824B6FB734E50F67DB5823">
    <w:name w:val="663F34B1F4824B6FB734E50F67DB5823"/>
    <w:rsid w:val="00026D10"/>
  </w:style>
  <w:style w:type="paragraph" w:customStyle="1" w:styleId="CD2E46F97BF240C399637018381AB990">
    <w:name w:val="CD2E46F97BF240C399637018381AB990"/>
    <w:rsid w:val="00026D10"/>
  </w:style>
  <w:style w:type="paragraph" w:customStyle="1" w:styleId="7BDE79DC420842ECA86D33BFDDAF0363">
    <w:name w:val="7BDE79DC420842ECA86D33BFDDAF0363"/>
    <w:rsid w:val="00026D10"/>
  </w:style>
  <w:style w:type="paragraph" w:customStyle="1" w:styleId="3D44C296C47D4F3CB7C21AE781372557">
    <w:name w:val="3D44C296C47D4F3CB7C21AE781372557"/>
    <w:rsid w:val="00026D10"/>
  </w:style>
  <w:style w:type="paragraph" w:customStyle="1" w:styleId="E4AC7B286E7A4F40BD48EA4C8BB8F4B6">
    <w:name w:val="E4AC7B286E7A4F40BD48EA4C8BB8F4B6"/>
    <w:rsid w:val="00026D10"/>
  </w:style>
  <w:style w:type="paragraph" w:customStyle="1" w:styleId="9BEAF0734BFE45AA84447FA1DBB21CEB">
    <w:name w:val="9BEAF0734BFE45AA84447FA1DBB21CEB"/>
    <w:rsid w:val="00026D10"/>
  </w:style>
  <w:style w:type="paragraph" w:customStyle="1" w:styleId="18CA0F095608405C86B3684138C03EDC">
    <w:name w:val="18CA0F095608405C86B3684138C03EDC"/>
    <w:rsid w:val="00026D10"/>
  </w:style>
  <w:style w:type="paragraph" w:customStyle="1" w:styleId="712838C56ECB4092A98B2A68CA08FFCC">
    <w:name w:val="712838C56ECB4092A98B2A68CA08FFCC"/>
    <w:rsid w:val="00026D10"/>
  </w:style>
  <w:style w:type="paragraph" w:customStyle="1" w:styleId="C6A7C3DED876433BBA8314EB679AE2F5">
    <w:name w:val="C6A7C3DED876433BBA8314EB679AE2F5"/>
    <w:rsid w:val="00026D10"/>
  </w:style>
  <w:style w:type="paragraph" w:customStyle="1" w:styleId="12FBBCF38EEA425D972D72B43BA6BB7A">
    <w:name w:val="12FBBCF38EEA425D972D72B43BA6BB7A"/>
    <w:rsid w:val="00026D10"/>
  </w:style>
  <w:style w:type="paragraph" w:customStyle="1" w:styleId="B2A8479A9E114AC8BFFD47F365BB96C4">
    <w:name w:val="B2A8479A9E114AC8BFFD47F365BB96C4"/>
    <w:rsid w:val="00026D10"/>
  </w:style>
  <w:style w:type="paragraph" w:customStyle="1" w:styleId="420845F583634B739B96F2A09D936C6A">
    <w:name w:val="420845F583634B739B96F2A09D936C6A"/>
    <w:rsid w:val="00026D10"/>
  </w:style>
  <w:style w:type="paragraph" w:customStyle="1" w:styleId="7F0869CDB4694D088F5D3051BD26E9F0">
    <w:name w:val="7F0869CDB4694D088F5D3051BD26E9F0"/>
    <w:rsid w:val="00026D10"/>
  </w:style>
  <w:style w:type="paragraph" w:customStyle="1" w:styleId="2E376640495F4B31958BBB98144D1C55">
    <w:name w:val="2E376640495F4B31958BBB98144D1C55"/>
    <w:rsid w:val="00026D10"/>
  </w:style>
  <w:style w:type="paragraph" w:customStyle="1" w:styleId="DC692A24CCE24473B5E0885974CBE9FF">
    <w:name w:val="DC692A24CCE24473B5E0885974CBE9FF"/>
    <w:rsid w:val="00026D10"/>
  </w:style>
  <w:style w:type="paragraph" w:customStyle="1" w:styleId="0D28067579EB46A0AAF6992E12E658A3">
    <w:name w:val="0D28067579EB46A0AAF6992E12E658A3"/>
    <w:rsid w:val="00026D10"/>
  </w:style>
  <w:style w:type="paragraph" w:customStyle="1" w:styleId="0573BE1D863C47E0BA855637859FCEE6">
    <w:name w:val="0573BE1D863C47E0BA855637859FCEE6"/>
    <w:rsid w:val="00026D10"/>
  </w:style>
  <w:style w:type="paragraph" w:customStyle="1" w:styleId="BFEC6CFB5C614EB78B853480236EE8D5">
    <w:name w:val="BFEC6CFB5C614EB78B853480236EE8D5"/>
    <w:rsid w:val="00026D10"/>
  </w:style>
  <w:style w:type="paragraph" w:customStyle="1" w:styleId="65B27C133483430980B68884D429CB52">
    <w:name w:val="65B27C133483430980B68884D429CB52"/>
    <w:rsid w:val="00026D10"/>
  </w:style>
  <w:style w:type="paragraph" w:customStyle="1" w:styleId="Name">
    <w:name w:val="Name"/>
    <w:link w:val="NameChar"/>
    <w:qFormat/>
    <w:rsid w:val="00D8304F"/>
    <w:pPr>
      <w:spacing w:after="0" w:line="240" w:lineRule="auto"/>
      <w:jc w:val="right"/>
    </w:pPr>
    <w:rPr>
      <w:rFonts w:eastAsiaTheme="minorHAnsi"/>
      <w:b/>
      <w:color w:val="984806" w:themeColor="accent6" w:themeShade="80"/>
      <w:sz w:val="32"/>
    </w:rPr>
  </w:style>
  <w:style w:type="character" w:customStyle="1" w:styleId="NameChar">
    <w:name w:val="Name Char"/>
    <w:basedOn w:val="DefaultParagraphFont"/>
    <w:link w:val="Name"/>
    <w:rsid w:val="00D8304F"/>
    <w:rPr>
      <w:rFonts w:eastAsiaTheme="minorHAnsi"/>
      <w:b/>
      <w:color w:val="984806" w:themeColor="accent6" w:themeShade="80"/>
      <w:sz w:val="32"/>
    </w:rPr>
  </w:style>
  <w:style w:type="paragraph" w:customStyle="1" w:styleId="713E6E9F61D6461188EF9DC568AB4B9F">
    <w:name w:val="713E6E9F61D6461188EF9DC568AB4B9F"/>
    <w:rsid w:val="00026D10"/>
  </w:style>
  <w:style w:type="paragraph" w:customStyle="1" w:styleId="ContactInfo">
    <w:name w:val="Contact Info"/>
    <w:link w:val="ContactInfoChar"/>
    <w:qFormat/>
    <w:rsid w:val="00D03E1E"/>
    <w:pPr>
      <w:jc w:val="right"/>
    </w:pPr>
    <w:rPr>
      <w:rFonts w:eastAsiaTheme="minorHAnsi"/>
      <w:color w:val="0D0D0D" w:themeColor="text1" w:themeTint="F2"/>
      <w:sz w:val="24"/>
    </w:rPr>
  </w:style>
  <w:style w:type="character" w:customStyle="1" w:styleId="ContactInfoChar">
    <w:name w:val="Contact Info Char"/>
    <w:basedOn w:val="DefaultParagraphFont"/>
    <w:link w:val="ContactInfo"/>
    <w:rsid w:val="00D03E1E"/>
    <w:rPr>
      <w:rFonts w:eastAsiaTheme="minorHAnsi"/>
      <w:color w:val="0D0D0D" w:themeColor="text1" w:themeTint="F2"/>
      <w:sz w:val="24"/>
    </w:rPr>
  </w:style>
  <w:style w:type="paragraph" w:customStyle="1" w:styleId="0C43123ED04F47D09A7312C6EBEF701C">
    <w:name w:val="0C43123ED04F47D09A7312C6EBEF701C"/>
    <w:rsid w:val="00026D10"/>
  </w:style>
  <w:style w:type="paragraph" w:customStyle="1" w:styleId="4DE2F60D382D44D9AEE7F26652F5A4B7">
    <w:name w:val="4DE2F60D382D44D9AEE7F26652F5A4B7"/>
    <w:rsid w:val="00026D10"/>
  </w:style>
  <w:style w:type="paragraph" w:customStyle="1" w:styleId="742D4E8D55D548D0BAE6EE9DE493832F">
    <w:name w:val="742D4E8D55D548D0BAE6EE9DE493832F"/>
    <w:rsid w:val="00026D10"/>
  </w:style>
  <w:style w:type="character" w:styleId="PlaceholderText">
    <w:name w:val="Placeholder Text"/>
    <w:basedOn w:val="DefaultParagraphFont"/>
    <w:uiPriority w:val="99"/>
    <w:semiHidden/>
    <w:rsid w:val="00D03E1E"/>
    <w:rPr>
      <w:color w:val="808080"/>
    </w:rPr>
  </w:style>
  <w:style w:type="paragraph" w:customStyle="1" w:styleId="F51CDE24636145D8AD35F8C90BEA15E3">
    <w:name w:val="F51CDE24636145D8AD35F8C90BEA15E3"/>
    <w:rsid w:val="00026D10"/>
  </w:style>
  <w:style w:type="paragraph" w:customStyle="1" w:styleId="B13BA6A31300410E936E9A4689E7B21A">
    <w:name w:val="B13BA6A31300410E936E9A4689E7B21A"/>
    <w:rsid w:val="00026D10"/>
  </w:style>
  <w:style w:type="paragraph" w:customStyle="1" w:styleId="81C2CB962C864E619BEF651C13228DF8">
    <w:name w:val="81C2CB962C864E619BEF651C13228DF8"/>
    <w:rsid w:val="00026D10"/>
  </w:style>
  <w:style w:type="paragraph" w:customStyle="1" w:styleId="76A3484191C84C958D3D9DB9B41A6B9A">
    <w:name w:val="76A3484191C84C958D3D9DB9B41A6B9A"/>
    <w:rsid w:val="00026D10"/>
  </w:style>
  <w:style w:type="paragraph" w:customStyle="1" w:styleId="BE67509EC1B14C6C9BEEF8D3513DE048">
    <w:name w:val="BE67509EC1B14C6C9BEEF8D3513DE048"/>
    <w:rsid w:val="00026D10"/>
  </w:style>
  <w:style w:type="paragraph" w:customStyle="1" w:styleId="32AF95605019491AB224CFE0972B603D">
    <w:name w:val="32AF95605019491AB224CFE0972B603D"/>
    <w:rsid w:val="00026D10"/>
  </w:style>
  <w:style w:type="paragraph" w:customStyle="1" w:styleId="03398F2195734F13889E3203AF586D90">
    <w:name w:val="03398F2195734F13889E3203AF586D90"/>
    <w:rsid w:val="00D03E1E"/>
  </w:style>
  <w:style w:type="paragraph" w:customStyle="1" w:styleId="0D94AC6D4506446E87D89EA364EFFCF8">
    <w:name w:val="0D94AC6D4506446E87D89EA364EFFCF8"/>
    <w:rsid w:val="00D03E1E"/>
  </w:style>
  <w:style w:type="paragraph" w:customStyle="1" w:styleId="4C35C1C585814958B64AAD14EE1E4562">
    <w:name w:val="4C35C1C585814958B64AAD14EE1E4562"/>
    <w:rsid w:val="00D03E1E"/>
  </w:style>
  <w:style w:type="paragraph" w:customStyle="1" w:styleId="ED7DAC4DAA474915AE90D1C69432FB28">
    <w:name w:val="ED7DAC4DAA474915AE90D1C69432FB28"/>
    <w:rsid w:val="00D03E1E"/>
  </w:style>
  <w:style w:type="paragraph" w:customStyle="1" w:styleId="047820EC7A98444EAFCDD0881CB57E97">
    <w:name w:val="047820EC7A98444EAFCDD0881CB57E97"/>
    <w:rsid w:val="00D03E1E"/>
  </w:style>
  <w:style w:type="paragraph" w:customStyle="1" w:styleId="28888324D58849439D55A9FD35800233">
    <w:name w:val="28888324D58849439D55A9FD35800233"/>
    <w:rsid w:val="00D03E1E"/>
  </w:style>
  <w:style w:type="paragraph" w:customStyle="1" w:styleId="2349ED7FE9C74AC5B4387AF25C1290E1">
    <w:name w:val="2349ED7FE9C74AC5B4387AF25C1290E1"/>
    <w:rsid w:val="00D03E1E"/>
  </w:style>
  <w:style w:type="paragraph" w:customStyle="1" w:styleId="8E6413593F1A40F88B128E5210B1C001">
    <w:name w:val="8E6413593F1A40F88B128E5210B1C001"/>
    <w:rsid w:val="00D03E1E"/>
  </w:style>
  <w:style w:type="paragraph" w:customStyle="1" w:styleId="26D725768E064B4FAB972FAA4754177D">
    <w:name w:val="26D725768E064B4FAB972FAA4754177D"/>
    <w:rsid w:val="00D03E1E"/>
  </w:style>
  <w:style w:type="paragraph" w:customStyle="1" w:styleId="010CBD633A2840D8BFD41D8E8648E2BA">
    <w:name w:val="010CBD633A2840D8BFD41D8E8648E2BA"/>
    <w:rsid w:val="00D03E1E"/>
  </w:style>
  <w:style w:type="paragraph" w:customStyle="1" w:styleId="53CCEF74569249A3B307026D87150D6D">
    <w:name w:val="53CCEF74569249A3B307026D87150D6D"/>
    <w:rsid w:val="00D03E1E"/>
  </w:style>
  <w:style w:type="paragraph" w:customStyle="1" w:styleId="7AE298394D8A44109C5CBCE7A388EEA8">
    <w:name w:val="7AE298394D8A44109C5CBCE7A388EEA8"/>
    <w:rsid w:val="00D03E1E"/>
  </w:style>
  <w:style w:type="paragraph" w:customStyle="1" w:styleId="CA52204711874913BA13177AE877AC6F">
    <w:name w:val="CA52204711874913BA13177AE877AC6F"/>
    <w:rsid w:val="00D03E1E"/>
  </w:style>
  <w:style w:type="paragraph" w:customStyle="1" w:styleId="47804D04EE564BFE909EF09407186136">
    <w:name w:val="47804D04EE564BFE909EF09407186136"/>
    <w:rsid w:val="00D03E1E"/>
  </w:style>
  <w:style w:type="paragraph" w:customStyle="1" w:styleId="5B69A9BBFFE8440CB374BAE3174A2A6D">
    <w:name w:val="5B69A9BBFFE8440CB374BAE3174A2A6D"/>
    <w:rsid w:val="00D03E1E"/>
  </w:style>
  <w:style w:type="paragraph" w:customStyle="1" w:styleId="72595630AEE440CA85F54A24465633AB">
    <w:name w:val="72595630AEE440CA85F54A24465633AB"/>
    <w:rsid w:val="00D03E1E"/>
  </w:style>
  <w:style w:type="paragraph" w:customStyle="1" w:styleId="E1F5DA5735524B979B6A4248AD196F6A">
    <w:name w:val="E1F5DA5735524B979B6A4248AD196F6A"/>
    <w:rsid w:val="00D03E1E"/>
  </w:style>
  <w:style w:type="paragraph" w:customStyle="1" w:styleId="351225A124AD4A5DB852E28B63C2047D">
    <w:name w:val="351225A124AD4A5DB852E28B63C2047D"/>
    <w:rsid w:val="00D03E1E"/>
  </w:style>
  <w:style w:type="paragraph" w:customStyle="1" w:styleId="16FC25F2849E45D0B1AC2D8C39B1BC2D">
    <w:name w:val="16FC25F2849E45D0B1AC2D8C39B1BC2D"/>
    <w:rsid w:val="00D03E1E"/>
  </w:style>
  <w:style w:type="paragraph" w:customStyle="1" w:styleId="26F72DE31B7648588CF21A52F182F957">
    <w:name w:val="26F72DE31B7648588CF21A52F182F957"/>
    <w:rsid w:val="00D03E1E"/>
  </w:style>
  <w:style w:type="paragraph" w:customStyle="1" w:styleId="7EA9D6AB78374601A5488512DA8B0190">
    <w:name w:val="7EA9D6AB78374601A5488512DA8B0190"/>
    <w:rsid w:val="00D03E1E"/>
  </w:style>
  <w:style w:type="paragraph" w:customStyle="1" w:styleId="63A3E19842D1418C8CF88033D9EBA79E">
    <w:name w:val="63A3E19842D1418C8CF88033D9EBA79E"/>
    <w:rsid w:val="00D8304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17EC12F-BAE4-442D-AE1A-2E682CA240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Chron_Resume.dotx</Template>
  <TotalTime>8</TotalTime>
  <Pages>6</Pages>
  <Words>2176</Words>
  <Characters>12406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Chronological resume</vt:lpstr>
    </vt:vector>
  </TitlesOfParts>
  <Company>NJ</Company>
  <LinksUpToDate>false</LinksUpToDate>
  <CharactersWithSpaces>14553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Chronological resume</dc:title>
  <dc:creator>nirajvovra</dc:creator>
  <cp:lastModifiedBy>Niraj Vovra</cp:lastModifiedBy>
  <cp:revision>9</cp:revision>
  <dcterms:created xsi:type="dcterms:W3CDTF">2016-01-29T20:58:00Z</dcterms:created>
  <dcterms:modified xsi:type="dcterms:W3CDTF">2016-02-19T17:09:00Z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TC103780299990</vt:lpwstr>
  </property>
</Properties>
</file>